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45D98" w14:textId="77777777" w:rsidR="006E4C76" w:rsidRPr="007409BA" w:rsidRDefault="006E4C76" w:rsidP="006E4C76">
      <w:pPr>
        <w:spacing w:line="240" w:lineRule="auto"/>
        <w:ind w:firstLineChars="0" w:firstLine="0"/>
        <w:jc w:val="center"/>
        <w:rPr>
          <w:rFonts w:eastAsia="华文中宋" w:hint="eastAsia"/>
          <w:b/>
          <w:bCs/>
          <w:sz w:val="48"/>
        </w:rPr>
      </w:pPr>
    </w:p>
    <w:p w14:paraId="37077D51" w14:textId="77777777" w:rsidR="006E4C76" w:rsidRPr="007409BA" w:rsidRDefault="006E4C76" w:rsidP="006E4C76">
      <w:pPr>
        <w:spacing w:line="240" w:lineRule="auto"/>
        <w:ind w:firstLineChars="0" w:firstLine="0"/>
        <w:jc w:val="center"/>
        <w:rPr>
          <w:rFonts w:eastAsia="华文中宋"/>
          <w:b/>
          <w:bCs/>
          <w:sz w:val="48"/>
        </w:rPr>
      </w:pPr>
    </w:p>
    <w:p w14:paraId="355F51E3" w14:textId="77777777" w:rsidR="006E4C76" w:rsidRDefault="006E4C76" w:rsidP="006E4C76">
      <w:pPr>
        <w:spacing w:line="240" w:lineRule="auto"/>
        <w:ind w:firstLineChars="0" w:firstLine="0"/>
        <w:jc w:val="center"/>
        <w:rPr>
          <w:rFonts w:eastAsia="华文中宋"/>
          <w:b/>
          <w:bCs/>
          <w:sz w:val="48"/>
        </w:rPr>
      </w:pPr>
      <w:r>
        <w:rPr>
          <w:rFonts w:eastAsia="华文中宋" w:hint="eastAsia"/>
          <w:b/>
          <w:bCs/>
          <w:sz w:val="48"/>
        </w:rPr>
        <w:t>中国矿业大学计算机学院</w:t>
      </w:r>
    </w:p>
    <w:p w14:paraId="24D5338E" w14:textId="77777777" w:rsidR="006E4C76" w:rsidRDefault="006E4C76" w:rsidP="006E4C76">
      <w:pPr>
        <w:spacing w:line="240" w:lineRule="auto"/>
        <w:ind w:firstLineChars="0" w:firstLine="0"/>
        <w:jc w:val="center"/>
        <w:rPr>
          <w:b/>
          <w:bCs/>
          <w:sz w:val="48"/>
        </w:rPr>
      </w:pPr>
    </w:p>
    <w:p w14:paraId="22278A02" w14:textId="77777777" w:rsidR="006E4C76" w:rsidRDefault="00A2332E" w:rsidP="006E4C76">
      <w:pPr>
        <w:spacing w:line="240" w:lineRule="auto"/>
        <w:ind w:firstLineChars="0" w:firstLine="0"/>
        <w:jc w:val="center"/>
        <w:rPr>
          <w:rFonts w:ascii="Arial" w:eastAsia="黑体" w:hAnsi="Arial" w:cs="Arial"/>
          <w:b/>
          <w:bCs/>
          <w:sz w:val="44"/>
        </w:rPr>
      </w:pPr>
      <w:r>
        <w:rPr>
          <w:rFonts w:ascii="Arial" w:eastAsia="黑体" w:hAnsi="Arial" w:cs="Arial"/>
          <w:b/>
          <w:bCs/>
          <w:sz w:val="44"/>
          <w:u w:val="single"/>
        </w:rPr>
        <w:t xml:space="preserve"> </w:t>
      </w:r>
      <w:r w:rsidR="006E4C76">
        <w:rPr>
          <w:rFonts w:ascii="Arial" w:eastAsia="黑体" w:hAnsi="Arial" w:cs="Arial"/>
          <w:b/>
          <w:bCs/>
          <w:sz w:val="44"/>
          <w:u w:val="single"/>
        </w:rPr>
        <w:t>2019</w:t>
      </w:r>
      <w:r w:rsidR="006E4C76">
        <w:rPr>
          <w:rFonts w:ascii="Arial" w:eastAsia="黑体" w:hAnsi="Arial" w:cs="Arial" w:hint="eastAsia"/>
          <w:b/>
          <w:bCs/>
          <w:sz w:val="44"/>
          <w:u w:val="single"/>
        </w:rPr>
        <w:t xml:space="preserve"> </w:t>
      </w:r>
      <w:r w:rsidR="006E4C76">
        <w:rPr>
          <w:rFonts w:ascii="Arial" w:eastAsia="黑体" w:hAnsi="Arial" w:cs="Arial" w:hint="eastAsia"/>
          <w:b/>
          <w:bCs/>
          <w:sz w:val="44"/>
        </w:rPr>
        <w:t>级</w:t>
      </w:r>
      <w:r w:rsidR="006E4C76" w:rsidRPr="004E3980">
        <w:rPr>
          <w:rFonts w:ascii="Arial" w:eastAsia="黑体" w:hAnsi="Arial" w:cs="Arial" w:hint="eastAsia"/>
          <w:b/>
          <w:bCs/>
          <w:sz w:val="44"/>
        </w:rPr>
        <w:t>本科生</w:t>
      </w:r>
      <w:r w:rsidR="006E4C76">
        <w:rPr>
          <w:rFonts w:ascii="Arial" w:eastAsia="黑体" w:hAnsi="Arial" w:cs="Arial" w:hint="eastAsia"/>
          <w:b/>
          <w:bCs/>
          <w:sz w:val="44"/>
        </w:rPr>
        <w:t>课程</w:t>
      </w:r>
      <w:r w:rsidR="004B5CD2">
        <w:rPr>
          <w:rFonts w:ascii="Arial" w:eastAsia="黑体" w:hAnsi="Arial" w:cs="Arial" w:hint="eastAsia"/>
          <w:b/>
          <w:bCs/>
          <w:sz w:val="44"/>
        </w:rPr>
        <w:t>作业</w:t>
      </w:r>
    </w:p>
    <w:p w14:paraId="61E623C6" w14:textId="77777777" w:rsidR="006E4C76" w:rsidRPr="00DB4CE4" w:rsidRDefault="006E4C76" w:rsidP="006E4C76">
      <w:pPr>
        <w:spacing w:line="240" w:lineRule="auto"/>
        <w:ind w:firstLineChars="0" w:firstLine="0"/>
        <w:jc w:val="center"/>
        <w:rPr>
          <w:b/>
          <w:bCs/>
          <w:sz w:val="48"/>
        </w:rPr>
      </w:pPr>
    </w:p>
    <w:p w14:paraId="54F753D8" w14:textId="77777777" w:rsidR="006E4C76" w:rsidRPr="00DB4CE4" w:rsidRDefault="006E4C76" w:rsidP="006E4C76">
      <w:pPr>
        <w:spacing w:line="240" w:lineRule="auto"/>
        <w:ind w:firstLineChars="0" w:firstLine="0"/>
        <w:jc w:val="center"/>
        <w:rPr>
          <w:b/>
          <w:bCs/>
          <w:sz w:val="48"/>
        </w:rPr>
      </w:pPr>
    </w:p>
    <w:p w14:paraId="2F587B68" w14:textId="77777777" w:rsidR="006E4C76" w:rsidRPr="00D504B4" w:rsidRDefault="006E4C76" w:rsidP="006E4C76">
      <w:pPr>
        <w:spacing w:line="240" w:lineRule="auto"/>
        <w:ind w:firstLineChars="0" w:firstLine="0"/>
        <w:jc w:val="center"/>
        <w:rPr>
          <w:b/>
          <w:bCs/>
          <w:sz w:val="4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3816"/>
      </w:tblGrid>
      <w:tr w:rsidR="006E4C76" w14:paraId="64434C2E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831ADF" w14:textId="77777777" w:rsidR="006E4C76" w:rsidRPr="001E1C72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1E1C72">
              <w:rPr>
                <w:rFonts w:hint="eastAsia"/>
                <w:sz w:val="30"/>
              </w:rPr>
              <w:t>课程名称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AAD1E6" w14:textId="205FC357" w:rsidR="006E4C76" w:rsidRPr="007F589E" w:rsidRDefault="00EF7E74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>
              <w:rPr>
                <w:rFonts w:hint="eastAsia"/>
                <w:sz w:val="30"/>
              </w:rPr>
              <w:t>机器学习及优化</w:t>
            </w:r>
            <w:r w:rsidR="006E4C76">
              <w:rPr>
                <w:rFonts w:hint="eastAsia"/>
                <w:sz w:val="30"/>
              </w:rPr>
              <w:t>——</w:t>
            </w:r>
            <w:r w:rsidR="009671BF">
              <w:rPr>
                <w:rFonts w:hint="eastAsia"/>
                <w:sz w:val="30"/>
              </w:rPr>
              <w:t>实验</w:t>
            </w:r>
            <w:r w:rsidR="00F543F8">
              <w:rPr>
                <w:rFonts w:hint="eastAsia"/>
                <w:sz w:val="30"/>
              </w:rPr>
              <w:t>二</w:t>
            </w:r>
          </w:p>
        </w:tc>
      </w:tr>
      <w:tr w:rsidR="006E4C76" w14:paraId="4A9B6AC6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CE62A5" w14:textId="77777777" w:rsidR="006E4C76" w:rsidRPr="001E1C72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1E1C72">
              <w:rPr>
                <w:rFonts w:hint="eastAsia"/>
                <w:sz w:val="30"/>
              </w:rPr>
              <w:t>报告时间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vAlign w:val="bottom"/>
          </w:tcPr>
          <w:p w14:paraId="7CAB16ED" w14:textId="3CB285A0" w:rsidR="006E4C76" w:rsidRPr="007F589E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7F589E">
              <w:rPr>
                <w:rFonts w:hint="eastAsia"/>
                <w:sz w:val="30"/>
              </w:rPr>
              <w:t>202</w:t>
            </w:r>
            <w:r w:rsidR="0087112B">
              <w:rPr>
                <w:sz w:val="30"/>
              </w:rPr>
              <w:t>3</w:t>
            </w:r>
            <w:r w:rsidRPr="007F589E">
              <w:rPr>
                <w:rFonts w:hint="eastAsia"/>
                <w:sz w:val="30"/>
              </w:rPr>
              <w:t>年</w:t>
            </w:r>
            <w:r w:rsidR="00D12562">
              <w:rPr>
                <w:rFonts w:hint="eastAsia"/>
                <w:sz w:val="30"/>
              </w:rPr>
              <w:t>4</w:t>
            </w:r>
            <w:r w:rsidRPr="007F589E">
              <w:rPr>
                <w:rFonts w:hint="eastAsia"/>
                <w:sz w:val="30"/>
              </w:rPr>
              <w:t>月</w:t>
            </w:r>
            <w:r w:rsidR="00D12562">
              <w:rPr>
                <w:rFonts w:hint="eastAsia"/>
                <w:sz w:val="30"/>
              </w:rPr>
              <w:t>2</w:t>
            </w:r>
            <w:r w:rsidR="00853D44">
              <w:rPr>
                <w:sz w:val="30"/>
              </w:rPr>
              <w:t>4</w:t>
            </w:r>
            <w:r w:rsidRPr="007F589E">
              <w:rPr>
                <w:rFonts w:hint="eastAsia"/>
                <w:sz w:val="30"/>
              </w:rPr>
              <w:t>日</w:t>
            </w:r>
          </w:p>
        </w:tc>
      </w:tr>
      <w:tr w:rsidR="006E4C76" w14:paraId="2D25F954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5BFE54" w14:textId="77777777" w:rsidR="006E4C76" w:rsidRPr="001E1C72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1E1C72">
              <w:rPr>
                <w:rFonts w:hint="eastAsia"/>
                <w:sz w:val="30"/>
              </w:rPr>
              <w:t>学生姓名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bottom"/>
          </w:tcPr>
          <w:p w14:paraId="2F38B289" w14:textId="77777777" w:rsidR="006E4C76" w:rsidRPr="007F589E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proofErr w:type="gramStart"/>
            <w:r w:rsidRPr="007F589E">
              <w:rPr>
                <w:rFonts w:hint="eastAsia"/>
                <w:sz w:val="30"/>
              </w:rPr>
              <w:t>许万鹏</w:t>
            </w:r>
            <w:proofErr w:type="gramEnd"/>
          </w:p>
        </w:tc>
      </w:tr>
      <w:tr w:rsidR="006E4C76" w14:paraId="2DD4E42C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DAD0E7" w14:textId="77777777" w:rsidR="006E4C76" w:rsidRPr="001E1C72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1E1C72">
              <w:rPr>
                <w:rFonts w:hint="eastAsia"/>
                <w:sz w:val="30"/>
              </w:rPr>
              <w:t>学</w:t>
            </w:r>
            <w:r w:rsidRPr="001E1C72">
              <w:rPr>
                <w:rFonts w:hint="eastAsia"/>
                <w:sz w:val="30"/>
              </w:rPr>
              <w:t xml:space="preserve"> </w:t>
            </w:r>
            <w:r w:rsidRPr="001E1C72">
              <w:rPr>
                <w:sz w:val="30"/>
              </w:rPr>
              <w:t xml:space="preserve">   </w:t>
            </w:r>
            <w:r w:rsidRPr="001E1C72">
              <w:rPr>
                <w:rFonts w:hint="eastAsia"/>
                <w:sz w:val="30"/>
              </w:rPr>
              <w:t>号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bottom"/>
          </w:tcPr>
          <w:p w14:paraId="798CE909" w14:textId="77777777" w:rsidR="006E4C76" w:rsidRPr="007F589E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7F589E">
              <w:rPr>
                <w:rFonts w:hint="eastAsia"/>
                <w:sz w:val="30"/>
              </w:rPr>
              <w:t>0</w:t>
            </w:r>
            <w:r w:rsidRPr="007F589E">
              <w:rPr>
                <w:sz w:val="30"/>
              </w:rPr>
              <w:t>5191643</w:t>
            </w:r>
          </w:p>
        </w:tc>
      </w:tr>
      <w:tr w:rsidR="006E4C76" w14:paraId="063DC4CC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424705" w14:textId="69D16832" w:rsidR="006E4C76" w:rsidRPr="001E1C72" w:rsidRDefault="00FD30B3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>
              <w:rPr>
                <w:rFonts w:hint="eastAsia"/>
                <w:sz w:val="30"/>
              </w:rPr>
              <w:t>班</w:t>
            </w:r>
            <w:r w:rsidR="006E4C76" w:rsidRPr="001E1C72">
              <w:rPr>
                <w:rFonts w:hint="eastAsia"/>
                <w:sz w:val="30"/>
              </w:rPr>
              <w:t xml:space="preserve"> </w:t>
            </w:r>
            <w:r w:rsidR="006E4C76" w:rsidRPr="001E1C72">
              <w:rPr>
                <w:sz w:val="30"/>
              </w:rPr>
              <w:t xml:space="preserve">   </w:t>
            </w:r>
            <w:r>
              <w:rPr>
                <w:rFonts w:hint="eastAsia"/>
                <w:sz w:val="30"/>
              </w:rPr>
              <w:t>级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8AB7F42" w14:textId="1C819ADF" w:rsidR="006E4C76" w:rsidRPr="007F589E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7F589E">
              <w:rPr>
                <w:rFonts w:hint="eastAsia"/>
                <w:sz w:val="30"/>
              </w:rPr>
              <w:t>信息安全</w:t>
            </w:r>
            <w:r w:rsidR="005B7DCD">
              <w:rPr>
                <w:rFonts w:hint="eastAsia"/>
                <w:sz w:val="30"/>
              </w:rPr>
              <w:t>2</w:t>
            </w:r>
            <w:r w:rsidR="005B7DCD">
              <w:rPr>
                <w:sz w:val="30"/>
              </w:rPr>
              <w:t>019-01</w:t>
            </w:r>
            <w:r w:rsidR="005B7DCD">
              <w:rPr>
                <w:rFonts w:hint="eastAsia"/>
                <w:sz w:val="30"/>
              </w:rPr>
              <w:t>班</w:t>
            </w:r>
          </w:p>
        </w:tc>
      </w:tr>
      <w:tr w:rsidR="006E4C76" w14:paraId="13CBBBDA" w14:textId="77777777" w:rsidTr="002A40A5">
        <w:trPr>
          <w:trHeight w:hRule="exact" w:val="79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B373F8" w14:textId="77777777" w:rsidR="006E4C76" w:rsidRPr="001E1C72" w:rsidRDefault="006E4C76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 w:rsidRPr="001E1C72">
              <w:rPr>
                <w:rFonts w:hint="eastAsia"/>
                <w:sz w:val="30"/>
              </w:rPr>
              <w:t>任课教师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74AADE" w14:textId="6428E1E0" w:rsidR="006E4C76" w:rsidRPr="007F589E" w:rsidRDefault="00E346D7" w:rsidP="00D011A3">
            <w:pPr>
              <w:spacing w:line="240" w:lineRule="auto"/>
              <w:ind w:firstLineChars="0" w:firstLine="0"/>
              <w:jc w:val="center"/>
              <w:rPr>
                <w:sz w:val="30"/>
              </w:rPr>
            </w:pPr>
            <w:r>
              <w:rPr>
                <w:rFonts w:hint="eastAsia"/>
                <w:sz w:val="30"/>
              </w:rPr>
              <w:t>李政伟</w:t>
            </w:r>
          </w:p>
        </w:tc>
      </w:tr>
    </w:tbl>
    <w:p w14:paraId="09F24C53" w14:textId="77777777" w:rsidR="006E4C76" w:rsidRDefault="006E4C76" w:rsidP="006E4C76">
      <w:pPr>
        <w:ind w:firstLine="964"/>
        <w:jc w:val="center"/>
        <w:rPr>
          <w:b/>
          <w:bCs/>
          <w:sz w:val="48"/>
        </w:rPr>
      </w:pPr>
    </w:p>
    <w:p w14:paraId="2F66D37C" w14:textId="1409D41E" w:rsidR="00A04DEE" w:rsidRDefault="00A04DEE" w:rsidP="00A04DEE">
      <w:pPr>
        <w:widowControl/>
        <w:spacing w:line="240" w:lineRule="auto"/>
        <w:ind w:firstLineChars="0" w:firstLine="0"/>
        <w:jc w:val="left"/>
        <w:rPr>
          <w:b/>
          <w:bCs/>
          <w:sz w:val="48"/>
        </w:rPr>
      </w:pPr>
      <w:r>
        <w:rPr>
          <w:b/>
          <w:bCs/>
          <w:sz w:val="48"/>
        </w:rPr>
        <w:br w:type="page"/>
      </w:r>
    </w:p>
    <w:p w14:paraId="575AA542" w14:textId="77D06FF8" w:rsidR="00B7676B" w:rsidRDefault="001956B6" w:rsidP="00876B4E">
      <w:pPr>
        <w:pStyle w:val="afb"/>
        <w:pageBreakBefore/>
        <w:spacing w:before="156" w:after="156" w:line="240" w:lineRule="auto"/>
      </w:pPr>
      <w:bookmarkStart w:id="0" w:name="_Toc133699128"/>
      <w:r w:rsidRPr="00876B4E">
        <w:rPr>
          <w:rFonts w:hint="eastAsia"/>
        </w:rPr>
        <w:lastRenderedPageBreak/>
        <w:t>摘要</w:t>
      </w:r>
      <w:bookmarkEnd w:id="0"/>
    </w:p>
    <w:p w14:paraId="126475F5" w14:textId="51BDA5D7" w:rsidR="00BA794E" w:rsidRPr="00BA794E" w:rsidRDefault="00A94B88" w:rsidP="005A23E5">
      <w:pPr>
        <w:ind w:firstLine="480"/>
      </w:pPr>
      <w:r w:rsidRPr="00A94B88">
        <w:rPr>
          <w:rFonts w:hint="eastAsia"/>
        </w:rPr>
        <w:t>随着机器学习在医疗领域应用的不断加深，越来越多的</w:t>
      </w:r>
      <w:r w:rsidR="00615439">
        <w:rPr>
          <w:rFonts w:hint="eastAsia"/>
        </w:rPr>
        <w:t>通过</w:t>
      </w:r>
      <w:r w:rsidRPr="00A94B88">
        <w:rPr>
          <w:rFonts w:hint="eastAsia"/>
        </w:rPr>
        <w:t>机器学习改进医疗服务的例子</w:t>
      </w:r>
      <w:r w:rsidR="000B030B">
        <w:rPr>
          <w:rFonts w:hint="eastAsia"/>
        </w:rPr>
        <w:t>逐</w:t>
      </w:r>
      <w:r w:rsidR="003970F3">
        <w:rPr>
          <w:rFonts w:hint="eastAsia"/>
        </w:rPr>
        <w:t>渐</w:t>
      </w:r>
      <w:r w:rsidRPr="00A94B88">
        <w:rPr>
          <w:rFonts w:hint="eastAsia"/>
        </w:rPr>
        <w:t>涌现。</w:t>
      </w:r>
      <w:r w:rsidR="008D7B43" w:rsidRPr="008D7B43">
        <w:rPr>
          <w:rFonts w:hint="eastAsia"/>
        </w:rPr>
        <w:t>乳腺癌是一种常见的恶性肿瘤疾病，为了能够更加精确地诊断是否患有乳腺癌的风险，我们可以使用机器学习技术。</w:t>
      </w:r>
      <w:r w:rsidR="00C46BC7">
        <w:rPr>
          <w:rFonts w:hint="eastAsia"/>
        </w:rPr>
        <w:t>在本次实验中</w:t>
      </w:r>
      <w:r w:rsidR="00ED0E45">
        <w:rPr>
          <w:rFonts w:hint="eastAsia"/>
        </w:rPr>
        <w:t>，</w:t>
      </w:r>
      <w:r w:rsidR="00DD60D4">
        <w:rPr>
          <w:rFonts w:hint="eastAsia"/>
        </w:rPr>
        <w:t>本人首先使用</w:t>
      </w:r>
      <w:r w:rsidR="007E2ECF">
        <w:rPr>
          <w:rFonts w:hint="eastAsia"/>
        </w:rPr>
        <w:t>机器学习库</w:t>
      </w:r>
      <w:r w:rsidR="00F133C3">
        <w:rPr>
          <w:rFonts w:hint="eastAsia"/>
        </w:rPr>
        <w:t>S</w:t>
      </w:r>
      <w:r w:rsidR="00C7677D">
        <w:rPr>
          <w:rFonts w:hint="eastAsia"/>
        </w:rPr>
        <w:t>ci</w:t>
      </w:r>
      <w:r w:rsidR="00C7677D">
        <w:t>kit-</w:t>
      </w:r>
      <w:r w:rsidR="00A84557">
        <w:rPr>
          <w:rFonts w:hint="eastAsia"/>
        </w:rPr>
        <w:t>L</w:t>
      </w:r>
      <w:r w:rsidR="00C7677D">
        <w:t>earn</w:t>
      </w:r>
      <w:r w:rsidR="00DD60D4">
        <w:rPr>
          <w:rFonts w:hint="eastAsia"/>
        </w:rPr>
        <w:t>实现了一种简洁</w:t>
      </w:r>
      <w:r w:rsidR="00D80A66">
        <w:rPr>
          <w:rFonts w:hint="eastAsia"/>
        </w:rPr>
        <w:t>且</w:t>
      </w:r>
      <w:r w:rsidR="00364056">
        <w:rPr>
          <w:rFonts w:hint="eastAsia"/>
        </w:rPr>
        <w:t>有效</w:t>
      </w:r>
      <w:r w:rsidR="001E2167">
        <w:rPr>
          <w:rFonts w:hint="eastAsia"/>
        </w:rPr>
        <w:t>的</w:t>
      </w:r>
      <w:r w:rsidR="004938F5">
        <w:rPr>
          <w:rFonts w:hint="eastAsia"/>
        </w:rPr>
        <w:t>预测方式</w:t>
      </w:r>
      <w:r w:rsidR="006F2778">
        <w:rPr>
          <w:rFonts w:hint="eastAsia"/>
        </w:rPr>
        <w:t>。</w:t>
      </w:r>
      <w:r w:rsidR="0050004B">
        <w:rPr>
          <w:rFonts w:hint="eastAsia"/>
        </w:rPr>
        <w:t>为了更深入</w:t>
      </w:r>
      <w:r w:rsidR="005D3450">
        <w:rPr>
          <w:rFonts w:hint="eastAsia"/>
        </w:rPr>
        <w:t>地</w:t>
      </w:r>
      <w:r w:rsidR="00F4214D">
        <w:rPr>
          <w:rFonts w:hint="eastAsia"/>
        </w:rPr>
        <w:t>理解各机器学习算法</w:t>
      </w:r>
      <w:r w:rsidR="002576B8">
        <w:rPr>
          <w:rFonts w:hint="eastAsia"/>
        </w:rPr>
        <w:t>的原理</w:t>
      </w:r>
      <w:r w:rsidR="0000059E">
        <w:rPr>
          <w:rFonts w:hint="eastAsia"/>
        </w:rPr>
        <w:t>，将</w:t>
      </w:r>
      <w:r w:rsidR="009759E8">
        <w:rPr>
          <w:rFonts w:hint="eastAsia"/>
        </w:rPr>
        <w:t>理论知识工程化</w:t>
      </w:r>
      <w:r w:rsidR="00EC5187">
        <w:rPr>
          <w:rFonts w:hint="eastAsia"/>
        </w:rPr>
        <w:t>，</w:t>
      </w:r>
      <w:r w:rsidR="00FE63F7">
        <w:rPr>
          <w:rFonts w:hint="eastAsia"/>
        </w:rPr>
        <w:t>本人基于目前最常用的深度学习框架</w:t>
      </w:r>
      <w:proofErr w:type="spellStart"/>
      <w:r w:rsidR="00640E6A">
        <w:t>P</w:t>
      </w:r>
      <w:r w:rsidR="00FE63F7">
        <w:t>y</w:t>
      </w:r>
      <w:r w:rsidR="00640E6A">
        <w:t>T</w:t>
      </w:r>
      <w:r w:rsidR="00FE63F7">
        <w:t>orch</w:t>
      </w:r>
      <w:proofErr w:type="spellEnd"/>
      <w:r w:rsidR="00AD1D69">
        <w:rPr>
          <w:rFonts w:hint="eastAsia"/>
        </w:rPr>
        <w:t>，</w:t>
      </w:r>
      <w:r w:rsidR="00FE63F7">
        <w:rPr>
          <w:rFonts w:hint="eastAsia"/>
        </w:rPr>
        <w:t>从</w:t>
      </w:r>
      <w:proofErr w:type="gramStart"/>
      <w:r w:rsidR="00FE63F7">
        <w:rPr>
          <w:rFonts w:hint="eastAsia"/>
        </w:rPr>
        <w:t>零实现</w:t>
      </w:r>
      <w:proofErr w:type="gramEnd"/>
      <w:r w:rsidR="0057586B">
        <w:rPr>
          <w:rFonts w:hint="eastAsia"/>
        </w:rPr>
        <w:t>了本次任务中用到的所有机器学习算法，</w:t>
      </w:r>
      <w:r w:rsidR="00EE1AE5">
        <w:rPr>
          <w:rFonts w:hint="eastAsia"/>
        </w:rPr>
        <w:t>如</w:t>
      </w:r>
      <w:r w:rsidR="00EE1AE5">
        <w:rPr>
          <w:rFonts w:hint="eastAsia"/>
        </w:rPr>
        <w:t>S</w:t>
      </w:r>
      <w:r w:rsidR="00EE1AE5">
        <w:t>GD</w:t>
      </w:r>
      <w:r w:rsidR="00F07847">
        <w:rPr>
          <w:rFonts w:hint="eastAsia"/>
        </w:rPr>
        <w:t>、</w:t>
      </w:r>
      <w:r w:rsidR="00F07847">
        <w:rPr>
          <w:rFonts w:hint="eastAsia"/>
        </w:rPr>
        <w:t>Adam</w:t>
      </w:r>
      <w:r w:rsidR="00A348B8">
        <w:rPr>
          <w:rFonts w:hint="eastAsia"/>
        </w:rPr>
        <w:t>等</w:t>
      </w:r>
      <w:r w:rsidR="0079103D">
        <w:rPr>
          <w:rFonts w:hint="eastAsia"/>
        </w:rPr>
        <w:t>，并将它们组合成</w:t>
      </w:r>
      <w:r w:rsidR="00B34E28">
        <w:rPr>
          <w:rFonts w:hint="eastAsia"/>
        </w:rPr>
        <w:t>了</w:t>
      </w:r>
      <w:r w:rsidR="0079103D">
        <w:rPr>
          <w:rFonts w:hint="eastAsia"/>
        </w:rPr>
        <w:t>一个</w:t>
      </w:r>
      <w:r w:rsidR="00320317">
        <w:rPr>
          <w:rFonts w:hint="eastAsia"/>
        </w:rPr>
        <w:t>完整</w:t>
      </w:r>
      <w:r w:rsidR="00B34E28">
        <w:rPr>
          <w:rFonts w:hint="eastAsia"/>
        </w:rPr>
        <w:t>的</w:t>
      </w:r>
      <w:r w:rsidR="00320317">
        <w:rPr>
          <w:rFonts w:hint="eastAsia"/>
        </w:rPr>
        <w:t>框架——</w:t>
      </w:r>
      <w:proofErr w:type="spellStart"/>
      <w:r w:rsidR="00320317">
        <w:rPr>
          <w:rFonts w:hint="eastAsia"/>
        </w:rPr>
        <w:t>XuTorch</w:t>
      </w:r>
      <w:proofErr w:type="spellEnd"/>
      <w:r w:rsidR="001370A1">
        <w:rPr>
          <w:rFonts w:hint="eastAsia"/>
        </w:rPr>
        <w:t>，最后调用该框架</w:t>
      </w:r>
      <w:r w:rsidR="00B65895">
        <w:rPr>
          <w:rFonts w:hint="eastAsia"/>
        </w:rPr>
        <w:t>完成了</w:t>
      </w:r>
      <w:r w:rsidR="008D2C9D">
        <w:rPr>
          <w:rFonts w:hint="eastAsia"/>
        </w:rPr>
        <w:t>乳腺癌</w:t>
      </w:r>
      <w:r w:rsidR="00143E7F">
        <w:rPr>
          <w:rFonts w:hint="eastAsia"/>
        </w:rPr>
        <w:t>疾病</w:t>
      </w:r>
      <w:r w:rsidR="00AA33A1">
        <w:rPr>
          <w:rFonts w:hint="eastAsia"/>
        </w:rPr>
        <w:t>诊断</w:t>
      </w:r>
      <w:r w:rsidR="00990C86">
        <w:rPr>
          <w:rFonts w:hint="eastAsia"/>
        </w:rPr>
        <w:t>任务。</w:t>
      </w:r>
    </w:p>
    <w:p w14:paraId="581B3BC5" w14:textId="330B6627" w:rsidR="00523456" w:rsidRDefault="00523456">
      <w:pPr>
        <w:widowControl/>
        <w:spacing w:line="240" w:lineRule="auto"/>
        <w:ind w:firstLineChars="0" w:firstLine="0"/>
        <w:jc w:val="left"/>
        <w:rPr>
          <w:b/>
          <w:bCs/>
          <w:sz w:val="48"/>
        </w:rPr>
      </w:pPr>
      <w:r>
        <w:rPr>
          <w:b/>
          <w:bCs/>
          <w:sz w:val="48"/>
        </w:rPr>
        <w:br w:type="page"/>
      </w:r>
    </w:p>
    <w:sdt>
      <w:sdtPr>
        <w:rPr>
          <w:sz w:val="21"/>
          <w:lang w:val="zh-CN"/>
        </w:rPr>
        <w:id w:val="72324915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6CC12E4" w14:textId="77777777" w:rsidR="00B519BE" w:rsidRPr="00915D53" w:rsidRDefault="00B519BE" w:rsidP="000968BC">
          <w:pPr>
            <w:wordWrap w:val="0"/>
            <w:ind w:firstLine="420"/>
          </w:pPr>
          <w:r w:rsidRPr="009357A7">
            <w:rPr>
              <w:lang w:val="zh-CN"/>
            </w:rPr>
            <w:t>目</w:t>
          </w:r>
          <w:r w:rsidR="009357A7">
            <w:rPr>
              <w:rFonts w:hint="eastAsia"/>
              <w:lang w:val="zh-CN"/>
            </w:rPr>
            <w:t xml:space="preserve"> </w:t>
          </w:r>
          <w:r w:rsidR="009357A7">
            <w:rPr>
              <w:lang w:val="zh-CN"/>
            </w:rPr>
            <w:t xml:space="preserve"> </w:t>
          </w:r>
          <w:r w:rsidRPr="009357A7">
            <w:rPr>
              <w:lang w:val="zh-CN"/>
            </w:rPr>
            <w:t>录</w:t>
          </w:r>
        </w:p>
        <w:p w14:paraId="2C685300" w14:textId="781B0D08" w:rsidR="00E10FC9" w:rsidRDefault="00AC7425">
          <w:pPr>
            <w:pStyle w:val="TOC1"/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99128" w:history="1">
            <w:r w:rsidR="00E10FC9" w:rsidRPr="001A0CA0">
              <w:rPr>
                <w:rStyle w:val="a9"/>
                <w:noProof/>
              </w:rPr>
              <w:t>摘要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_Toc133699128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II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39450303" w14:textId="029F4F74" w:rsidR="00E10FC9" w:rsidRDefault="00123464">
          <w:pPr>
            <w:pStyle w:val="TOC1"/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29" w:history="1">
            <w:r w:rsidR="00E10FC9" w:rsidRPr="001A0CA0">
              <w:rPr>
                <w:rStyle w:val="a9"/>
                <w:noProof/>
              </w:rPr>
              <w:t xml:space="preserve">1 </w:t>
            </w:r>
            <w:r w:rsidR="00E10FC9" w:rsidRPr="001A0CA0">
              <w:rPr>
                <w:rStyle w:val="a9"/>
                <w:noProof/>
              </w:rPr>
              <w:t>概述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_Toc133699129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27916607" w14:textId="65F3654F" w:rsidR="00E10FC9" w:rsidRDefault="00123464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33699130" w:history="1">
            <w:r w:rsidR="00E10FC9" w:rsidRPr="001A0CA0">
              <w:rPr>
                <w:rStyle w:val="a9"/>
                <w:noProof/>
              </w:rPr>
              <w:t xml:space="preserve">1.1 </w:t>
            </w:r>
            <w:r w:rsidR="00E10FC9" w:rsidRPr="001A0CA0">
              <w:rPr>
                <w:rStyle w:val="a9"/>
                <w:noProof/>
              </w:rPr>
              <w:t>数据集介绍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_Toc133699130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1003EF84" w14:textId="1AB501F1" w:rsidR="00E10FC9" w:rsidRDefault="00123464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33699131" w:history="1">
            <w:r w:rsidR="00E10FC9" w:rsidRPr="001A0CA0">
              <w:rPr>
                <w:rStyle w:val="a9"/>
                <w:noProof/>
              </w:rPr>
              <w:t xml:space="preserve">1.2 </w:t>
            </w:r>
            <w:r w:rsidR="00E10FC9" w:rsidRPr="001A0CA0">
              <w:rPr>
                <w:rStyle w:val="a9"/>
                <w:noProof/>
              </w:rPr>
              <w:t>数据探索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_Toc133699131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02084DAF" w14:textId="4FEF0928" w:rsidR="00E10FC9" w:rsidRDefault="00123464">
          <w:pPr>
            <w:pStyle w:val="TOC1"/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32" w:history="1">
            <w:r w:rsidR="00E10FC9" w:rsidRPr="001A0CA0">
              <w:rPr>
                <w:rStyle w:val="a9"/>
                <w:noProof/>
              </w:rPr>
              <w:t xml:space="preserve">2 </w:t>
            </w:r>
            <w:r w:rsidR="00E10FC9" w:rsidRPr="001A0CA0">
              <w:rPr>
                <w:rStyle w:val="a9"/>
                <w:noProof/>
              </w:rPr>
              <w:t>基于</w:t>
            </w:r>
            <w:r w:rsidR="00E10FC9" w:rsidRPr="001A0CA0">
              <w:rPr>
                <w:rStyle w:val="a9"/>
                <w:noProof/>
              </w:rPr>
              <w:t>SkLearn</w:t>
            </w:r>
            <w:r w:rsidR="00E10FC9" w:rsidRPr="001A0CA0">
              <w:rPr>
                <w:rStyle w:val="a9"/>
                <w:noProof/>
              </w:rPr>
              <w:t>的简洁实现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_Toc133699132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3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1398E4EE" w14:textId="51F4D403" w:rsidR="00E10FC9" w:rsidRDefault="00123464">
          <w:pPr>
            <w:pStyle w:val="TOC1"/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33" w:history="1">
            <w:r w:rsidR="00E10FC9" w:rsidRPr="001A0CA0">
              <w:rPr>
                <w:rStyle w:val="a9"/>
                <w:noProof/>
              </w:rPr>
              <w:t xml:space="preserve">3 </w:t>
            </w:r>
            <w:r w:rsidR="00E10FC9" w:rsidRPr="001A0CA0">
              <w:rPr>
                <w:rStyle w:val="a9"/>
                <w:noProof/>
              </w:rPr>
              <w:t>基于</w:t>
            </w:r>
            <w:r w:rsidR="00E10FC9" w:rsidRPr="001A0CA0">
              <w:rPr>
                <w:rStyle w:val="a9"/>
                <w:noProof/>
              </w:rPr>
              <w:t>PyTorch</w:t>
            </w:r>
            <w:r w:rsidR="00E10FC9" w:rsidRPr="001A0CA0">
              <w:rPr>
                <w:rStyle w:val="a9"/>
                <w:noProof/>
              </w:rPr>
              <w:t>的从零实现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_Toc133699133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4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6B933456" w14:textId="362C1F04" w:rsidR="00E10FC9" w:rsidRDefault="00123464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33699134" w:history="1">
            <w:r w:rsidR="00E10FC9" w:rsidRPr="001A0CA0">
              <w:rPr>
                <w:rStyle w:val="a9"/>
                <w:noProof/>
              </w:rPr>
              <w:t xml:space="preserve">3.1 </w:t>
            </w:r>
            <w:r w:rsidR="00E10FC9" w:rsidRPr="001A0CA0">
              <w:rPr>
                <w:rStyle w:val="a9"/>
                <w:noProof/>
              </w:rPr>
              <w:t>调用</w:t>
            </w:r>
            <w:r w:rsidR="00E10FC9" w:rsidRPr="001A0CA0">
              <w:rPr>
                <w:rStyle w:val="a9"/>
                <w:noProof/>
              </w:rPr>
              <w:t>XuTorch</w:t>
            </w:r>
            <w:r w:rsidR="00E10FC9" w:rsidRPr="001A0CA0">
              <w:rPr>
                <w:rStyle w:val="a9"/>
                <w:noProof/>
              </w:rPr>
              <w:t>的实现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_Toc133699134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4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094BA8BA" w14:textId="613D04A8" w:rsidR="00E10FC9" w:rsidRDefault="00123464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133699135" w:history="1">
            <w:r w:rsidR="00E10FC9" w:rsidRPr="001A0CA0">
              <w:rPr>
                <w:rStyle w:val="a9"/>
                <w:noProof/>
              </w:rPr>
              <w:t xml:space="preserve">3.2 </w:t>
            </w:r>
            <w:r w:rsidR="00E10FC9" w:rsidRPr="001A0CA0">
              <w:rPr>
                <w:rStyle w:val="a9"/>
                <w:noProof/>
              </w:rPr>
              <w:t>基于</w:t>
            </w:r>
            <w:r w:rsidR="00E10FC9" w:rsidRPr="001A0CA0">
              <w:rPr>
                <w:rStyle w:val="a9"/>
                <w:noProof/>
              </w:rPr>
              <w:t>Pytorch</w:t>
            </w:r>
            <w:r w:rsidR="00E10FC9" w:rsidRPr="001A0CA0">
              <w:rPr>
                <w:rStyle w:val="a9"/>
                <w:noProof/>
              </w:rPr>
              <w:t>实现</w:t>
            </w:r>
            <w:r w:rsidR="00E10FC9" w:rsidRPr="001A0CA0">
              <w:rPr>
                <w:rStyle w:val="a9"/>
                <w:noProof/>
              </w:rPr>
              <w:t>XuTorch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_Toc133699135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9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3694A72F" w14:textId="1CBF33AA" w:rsidR="00E10FC9" w:rsidRDefault="00123464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36" w:history="1">
            <w:r w:rsidR="00E10FC9" w:rsidRPr="001A0CA0">
              <w:rPr>
                <w:rStyle w:val="a9"/>
                <w:noProof/>
              </w:rPr>
              <w:t>3.2.1 xutorch.dataset.prep_dataloader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_Toc133699136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10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7FDE9814" w14:textId="5E9644E9" w:rsidR="00E10FC9" w:rsidRDefault="00123464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37" w:history="1">
            <w:r w:rsidR="00E10FC9" w:rsidRPr="001A0CA0">
              <w:rPr>
                <w:rStyle w:val="a9"/>
                <w:noProof/>
              </w:rPr>
              <w:t>3.2.2 xutorch.dataset.BreastCancer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_Toc133699137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11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197D2796" w14:textId="0A6E7006" w:rsidR="00E10FC9" w:rsidRDefault="00123464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38" w:history="1">
            <w:r w:rsidR="00E10FC9" w:rsidRPr="001A0CA0">
              <w:rPr>
                <w:rStyle w:val="a9"/>
                <w:noProof/>
              </w:rPr>
              <w:t>3.2.3 xutorch.misc.set_seeds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_Toc133699138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13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716463C1" w14:textId="541E317C" w:rsidR="00E10FC9" w:rsidRDefault="00123464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39" w:history="1">
            <w:r w:rsidR="00E10FC9" w:rsidRPr="001A0CA0">
              <w:rPr>
                <w:rStyle w:val="a9"/>
                <w:noProof/>
              </w:rPr>
              <w:t>3.2.4 xutorch.misc.get_device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_Toc133699139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13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3353E125" w14:textId="3C37EDF8" w:rsidR="00E10FC9" w:rsidRDefault="00123464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40" w:history="1">
            <w:r w:rsidR="00E10FC9" w:rsidRPr="001A0CA0">
              <w:rPr>
                <w:rStyle w:val="a9"/>
                <w:noProof/>
              </w:rPr>
              <w:t>3.2.5 xutorch.model.EmulatedSVM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_Toc133699140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14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33F11000" w14:textId="3331D654" w:rsidR="00E10FC9" w:rsidRDefault="00123464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41" w:history="1">
            <w:r w:rsidR="00E10FC9" w:rsidRPr="001A0CA0">
              <w:rPr>
                <w:rStyle w:val="a9"/>
                <w:noProof/>
              </w:rPr>
              <w:t>3.2.6 xutorch.optim.SimpleSGD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_Toc133699141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15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41FF9562" w14:textId="626F7B07" w:rsidR="00E10FC9" w:rsidRDefault="00123464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42" w:history="1">
            <w:r w:rsidR="00E10FC9" w:rsidRPr="001A0CA0">
              <w:rPr>
                <w:rStyle w:val="a9"/>
                <w:noProof/>
              </w:rPr>
              <w:t>3.2.7 xutorch.loss.Hinge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_Toc133699142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16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0512B216" w14:textId="4D90D2DA" w:rsidR="00E10FC9" w:rsidRDefault="00123464">
          <w:pPr>
            <w:pStyle w:val="TOC3"/>
            <w:tabs>
              <w:tab w:val="right" w:leader="dot" w:pos="9204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133699143" w:history="1">
            <w:r w:rsidR="00E10FC9" w:rsidRPr="001A0CA0">
              <w:rPr>
                <w:rStyle w:val="a9"/>
                <w:noProof/>
              </w:rPr>
              <w:t>3.2.8 xutorch.plot.*</w:t>
            </w:r>
            <w:r w:rsidR="00E10FC9">
              <w:rPr>
                <w:noProof/>
                <w:webHidden/>
              </w:rPr>
              <w:tab/>
            </w:r>
            <w:r w:rsidR="00E10FC9">
              <w:rPr>
                <w:noProof/>
                <w:webHidden/>
              </w:rPr>
              <w:fldChar w:fldCharType="begin"/>
            </w:r>
            <w:r w:rsidR="00E10FC9">
              <w:rPr>
                <w:noProof/>
                <w:webHidden/>
              </w:rPr>
              <w:instrText xml:space="preserve"> PAGEREF _Toc133699143 \h </w:instrText>
            </w:r>
            <w:r w:rsidR="00E10FC9">
              <w:rPr>
                <w:noProof/>
                <w:webHidden/>
              </w:rPr>
            </w:r>
            <w:r w:rsidR="00E10FC9">
              <w:rPr>
                <w:noProof/>
                <w:webHidden/>
              </w:rPr>
              <w:fldChar w:fldCharType="separate"/>
            </w:r>
            <w:r w:rsidR="00E10FC9">
              <w:rPr>
                <w:noProof/>
                <w:webHidden/>
              </w:rPr>
              <w:t>17</w:t>
            </w:r>
            <w:r w:rsidR="00E10FC9">
              <w:rPr>
                <w:noProof/>
                <w:webHidden/>
              </w:rPr>
              <w:fldChar w:fldCharType="end"/>
            </w:r>
          </w:hyperlink>
        </w:p>
        <w:p w14:paraId="0E23DCB4" w14:textId="3946B588" w:rsidR="00B519BE" w:rsidRPr="007434E8" w:rsidRDefault="00AC7425" w:rsidP="000968BC">
          <w:pPr>
            <w:wordWrap w:val="0"/>
            <w:ind w:firstLine="480"/>
            <w:rPr>
              <w:rFonts w:ascii="华文中宋" w:hAnsi="华文中宋"/>
            </w:rPr>
          </w:pPr>
          <w:r>
            <w:fldChar w:fldCharType="end"/>
          </w:r>
        </w:p>
      </w:sdtContent>
    </w:sdt>
    <w:p w14:paraId="13996F7D" w14:textId="77777777" w:rsidR="00AC7425" w:rsidRPr="000E00E4" w:rsidRDefault="00AC7425">
      <w:pPr>
        <w:widowControl/>
        <w:ind w:firstLine="480"/>
        <w:jc w:val="left"/>
        <w:rPr>
          <w:rFonts w:ascii="华文中宋" w:eastAsia="华文中宋" w:hAnsi="华文中宋"/>
          <w:szCs w:val="24"/>
        </w:rPr>
      </w:pPr>
    </w:p>
    <w:p w14:paraId="0056C02B" w14:textId="77777777" w:rsidR="00AC7425" w:rsidRPr="00EB1025" w:rsidRDefault="00AC7425" w:rsidP="00CA6405">
      <w:pPr>
        <w:widowControl/>
        <w:ind w:firstLineChars="0" w:firstLine="0"/>
        <w:jc w:val="left"/>
        <w:rPr>
          <w:rFonts w:ascii="华文中宋" w:eastAsia="华文中宋" w:hAnsi="华文中宋"/>
          <w:szCs w:val="24"/>
        </w:rPr>
        <w:sectPr w:rsidR="00AC7425" w:rsidRPr="00EB1025" w:rsidSect="005F073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274" w:bottom="1134" w:left="1134" w:header="851" w:footer="992" w:gutter="284"/>
          <w:pgNumType w:fmt="upperRoman" w:start="1"/>
          <w:cols w:space="425"/>
          <w:titlePg/>
          <w:docGrid w:type="lines" w:linePitch="312"/>
        </w:sectPr>
      </w:pPr>
    </w:p>
    <w:p w14:paraId="1B16D61D" w14:textId="3CD624F9" w:rsidR="00610DDB" w:rsidRDefault="00F46F11" w:rsidP="002E3E28">
      <w:pPr>
        <w:pStyle w:val="1"/>
        <w:spacing w:before="31"/>
      </w:pPr>
      <w:bookmarkStart w:id="1" w:name="_Toc133699129"/>
      <w:r>
        <w:rPr>
          <w:rFonts w:hint="eastAsia"/>
        </w:rPr>
        <w:lastRenderedPageBreak/>
        <w:t>概述</w:t>
      </w:r>
      <w:bookmarkEnd w:id="1"/>
    </w:p>
    <w:p w14:paraId="5620DB9F" w14:textId="6768B188" w:rsidR="005D2296" w:rsidRDefault="00C02B1A" w:rsidP="005D2296">
      <w:pPr>
        <w:pStyle w:val="2"/>
        <w:spacing w:before="156" w:after="156"/>
      </w:pPr>
      <w:bookmarkStart w:id="2" w:name="_Toc133699130"/>
      <w:r>
        <w:rPr>
          <w:rFonts w:hint="eastAsia"/>
        </w:rPr>
        <w:t>数据集介绍</w:t>
      </w:r>
      <w:bookmarkEnd w:id="2"/>
    </w:p>
    <w:p w14:paraId="2AF89CE3" w14:textId="1CAE9DF4" w:rsidR="000D4C0F" w:rsidRDefault="003363D7" w:rsidP="000C1BFE">
      <w:pPr>
        <w:ind w:firstLine="480"/>
      </w:pPr>
      <w:r>
        <w:rPr>
          <w:rFonts w:hint="eastAsia"/>
        </w:rPr>
        <w:t>该数据集</w:t>
      </w:r>
      <w:r w:rsidR="004D7910">
        <w:rPr>
          <w:rFonts w:hint="eastAsia"/>
        </w:rPr>
        <w:t>由</w:t>
      </w:r>
      <w:r w:rsidR="00C26717" w:rsidRPr="00C26717">
        <w:t xml:space="preserve">Dr. William H. </w:t>
      </w:r>
      <w:proofErr w:type="spellStart"/>
      <w:r w:rsidR="00C26717" w:rsidRPr="00C26717">
        <w:t>Wolberg</w:t>
      </w:r>
      <w:proofErr w:type="spellEnd"/>
      <w:r w:rsidR="00C7767E">
        <w:rPr>
          <w:rFonts w:hint="eastAsia"/>
        </w:rPr>
        <w:t>，</w:t>
      </w:r>
      <w:r w:rsidR="00C7767E" w:rsidRPr="00C7767E">
        <w:t>W. Nick Street</w:t>
      </w:r>
      <w:r w:rsidR="00C7767E">
        <w:rPr>
          <w:rFonts w:hint="eastAsia"/>
        </w:rPr>
        <w:t>和</w:t>
      </w:r>
      <w:proofErr w:type="spellStart"/>
      <w:r w:rsidR="00C7767E" w:rsidRPr="00C7767E">
        <w:t>Olvi</w:t>
      </w:r>
      <w:proofErr w:type="spellEnd"/>
      <w:r w:rsidR="00C7767E" w:rsidRPr="00C7767E">
        <w:t xml:space="preserve"> L. </w:t>
      </w:r>
      <w:proofErr w:type="spellStart"/>
      <w:r w:rsidR="00C7767E" w:rsidRPr="00C7767E">
        <w:t>Mangasarian</w:t>
      </w:r>
      <w:proofErr w:type="spellEnd"/>
      <w:r w:rsidR="00C7767E">
        <w:rPr>
          <w:rFonts w:hint="eastAsia"/>
        </w:rPr>
        <w:t>创作</w:t>
      </w:r>
      <w:r w:rsidR="00461DA6">
        <w:rPr>
          <w:rFonts w:hint="eastAsia"/>
        </w:rPr>
        <w:t>，于</w:t>
      </w:r>
      <w:r w:rsidR="00B53BF9">
        <w:rPr>
          <w:rFonts w:hint="eastAsia"/>
        </w:rPr>
        <w:t>美国</w:t>
      </w:r>
      <w:r w:rsidR="003F772E">
        <w:rPr>
          <w:rFonts w:hint="eastAsia"/>
        </w:rPr>
        <w:t>加州大学欧文分校（</w:t>
      </w:r>
      <w:r w:rsidR="003F772E">
        <w:rPr>
          <w:rFonts w:hint="eastAsia"/>
        </w:rPr>
        <w:t>U</w:t>
      </w:r>
      <w:r w:rsidR="003F772E">
        <w:t>CI</w:t>
      </w:r>
      <w:r w:rsidR="003F772E">
        <w:rPr>
          <w:rFonts w:hint="eastAsia"/>
        </w:rPr>
        <w:t>）</w:t>
      </w:r>
      <w:r w:rsidR="00D873D6">
        <w:rPr>
          <w:rFonts w:hint="eastAsia"/>
        </w:rPr>
        <w:t>机器学习仓</w:t>
      </w:r>
      <w:r w:rsidR="00B53BF9">
        <w:rPr>
          <w:rFonts w:hint="eastAsia"/>
        </w:rPr>
        <w:t>库开放获取</w:t>
      </w:r>
      <w:r w:rsidR="00857F52">
        <w:rPr>
          <w:rFonts w:hint="eastAsia"/>
        </w:rPr>
        <w:t>。其共有</w:t>
      </w:r>
      <w:r w:rsidR="00857F52">
        <w:rPr>
          <w:rFonts w:hint="eastAsia"/>
        </w:rPr>
        <w:t>5</w:t>
      </w:r>
      <w:r w:rsidR="00857F52">
        <w:t>6</w:t>
      </w:r>
      <w:r w:rsidR="003F0583">
        <w:t>9</w:t>
      </w:r>
      <w:r w:rsidR="00857F52">
        <w:rPr>
          <w:rFonts w:hint="eastAsia"/>
        </w:rPr>
        <w:t>条</w:t>
      </w:r>
      <w:r w:rsidR="00251741">
        <w:rPr>
          <w:rFonts w:hint="eastAsia"/>
        </w:rPr>
        <w:t>样本</w:t>
      </w:r>
      <w:r w:rsidR="00633FBA">
        <w:rPr>
          <w:rFonts w:hint="eastAsia"/>
        </w:rPr>
        <w:t>，</w:t>
      </w:r>
      <w:r w:rsidR="00DB092B">
        <w:rPr>
          <w:rFonts w:hint="eastAsia"/>
        </w:rPr>
        <w:t>每条</w:t>
      </w:r>
      <w:r w:rsidR="00251741">
        <w:rPr>
          <w:rFonts w:hint="eastAsia"/>
        </w:rPr>
        <w:t>样本</w:t>
      </w:r>
      <w:r w:rsidR="00DB092B">
        <w:rPr>
          <w:rFonts w:hint="eastAsia"/>
        </w:rPr>
        <w:t>由</w:t>
      </w:r>
      <w:r w:rsidR="007D586C">
        <w:rPr>
          <w:rFonts w:hint="eastAsia"/>
        </w:rPr>
        <w:t>1</w:t>
      </w:r>
      <w:r w:rsidR="007D586C">
        <w:rPr>
          <w:rFonts w:hint="eastAsia"/>
        </w:rPr>
        <w:t>列</w:t>
      </w:r>
      <w:r w:rsidR="007D586C">
        <w:rPr>
          <w:rFonts w:hint="eastAsia"/>
        </w:rPr>
        <w:t>I</w:t>
      </w:r>
      <w:r w:rsidR="007D586C">
        <w:t>D</w:t>
      </w:r>
      <w:r w:rsidR="007D586C">
        <w:rPr>
          <w:rFonts w:hint="eastAsia"/>
        </w:rPr>
        <w:t>、</w:t>
      </w:r>
      <w:r w:rsidR="007D586C">
        <w:rPr>
          <w:rFonts w:hint="eastAsia"/>
        </w:rPr>
        <w:t>1</w:t>
      </w:r>
      <w:r w:rsidR="007D586C">
        <w:rPr>
          <w:rFonts w:hint="eastAsia"/>
        </w:rPr>
        <w:t>列诊断结果和</w:t>
      </w:r>
      <w:r w:rsidR="00452589">
        <w:t>30</w:t>
      </w:r>
      <w:r w:rsidR="00633FBA">
        <w:rPr>
          <w:rFonts w:hint="eastAsia"/>
        </w:rPr>
        <w:t>列</w:t>
      </w:r>
      <w:r w:rsidR="00216692">
        <w:rPr>
          <w:rFonts w:hint="eastAsia"/>
        </w:rPr>
        <w:t>实值</w:t>
      </w:r>
      <w:r w:rsidR="00633FBA">
        <w:rPr>
          <w:rFonts w:hint="eastAsia"/>
        </w:rPr>
        <w:t>特征</w:t>
      </w:r>
      <w:r w:rsidR="00EC2DBD">
        <w:rPr>
          <w:rFonts w:hint="eastAsia"/>
        </w:rPr>
        <w:t>组成</w:t>
      </w:r>
      <w:r w:rsidR="007E7BEA">
        <w:rPr>
          <w:rFonts w:hint="eastAsia"/>
        </w:rPr>
        <w:t>，</w:t>
      </w:r>
      <w:r w:rsidR="00110D8F">
        <w:rPr>
          <w:rFonts w:hint="eastAsia"/>
        </w:rPr>
        <w:t>3</w:t>
      </w:r>
      <w:r w:rsidR="00110D8F">
        <w:t>0</w:t>
      </w:r>
      <w:r w:rsidR="00110D8F">
        <w:rPr>
          <w:rFonts w:hint="eastAsia"/>
        </w:rPr>
        <w:t>列特征</w:t>
      </w:r>
      <w:r w:rsidR="00BB33ED">
        <w:rPr>
          <w:rFonts w:hint="eastAsia"/>
        </w:rPr>
        <w:t>是通过计算</w:t>
      </w:r>
      <w:r w:rsidR="00BB33ED">
        <w:rPr>
          <w:rFonts w:hint="eastAsia"/>
        </w:rPr>
        <w:t>1</w:t>
      </w:r>
      <w:r w:rsidR="00BB33ED">
        <w:t>0</w:t>
      </w:r>
      <w:r w:rsidR="00BB33ED">
        <w:rPr>
          <w:rFonts w:hint="eastAsia"/>
        </w:rPr>
        <w:t>种</w:t>
      </w:r>
      <w:r w:rsidR="00391D1F">
        <w:rPr>
          <w:rFonts w:hint="eastAsia"/>
        </w:rPr>
        <w:t>原始</w:t>
      </w:r>
      <w:r w:rsidR="00BB33ED">
        <w:rPr>
          <w:rFonts w:hint="eastAsia"/>
        </w:rPr>
        <w:t>特征的平均值</w:t>
      </w:r>
      <w:r w:rsidR="00480F88">
        <w:rPr>
          <w:rFonts w:hint="eastAsia"/>
        </w:rPr>
        <w:t>（</w:t>
      </w:r>
      <w:r w:rsidR="00480F88">
        <w:rPr>
          <w:rFonts w:hint="eastAsia"/>
        </w:rPr>
        <w:t>Mean</w:t>
      </w:r>
      <w:r w:rsidR="00480F88">
        <w:rPr>
          <w:rFonts w:hint="eastAsia"/>
        </w:rPr>
        <w:t>）</w:t>
      </w:r>
      <w:r w:rsidR="00BB33ED">
        <w:rPr>
          <w:rFonts w:hint="eastAsia"/>
        </w:rPr>
        <w:t>、标准差</w:t>
      </w:r>
      <w:r w:rsidR="00261AE4">
        <w:rPr>
          <w:rFonts w:hint="eastAsia"/>
        </w:rPr>
        <w:t>（</w:t>
      </w:r>
      <w:r w:rsidR="006B6EC2">
        <w:t>S</w:t>
      </w:r>
      <w:r w:rsidR="00261AE4">
        <w:rPr>
          <w:rFonts w:hint="eastAsia"/>
        </w:rPr>
        <w:t>tand</w:t>
      </w:r>
      <w:r w:rsidR="00261AE4">
        <w:t xml:space="preserve"> </w:t>
      </w:r>
      <w:r w:rsidR="006B6EC2">
        <w:t>E</w:t>
      </w:r>
      <w:r w:rsidR="00261AE4">
        <w:t xml:space="preserve">rror, </w:t>
      </w:r>
      <w:r w:rsidR="006B6EC2">
        <w:t>SE</w:t>
      </w:r>
      <w:r w:rsidR="00261AE4">
        <w:rPr>
          <w:rFonts w:hint="eastAsia"/>
        </w:rPr>
        <w:t>）</w:t>
      </w:r>
      <w:r w:rsidR="00BB33ED">
        <w:rPr>
          <w:rFonts w:hint="eastAsia"/>
        </w:rPr>
        <w:t>和最坏值</w:t>
      </w:r>
      <w:r w:rsidR="00D42D7D">
        <w:rPr>
          <w:rFonts w:hint="eastAsia"/>
        </w:rPr>
        <w:t>（</w:t>
      </w:r>
      <w:r w:rsidR="000F0645">
        <w:rPr>
          <w:rFonts w:hint="eastAsia"/>
        </w:rPr>
        <w:t>Worst</w:t>
      </w:r>
      <w:r w:rsidR="00D42D7D">
        <w:rPr>
          <w:rFonts w:hint="eastAsia"/>
        </w:rPr>
        <w:t>）</w:t>
      </w:r>
      <w:r w:rsidR="00BB33ED">
        <w:rPr>
          <w:rFonts w:hint="eastAsia"/>
        </w:rPr>
        <w:t>得到的，</w:t>
      </w:r>
      <w:r w:rsidR="008E0F99">
        <w:rPr>
          <w:rFonts w:hint="eastAsia"/>
        </w:rPr>
        <w:t>1</w:t>
      </w:r>
      <w:r w:rsidR="008E0F99">
        <w:t>0</w:t>
      </w:r>
      <w:r w:rsidR="004501B0">
        <w:rPr>
          <w:rFonts w:hint="eastAsia"/>
        </w:rPr>
        <w:t>种</w:t>
      </w:r>
      <w:r w:rsidR="008E0F99">
        <w:rPr>
          <w:rFonts w:hint="eastAsia"/>
        </w:rPr>
        <w:t>原始特征</w:t>
      </w:r>
      <w:r w:rsidR="007E7BEA">
        <w:rPr>
          <w:rFonts w:hint="eastAsia"/>
        </w:rPr>
        <w:t>如下</w:t>
      </w:r>
      <w:r w:rsidR="004572E6">
        <w:rPr>
          <w:rFonts w:hint="eastAsia"/>
        </w:rPr>
        <w:t>表</w:t>
      </w:r>
      <w:r w:rsidR="000C1BFE">
        <w:rPr>
          <w:rFonts w:hint="eastAsia"/>
        </w:rPr>
        <w:t>。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56"/>
        <w:gridCol w:w="4056"/>
      </w:tblGrid>
      <w:tr w:rsidR="00BE079A" w14:paraId="7EF48986" w14:textId="77777777" w:rsidTr="0080141B">
        <w:trPr>
          <w:jc w:val="center"/>
        </w:trPr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35E20E9D" w14:textId="37CFF469" w:rsidR="00BE079A" w:rsidRDefault="00B11238" w:rsidP="00C7086A">
            <w:pPr>
              <w:ind w:firstLineChars="0" w:firstLine="0"/>
              <w:jc w:val="center"/>
            </w:pPr>
            <w:r>
              <w:rPr>
                <w:rFonts w:hint="eastAsia"/>
              </w:rPr>
              <w:t>变量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3C575F6C" w14:textId="1479DDAD" w:rsidR="00BE079A" w:rsidRDefault="00C42F3D" w:rsidP="0080141B">
            <w:pPr>
              <w:ind w:firstLineChars="0" w:firstLine="0"/>
            </w:pPr>
            <w:r>
              <w:rPr>
                <w:rFonts w:hint="eastAsia"/>
              </w:rPr>
              <w:t>解释</w:t>
            </w:r>
          </w:p>
        </w:tc>
      </w:tr>
      <w:tr w:rsidR="00BE079A" w14:paraId="45E92914" w14:textId="77777777" w:rsidTr="0080141B">
        <w:trPr>
          <w:jc w:val="center"/>
        </w:trPr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064CCAFA" w14:textId="16C74C16" w:rsidR="00BE079A" w:rsidRDefault="00A02D39" w:rsidP="00C7086A">
            <w:pPr>
              <w:ind w:firstLineChars="0" w:firstLine="0"/>
              <w:jc w:val="center"/>
            </w:pPr>
            <w:r w:rsidRPr="00A02D39">
              <w:t>Radius</w:t>
            </w:r>
          </w:p>
        </w:tc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4B137E82" w14:textId="6E6C0BEF" w:rsidR="00BE079A" w:rsidRDefault="005E745A" w:rsidP="0080141B">
            <w:pPr>
              <w:ind w:firstLineChars="0" w:firstLine="0"/>
            </w:pPr>
            <w:r w:rsidRPr="005E745A">
              <w:rPr>
                <w:rFonts w:hint="eastAsia"/>
              </w:rPr>
              <w:t>半径（中心到周边点的距离平均值）</w:t>
            </w:r>
          </w:p>
        </w:tc>
      </w:tr>
      <w:tr w:rsidR="00BE079A" w14:paraId="54A1A0D9" w14:textId="77777777" w:rsidTr="0080141B">
        <w:trPr>
          <w:jc w:val="center"/>
        </w:trPr>
        <w:tc>
          <w:tcPr>
            <w:tcW w:w="0" w:type="auto"/>
            <w:vAlign w:val="center"/>
          </w:tcPr>
          <w:p w14:paraId="1CD9B4AB" w14:textId="70712843" w:rsidR="00BE079A" w:rsidRDefault="00A02D39" w:rsidP="00C7086A">
            <w:pPr>
              <w:ind w:firstLineChars="0" w:firstLine="0"/>
              <w:jc w:val="center"/>
            </w:pPr>
            <w:r w:rsidRPr="00A02D39">
              <w:t>Texture</w:t>
            </w:r>
          </w:p>
        </w:tc>
        <w:tc>
          <w:tcPr>
            <w:tcW w:w="0" w:type="auto"/>
            <w:vAlign w:val="center"/>
          </w:tcPr>
          <w:p w14:paraId="66F4B3C6" w14:textId="5458D4EB" w:rsidR="00BE079A" w:rsidRDefault="00CF6F54" w:rsidP="0080141B">
            <w:pPr>
              <w:ind w:firstLineChars="0" w:firstLine="0"/>
            </w:pPr>
            <w:r w:rsidRPr="00CF6F54">
              <w:rPr>
                <w:rFonts w:hint="eastAsia"/>
              </w:rPr>
              <w:t>纹理（灰度值的标准差）</w:t>
            </w:r>
          </w:p>
        </w:tc>
      </w:tr>
      <w:tr w:rsidR="00BE079A" w14:paraId="6991D9C9" w14:textId="77777777" w:rsidTr="0080141B">
        <w:trPr>
          <w:jc w:val="center"/>
        </w:trPr>
        <w:tc>
          <w:tcPr>
            <w:tcW w:w="0" w:type="auto"/>
            <w:vAlign w:val="center"/>
          </w:tcPr>
          <w:p w14:paraId="57A49094" w14:textId="26D9BE61" w:rsidR="00BE079A" w:rsidRDefault="00A02D39" w:rsidP="00C7086A">
            <w:pPr>
              <w:ind w:firstLineChars="0" w:firstLine="0"/>
              <w:jc w:val="center"/>
            </w:pPr>
            <w:r w:rsidRPr="00A02D39">
              <w:t>Perimeter</w:t>
            </w:r>
          </w:p>
        </w:tc>
        <w:tc>
          <w:tcPr>
            <w:tcW w:w="0" w:type="auto"/>
            <w:vAlign w:val="center"/>
          </w:tcPr>
          <w:p w14:paraId="5F4B5F3F" w14:textId="7DF25BDD" w:rsidR="00BE079A" w:rsidRDefault="00CF6F54" w:rsidP="0080141B">
            <w:pPr>
              <w:ind w:firstLineChars="0" w:firstLine="0"/>
            </w:pPr>
            <w:r w:rsidRPr="00CF6F54">
              <w:rPr>
                <w:rFonts w:hint="eastAsia"/>
              </w:rPr>
              <w:t>周长</w:t>
            </w:r>
          </w:p>
        </w:tc>
      </w:tr>
      <w:tr w:rsidR="00BE079A" w14:paraId="2A0C00E1" w14:textId="77777777" w:rsidTr="0080141B">
        <w:trPr>
          <w:jc w:val="center"/>
        </w:trPr>
        <w:tc>
          <w:tcPr>
            <w:tcW w:w="0" w:type="auto"/>
            <w:vAlign w:val="center"/>
          </w:tcPr>
          <w:p w14:paraId="1B5CF56C" w14:textId="107CF21F" w:rsidR="00BE079A" w:rsidRDefault="00F0740A" w:rsidP="00C7086A">
            <w:pPr>
              <w:ind w:firstLineChars="0" w:firstLine="0"/>
              <w:jc w:val="center"/>
            </w:pPr>
            <w:r w:rsidRPr="00F0740A">
              <w:t>Area</w:t>
            </w:r>
          </w:p>
        </w:tc>
        <w:tc>
          <w:tcPr>
            <w:tcW w:w="0" w:type="auto"/>
            <w:vAlign w:val="center"/>
          </w:tcPr>
          <w:p w14:paraId="583FFE4F" w14:textId="34DDB7A6" w:rsidR="00BE079A" w:rsidRDefault="00CF6F54" w:rsidP="0080141B">
            <w:pPr>
              <w:ind w:firstLineChars="0" w:firstLine="0"/>
            </w:pPr>
            <w:r w:rsidRPr="00CF6F54">
              <w:rPr>
                <w:rFonts w:hint="eastAsia"/>
              </w:rPr>
              <w:t>面积</w:t>
            </w:r>
          </w:p>
        </w:tc>
      </w:tr>
      <w:tr w:rsidR="00BE079A" w14:paraId="73E61846" w14:textId="77777777" w:rsidTr="0080141B">
        <w:trPr>
          <w:jc w:val="center"/>
        </w:trPr>
        <w:tc>
          <w:tcPr>
            <w:tcW w:w="0" w:type="auto"/>
            <w:vAlign w:val="center"/>
          </w:tcPr>
          <w:p w14:paraId="298A8BF6" w14:textId="4EBC74B7" w:rsidR="00BE079A" w:rsidRDefault="00F0740A" w:rsidP="00C7086A">
            <w:pPr>
              <w:ind w:firstLineChars="0" w:firstLine="0"/>
              <w:jc w:val="center"/>
            </w:pPr>
            <w:r w:rsidRPr="00F0740A">
              <w:t>Smoothness</w:t>
            </w:r>
          </w:p>
        </w:tc>
        <w:tc>
          <w:tcPr>
            <w:tcW w:w="0" w:type="auto"/>
            <w:vAlign w:val="center"/>
          </w:tcPr>
          <w:p w14:paraId="43281623" w14:textId="3D79C2B7" w:rsidR="00BE079A" w:rsidRDefault="00E55088" w:rsidP="0080141B">
            <w:pPr>
              <w:ind w:firstLineChars="0" w:firstLine="0"/>
            </w:pPr>
            <w:r w:rsidRPr="00E55088">
              <w:rPr>
                <w:rFonts w:hint="eastAsia"/>
              </w:rPr>
              <w:t>光滑度（半径长度的局部变化）</w:t>
            </w:r>
          </w:p>
        </w:tc>
      </w:tr>
      <w:tr w:rsidR="00BE079A" w14:paraId="6632B0E8" w14:textId="77777777" w:rsidTr="0080141B">
        <w:trPr>
          <w:jc w:val="center"/>
        </w:trPr>
        <w:tc>
          <w:tcPr>
            <w:tcW w:w="0" w:type="auto"/>
            <w:vAlign w:val="center"/>
          </w:tcPr>
          <w:p w14:paraId="5D3E3448" w14:textId="2B325F60" w:rsidR="00BE079A" w:rsidRDefault="00F0740A" w:rsidP="00C7086A">
            <w:pPr>
              <w:ind w:firstLineChars="0" w:firstLine="0"/>
              <w:jc w:val="center"/>
            </w:pPr>
            <w:r w:rsidRPr="00F0740A">
              <w:t>Compactness</w:t>
            </w:r>
          </w:p>
        </w:tc>
        <w:tc>
          <w:tcPr>
            <w:tcW w:w="0" w:type="auto"/>
            <w:vAlign w:val="center"/>
          </w:tcPr>
          <w:p w14:paraId="36689BED" w14:textId="6225C015" w:rsidR="00BE079A" w:rsidRDefault="00AC5658" w:rsidP="0080141B">
            <w:pPr>
              <w:ind w:firstLineChars="0" w:firstLine="0"/>
            </w:pPr>
            <w:r w:rsidRPr="00AC5658">
              <w:rPr>
                <w:rFonts w:hint="eastAsia"/>
              </w:rPr>
              <w:t>紧凑度（</w:t>
            </w:r>
            <w:r w:rsidR="00835746" w:rsidRPr="00C063F1">
              <w:rPr>
                <w:position w:val="-10"/>
              </w:rPr>
              <w:object w:dxaOrig="2240" w:dyaOrig="360" w14:anchorId="7AA9EF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2.15pt;height:18pt" o:ole="">
                  <v:imagedata r:id="rId14" o:title=""/>
                </v:shape>
                <o:OLEObject Type="Embed" ProgID="Equation.DSMT4" ShapeID="_x0000_i1025" DrawAspect="Content" ObjectID="_1744389233" r:id="rId15"/>
              </w:object>
            </w:r>
            <w:r w:rsidRPr="00AC5658">
              <w:rPr>
                <w:rFonts w:hint="eastAsia"/>
              </w:rPr>
              <w:t>）</w:t>
            </w:r>
          </w:p>
        </w:tc>
      </w:tr>
      <w:tr w:rsidR="00BE079A" w14:paraId="64E2B708" w14:textId="77777777" w:rsidTr="0080141B">
        <w:trPr>
          <w:jc w:val="center"/>
        </w:trPr>
        <w:tc>
          <w:tcPr>
            <w:tcW w:w="0" w:type="auto"/>
            <w:vAlign w:val="center"/>
          </w:tcPr>
          <w:p w14:paraId="41B99E01" w14:textId="324A78DD" w:rsidR="00BE079A" w:rsidRDefault="00F0740A" w:rsidP="00C7086A">
            <w:pPr>
              <w:ind w:firstLineChars="0" w:firstLine="0"/>
              <w:jc w:val="center"/>
            </w:pPr>
            <w:r w:rsidRPr="00F0740A">
              <w:t>Concavity</w:t>
            </w:r>
          </w:p>
        </w:tc>
        <w:tc>
          <w:tcPr>
            <w:tcW w:w="0" w:type="auto"/>
            <w:vAlign w:val="center"/>
          </w:tcPr>
          <w:p w14:paraId="08EF7185" w14:textId="05CC1F2F" w:rsidR="00BE079A" w:rsidRDefault="00AC5658" w:rsidP="0080141B">
            <w:pPr>
              <w:ind w:firstLineChars="0" w:firstLine="0"/>
            </w:pPr>
            <w:proofErr w:type="gramStart"/>
            <w:r w:rsidRPr="00AC5658">
              <w:rPr>
                <w:rFonts w:hint="eastAsia"/>
              </w:rPr>
              <w:t>凹</w:t>
            </w:r>
            <w:proofErr w:type="gramEnd"/>
            <w:r w:rsidRPr="00AC5658">
              <w:rPr>
                <w:rFonts w:hint="eastAsia"/>
              </w:rPr>
              <w:t>度（轮廓的凹陷部分的严重程度）</w:t>
            </w:r>
          </w:p>
        </w:tc>
      </w:tr>
      <w:tr w:rsidR="00BE079A" w14:paraId="307F9AA6" w14:textId="77777777" w:rsidTr="0080141B">
        <w:trPr>
          <w:jc w:val="center"/>
        </w:trPr>
        <w:tc>
          <w:tcPr>
            <w:tcW w:w="0" w:type="auto"/>
            <w:vAlign w:val="center"/>
          </w:tcPr>
          <w:p w14:paraId="6744B3DE" w14:textId="124F7B3D" w:rsidR="00BE079A" w:rsidRDefault="00F0740A" w:rsidP="00C7086A">
            <w:pPr>
              <w:ind w:firstLineChars="0" w:firstLine="0"/>
              <w:jc w:val="center"/>
            </w:pPr>
            <w:r w:rsidRPr="00F0740A">
              <w:t>Concave</w:t>
            </w:r>
            <w:r>
              <w:t xml:space="preserve"> </w:t>
            </w:r>
            <w:r w:rsidRPr="00F0740A">
              <w:t>Points</w:t>
            </w:r>
          </w:p>
        </w:tc>
        <w:tc>
          <w:tcPr>
            <w:tcW w:w="0" w:type="auto"/>
            <w:vAlign w:val="center"/>
          </w:tcPr>
          <w:p w14:paraId="51B53A04" w14:textId="53637EF0" w:rsidR="00BE079A" w:rsidRDefault="009C6250" w:rsidP="0080141B">
            <w:pPr>
              <w:ind w:firstLineChars="0" w:firstLine="0"/>
            </w:pPr>
            <w:proofErr w:type="gramStart"/>
            <w:r w:rsidRPr="009C6250">
              <w:rPr>
                <w:rFonts w:hint="eastAsia"/>
              </w:rPr>
              <w:t>凹</w:t>
            </w:r>
            <w:proofErr w:type="gramEnd"/>
            <w:r w:rsidRPr="009C6250">
              <w:rPr>
                <w:rFonts w:hint="eastAsia"/>
              </w:rPr>
              <w:t>点（轮廓的凹陷部分的数量）</w:t>
            </w:r>
          </w:p>
        </w:tc>
      </w:tr>
      <w:tr w:rsidR="00BE079A" w14:paraId="7593B7DA" w14:textId="77777777" w:rsidTr="005B02DA">
        <w:trPr>
          <w:jc w:val="center"/>
        </w:trPr>
        <w:tc>
          <w:tcPr>
            <w:tcW w:w="0" w:type="auto"/>
            <w:vAlign w:val="center"/>
          </w:tcPr>
          <w:p w14:paraId="2A5C9B10" w14:textId="5297BDFA" w:rsidR="00BE079A" w:rsidRDefault="00F0740A" w:rsidP="00C7086A">
            <w:pPr>
              <w:ind w:firstLineChars="0" w:firstLine="0"/>
              <w:jc w:val="center"/>
            </w:pPr>
            <w:r w:rsidRPr="00F0740A">
              <w:t>Symmetry</w:t>
            </w:r>
          </w:p>
        </w:tc>
        <w:tc>
          <w:tcPr>
            <w:tcW w:w="0" w:type="auto"/>
            <w:vAlign w:val="center"/>
          </w:tcPr>
          <w:p w14:paraId="3DB5769A" w14:textId="7B9F397A" w:rsidR="00BE079A" w:rsidRDefault="009A51F1" w:rsidP="0080141B">
            <w:pPr>
              <w:ind w:firstLineChars="0" w:firstLine="0"/>
            </w:pPr>
            <w:r w:rsidRPr="009A51F1">
              <w:rPr>
                <w:rFonts w:hint="eastAsia"/>
              </w:rPr>
              <w:t>对称性</w:t>
            </w:r>
          </w:p>
        </w:tc>
      </w:tr>
      <w:tr w:rsidR="00BE079A" w14:paraId="0EA4E898" w14:textId="77777777" w:rsidTr="005B02DA">
        <w:trPr>
          <w:jc w:val="center"/>
        </w:trPr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3F011218" w14:textId="26767974" w:rsidR="00BE079A" w:rsidRDefault="00F0740A" w:rsidP="00C7086A">
            <w:pPr>
              <w:ind w:firstLineChars="0" w:firstLine="0"/>
              <w:jc w:val="center"/>
            </w:pPr>
            <w:proofErr w:type="spellStart"/>
            <w:r w:rsidRPr="00F0740A">
              <w:t>Fractal_Dimension</w:t>
            </w:r>
            <w:proofErr w:type="spellEnd"/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271FEBC7" w14:textId="5BEF130B" w:rsidR="00BE079A" w:rsidRDefault="00686C9C" w:rsidP="0080141B">
            <w:pPr>
              <w:ind w:firstLineChars="0" w:firstLine="0"/>
            </w:pPr>
            <w:r w:rsidRPr="00686C9C">
              <w:rPr>
                <w:rFonts w:hint="eastAsia"/>
              </w:rPr>
              <w:t>分形维数（</w:t>
            </w:r>
            <w:r w:rsidR="00113F01" w:rsidRPr="00113F01">
              <w:rPr>
                <w:rFonts w:hint="eastAsia"/>
              </w:rPr>
              <w:t>"</w:t>
            </w:r>
            <w:r w:rsidR="00113F01" w:rsidRPr="00113F01">
              <w:rPr>
                <w:rFonts w:hint="eastAsia"/>
              </w:rPr>
              <w:t>海岸线近似值</w:t>
            </w:r>
            <w:r w:rsidR="00113F01" w:rsidRPr="00113F01">
              <w:rPr>
                <w:rFonts w:hint="eastAsia"/>
              </w:rPr>
              <w:t>" - 1</w:t>
            </w:r>
            <w:r w:rsidRPr="00686C9C">
              <w:rPr>
                <w:rFonts w:hint="eastAsia"/>
              </w:rPr>
              <w:t>）</w:t>
            </w:r>
          </w:p>
        </w:tc>
      </w:tr>
    </w:tbl>
    <w:p w14:paraId="389D1616" w14:textId="3EF88C63" w:rsidR="006A50E9" w:rsidRDefault="006A50E9" w:rsidP="006A50E9">
      <w:pPr>
        <w:pStyle w:val="2"/>
        <w:spacing w:before="156" w:after="156"/>
      </w:pPr>
      <w:bookmarkStart w:id="3" w:name="_Toc133699131"/>
      <w:r>
        <w:rPr>
          <w:rFonts w:hint="eastAsia"/>
        </w:rPr>
        <w:t>数据探索</w:t>
      </w:r>
      <w:bookmarkEnd w:id="3"/>
    </w:p>
    <w:p w14:paraId="602E7D1E" w14:textId="72F29638" w:rsidR="0025712B" w:rsidRDefault="0025712B" w:rsidP="00CA5DCD">
      <w:pPr>
        <w:ind w:firstLine="480"/>
      </w:pPr>
      <w:r>
        <w:rPr>
          <w:rFonts w:hint="eastAsia"/>
        </w:rPr>
        <w:t>随着深度学习的流行，特征工程的重要性已逐渐减弱，因为大型的深度神经网络</w:t>
      </w:r>
      <w:r w:rsidR="00AD5B65">
        <w:rPr>
          <w:rFonts w:hint="eastAsia"/>
        </w:rPr>
        <w:t>甚至</w:t>
      </w:r>
      <w:r>
        <w:rPr>
          <w:rFonts w:hint="eastAsia"/>
        </w:rPr>
        <w:t>可以</w:t>
      </w:r>
      <w:r w:rsidR="005D53AF">
        <w:rPr>
          <w:rFonts w:hint="eastAsia"/>
        </w:rPr>
        <w:t>学习</w:t>
      </w:r>
      <w:proofErr w:type="gramStart"/>
      <w:r w:rsidR="005D53AF">
        <w:rPr>
          <w:rFonts w:hint="eastAsia"/>
        </w:rPr>
        <w:t>到</w:t>
      </w:r>
      <w:r w:rsidR="00A47B70">
        <w:rPr>
          <w:rFonts w:hint="eastAsia"/>
        </w:rPr>
        <w:t>特征</w:t>
      </w:r>
      <w:proofErr w:type="gramEnd"/>
      <w:r w:rsidR="00A47B70">
        <w:rPr>
          <w:rFonts w:hint="eastAsia"/>
        </w:rPr>
        <w:t>的重要性</w:t>
      </w:r>
      <w:r w:rsidR="009D5B03">
        <w:rPr>
          <w:rFonts w:hint="eastAsia"/>
        </w:rPr>
        <w:t>。因为</w:t>
      </w:r>
      <w:r w:rsidR="00D20FF2">
        <w:rPr>
          <w:rFonts w:hint="eastAsia"/>
        </w:rPr>
        <w:t>波士顿房价</w:t>
      </w:r>
      <w:r w:rsidR="009D5B03">
        <w:rPr>
          <w:rFonts w:hint="eastAsia"/>
        </w:rPr>
        <w:t>数据集本身的特征少，只有</w:t>
      </w:r>
      <w:r w:rsidR="009D5B03">
        <w:rPr>
          <w:rFonts w:hint="eastAsia"/>
        </w:rPr>
        <w:t>1</w:t>
      </w:r>
      <w:r w:rsidR="009D5B03">
        <w:t>3</w:t>
      </w:r>
      <w:r w:rsidR="009D5B03">
        <w:rPr>
          <w:rFonts w:hint="eastAsia"/>
        </w:rPr>
        <w:t>种</w:t>
      </w:r>
      <w:r w:rsidR="00DC1E43">
        <w:rPr>
          <w:rFonts w:hint="eastAsia"/>
        </w:rPr>
        <w:t>，所以我的倾向是全部使用</w:t>
      </w:r>
      <w:r w:rsidR="00B33B85">
        <w:rPr>
          <w:rFonts w:hint="eastAsia"/>
        </w:rPr>
        <w:t>，让模型自己学习重要程度</w:t>
      </w:r>
      <w:r w:rsidR="00653EB9">
        <w:rPr>
          <w:rFonts w:hint="eastAsia"/>
        </w:rPr>
        <w:t>。</w:t>
      </w:r>
      <w:r w:rsidR="00C51D6E">
        <w:rPr>
          <w:rFonts w:hint="eastAsia"/>
        </w:rPr>
        <w:t>这里可以进行一些简单的数据</w:t>
      </w:r>
      <w:r w:rsidR="00B353C2">
        <w:rPr>
          <w:rFonts w:hint="eastAsia"/>
        </w:rPr>
        <w:t>探索</w:t>
      </w:r>
      <w:r w:rsidR="00C51D6E">
        <w:rPr>
          <w:rFonts w:hint="eastAsia"/>
        </w:rPr>
        <w:t>。</w:t>
      </w:r>
    </w:p>
    <w:p w14:paraId="5F79DBCD" w14:textId="0EA7F2E1" w:rsidR="002066BB" w:rsidRDefault="002066BB" w:rsidP="00CA5DCD">
      <w:pPr>
        <w:ind w:firstLine="480"/>
      </w:pPr>
      <w:r>
        <w:rPr>
          <w:rFonts w:hint="eastAsia"/>
        </w:rPr>
        <w:t>略过数据清洗</w:t>
      </w:r>
      <w:r w:rsidR="00622837">
        <w:rPr>
          <w:rFonts w:hint="eastAsia"/>
        </w:rPr>
        <w:t>（</w:t>
      </w:r>
      <w:proofErr w:type="spellStart"/>
      <w:r w:rsidR="00622837" w:rsidRPr="00622837">
        <w:t>d</w:t>
      </w:r>
      <w:r w:rsidR="008C443F">
        <w:rPr>
          <w:rFonts w:hint="eastAsia"/>
        </w:rPr>
        <w:t>f</w:t>
      </w:r>
      <w:r w:rsidR="00622837" w:rsidRPr="00622837">
        <w:t>.isnull</w:t>
      </w:r>
      <w:proofErr w:type="spellEnd"/>
      <w:r w:rsidR="00622837" w:rsidRPr="00622837">
        <w:t>().sum()</w:t>
      </w:r>
      <w:r w:rsidR="008C443F">
        <w:rPr>
          <w:rFonts w:hint="eastAsia"/>
        </w:rPr>
        <w:t>等类似工作</w:t>
      </w:r>
      <w:r w:rsidR="00622837">
        <w:rPr>
          <w:rFonts w:hint="eastAsia"/>
        </w:rPr>
        <w:t>）</w:t>
      </w:r>
      <w:r w:rsidR="00C82912">
        <w:rPr>
          <w:rFonts w:hint="eastAsia"/>
        </w:rPr>
        <w:t>，我们来分析一下数据相关性</w:t>
      </w:r>
      <w:r w:rsidR="00A93728">
        <w:rPr>
          <w:rFonts w:hint="eastAsia"/>
        </w:rPr>
        <w:t>。</w:t>
      </w:r>
    </w:p>
    <w:p w14:paraId="5C1D6A31" w14:textId="06DEF299" w:rsidR="001C62AF" w:rsidRDefault="001C62AF" w:rsidP="00CA5DCD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个特征太多，我们选取</w:t>
      </w:r>
      <w:r>
        <w:t>10</w:t>
      </w:r>
      <w:r>
        <w:rPr>
          <w:rFonts w:hint="eastAsia"/>
        </w:rPr>
        <w:t>个原始特征的平均值（</w:t>
      </w:r>
      <w:r>
        <w:rPr>
          <w:rFonts w:hint="eastAsia"/>
        </w:rPr>
        <w:t>Mean</w:t>
      </w:r>
      <w:r>
        <w:rPr>
          <w:rFonts w:hint="eastAsia"/>
        </w:rPr>
        <w:t>）来进行分析</w:t>
      </w:r>
      <w:r w:rsidR="00CA55F3">
        <w:rPr>
          <w:rFonts w:hint="eastAsia"/>
        </w:rPr>
        <w:t>。当然，其他统计特征的分析也同理。</w:t>
      </w:r>
    </w:p>
    <w:p w14:paraId="2C525898" w14:textId="77777777" w:rsidR="00BF76CC" w:rsidRPr="00BF76CC" w:rsidRDefault="00BF76CC" w:rsidP="00BF76CC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BF76CC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pandas </w:t>
      </w:r>
      <w:r w:rsidRPr="00BF76CC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pd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column_names</w:t>
      </w:r>
      <w:proofErr w:type="spellEnd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[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"ID"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"Diagnosis"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Mean_Radius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Mean_Texture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Mean_Perimeter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Mean_Area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Mean_Smoothness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Mean_Compactness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Mean_Concavity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Mean_Concave_Points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Mean_Symmetry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Mean_Fractal_Dimension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SE_Radius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SE_Texture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SE_Perimeter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SE_Area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SE_Smoothness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SE_Compactness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SE_Concavity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SE_Concave_Points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SE_Symmetry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SE_Fractal_Dimension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Worst_Radius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Worst_Texture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Worst_Perimeter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lastRenderedPageBreak/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Worst_Area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Worst_Smoothness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Worst_Compactness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Worst_Concavity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Worst_Concave_Points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Worst_Symmetry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Worst_Fractal_Dimension</w:t>
      </w:r>
      <w:proofErr w:type="spellEnd"/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br/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>df = pd.read_csv(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"https://archive.ics.uci.edu/ml/machine-learning-databases/breast-cancer-wisconsin/wdbc.data"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660099"/>
          <w:kern w:val="0"/>
          <w:sz w:val="20"/>
          <w:szCs w:val="20"/>
        </w:rPr>
        <w:t>names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column_names</w:t>
      </w:r>
      <w:proofErr w:type="spellEnd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).drop(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"ID"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660099"/>
          <w:kern w:val="0"/>
          <w:sz w:val="20"/>
          <w:szCs w:val="20"/>
        </w:rPr>
        <w:t>axis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BF76CC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df_mean</w:t>
      </w:r>
      <w:proofErr w:type="spellEnd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df.iloc</w:t>
      </w:r>
      <w:proofErr w:type="spellEnd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[:, [</w:t>
      </w:r>
      <w:r w:rsidRPr="00BF76CC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 + </w:t>
      </w:r>
      <w:r w:rsidRPr="00BF76CC">
        <w:rPr>
          <w:rFonts w:ascii="JetBrains Mono" w:hAnsi="JetBrains Mono" w:cs="JetBrains Mono"/>
          <w:color w:val="000080"/>
          <w:kern w:val="0"/>
          <w:sz w:val="20"/>
          <w:szCs w:val="20"/>
        </w:rPr>
        <w:t>list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BF76CC">
        <w:rPr>
          <w:rFonts w:ascii="JetBrains Mono" w:hAnsi="JetBrains Mono" w:cs="JetBrains Mono"/>
          <w:color w:val="000080"/>
          <w:kern w:val="0"/>
          <w:sz w:val="20"/>
          <w:szCs w:val="20"/>
        </w:rPr>
        <w:t>range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BF76CC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10 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+ </w:t>
      </w:r>
      <w:r w:rsidRPr="00BF76CC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))]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>colors = df[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"Diagnosis"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].map(</w:t>
      </w:r>
      <w:r w:rsidRPr="00BF76CC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lambda 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x: {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'M'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"red"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'B'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BF76CC">
        <w:rPr>
          <w:rFonts w:ascii="JetBrains Mono" w:hAnsi="JetBrains Mono" w:cs="JetBrains Mono"/>
          <w:color w:val="067D17"/>
          <w:kern w:val="0"/>
          <w:sz w:val="20"/>
          <w:szCs w:val="20"/>
        </w:rPr>
        <w:t>"blue"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}.get(x))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pd.plotting.scatter_matrix</w:t>
      </w:r>
      <w:proofErr w:type="spellEnd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df_mean</w:t>
      </w:r>
      <w:proofErr w:type="spellEnd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=colors, </w:t>
      </w:r>
      <w:r w:rsidRPr="00BF76CC">
        <w:rPr>
          <w:rFonts w:ascii="JetBrains Mono" w:hAnsi="JetBrains Mono" w:cs="JetBrains Mono"/>
          <w:color w:val="660099"/>
          <w:kern w:val="0"/>
          <w:sz w:val="20"/>
          <w:szCs w:val="20"/>
        </w:rPr>
        <w:t>alpha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BF76CC">
        <w:rPr>
          <w:rFonts w:ascii="JetBrains Mono" w:hAnsi="JetBrains Mono" w:cs="JetBrains Mono"/>
          <w:color w:val="1750EB"/>
          <w:kern w:val="0"/>
          <w:sz w:val="20"/>
          <w:szCs w:val="20"/>
        </w:rPr>
        <w:t>0.5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F76CC">
        <w:rPr>
          <w:rFonts w:ascii="JetBrains Mono" w:hAnsi="JetBrains Mono" w:cs="JetBrains Mono"/>
          <w:color w:val="660099"/>
          <w:kern w:val="0"/>
          <w:sz w:val="20"/>
          <w:szCs w:val="20"/>
        </w:rPr>
        <w:t>figsize</w:t>
      </w:r>
      <w:proofErr w:type="spellEnd"/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=(</w:t>
      </w:r>
      <w:r w:rsidRPr="00BF76CC">
        <w:rPr>
          <w:rFonts w:ascii="JetBrains Mono" w:hAnsi="JetBrains Mono" w:cs="JetBrains Mono"/>
          <w:color w:val="1750EB"/>
          <w:kern w:val="0"/>
          <w:sz w:val="20"/>
          <w:szCs w:val="20"/>
        </w:rPr>
        <w:t>20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F76CC">
        <w:rPr>
          <w:rFonts w:ascii="JetBrains Mono" w:hAnsi="JetBrains Mono" w:cs="JetBrains Mono"/>
          <w:color w:val="1750EB"/>
          <w:kern w:val="0"/>
          <w:sz w:val="20"/>
          <w:szCs w:val="20"/>
        </w:rPr>
        <w:t>20</w:t>
      </w:r>
      <w:r w:rsidRPr="00BF76CC">
        <w:rPr>
          <w:rFonts w:ascii="JetBrains Mono" w:hAnsi="JetBrains Mono" w:cs="JetBrains Mono"/>
          <w:color w:val="080808"/>
          <w:kern w:val="0"/>
          <w:sz w:val="20"/>
          <w:szCs w:val="20"/>
        </w:rPr>
        <w:t>));</w:t>
      </w:r>
    </w:p>
    <w:p w14:paraId="6AB09624" w14:textId="3ACC6CB1" w:rsidR="00A93728" w:rsidRPr="006F44AE" w:rsidRDefault="002505DB" w:rsidP="00CA5DCD">
      <w:pPr>
        <w:ind w:firstLine="480"/>
      </w:pPr>
      <w:r>
        <w:rPr>
          <w:rFonts w:hint="eastAsia"/>
        </w:rPr>
        <w:t>输出如下。</w:t>
      </w:r>
    </w:p>
    <w:p w14:paraId="0BD89D23" w14:textId="56C3E5AF" w:rsidR="00CA5DCD" w:rsidRDefault="009854CD" w:rsidP="00DF706B">
      <w:pPr>
        <w:pStyle w:val="ac"/>
      </w:pPr>
      <w:r w:rsidRPr="009854CD">
        <w:drawing>
          <wp:inline distT="0" distB="0" distL="0" distR="0" wp14:anchorId="344F423E" wp14:editId="2B99698A">
            <wp:extent cx="5939790" cy="588835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7CE7" w14:textId="05B1219A" w:rsidR="00EE05E0" w:rsidRPr="00EE05E0" w:rsidRDefault="007F1C47" w:rsidP="00EE05E0">
      <w:pPr>
        <w:ind w:firstLine="480"/>
      </w:pPr>
      <w:r>
        <w:rPr>
          <w:rFonts w:hint="eastAsia"/>
        </w:rPr>
        <w:t>可以看出，大部分特征都是这样</w:t>
      </w:r>
      <w:r w:rsidR="005122D4">
        <w:rPr>
          <w:rFonts w:hint="eastAsia"/>
        </w:rPr>
        <w:t>：</w:t>
      </w:r>
      <w:r>
        <w:rPr>
          <w:rFonts w:hint="eastAsia"/>
        </w:rPr>
        <w:t>随着其值的增加，红色样本点（恶性乳腺癌）的数量增加</w:t>
      </w:r>
      <w:r w:rsidR="00C23C81">
        <w:rPr>
          <w:rFonts w:hint="eastAsia"/>
        </w:rPr>
        <w:t>。</w:t>
      </w:r>
      <w:r w:rsidR="003C032B">
        <w:rPr>
          <w:rFonts w:hint="eastAsia"/>
        </w:rPr>
        <w:t>因此，我们仍然选择所有特征</w:t>
      </w:r>
      <w:r w:rsidR="00464696">
        <w:rPr>
          <w:rFonts w:hint="eastAsia"/>
        </w:rPr>
        <w:t>，仅作归一化处理</w:t>
      </w:r>
      <w:r w:rsidR="003C032B">
        <w:rPr>
          <w:rFonts w:hint="eastAsia"/>
        </w:rPr>
        <w:t>，让</w:t>
      </w:r>
      <w:r w:rsidR="003C032B">
        <w:rPr>
          <w:rFonts w:hint="eastAsia"/>
        </w:rPr>
        <w:t>S</w:t>
      </w:r>
      <w:r w:rsidR="003C032B">
        <w:t>VM</w:t>
      </w:r>
      <w:r w:rsidR="003C032B">
        <w:rPr>
          <w:rFonts w:hint="eastAsia"/>
        </w:rPr>
        <w:t>自己判断其重要性</w:t>
      </w:r>
      <w:r w:rsidR="006A120B">
        <w:rPr>
          <w:rFonts w:hint="eastAsia"/>
        </w:rPr>
        <w:t>。</w:t>
      </w:r>
    </w:p>
    <w:p w14:paraId="668753B8" w14:textId="7D65294C" w:rsidR="00BD4E5F" w:rsidRDefault="006A50E9" w:rsidP="00BD4E5F">
      <w:pPr>
        <w:pStyle w:val="1"/>
        <w:spacing w:before="31"/>
      </w:pPr>
      <w:bookmarkStart w:id="4" w:name="_Toc133699132"/>
      <w:r>
        <w:rPr>
          <w:rFonts w:hint="eastAsia"/>
        </w:rPr>
        <w:lastRenderedPageBreak/>
        <w:t>基于</w:t>
      </w:r>
      <w:proofErr w:type="spellStart"/>
      <w:r>
        <w:t>S</w:t>
      </w:r>
      <w:r>
        <w:rPr>
          <w:rFonts w:hint="eastAsia"/>
        </w:rPr>
        <w:t>k</w:t>
      </w:r>
      <w:r>
        <w:t>L</w:t>
      </w:r>
      <w:r>
        <w:rPr>
          <w:rFonts w:hint="eastAsia"/>
        </w:rPr>
        <w:t>earn</w:t>
      </w:r>
      <w:proofErr w:type="spellEnd"/>
      <w:r>
        <w:rPr>
          <w:rFonts w:hint="eastAsia"/>
        </w:rPr>
        <w:t>的简洁实现</w:t>
      </w:r>
      <w:bookmarkEnd w:id="4"/>
    </w:p>
    <w:p w14:paraId="503203CD" w14:textId="7974A32E" w:rsidR="0026729C" w:rsidRDefault="00AD4467" w:rsidP="00F40942">
      <w:pPr>
        <w:ind w:firstLine="480"/>
      </w:pPr>
      <w:r>
        <w:rPr>
          <w:rFonts w:hint="eastAsia"/>
        </w:rPr>
        <w:t>首先，导入</w:t>
      </w:r>
      <w:proofErr w:type="spellStart"/>
      <w:r w:rsidR="0048382A">
        <w:rPr>
          <w:rFonts w:hint="eastAsia"/>
        </w:rPr>
        <w:t>sklearn</w:t>
      </w:r>
      <w:proofErr w:type="spellEnd"/>
      <w:r w:rsidR="0048382A">
        <w:rPr>
          <w:rFonts w:hint="eastAsia"/>
        </w:rPr>
        <w:t>中已实现的函数</w:t>
      </w:r>
      <w:r w:rsidR="00082CDE">
        <w:rPr>
          <w:rFonts w:hint="eastAsia"/>
        </w:rPr>
        <w:t>。</w:t>
      </w:r>
    </w:p>
    <w:p w14:paraId="0042B82B" w14:textId="77777777" w:rsidR="00455818" w:rsidRPr="00455818" w:rsidRDefault="00455818" w:rsidP="00455818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45581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>sklearn.svm</w:t>
      </w:r>
      <w:proofErr w:type="spellEnd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45581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>SVC</w:t>
      </w:r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45581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>sklearn</w:t>
      </w:r>
      <w:proofErr w:type="spellEnd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45581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>datasets</w:t>
      </w:r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45581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proofErr w:type="gramStart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>sklearn.preprocessing</w:t>
      </w:r>
      <w:proofErr w:type="spellEnd"/>
      <w:proofErr w:type="gramEnd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45581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>StandardScaler</w:t>
      </w:r>
      <w:proofErr w:type="spellEnd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45581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>sklearn.model_selection</w:t>
      </w:r>
      <w:proofErr w:type="spellEnd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45581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455818">
        <w:rPr>
          <w:rFonts w:ascii="JetBrains Mono" w:hAnsi="JetBrains Mono" w:cs="JetBrains Mono"/>
          <w:color w:val="080808"/>
          <w:kern w:val="0"/>
          <w:sz w:val="20"/>
          <w:szCs w:val="20"/>
        </w:rPr>
        <w:t>train_test_split</w:t>
      </w:r>
      <w:proofErr w:type="spellEnd"/>
    </w:p>
    <w:p w14:paraId="737D1D1B" w14:textId="1AFFFF94" w:rsidR="00360B1F" w:rsidRDefault="00532B77" w:rsidP="0096743D">
      <w:pPr>
        <w:ind w:firstLine="480"/>
      </w:pPr>
      <w:r>
        <w:rPr>
          <w:rFonts w:hint="eastAsia"/>
        </w:rPr>
        <w:t>然后，</w:t>
      </w:r>
      <w:r w:rsidR="007D3E3C">
        <w:rPr>
          <w:rFonts w:hint="eastAsia"/>
        </w:rPr>
        <w:t>按照</w:t>
      </w:r>
      <w:r w:rsidR="0014119C">
        <w:rPr>
          <w:rFonts w:hint="eastAsia"/>
        </w:rPr>
        <w:t>机器学习的一般流程</w:t>
      </w:r>
      <w:r w:rsidR="002E5BD1">
        <w:rPr>
          <w:rFonts w:hint="eastAsia"/>
        </w:rPr>
        <w:t>：准备数据、</w:t>
      </w:r>
      <w:r w:rsidR="002E5BD1" w:rsidRPr="002E5BD1">
        <w:rPr>
          <w:rFonts w:hint="eastAsia"/>
        </w:rPr>
        <w:t>数据分析</w:t>
      </w:r>
      <w:r w:rsidR="002E5BD1">
        <w:rPr>
          <w:rFonts w:hint="eastAsia"/>
        </w:rPr>
        <w:t>、特征工程、模型选择及训练、模型评估</w:t>
      </w:r>
      <w:r w:rsidR="00BE2BB2">
        <w:rPr>
          <w:rFonts w:hint="eastAsia"/>
        </w:rPr>
        <w:t>，</w:t>
      </w:r>
      <w:r w:rsidR="00731DAA">
        <w:rPr>
          <w:rFonts w:hint="eastAsia"/>
        </w:rPr>
        <w:t>逐个调用函数</w:t>
      </w:r>
      <w:r w:rsidR="0066397A">
        <w:rPr>
          <w:rFonts w:hint="eastAsia"/>
        </w:rPr>
        <w:t>。</w:t>
      </w:r>
    </w:p>
    <w:p w14:paraId="4090011B" w14:textId="77777777" w:rsidR="00F51343" w:rsidRPr="00F51343" w:rsidRDefault="00F51343" w:rsidP="00F51343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加载</w:t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UCI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乳腺癌数据集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dataset =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datasets.load_breast_cancer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随机划分训练集和测试集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X_train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X_test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y_train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y_test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train_test_split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dataset.data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dataset.target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F51343">
        <w:rPr>
          <w:rFonts w:ascii="JetBrains Mono" w:hAnsi="JetBrains Mono" w:cs="JetBrains Mono"/>
          <w:color w:val="660099"/>
          <w:kern w:val="0"/>
          <w:sz w:val="20"/>
          <w:szCs w:val="20"/>
        </w:rPr>
        <w:t>test_size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51343">
        <w:rPr>
          <w:rFonts w:ascii="JetBrains Mono" w:hAnsi="JetBrains Mono" w:cs="JetBrains Mono"/>
          <w:color w:val="1750EB"/>
          <w:kern w:val="0"/>
          <w:sz w:val="20"/>
          <w:szCs w:val="20"/>
        </w:rPr>
        <w:t>0.3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F51343">
        <w:rPr>
          <w:rFonts w:ascii="JetBrains Mono" w:hAnsi="JetBrains Mono" w:cs="JetBrains Mono"/>
          <w:color w:val="660099"/>
          <w:kern w:val="0"/>
          <w:sz w:val="20"/>
          <w:szCs w:val="20"/>
        </w:rPr>
        <w:t>random_state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51343">
        <w:rPr>
          <w:rFonts w:ascii="JetBrains Mono" w:hAnsi="JetBrains Mono" w:cs="JetBrains Mono"/>
          <w:color w:val="1750EB"/>
          <w:kern w:val="0"/>
          <w:sz w:val="20"/>
          <w:szCs w:val="20"/>
        </w:rPr>
        <w:t>42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特征工程：标准化数据，让数据符合正态分布，加速模型训练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transfer =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StandardScaler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X_train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transfer.fit_transform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X_train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X_test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transfer.fit_transform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X_test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创建用于分类的</w:t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SVM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模型</w:t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——SVC</w:t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classifier = SVC(</w:t>
      </w:r>
      <w:r w:rsidRPr="00F51343">
        <w:rPr>
          <w:rFonts w:ascii="JetBrains Mono" w:hAnsi="JetBrains Mono" w:cs="JetBrains Mono"/>
          <w:color w:val="660099"/>
          <w:kern w:val="0"/>
          <w:sz w:val="20"/>
          <w:szCs w:val="20"/>
        </w:rPr>
        <w:t>kernel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51343">
        <w:rPr>
          <w:rFonts w:ascii="JetBrains Mono" w:hAnsi="JetBrains Mono" w:cs="JetBrains Mono"/>
          <w:color w:val="067D17"/>
          <w:kern w:val="0"/>
          <w:sz w:val="20"/>
          <w:szCs w:val="20"/>
        </w:rPr>
        <w:t>'linear'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# classifier = SVC(kernel='</w:t>
      </w:r>
      <w:proofErr w:type="spellStart"/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rbf</w:t>
      </w:r>
      <w:proofErr w:type="spellEnd"/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')</w:t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># classifier = SVC(kernel='poly')</w:t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# 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训练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classifier.fit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X_train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y_train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计算精确率</w:t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Acc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，评估</w:t>
      </w:r>
      <w:r w:rsidRPr="00F51343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SVM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模型预测性能</w:t>
      </w:r>
      <w:r w:rsidRPr="00F51343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score =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classifier.score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X_test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y_test</w:t>
      </w:r>
      <w:proofErr w:type="spellEnd"/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51343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F51343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F51343">
        <w:rPr>
          <w:rFonts w:ascii="宋体" w:hAnsi="宋体" w:cs="JetBrains Mono" w:hint="eastAsia"/>
          <w:color w:val="067D17"/>
          <w:kern w:val="0"/>
          <w:sz w:val="20"/>
          <w:szCs w:val="20"/>
        </w:rPr>
        <w:t>精确率</w:t>
      </w:r>
      <w:r w:rsidRPr="00F51343">
        <w:rPr>
          <w:rFonts w:ascii="JetBrains Mono" w:hAnsi="JetBrains Mono" w:cs="JetBrains Mono"/>
          <w:color w:val="067D17"/>
          <w:kern w:val="0"/>
          <w:sz w:val="20"/>
          <w:szCs w:val="20"/>
        </w:rPr>
        <w:t>Acc:"</w:t>
      </w:r>
      <w:r w:rsidRPr="00F51343">
        <w:rPr>
          <w:rFonts w:ascii="JetBrains Mono" w:hAnsi="JetBrains Mono" w:cs="JetBrains Mono"/>
          <w:color w:val="080808"/>
          <w:kern w:val="0"/>
          <w:sz w:val="20"/>
          <w:szCs w:val="20"/>
        </w:rPr>
        <w:t>, score)</w:t>
      </w:r>
    </w:p>
    <w:p w14:paraId="2DDB891D" w14:textId="77777777" w:rsidR="005573B2" w:rsidRDefault="00367C74" w:rsidP="008339BE">
      <w:pPr>
        <w:ind w:firstLine="480"/>
      </w:pPr>
      <w:r>
        <w:rPr>
          <w:rFonts w:hint="eastAsia"/>
        </w:rPr>
        <w:t>得到输出如下</w:t>
      </w:r>
      <w:r w:rsidR="004B7AE5">
        <w:rPr>
          <w:rFonts w:hint="eastAsia"/>
        </w:rPr>
        <w:t>。</w:t>
      </w:r>
    </w:p>
    <w:p w14:paraId="3965AA27" w14:textId="77777777" w:rsidR="003C5A86" w:rsidRPr="003C5A86" w:rsidRDefault="003C5A86" w:rsidP="00BC29F5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3C5A86">
        <w:rPr>
          <w:rFonts w:ascii="Courier New" w:hAnsi="Courier New" w:cs="Courier New"/>
          <w:color w:val="000000"/>
          <w:kern w:val="0"/>
          <w:sz w:val="20"/>
          <w:szCs w:val="20"/>
        </w:rPr>
        <w:t>精确率</w:t>
      </w:r>
      <w:r w:rsidRPr="003C5A86">
        <w:rPr>
          <w:rFonts w:ascii="Courier New" w:hAnsi="Courier New" w:cs="Courier New"/>
          <w:color w:val="000000"/>
          <w:kern w:val="0"/>
          <w:sz w:val="20"/>
          <w:szCs w:val="20"/>
        </w:rPr>
        <w:t>Acc: 0.9766081871345029</w:t>
      </w:r>
    </w:p>
    <w:p w14:paraId="54BE606C" w14:textId="6462B02C" w:rsidR="004108CF" w:rsidRDefault="00056DAA" w:rsidP="008339BE">
      <w:pPr>
        <w:ind w:firstLine="480"/>
      </w:pPr>
      <w:r>
        <w:rPr>
          <w:rFonts w:hint="eastAsia"/>
        </w:rPr>
        <w:t>可以看出，基于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的代码可以很简洁地（不超过</w:t>
      </w:r>
      <w:r w:rsidR="0039191D">
        <w:t>2</w:t>
      </w:r>
      <w:r>
        <w:t>0</w:t>
      </w:r>
      <w:r>
        <w:rPr>
          <w:rFonts w:hint="eastAsia"/>
        </w:rPr>
        <w:t>行）</w:t>
      </w:r>
      <w:r w:rsidR="00BD6F46">
        <w:rPr>
          <w:rFonts w:hint="eastAsia"/>
        </w:rPr>
        <w:t>得到</w:t>
      </w:r>
      <w:r w:rsidR="009319C2">
        <w:rPr>
          <w:rFonts w:hint="eastAsia"/>
        </w:rPr>
        <w:t>较好</w:t>
      </w:r>
      <w:r w:rsidR="00EC69F5">
        <w:rPr>
          <w:rFonts w:hint="eastAsia"/>
        </w:rPr>
        <w:t>的</w:t>
      </w:r>
      <w:r w:rsidR="009319C2">
        <w:rPr>
          <w:rFonts w:hint="eastAsia"/>
        </w:rPr>
        <w:t>结果</w:t>
      </w:r>
      <w:r w:rsidR="003B2774">
        <w:rPr>
          <w:rFonts w:hint="eastAsia"/>
        </w:rPr>
        <w:t>（</w:t>
      </w:r>
      <w:r w:rsidR="004840E1">
        <w:rPr>
          <w:rFonts w:hint="eastAsia"/>
        </w:rPr>
        <w:t>精确率</w:t>
      </w:r>
      <w:r w:rsidR="004840E1">
        <w:rPr>
          <w:rFonts w:hint="eastAsia"/>
        </w:rPr>
        <w:t>Acc</w:t>
      </w:r>
      <w:r w:rsidR="004840E1">
        <w:t xml:space="preserve"> 0.977</w:t>
      </w:r>
      <w:r w:rsidR="003B2774">
        <w:rPr>
          <w:rFonts w:hint="eastAsia"/>
        </w:rPr>
        <w:t>）</w:t>
      </w:r>
      <w:r w:rsidR="00EE362B">
        <w:rPr>
          <w:rFonts w:hint="eastAsia"/>
        </w:rPr>
        <w:t>。</w:t>
      </w:r>
    </w:p>
    <w:p w14:paraId="4EDA0F90" w14:textId="6FF88245" w:rsidR="00756276" w:rsidRDefault="00842985" w:rsidP="00197666">
      <w:pPr>
        <w:pStyle w:val="1"/>
        <w:spacing w:before="31"/>
      </w:pPr>
      <w:bookmarkStart w:id="5" w:name="_Toc133699133"/>
      <w:r>
        <w:rPr>
          <w:rFonts w:hint="eastAsia"/>
        </w:rPr>
        <w:lastRenderedPageBreak/>
        <w:t>基于</w:t>
      </w:r>
      <w:proofErr w:type="spellStart"/>
      <w:r w:rsidR="003A0C9E">
        <w:t>P</w:t>
      </w:r>
      <w:r>
        <w:rPr>
          <w:rFonts w:hint="eastAsia"/>
        </w:rPr>
        <w:t>y</w:t>
      </w:r>
      <w:r w:rsidR="003A0C9E">
        <w:t>T</w:t>
      </w:r>
      <w:r>
        <w:rPr>
          <w:rFonts w:hint="eastAsia"/>
        </w:rPr>
        <w:t>orch</w:t>
      </w:r>
      <w:proofErr w:type="spellEnd"/>
      <w:r>
        <w:rPr>
          <w:rFonts w:hint="eastAsia"/>
        </w:rPr>
        <w:t>的从零实现</w:t>
      </w:r>
      <w:bookmarkEnd w:id="5"/>
    </w:p>
    <w:p w14:paraId="2BAA8B47" w14:textId="227CF914" w:rsidR="00F871EA" w:rsidRPr="00F871EA" w:rsidRDefault="00F871EA" w:rsidP="00F871EA">
      <w:pPr>
        <w:pStyle w:val="2"/>
        <w:spacing w:before="156" w:after="156"/>
      </w:pPr>
      <w:bookmarkStart w:id="6" w:name="_Toc133699134"/>
      <w:r>
        <w:rPr>
          <w:rFonts w:hint="eastAsia"/>
        </w:rPr>
        <w:t>调用</w:t>
      </w:r>
      <w:proofErr w:type="spellStart"/>
      <w:r>
        <w:rPr>
          <w:rFonts w:hint="eastAsia"/>
        </w:rPr>
        <w:t>XuTorch</w:t>
      </w:r>
      <w:proofErr w:type="spellEnd"/>
      <w:r>
        <w:rPr>
          <w:rFonts w:hint="eastAsia"/>
        </w:rPr>
        <w:t>的实现</w:t>
      </w:r>
      <w:bookmarkEnd w:id="6"/>
    </w:p>
    <w:p w14:paraId="6CB825DD" w14:textId="1EAAEF0B" w:rsidR="00FF6CCD" w:rsidRPr="00FF6CCD" w:rsidRDefault="00DB739B" w:rsidP="00FF6CCD">
      <w:pPr>
        <w:ind w:firstLine="480"/>
      </w:pPr>
      <w:r>
        <w:rPr>
          <w:rFonts w:hint="eastAsia"/>
        </w:rPr>
        <w:t>导入</w:t>
      </w:r>
      <w:proofErr w:type="spellStart"/>
      <w:r w:rsidR="005D1695">
        <w:rPr>
          <w:rFonts w:hint="eastAsia"/>
        </w:rPr>
        <w:t>PyTroch</w:t>
      </w:r>
      <w:proofErr w:type="spellEnd"/>
      <w:r w:rsidR="005D1695">
        <w:rPr>
          <w:rFonts w:hint="eastAsia"/>
        </w:rPr>
        <w:t>和</w:t>
      </w:r>
      <w:proofErr w:type="spellStart"/>
      <w:r w:rsidR="005D1695">
        <w:rPr>
          <w:rFonts w:hint="eastAsia"/>
        </w:rPr>
        <w:t>XuTroch</w:t>
      </w:r>
      <w:proofErr w:type="spellEnd"/>
      <w:r w:rsidR="005D1695">
        <w:rPr>
          <w:rFonts w:hint="eastAsia"/>
        </w:rPr>
        <w:t>库</w:t>
      </w:r>
    </w:p>
    <w:p w14:paraId="6E69ED6B" w14:textId="77777777" w:rsidR="00FD7868" w:rsidRPr="00FD7868" w:rsidRDefault="00FD7868" w:rsidP="00FD7868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FD786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FD7868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FD7868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FD7868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FD7868">
        <w:rPr>
          <w:rFonts w:ascii="JetBrains Mono" w:hAnsi="JetBrains Mono" w:cs="JetBrains Mono"/>
          <w:color w:val="080808"/>
          <w:kern w:val="0"/>
          <w:sz w:val="20"/>
          <w:szCs w:val="20"/>
        </w:rPr>
        <w:t>xutorch</w:t>
      </w:r>
      <w:proofErr w:type="spellEnd"/>
    </w:p>
    <w:p w14:paraId="17143E7F" w14:textId="16A0F452" w:rsidR="001E6829" w:rsidRDefault="001E6829" w:rsidP="00D01C9E">
      <w:pPr>
        <w:ind w:firstLine="480"/>
      </w:pPr>
      <w:r>
        <w:rPr>
          <w:rFonts w:hint="eastAsia"/>
        </w:rPr>
        <w:t>设置参数</w:t>
      </w:r>
    </w:p>
    <w:p w14:paraId="39E8F832" w14:textId="78FA0873" w:rsidR="00653933" w:rsidRPr="00653933" w:rsidRDefault="00653933" w:rsidP="003D52D1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{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kernel_func</w:t>
      </w:r>
      <w:proofErr w:type="spellEnd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="003B5CA5">
        <w:rPr>
          <w:rFonts w:ascii="JetBrains Mono" w:hAnsi="JetBrains Mono" w:cs="JetBrains Mono"/>
          <w:color w:val="067D17"/>
          <w:kern w:val="0"/>
          <w:sz w:val="20"/>
          <w:szCs w:val="20"/>
        </w:rPr>
        <w:t>line</w:t>
      </w:r>
      <w:r w:rsidR="003B5CA5">
        <w:rPr>
          <w:rFonts w:ascii="JetBrains Mono" w:hAnsi="JetBrains Mono" w:cs="JetBrains Mono" w:hint="eastAsia"/>
          <w:color w:val="067D17"/>
          <w:kern w:val="0"/>
          <w:sz w:val="20"/>
          <w:szCs w:val="20"/>
        </w:rPr>
        <w:t>ar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'c'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653933">
        <w:rPr>
          <w:rFonts w:ascii="JetBrains Mono" w:hAnsi="JetBrains Mono" w:cs="JetBrains Mono"/>
          <w:color w:val="1750EB"/>
          <w:kern w:val="0"/>
          <w:sz w:val="20"/>
          <w:szCs w:val="20"/>
        </w:rPr>
        <w:t>0.01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lr</w:t>
      </w:r>
      <w:proofErr w:type="spellEnd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653933">
        <w:rPr>
          <w:rFonts w:ascii="JetBrains Mono" w:hAnsi="JetBrains Mono" w:cs="JetBrains Mono"/>
          <w:color w:val="1750EB"/>
          <w:kern w:val="0"/>
          <w:sz w:val="20"/>
          <w:szCs w:val="20"/>
        </w:rPr>
        <w:t>0.01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num_epochs</w:t>
      </w:r>
      <w:proofErr w:type="spellEnd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653933">
        <w:rPr>
          <w:rFonts w:ascii="JetBrains Mono" w:hAnsi="JetBrains Mono" w:cs="JetBrains Mono"/>
          <w:color w:val="1750EB"/>
          <w:kern w:val="0"/>
          <w:sz w:val="20"/>
          <w:szCs w:val="20"/>
        </w:rPr>
        <w:t>1000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batch_size</w:t>
      </w:r>
      <w:proofErr w:type="spellEnd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653933">
        <w:rPr>
          <w:rFonts w:ascii="JetBrains Mono" w:hAnsi="JetBrains Mono" w:cs="JetBrains Mono"/>
          <w:color w:val="1750EB"/>
          <w:kern w:val="0"/>
          <w:sz w:val="20"/>
          <w:szCs w:val="20"/>
        </w:rPr>
        <w:t>12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early_stop</w:t>
      </w:r>
      <w:proofErr w:type="spellEnd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653933">
        <w:rPr>
          <w:rFonts w:ascii="JetBrains Mono" w:hAnsi="JetBrains Mono" w:cs="JetBrains Mono"/>
          <w:color w:val="1750EB"/>
          <w:kern w:val="0"/>
          <w:sz w:val="20"/>
          <w:szCs w:val="20"/>
        </w:rPr>
        <w:t>100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save_path</w:t>
      </w:r>
      <w:proofErr w:type="spellEnd"/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t>'weights/hw2_model.pth'</w:t>
      </w:r>
      <w:r w:rsidRPr="00653933">
        <w:rPr>
          <w:rFonts w:ascii="JetBrains Mono" w:hAnsi="JetBrains Mono" w:cs="JetBrains Mono"/>
          <w:color w:val="067D17"/>
          <w:kern w:val="0"/>
          <w:sz w:val="20"/>
          <w:szCs w:val="20"/>
        </w:rPr>
        <w:br/>
      </w:r>
      <w:r w:rsidRPr="00653933">
        <w:rPr>
          <w:rFonts w:ascii="JetBrains Mono" w:hAnsi="JetBrains Mono" w:cs="JetBrains Mono"/>
          <w:color w:val="080808"/>
          <w:kern w:val="0"/>
          <w:sz w:val="20"/>
          <w:szCs w:val="20"/>
        </w:rPr>
        <w:t>}</w:t>
      </w:r>
    </w:p>
    <w:p w14:paraId="3C65F812" w14:textId="4A7D63BB" w:rsidR="00AF0705" w:rsidRDefault="009130B6" w:rsidP="00D01C9E">
      <w:pPr>
        <w:ind w:firstLine="480"/>
      </w:pPr>
      <w:r>
        <w:rPr>
          <w:rFonts w:hint="eastAsia"/>
        </w:rPr>
        <w:t>创建数据</w:t>
      </w:r>
      <w:r w:rsidR="00396012">
        <w:rPr>
          <w:rFonts w:hint="eastAsia"/>
        </w:rPr>
        <w:t>加载</w:t>
      </w:r>
      <w:r>
        <w:rPr>
          <w:rFonts w:hint="eastAsia"/>
        </w:rPr>
        <w:t>器</w:t>
      </w:r>
    </w:p>
    <w:p w14:paraId="466EA74B" w14:textId="77777777" w:rsidR="00FF470A" w:rsidRPr="00FF470A" w:rsidRDefault="00FF470A" w:rsidP="00FF470A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train_loader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train_dataset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proofErr w:type="gramStart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xutorch.dataset</w:t>
      </w:r>
      <w:proofErr w:type="gram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.prep_dataloader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dataset_name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BreastCancer</w:t>
      </w:r>
      <w:proofErr w:type="spellEnd"/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download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F470A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train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F470A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batch_size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batch_size</w:t>
      </w:r>
      <w:proofErr w:type="spellEnd"/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],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test_ratio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F470A">
        <w:rPr>
          <w:rFonts w:ascii="JetBrains Mono" w:hAnsi="JetBrains Mono" w:cs="JetBrains Mono"/>
          <w:color w:val="1750EB"/>
          <w:kern w:val="0"/>
          <w:sz w:val="20"/>
          <w:szCs w:val="20"/>
        </w:rPr>
        <w:t>0.25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transform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F470A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FF470A">
        <w:rPr>
          <w:rFonts w:ascii="JetBrains Mono" w:hAnsi="JetBrains Mono" w:cs="JetBrains Mono"/>
          <w:color w:val="0033B3"/>
          <w:kern w:val="0"/>
          <w:sz w:val="20"/>
          <w:szCs w:val="20"/>
        </w:rPr>
        <w:br/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val_loader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val_dataset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xutorch.dataset.prep_dataloader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dataset_name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BreastCancer</w:t>
      </w:r>
      <w:proofErr w:type="spellEnd"/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download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F470A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train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F470A">
        <w:rPr>
          <w:rFonts w:ascii="JetBrains Mono" w:hAnsi="JetBrains Mono" w:cs="JetBrains Mono"/>
          <w:color w:val="0033B3"/>
          <w:kern w:val="0"/>
          <w:sz w:val="20"/>
          <w:szCs w:val="20"/>
        </w:rPr>
        <w:t>False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batch_size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batch_size</w:t>
      </w:r>
      <w:proofErr w:type="spellEnd"/>
      <w:r w:rsidRPr="00FF470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],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test_ratio</w:t>
      </w:r>
      <w:proofErr w:type="spellEnd"/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F470A">
        <w:rPr>
          <w:rFonts w:ascii="JetBrains Mono" w:hAnsi="JetBrains Mono" w:cs="JetBrains Mono"/>
          <w:color w:val="1750EB"/>
          <w:kern w:val="0"/>
          <w:sz w:val="20"/>
          <w:szCs w:val="20"/>
        </w:rPr>
        <w:t>0.25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FF470A">
        <w:rPr>
          <w:rFonts w:ascii="JetBrains Mono" w:hAnsi="JetBrains Mono" w:cs="JetBrains Mono"/>
          <w:color w:val="660099"/>
          <w:kern w:val="0"/>
          <w:sz w:val="20"/>
          <w:szCs w:val="20"/>
        </w:rPr>
        <w:t>transform</w:t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FF470A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FF470A">
        <w:rPr>
          <w:rFonts w:ascii="JetBrains Mono" w:hAnsi="JetBrains Mono" w:cs="JetBrains Mono"/>
          <w:color w:val="0033B3"/>
          <w:kern w:val="0"/>
          <w:sz w:val="20"/>
          <w:szCs w:val="20"/>
        </w:rPr>
        <w:br/>
      </w:r>
      <w:r w:rsidRPr="00FF470A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</w:p>
    <w:p w14:paraId="782D0BE0" w14:textId="038F5A58" w:rsidR="00AF0705" w:rsidRDefault="0015791B" w:rsidP="00D01C9E">
      <w:pPr>
        <w:ind w:firstLine="480"/>
      </w:pPr>
      <w:r>
        <w:rPr>
          <w:rFonts w:hint="eastAsia"/>
        </w:rPr>
        <w:t>输出如下。</w:t>
      </w:r>
    </w:p>
    <w:p w14:paraId="5061DFE2" w14:textId="77777777" w:rsidR="00110A01" w:rsidRPr="00110A01" w:rsidRDefault="00110A01" w:rsidP="00110A01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10A0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Finished reading the train set of </w:t>
      </w:r>
      <w:proofErr w:type="spellStart"/>
      <w:r w:rsidRPr="00110A01">
        <w:rPr>
          <w:rFonts w:ascii="Courier New" w:hAnsi="Courier New" w:cs="Courier New"/>
          <w:color w:val="000000"/>
          <w:kern w:val="0"/>
          <w:sz w:val="20"/>
          <w:szCs w:val="20"/>
        </w:rPr>
        <w:t>BreastCancer</w:t>
      </w:r>
      <w:proofErr w:type="spellEnd"/>
      <w:r w:rsidRPr="00110A0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Dataset (444 samples found, each dim = 30)</w:t>
      </w:r>
    </w:p>
    <w:p w14:paraId="55D6AFB3" w14:textId="77777777" w:rsidR="00110A01" w:rsidRPr="00110A01" w:rsidRDefault="00110A01" w:rsidP="00110A01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110A0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Finished reading the </w:t>
      </w:r>
      <w:proofErr w:type="spellStart"/>
      <w:r w:rsidRPr="00110A01">
        <w:rPr>
          <w:rFonts w:ascii="Courier New" w:hAnsi="Courier New" w:cs="Courier New"/>
          <w:color w:val="000000"/>
          <w:kern w:val="0"/>
          <w:sz w:val="20"/>
          <w:szCs w:val="20"/>
        </w:rPr>
        <w:t>val</w:t>
      </w:r>
      <w:proofErr w:type="spellEnd"/>
      <w:r w:rsidRPr="00110A0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 of </w:t>
      </w:r>
      <w:proofErr w:type="spellStart"/>
      <w:r w:rsidRPr="00110A01">
        <w:rPr>
          <w:rFonts w:ascii="Courier New" w:hAnsi="Courier New" w:cs="Courier New"/>
          <w:color w:val="000000"/>
          <w:kern w:val="0"/>
          <w:sz w:val="20"/>
          <w:szCs w:val="20"/>
        </w:rPr>
        <w:t>BreastCancer</w:t>
      </w:r>
      <w:proofErr w:type="spellEnd"/>
      <w:r w:rsidRPr="00110A0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Dataset (125 samples found, each dim = 30)</w:t>
      </w:r>
    </w:p>
    <w:p w14:paraId="58622DDD" w14:textId="09C0BABA" w:rsidR="007204E0" w:rsidRDefault="007204E0" w:rsidP="00D01C9E">
      <w:pPr>
        <w:ind w:firstLine="480"/>
      </w:pPr>
      <w:r>
        <w:rPr>
          <w:rFonts w:hint="eastAsia"/>
        </w:rPr>
        <w:t>创建模型、优化器、损失函数</w:t>
      </w:r>
    </w:p>
    <w:p w14:paraId="28ECC4FC" w14:textId="77777777" w:rsidR="00A21FBA" w:rsidRPr="00A21FBA" w:rsidRDefault="00A21FBA" w:rsidP="00A21FBA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>xutorch.misc.set_seeds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A21FBA">
        <w:rPr>
          <w:rFonts w:ascii="JetBrains Mono" w:hAnsi="JetBrains Mono" w:cs="JetBrains Mono"/>
          <w:color w:val="1750EB"/>
          <w:kern w:val="0"/>
          <w:sz w:val="20"/>
          <w:szCs w:val="20"/>
        </w:rPr>
        <w:t>42</w:t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device = </w:t>
      </w:r>
      <w:proofErr w:type="spell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xutorch.misc.get_device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model = </w:t>
      </w:r>
      <w:proofErr w:type="spell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xutorch.model.EmulatedSVM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A21FBA">
        <w:rPr>
          <w:rFonts w:ascii="JetBrains Mono" w:hAnsi="JetBrains Mono" w:cs="JetBrains Mono"/>
          <w:color w:val="660099"/>
          <w:kern w:val="0"/>
          <w:sz w:val="20"/>
          <w:szCs w:val="20"/>
        </w:rPr>
        <w:t>kernel_func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A21FB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A21FBA">
        <w:rPr>
          <w:rFonts w:ascii="JetBrains Mono" w:hAnsi="JetBrains Mono" w:cs="JetBrains Mono"/>
          <w:color w:val="067D17"/>
          <w:kern w:val="0"/>
          <w:sz w:val="20"/>
          <w:szCs w:val="20"/>
        </w:rPr>
        <w:t>kernel_func</w:t>
      </w:r>
      <w:proofErr w:type="spellEnd"/>
      <w:r w:rsidRPr="00A21FB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], </w:t>
      </w:r>
      <w:proofErr w:type="spellStart"/>
      <w:r w:rsidRPr="00A21FBA">
        <w:rPr>
          <w:rFonts w:ascii="JetBrains Mono" w:hAnsi="JetBrains Mono" w:cs="JetBrains Mono"/>
          <w:color w:val="660099"/>
          <w:kern w:val="0"/>
          <w:sz w:val="20"/>
          <w:szCs w:val="20"/>
        </w:rPr>
        <w:t>input_dim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train_dataset.dim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A21FBA">
        <w:rPr>
          <w:rFonts w:ascii="JetBrains Mono" w:hAnsi="JetBrains Mono" w:cs="JetBrains Mono"/>
          <w:color w:val="660099"/>
          <w:kern w:val="0"/>
          <w:sz w:val="20"/>
          <w:szCs w:val="20"/>
        </w:rPr>
        <w:t>output_dim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A21FBA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).to(device)</w:t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A21FBA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A21FBA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创建一个</w:t>
      </w:r>
      <w:r w:rsidRPr="00A21FBA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Hinge</w:t>
      </w:r>
      <w:r w:rsidRPr="00A21FBA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损失函数</w:t>
      </w:r>
      <w:r w:rsidRPr="00A21FBA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criterion = </w:t>
      </w:r>
      <w:proofErr w:type="spell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xutorch.</w:t>
      </w:r>
      <w:proofErr w:type="gram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loss.Hinge</w:t>
      </w:r>
      <w:proofErr w:type="spellEnd"/>
      <w:proofErr w:type="gram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A21FBA">
        <w:rPr>
          <w:rFonts w:ascii="JetBrains Mono" w:hAnsi="JetBrains Mono" w:cs="JetBrains Mono"/>
          <w:color w:val="067D17"/>
          <w:kern w:val="0"/>
          <w:sz w:val="20"/>
          <w:szCs w:val="20"/>
        </w:rPr>
        <w:t>'c'</w:t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])</w:t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optimizer = </w:t>
      </w:r>
      <w:proofErr w:type="spell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xutorch.optim.SimpleSGD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model.parameters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(), </w:t>
      </w:r>
      <w:proofErr w:type="spellStart"/>
      <w:r w:rsidRPr="00A21FBA">
        <w:rPr>
          <w:rFonts w:ascii="JetBrains Mono" w:hAnsi="JetBrains Mono" w:cs="JetBrains Mono"/>
          <w:color w:val="660099"/>
          <w:kern w:val="0"/>
          <w:sz w:val="20"/>
          <w:szCs w:val="20"/>
        </w:rPr>
        <w:t>lr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A21FB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A21FBA">
        <w:rPr>
          <w:rFonts w:ascii="JetBrains Mono" w:hAnsi="JetBrains Mono" w:cs="JetBrains Mono"/>
          <w:color w:val="067D17"/>
          <w:kern w:val="0"/>
          <w:sz w:val="20"/>
          <w:szCs w:val="20"/>
        </w:rPr>
        <w:t>lr</w:t>
      </w:r>
      <w:proofErr w:type="spellEnd"/>
      <w:r w:rsidRPr="00A21FBA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A21FBA">
        <w:rPr>
          <w:rFonts w:ascii="JetBrains Mono" w:hAnsi="JetBrains Mono" w:cs="JetBrains Mono"/>
          <w:color w:val="080808"/>
          <w:kern w:val="0"/>
          <w:sz w:val="20"/>
          <w:szCs w:val="20"/>
        </w:rPr>
        <w:t>])</w:t>
      </w:r>
    </w:p>
    <w:p w14:paraId="6C8A3D64" w14:textId="2794B980" w:rsidR="00026C2B" w:rsidRDefault="005B6847" w:rsidP="00D01C9E">
      <w:pPr>
        <w:ind w:firstLine="480"/>
      </w:pPr>
      <w:r>
        <w:rPr>
          <w:rFonts w:hint="eastAsia"/>
        </w:rPr>
        <w:t>训练模型</w:t>
      </w:r>
    </w:p>
    <w:p w14:paraId="2EDE1845" w14:textId="77777777" w:rsidR="008E00FE" w:rsidRPr="008E00FE" w:rsidRDefault="008E00FE" w:rsidP="008E00FE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{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[], 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: []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>}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best_val_acc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best_val_acc_epoch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early_stop_cnt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epoch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range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num_epochs</w:t>
      </w:r>
      <w:proofErr w:type="spellEnd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]):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train_loss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model.train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batch_idx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(inputs, labels)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enumerate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train_loader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inputs, labels = inputs.to(device), labels.to(device)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outputs = model(inputs)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train_pred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torch.sign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(outputs)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weight =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model.fc.weight.squeeze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loss = criterion(outputs, labels, weight)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optimizer.zero_grad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loss.backward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optimizer.step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+= 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train_pred.cpu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() ==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labels.cpu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()).sum().item()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train_loss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+=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loss.item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].append(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train_loss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train_dataset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br/>
        <w:t xml:space="preserve">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val_loss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model.eval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batch_idx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(inputs, labels)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enumerate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val_loader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inputs, labels = inputs.to(device), labels.to(device)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with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torch.no_grad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():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outputs = model(inputs)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val_pred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torch.sign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(outputs)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weight =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model.fc.weight.squeeze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loss = criterion(outputs, labels, weight)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+= 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val_pred.cpu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() ==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labels.cpu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()).sum().item()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val_loss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+=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loss.item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].append(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val_loss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val_dataset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epoch ==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0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or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&gt;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best_val_acc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best_val_acc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best_val_acc_epoch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epoch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f'Saving</w:t>
      </w:r>
      <w:proofErr w:type="spellEnd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 model (epoch = </w:t>
      </w:r>
      <w:r w:rsidRPr="008E00FE">
        <w:rPr>
          <w:rFonts w:ascii="JetBrains Mono" w:hAnsi="JetBrains Mono" w:cs="JetBrains Mono"/>
          <w:color w:val="0037A6"/>
          <w:kern w:val="0"/>
          <w:sz w:val="20"/>
          <w:szCs w:val="20"/>
        </w:rPr>
        <w:t>{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epoch +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 </w:t>
      </w:r>
      <w:r w:rsidRPr="008E00FE">
        <w:rPr>
          <w:rFonts w:ascii="JetBrains Mono" w:hAnsi="JetBrains Mono" w:cs="JetBrains Mono"/>
          <w:color w:val="0037A6"/>
          <w:kern w:val="0"/>
          <w:sz w:val="20"/>
          <w:szCs w:val="20"/>
        </w:rPr>
        <w:t>: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 4d</w:t>
      </w:r>
      <w:r w:rsidRPr="008E00FE">
        <w:rPr>
          <w:rFonts w:ascii="JetBrains Mono" w:hAnsi="JetBrains Mono" w:cs="JetBrains Mono"/>
          <w:color w:val="0037A6"/>
          <w:kern w:val="0"/>
          <w:sz w:val="20"/>
          <w:szCs w:val="20"/>
        </w:rPr>
        <w:t>}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, acc = </w:t>
      </w:r>
      <w:r w:rsidRPr="008E00FE">
        <w:rPr>
          <w:rFonts w:ascii="JetBrains Mono" w:hAnsi="JetBrains Mono" w:cs="JetBrains Mono"/>
          <w:color w:val="0037A6"/>
          <w:kern w:val="0"/>
          <w:sz w:val="20"/>
          <w:szCs w:val="20"/>
        </w:rPr>
        <w:t>{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best_val_acc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val_dataset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 </w:t>
      </w:r>
      <w:r w:rsidRPr="008E00FE">
        <w:rPr>
          <w:rFonts w:ascii="JetBrains Mono" w:hAnsi="JetBrains Mono" w:cs="JetBrains Mono"/>
          <w:color w:val="0037A6"/>
          <w:kern w:val="0"/>
          <w:sz w:val="20"/>
          <w:szCs w:val="20"/>
        </w:rPr>
        <w:t>: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 .4f</w:t>
      </w:r>
      <w:r w:rsidRPr="008E00FE">
        <w:rPr>
          <w:rFonts w:ascii="JetBrains Mono" w:hAnsi="JetBrains Mono" w:cs="JetBrains Mono"/>
          <w:color w:val="0037A6"/>
          <w:kern w:val="0"/>
          <w:sz w:val="20"/>
          <w:szCs w:val="20"/>
        </w:rPr>
        <w:t>}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)'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torch.save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model.state_dict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(),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save_path</w:t>
      </w:r>
      <w:proofErr w:type="spellEnd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])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early_stop_cnt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>else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early_stop_cnt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+=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early_stop_cnt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&gt;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early_stop</w:t>
      </w:r>
      <w:proofErr w:type="spellEnd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]: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'EARLY STOP'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t>break</w:t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br/>
      </w:r>
      <w:r w:rsidRPr="008E00FE">
        <w:rPr>
          <w:rFonts w:ascii="JetBrains Mono" w:hAnsi="JetBrains Mono" w:cs="JetBrains Mono"/>
          <w:color w:val="0033B3"/>
          <w:kern w:val="0"/>
          <w:sz w:val="20"/>
          <w:szCs w:val="20"/>
        </w:rPr>
        <w:br/>
        <w:t xml:space="preserve">    if 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epoch %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10 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==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9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'[{:03d}/{:03d}] Train Acc: {:3.6f} Loss: {:3.6f} | Val Acc: {:3.6f} loss: {:3.6f}'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.format(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epoch + </w:t>
      </w:r>
      <w:r w:rsidRPr="008E00FE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args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num_epochs</w:t>
      </w:r>
      <w:proofErr w:type="spellEnd"/>
      <w:r w:rsidRPr="008E00F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], 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train_dataset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),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train_loss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train_dataset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), </w:t>
      </w:r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val_acc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val_dataset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), 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val_loss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/ </w:t>
      </w:r>
      <w:proofErr w:type="spellStart"/>
      <w:r w:rsidRPr="008E00FE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val_dataset</w:t>
      </w:r>
      <w:proofErr w:type="spellEnd"/>
      <w:r w:rsidRPr="008E00FE">
        <w:rPr>
          <w:rFonts w:ascii="JetBrains Mono" w:hAnsi="JetBrains Mono" w:cs="JetBrains Mono"/>
          <w:color w:val="080808"/>
          <w:kern w:val="0"/>
          <w:sz w:val="20"/>
          <w:szCs w:val="20"/>
        </w:rPr>
        <w:t>)))</w:t>
      </w:r>
    </w:p>
    <w:p w14:paraId="61E2B6A5" w14:textId="05498996" w:rsidR="00026C2B" w:rsidRDefault="00987DDB" w:rsidP="00D01C9E">
      <w:pPr>
        <w:ind w:firstLine="480"/>
      </w:pPr>
      <w:r>
        <w:rPr>
          <w:rFonts w:hint="eastAsia"/>
        </w:rPr>
        <w:t>输出如下。</w:t>
      </w:r>
    </w:p>
    <w:p w14:paraId="2CEAB180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1, acc </w:t>
      </w:r>
      <w:proofErr w:type="gramStart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=  0.9040</w:t>
      </w:r>
      <w:proofErr w:type="gramEnd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2A84741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2, acc </w:t>
      </w:r>
      <w:proofErr w:type="gramStart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=  0.9360</w:t>
      </w:r>
      <w:proofErr w:type="gramEnd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CC25497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3, acc </w:t>
      </w:r>
      <w:proofErr w:type="gramStart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=  0.9440</w:t>
      </w:r>
      <w:proofErr w:type="gramEnd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63405BD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 4, acc </w:t>
      </w:r>
      <w:proofErr w:type="gramStart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=  0.9600</w:t>
      </w:r>
      <w:proofErr w:type="gramEnd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4CCF82E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Saving model (epoch =    6, acc </w:t>
      </w:r>
      <w:proofErr w:type="gramStart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=  0.9680</w:t>
      </w:r>
      <w:proofErr w:type="gramEnd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659D25A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[010/1000] Train Acc: 0.977477 Loss: 0.007894 | Val Acc: 0.968000 loss: 0.010868</w:t>
      </w:r>
    </w:p>
    <w:p w14:paraId="1EE7B824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[020/1000] Train Acc: 0.981982 Loss: 0.006601 | Val Acc: 0.968000 loss: 0.009654</w:t>
      </w:r>
    </w:p>
    <w:p w14:paraId="3A8FF0B4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[030/1000] Train Acc: 0.981982 Loss: 0.006119 | Val Acc: 0.968000 loss: 0.009449</w:t>
      </w:r>
    </w:p>
    <w:p w14:paraId="3F120900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[040/1000] Train Acc: 0.984234 Loss: 0.005829 | Val Acc: 0.968000 loss: 0.009279</w:t>
      </w:r>
    </w:p>
    <w:p w14:paraId="31F01626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[050/1000] Train Acc: 0.981982 Loss: 0.005613 | Val Acc: 0.968000 loss: 0.009149</w:t>
      </w:r>
    </w:p>
    <w:p w14:paraId="628E7EC7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[060/1000] Train Acc: 0.981982 Loss: 0.005473 | Val Acc: 0.968000 loss: 0.008954</w:t>
      </w:r>
    </w:p>
    <w:p w14:paraId="0FA2835E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Saving model (epoch =   64, acc </w:t>
      </w:r>
      <w:proofErr w:type="gramStart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=  0.9760</w:t>
      </w:r>
      <w:proofErr w:type="gramEnd"/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8967647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[070/1000] Train Acc: 0.981982 Loss: 0.005379 | Val Acc: 0.968000 loss: 0.008810</w:t>
      </w:r>
    </w:p>
    <w:p w14:paraId="6F44666B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[080/1000] Train Acc: 0.981982 Loss: 0.005323 | Val Acc: 0.968000 loss: 0.008780</w:t>
      </w:r>
    </w:p>
    <w:p w14:paraId="2E1A14E7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[090/1000] Train Acc: 0.979730 Loss: 0.005286 | Val Acc: 0.976000 loss: 0.008758</w:t>
      </w:r>
    </w:p>
    <w:p w14:paraId="39A0A97A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[100/1000] Train Acc: 0.981982 Loss: 0.005231 | Val Acc: 0.976000 loss: 0.008752</w:t>
      </w:r>
    </w:p>
    <w:p w14:paraId="639272B4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[110/1000] Train Acc: 0.981982 Loss: 0.005219 | Val Acc: 0.976000 loss: 0.008662</w:t>
      </w:r>
    </w:p>
    <w:p w14:paraId="044744E0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[120/1000] Train Acc: 0.981982 Loss: 0.005172 | Val Acc: 0.976000 loss: 0.008685</w:t>
      </w:r>
    </w:p>
    <w:p w14:paraId="3D2A04EA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[130/1000] Train Acc: 0.981982 Loss: 0.005162 | Val Acc: 0.976000 loss: 0.008661</w:t>
      </w:r>
    </w:p>
    <w:p w14:paraId="100B600D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[140/1000] Train Acc: 0.981982 Loss: 0.005139 | Val Acc: 0.976000 loss: 0.008613</w:t>
      </w:r>
    </w:p>
    <w:p w14:paraId="1F707A70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[150/1000] Train Acc: 0.981982 Loss: 0.005135 | Val Acc: 0.976000 loss: 0.008664</w:t>
      </w:r>
    </w:p>
    <w:p w14:paraId="3915D881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[160/1000] Train Acc: 0.984234 Loss: 0.005107 | Val Acc: 0.976000 loss: 0.008670</w:t>
      </w:r>
    </w:p>
    <w:p w14:paraId="161FA116" w14:textId="77777777" w:rsidR="00A64908" w:rsidRPr="00A64908" w:rsidRDefault="00A64908" w:rsidP="00A64908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A64908">
        <w:rPr>
          <w:rFonts w:ascii="Courier New" w:hAnsi="Courier New" w:cs="Courier New"/>
          <w:color w:val="000000"/>
          <w:kern w:val="0"/>
          <w:sz w:val="20"/>
          <w:szCs w:val="20"/>
        </w:rPr>
        <w:t>**EARLY STOP**</w:t>
      </w:r>
    </w:p>
    <w:p w14:paraId="07EC4930" w14:textId="77777777" w:rsidR="00B74D71" w:rsidRDefault="00B74D71" w:rsidP="00B74D71">
      <w:pPr>
        <w:ind w:firstLine="480"/>
      </w:pPr>
      <w:r>
        <w:rPr>
          <w:rFonts w:hint="eastAsia"/>
        </w:rPr>
        <w:t>通过最后一轮的</w:t>
      </w:r>
      <w:r>
        <w:t>Acc</w:t>
      </w:r>
      <w:r>
        <w:rPr>
          <w:rFonts w:hint="eastAsia"/>
        </w:rPr>
        <w:t>可以看出，其略低于同随机种子下的基于</w:t>
      </w:r>
      <w:proofErr w:type="spellStart"/>
      <w:r>
        <w:rPr>
          <w:rFonts w:hint="eastAsia"/>
        </w:rPr>
        <w:t>s</w:t>
      </w:r>
      <w:r>
        <w:t>klearn</w:t>
      </w:r>
      <w:proofErr w:type="spellEnd"/>
      <w:r>
        <w:rPr>
          <w:rFonts w:hint="eastAsia"/>
        </w:rPr>
        <w:t>的实现。因为我实现的</w:t>
      </w:r>
      <w:r>
        <w:rPr>
          <w:rFonts w:hint="eastAsia"/>
        </w:rPr>
        <w:t>S</w:t>
      </w:r>
      <w:r>
        <w:t>VM</w:t>
      </w:r>
      <w:r>
        <w:rPr>
          <w:rFonts w:hint="eastAsia"/>
        </w:rPr>
        <w:t>并不是基于</w:t>
      </w:r>
      <w:r>
        <w:rPr>
          <w:rFonts w:hint="eastAsia"/>
        </w:rPr>
        <w:t>S</w:t>
      </w:r>
      <w:r>
        <w:t>MO</w:t>
      </w:r>
      <w:r>
        <w:rPr>
          <w:rFonts w:hint="eastAsia"/>
        </w:rPr>
        <w:t>算法求闭式解（性能要求，不易实现），而是基于</w:t>
      </w:r>
      <w:r>
        <w:rPr>
          <w:rFonts w:hint="eastAsia"/>
        </w:rPr>
        <w:t>S</w:t>
      </w:r>
      <w:r>
        <w:t>GD</w:t>
      </w:r>
      <w:r>
        <w:rPr>
          <w:rFonts w:hint="eastAsia"/>
        </w:rPr>
        <w:t>求最优化解，因此会略低</w:t>
      </w:r>
      <w:r>
        <w:rPr>
          <w:rFonts w:hint="eastAsia"/>
        </w:rPr>
        <w:t>0</w:t>
      </w:r>
      <w:r>
        <w:t>.01</w:t>
      </w:r>
      <w:r>
        <w:rPr>
          <w:rFonts w:hint="eastAsia"/>
        </w:rPr>
        <w:t>左右。</w:t>
      </w:r>
    </w:p>
    <w:p w14:paraId="467769C3" w14:textId="0C64C6C2" w:rsidR="00D3567E" w:rsidRDefault="004F3012" w:rsidP="00D01C9E">
      <w:pPr>
        <w:ind w:firstLine="480"/>
      </w:pPr>
      <w:r>
        <w:rPr>
          <w:rFonts w:hint="eastAsia"/>
        </w:rPr>
        <w:t>绘制学习曲线</w:t>
      </w:r>
    </w:p>
    <w:p w14:paraId="283E53BD" w14:textId="77777777" w:rsidR="0078587E" w:rsidRPr="0078587E" w:rsidRDefault="0078587E" w:rsidP="00EE754F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proofErr w:type="spellStart"/>
      <w:proofErr w:type="gramStart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xutorch.plot</w:t>
      </w:r>
      <w:proofErr w:type="gramEnd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.plot_learning_curve</w:t>
      </w:r>
      <w:proofErr w:type="spellEnd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78587E">
        <w:rPr>
          <w:rFonts w:ascii="JetBrains Mono" w:hAnsi="JetBrains Mono" w:cs="JetBrains Mono"/>
          <w:color w:val="660099"/>
          <w:kern w:val="0"/>
          <w:sz w:val="20"/>
          <w:szCs w:val="20"/>
        </w:rPr>
        <w:t>title</w:t>
      </w:r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78587E">
        <w:rPr>
          <w:rFonts w:ascii="JetBrains Mono" w:hAnsi="JetBrains Mono" w:cs="JetBrains Mono"/>
          <w:color w:val="067D17"/>
          <w:kern w:val="0"/>
          <w:sz w:val="20"/>
          <w:szCs w:val="20"/>
        </w:rPr>
        <w:t>'breast cancer classifier'</w:t>
      </w:r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78587E">
        <w:rPr>
          <w:rFonts w:ascii="JetBrains Mono" w:hAnsi="JetBrains Mono" w:cs="JetBrains Mono"/>
          <w:color w:val="660099"/>
          <w:kern w:val="0"/>
          <w:sz w:val="20"/>
          <w:szCs w:val="20"/>
        </w:rPr>
        <w:t>loss_name</w:t>
      </w:r>
      <w:proofErr w:type="spellEnd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78587E">
        <w:rPr>
          <w:rFonts w:ascii="JetBrains Mono" w:hAnsi="JetBrains Mono" w:cs="JetBrains Mono"/>
          <w:color w:val="067D17"/>
          <w:kern w:val="0"/>
          <w:sz w:val="20"/>
          <w:szCs w:val="20"/>
        </w:rPr>
        <w:t>'Hinge'</w:t>
      </w:r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78587E">
        <w:rPr>
          <w:rFonts w:ascii="JetBrains Mono" w:hAnsi="JetBrains Mono" w:cs="JetBrains Mono"/>
          <w:color w:val="660099"/>
          <w:kern w:val="0"/>
          <w:sz w:val="20"/>
          <w:szCs w:val="20"/>
        </w:rPr>
        <w:t>bottom</w:t>
      </w:r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78587E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78587E">
        <w:rPr>
          <w:rFonts w:ascii="JetBrains Mono" w:hAnsi="JetBrains Mono" w:cs="JetBrains Mono"/>
          <w:color w:val="660099"/>
          <w:kern w:val="0"/>
          <w:sz w:val="20"/>
          <w:szCs w:val="20"/>
        </w:rPr>
        <w:t>top</w:t>
      </w:r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78587E">
        <w:rPr>
          <w:rFonts w:ascii="JetBrains Mono" w:hAnsi="JetBrains Mono" w:cs="JetBrains Mono"/>
          <w:color w:val="1750EB"/>
          <w:kern w:val="0"/>
          <w:sz w:val="20"/>
          <w:szCs w:val="20"/>
        </w:rPr>
        <w:t>0.02</w:t>
      </w:r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78587E">
        <w:rPr>
          <w:rFonts w:ascii="JetBrains Mono" w:hAnsi="JetBrains Mono" w:cs="JetBrains Mono"/>
          <w:color w:val="660099"/>
          <w:kern w:val="0"/>
          <w:sz w:val="20"/>
          <w:szCs w:val="20"/>
        </w:rPr>
        <w:lastRenderedPageBreak/>
        <w:t>min_loss_x</w:t>
      </w:r>
      <w:proofErr w:type="spellEnd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best_val_acc_epoch</w:t>
      </w:r>
      <w:proofErr w:type="spellEnd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78587E">
        <w:rPr>
          <w:rFonts w:ascii="JetBrains Mono" w:hAnsi="JetBrains Mono" w:cs="JetBrains Mono"/>
          <w:color w:val="660099"/>
          <w:kern w:val="0"/>
          <w:sz w:val="20"/>
          <w:szCs w:val="20"/>
        </w:rPr>
        <w:t>min_loss_y</w:t>
      </w:r>
      <w:proofErr w:type="spellEnd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78587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78587E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78587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][</w:t>
      </w:r>
      <w:proofErr w:type="spellStart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best_val_acc_epoch</w:t>
      </w:r>
      <w:proofErr w:type="spellEnd"/>
      <w:r w:rsidRPr="0078587E">
        <w:rPr>
          <w:rFonts w:ascii="JetBrains Mono" w:hAnsi="JetBrains Mono" w:cs="JetBrains Mono"/>
          <w:color w:val="080808"/>
          <w:kern w:val="0"/>
          <w:sz w:val="20"/>
          <w:szCs w:val="20"/>
        </w:rPr>
        <w:t>])</w:t>
      </w:r>
    </w:p>
    <w:p w14:paraId="38497438" w14:textId="4C1D9504" w:rsidR="004F3012" w:rsidRDefault="00E647A4" w:rsidP="00F32335">
      <w:pPr>
        <w:pStyle w:val="ac"/>
      </w:pPr>
      <w:r w:rsidRPr="00E647A4">
        <w:drawing>
          <wp:inline distT="0" distB="0" distL="0" distR="0" wp14:anchorId="25EA9FAF" wp14:editId="5F423A24">
            <wp:extent cx="3600000" cy="2502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0E5" w14:textId="33BC1528" w:rsidR="00D40A40" w:rsidRDefault="009511BC" w:rsidP="00263BA9">
      <w:pPr>
        <w:ind w:firstLine="480"/>
      </w:pPr>
      <w:r>
        <w:rPr>
          <w:rFonts w:hint="eastAsia"/>
        </w:rPr>
        <w:t>分析权重系数</w:t>
      </w:r>
      <w:r w:rsidR="00D40A40">
        <w:rPr>
          <w:rFonts w:hint="eastAsia"/>
        </w:rPr>
        <w:t>，</w:t>
      </w:r>
      <w:r w:rsidR="0009686E">
        <w:rPr>
          <w:rFonts w:hint="eastAsia"/>
        </w:rPr>
        <w:t>可以发现</w:t>
      </w:r>
      <w:proofErr w:type="spellStart"/>
      <w:r w:rsidR="00BB0589" w:rsidRPr="00BB0589">
        <w:t>Worst_Texture</w:t>
      </w:r>
      <w:proofErr w:type="spellEnd"/>
      <w:r w:rsidR="0009686E">
        <w:rPr>
          <w:rFonts w:hint="eastAsia"/>
        </w:rPr>
        <w:t>特征的系数较大，</w:t>
      </w:r>
      <w:proofErr w:type="spellStart"/>
      <w:r w:rsidR="00C0144E" w:rsidRPr="00C0144E">
        <w:t>Mean_Fractal_Dimension</w:t>
      </w:r>
      <w:proofErr w:type="spellEnd"/>
      <w:r w:rsidR="0009686E">
        <w:rPr>
          <w:rFonts w:hint="eastAsia"/>
        </w:rPr>
        <w:t>特征的系数较小</w:t>
      </w:r>
      <w:r w:rsidR="008241D5">
        <w:rPr>
          <w:rFonts w:hint="eastAsia"/>
        </w:rPr>
        <w:t>。</w:t>
      </w:r>
      <w:r w:rsidR="00263BA9">
        <w:rPr>
          <w:rFonts w:hint="eastAsia"/>
        </w:rPr>
        <w:t>这说明在</w:t>
      </w:r>
      <w:r w:rsidR="00690B6B">
        <w:rPr>
          <w:rFonts w:hint="eastAsia"/>
        </w:rPr>
        <w:t>乳腺癌诊断种，</w:t>
      </w:r>
      <w:r w:rsidR="00C96492">
        <w:rPr>
          <w:rFonts w:hint="eastAsia"/>
        </w:rPr>
        <w:t>纹理</w:t>
      </w:r>
      <w:r w:rsidR="00285633">
        <w:rPr>
          <w:rFonts w:hint="eastAsia"/>
        </w:rPr>
        <w:t>越</w:t>
      </w:r>
      <w:r w:rsidR="00C82CA0">
        <w:rPr>
          <w:rFonts w:hint="eastAsia"/>
        </w:rPr>
        <w:t>差，患乳腺癌概率越大</w:t>
      </w:r>
      <w:r w:rsidR="00C235EA">
        <w:rPr>
          <w:rFonts w:hint="eastAsia"/>
        </w:rPr>
        <w:t>；</w:t>
      </w:r>
      <w:r w:rsidR="00C96492" w:rsidRPr="00686C9C">
        <w:rPr>
          <w:rFonts w:hint="eastAsia"/>
        </w:rPr>
        <w:t>分形维数</w:t>
      </w:r>
      <w:r w:rsidR="00C235EA">
        <w:rPr>
          <w:rFonts w:hint="eastAsia"/>
        </w:rPr>
        <w:t>越高，患乳腺癌概率越小</w:t>
      </w:r>
      <w:r w:rsidR="00866EBE">
        <w:rPr>
          <w:rFonts w:hint="eastAsia"/>
        </w:rPr>
        <w:t>。</w:t>
      </w:r>
    </w:p>
    <w:p w14:paraId="518473FA" w14:textId="49F43BE4" w:rsidR="00A86028" w:rsidRPr="00A86028" w:rsidRDefault="00A86028" w:rsidP="00263BA9">
      <w:pPr>
        <w:ind w:firstLine="480"/>
      </w:pPr>
      <w:r>
        <w:rPr>
          <w:rFonts w:hint="eastAsia"/>
        </w:rPr>
        <w:t>当然，在不同的</w:t>
      </w:r>
      <w:proofErr w:type="gramStart"/>
      <w:r>
        <w:rPr>
          <w:rFonts w:hint="eastAsia"/>
        </w:rPr>
        <w:t>核方法</w:t>
      </w:r>
      <w:proofErr w:type="gramEnd"/>
      <w:r>
        <w:rPr>
          <w:rFonts w:hint="eastAsia"/>
        </w:rPr>
        <w:t>下，最具影响的特征会发生变化，但它们都是</w:t>
      </w:r>
      <w:r w:rsidR="00CA346C">
        <w:rPr>
          <w:rFonts w:hint="eastAsia"/>
        </w:rPr>
        <w:t>诊断乳腺癌的重要因素。</w:t>
      </w:r>
    </w:p>
    <w:p w14:paraId="37721E79" w14:textId="77777777" w:rsidR="0007195D" w:rsidRPr="0007195D" w:rsidRDefault="0007195D" w:rsidP="0007195D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params = </w:t>
      </w:r>
      <w:proofErr w:type="spellStart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model.state_dict</w:t>
      </w:r>
      <w:proofErr w:type="spellEnd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7195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name, param </w:t>
      </w:r>
      <w:r w:rsidRPr="0007195D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proofErr w:type="spellStart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params.items</w:t>
      </w:r>
      <w:proofErr w:type="spellEnd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():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07195D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(name, param)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07195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07195D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对乳腺癌影响最显著的两个</w:t>
      </w:r>
      <w:r w:rsidRPr="0007195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feature</w:t>
      </w:r>
      <w:r w:rsidRPr="0007195D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</w:r>
      <w:proofErr w:type="spellStart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feature_names</w:t>
      </w:r>
      <w:proofErr w:type="spellEnd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[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Mean_Radius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Mean_Texture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Mean_Perimeter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Mean_Area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Mean_Smoothness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Mean_Compactness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Mean_Concavity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Mean_Concave_Points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Mean_Symmetry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Mean_Fractal_Dimension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SE_Radius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SE_Texture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SE_Perimeter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SE_Area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SE_Smoothness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SE_Compactness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SE_Concavity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SE_Concave_Points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SE_Symmetry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SE_Fractal_Dimension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Worst_Radius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Worst_Texture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Worst_Perimeter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Worst_Area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Worst_Smoothness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Worst_Compactness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Worst_Concavity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Worst_Concave_Points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Worst_Symmetry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Worst_Fractal_Dimension</w:t>
      </w:r>
      <w:proofErr w:type="spellEnd"/>
      <w:r w:rsidRPr="0007195D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proofErr w:type="spellStart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feature_names</w:t>
      </w:r>
      <w:proofErr w:type="spellEnd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proofErr w:type="spellStart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torch.max</w:t>
      </w:r>
      <w:proofErr w:type="spellEnd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model.fc.weight</w:t>
      </w:r>
      <w:proofErr w:type="spellEnd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)[</w:t>
      </w:r>
      <w:r w:rsidRPr="0007195D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].item()], </w:t>
      </w:r>
      <w:proofErr w:type="spellStart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feature_names</w:t>
      </w:r>
      <w:proofErr w:type="spellEnd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proofErr w:type="spellStart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torch.min</w:t>
      </w:r>
      <w:proofErr w:type="spellEnd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model.fc.weight</w:t>
      </w:r>
      <w:proofErr w:type="spellEnd"/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07195D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)[</w:t>
      </w:r>
      <w:r w:rsidRPr="0007195D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07195D">
        <w:rPr>
          <w:rFonts w:ascii="JetBrains Mono" w:hAnsi="JetBrains Mono" w:cs="JetBrains Mono"/>
          <w:color w:val="080808"/>
          <w:kern w:val="0"/>
          <w:sz w:val="20"/>
          <w:szCs w:val="20"/>
        </w:rPr>
        <w:t>].item()]</w:t>
      </w:r>
    </w:p>
    <w:p w14:paraId="3F8F5088" w14:textId="00464D2D" w:rsidR="00D40A40" w:rsidRDefault="007A642B" w:rsidP="00A96B31">
      <w:pPr>
        <w:ind w:firstLine="480"/>
      </w:pPr>
      <w:r>
        <w:rPr>
          <w:rFonts w:hint="eastAsia"/>
        </w:rPr>
        <w:t>输出如下。</w:t>
      </w:r>
    </w:p>
    <w:p w14:paraId="6461781C" w14:textId="47193D86" w:rsidR="00C035C9" w:rsidRPr="00C035C9" w:rsidRDefault="00C035C9" w:rsidP="00E36983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>fc.weight</w:t>
      </w:r>
      <w:proofErr w:type="spellEnd"/>
      <w:proofErr w:type="gramEnd"/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tensor([[ 0.2650,  0.2481,  0.1537,  0.3058,  0.1708, -0.1461, 0.2963,  0.3841,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>-0.0040, -0.3619,  0.5232, -0.2604,  0.3518,  0.3636,  0.1659, -0.3340,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>0.0677,  0.0669, -0.1391, -0.1785,  0.3508,  0.5606,  0.3077,  0.4505,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>0.4458, -0.0076,  0.3460,  0.3579,  0.4218,  0.1251]],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>device='cuda:0')</w:t>
      </w:r>
    </w:p>
    <w:p w14:paraId="0A49C1FC" w14:textId="77777777" w:rsidR="00C035C9" w:rsidRPr="00C035C9" w:rsidRDefault="00C035C9" w:rsidP="00E36983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fc.bias</w:t>
      </w:r>
      <w:proofErr w:type="spellEnd"/>
      <w:proofErr w:type="gramEnd"/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tensor([-0.1809], device='cuda:0')</w:t>
      </w:r>
    </w:p>
    <w:p w14:paraId="4AA3A508" w14:textId="77777777" w:rsidR="00C035C9" w:rsidRPr="00C035C9" w:rsidRDefault="00C035C9" w:rsidP="00E36983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2FEFE80" w14:textId="77777777" w:rsidR="00C035C9" w:rsidRPr="00C035C9" w:rsidRDefault="00C035C9" w:rsidP="00E36983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>('</w:t>
      </w:r>
      <w:proofErr w:type="spellStart"/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>Worst_Texture</w:t>
      </w:r>
      <w:proofErr w:type="spellEnd"/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>', '</w:t>
      </w:r>
      <w:proofErr w:type="spellStart"/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>Mean_Fractal_Dimension</w:t>
      </w:r>
      <w:proofErr w:type="spellEnd"/>
      <w:r w:rsidRPr="00C035C9">
        <w:rPr>
          <w:rFonts w:ascii="Courier New" w:hAnsi="Courier New" w:cs="Courier New"/>
          <w:color w:val="000000"/>
          <w:kern w:val="0"/>
          <w:sz w:val="20"/>
          <w:szCs w:val="20"/>
        </w:rPr>
        <w:t>')</w:t>
      </w:r>
    </w:p>
    <w:p w14:paraId="2EE5862C" w14:textId="52DAAEE9" w:rsidR="00F73D72" w:rsidRDefault="005C3960" w:rsidP="00F73D72">
      <w:pPr>
        <w:ind w:firstLine="480"/>
      </w:pPr>
      <w:r>
        <w:rPr>
          <w:rFonts w:hint="eastAsia"/>
        </w:rPr>
        <w:t>最后</w:t>
      </w:r>
      <w:r w:rsidR="00D17188">
        <w:rPr>
          <w:rFonts w:hint="eastAsia"/>
        </w:rPr>
        <w:t>，</w:t>
      </w:r>
      <w:r w:rsidR="005A05DF">
        <w:rPr>
          <w:rFonts w:hint="eastAsia"/>
        </w:rPr>
        <w:t>尝试各种</w:t>
      </w:r>
      <w:r w:rsidR="00AE76B2">
        <w:rPr>
          <w:rFonts w:hint="eastAsia"/>
        </w:rPr>
        <w:t>核方法</w:t>
      </w:r>
      <w:r w:rsidR="005A05DF">
        <w:rPr>
          <w:rFonts w:hint="eastAsia"/>
        </w:rPr>
        <w:t>，可以得到结果：</w:t>
      </w:r>
    </w:p>
    <w:p w14:paraId="09234FB0" w14:textId="77777777" w:rsidR="001D7B3C" w:rsidRPr="001D7B3C" w:rsidRDefault="001D7B3C" w:rsidP="001D7B3C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D7B3C">
        <w:rPr>
          <w:rFonts w:ascii="Courier New" w:hAnsi="Courier New" w:cs="Courier New"/>
          <w:color w:val="000000"/>
          <w:kern w:val="0"/>
          <w:sz w:val="20"/>
          <w:szCs w:val="20"/>
        </w:rPr>
        <w:t>linear: 0.9760</w:t>
      </w:r>
    </w:p>
    <w:p w14:paraId="2AB4D567" w14:textId="77777777" w:rsidR="001D7B3C" w:rsidRPr="001D7B3C" w:rsidRDefault="001D7B3C" w:rsidP="001D7B3C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D7B3C">
        <w:rPr>
          <w:rFonts w:ascii="Courier New" w:hAnsi="Courier New" w:cs="Courier New"/>
          <w:color w:val="000000"/>
          <w:kern w:val="0"/>
          <w:sz w:val="20"/>
          <w:szCs w:val="20"/>
        </w:rPr>
        <w:t>poly: 0.9440</w:t>
      </w:r>
    </w:p>
    <w:p w14:paraId="766B8850" w14:textId="77777777" w:rsidR="001D7B3C" w:rsidRPr="001D7B3C" w:rsidRDefault="001D7B3C" w:rsidP="001D7B3C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 w:rsidRPr="001D7B3C">
        <w:rPr>
          <w:rFonts w:ascii="Courier New" w:hAnsi="Courier New" w:cs="Courier New"/>
          <w:color w:val="000000"/>
          <w:kern w:val="0"/>
          <w:sz w:val="20"/>
          <w:szCs w:val="20"/>
        </w:rPr>
        <w:t>rbf</w:t>
      </w:r>
      <w:proofErr w:type="spellEnd"/>
      <w:r w:rsidRPr="001D7B3C">
        <w:rPr>
          <w:rFonts w:ascii="Courier New" w:hAnsi="Courier New" w:cs="Courier New"/>
          <w:color w:val="000000"/>
          <w:kern w:val="0"/>
          <w:sz w:val="20"/>
          <w:szCs w:val="20"/>
        </w:rPr>
        <w:t>: 0.8320</w:t>
      </w:r>
    </w:p>
    <w:p w14:paraId="1659523C" w14:textId="77777777" w:rsidR="001D7B3C" w:rsidRPr="001D7B3C" w:rsidRDefault="001D7B3C" w:rsidP="001D7B3C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D7B3C">
        <w:rPr>
          <w:rFonts w:ascii="Courier New" w:hAnsi="Courier New" w:cs="Courier New"/>
          <w:color w:val="000000"/>
          <w:kern w:val="0"/>
          <w:sz w:val="20"/>
          <w:szCs w:val="20"/>
        </w:rPr>
        <w:t>sigmoid: 0.9680</w:t>
      </w:r>
    </w:p>
    <w:p w14:paraId="7BB4944C" w14:textId="77777777" w:rsidR="001D7B3C" w:rsidRPr="001D7B3C" w:rsidRDefault="001D7B3C" w:rsidP="001D7B3C">
      <w:pPr>
        <w:widowControl/>
        <w:pBdr>
          <w:top w:val="single" w:sz="12" w:space="1" w:color="auto"/>
          <w:bottom w:val="single" w:sz="12" w:space="1" w:color="auto"/>
        </w:pBdr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D7B3C">
        <w:rPr>
          <w:rFonts w:ascii="Courier New" w:hAnsi="Courier New" w:cs="Courier New"/>
          <w:color w:val="000000"/>
          <w:kern w:val="0"/>
          <w:sz w:val="20"/>
          <w:szCs w:val="20"/>
        </w:rPr>
        <w:t>gaussian: 0.8320</w:t>
      </w:r>
    </w:p>
    <w:p w14:paraId="56473318" w14:textId="69E191CD" w:rsidR="007F52FD" w:rsidRDefault="009C2125" w:rsidP="007F52FD">
      <w:pPr>
        <w:ind w:firstLine="480"/>
      </w:pPr>
      <w:r>
        <w:rPr>
          <w:rFonts w:hint="eastAsia"/>
        </w:rPr>
        <w:t>可以看出，在乳腺癌诊断问题</w:t>
      </w:r>
      <w:r w:rsidR="007F52FD">
        <w:rPr>
          <w:rFonts w:hint="eastAsia"/>
        </w:rPr>
        <w:t>中，采用</w:t>
      </w:r>
      <w:r w:rsidR="007F52FD">
        <w:rPr>
          <w:rFonts w:hint="eastAsia"/>
        </w:rPr>
        <w:t>S</w:t>
      </w:r>
      <w:r w:rsidR="007F52FD">
        <w:t>VM</w:t>
      </w:r>
      <w:r w:rsidR="007F52FD">
        <w:rPr>
          <w:rFonts w:hint="eastAsia"/>
        </w:rPr>
        <w:t>配合</w:t>
      </w:r>
      <w:r w:rsidR="00CB5AA5">
        <w:rPr>
          <w:rFonts w:hint="eastAsia"/>
        </w:rPr>
        <w:t>sigmoid</w:t>
      </w:r>
      <w:proofErr w:type="gramStart"/>
      <w:r w:rsidR="00CB5AA5">
        <w:rPr>
          <w:rFonts w:hint="eastAsia"/>
        </w:rPr>
        <w:t>核效果</w:t>
      </w:r>
      <w:proofErr w:type="gramEnd"/>
      <w:r w:rsidR="00CB5AA5">
        <w:rPr>
          <w:rFonts w:hint="eastAsia"/>
        </w:rPr>
        <w:t>较好</w:t>
      </w:r>
      <w:r w:rsidR="001C0847">
        <w:rPr>
          <w:rFonts w:hint="eastAsia"/>
        </w:rPr>
        <w:t>，略优于线性核</w:t>
      </w:r>
      <w:r w:rsidR="00427FB7">
        <w:rPr>
          <w:rFonts w:hint="eastAsia"/>
        </w:rPr>
        <w:t>。</w:t>
      </w:r>
    </w:p>
    <w:p w14:paraId="6C2F183F" w14:textId="4E1D365C" w:rsidR="007500FA" w:rsidRDefault="00FC5526" w:rsidP="003367A7">
      <w:pPr>
        <w:pStyle w:val="2"/>
        <w:spacing w:before="156" w:after="156"/>
      </w:pPr>
      <w:bookmarkStart w:id="7" w:name="_Toc133699135"/>
      <w:r>
        <w:rPr>
          <w:rFonts w:hint="eastAsia"/>
        </w:rPr>
        <w:t>基于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实现</w:t>
      </w:r>
      <w:proofErr w:type="spellStart"/>
      <w:r w:rsidR="003367A7">
        <w:rPr>
          <w:rFonts w:hint="eastAsia"/>
        </w:rPr>
        <w:t>XuTorch</w:t>
      </w:r>
      <w:bookmarkEnd w:id="7"/>
      <w:proofErr w:type="spellEnd"/>
    </w:p>
    <w:p w14:paraId="03E9BFB9" w14:textId="2EB280B7" w:rsidR="00E44BF0" w:rsidRDefault="000D595E" w:rsidP="00E44BF0">
      <w:pPr>
        <w:ind w:firstLine="480"/>
      </w:pPr>
      <w:r>
        <w:rPr>
          <w:rFonts w:hint="eastAsia"/>
        </w:rPr>
        <w:t>这里介绍</w:t>
      </w:r>
      <w:r w:rsidRPr="00CB1DAC">
        <w:rPr>
          <w:rFonts w:hint="eastAsia"/>
          <w:b/>
          <w:bCs/>
        </w:rPr>
        <w:t>本次任务所用到的</w:t>
      </w:r>
      <w:proofErr w:type="spellStart"/>
      <w:r>
        <w:rPr>
          <w:rFonts w:hint="eastAsia"/>
        </w:rPr>
        <w:t>XuTorch</w:t>
      </w:r>
      <w:proofErr w:type="spellEnd"/>
      <w:r>
        <w:rPr>
          <w:rFonts w:hint="eastAsia"/>
        </w:rPr>
        <w:t>中的</w:t>
      </w:r>
      <w:r w:rsidR="008F1710">
        <w:rPr>
          <w:rFonts w:hint="eastAsia"/>
        </w:rPr>
        <w:t>机器学习算法的实现过程。</w:t>
      </w:r>
    </w:p>
    <w:p w14:paraId="6DF2D12B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spellStart"/>
      <w:r w:rsidRPr="00C62EC3">
        <w:rPr>
          <w:rFonts w:ascii="Courier New" w:hAnsi="Courier New" w:cs="Courier New"/>
        </w:rPr>
        <w:t>XuTorch</w:t>
      </w:r>
      <w:proofErr w:type="spellEnd"/>
    </w:p>
    <w:p w14:paraId="174F60ED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__init__.py</w:t>
      </w:r>
    </w:p>
    <w:p w14:paraId="5B4612C7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</w:p>
    <w:p w14:paraId="2A4B3C5A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├─</w:t>
      </w:r>
      <w:r w:rsidRPr="00C62EC3">
        <w:rPr>
          <w:rFonts w:ascii="Courier New" w:hAnsi="Courier New" w:cs="Courier New" w:hint="eastAsia"/>
        </w:rPr>
        <w:t>dataset</w:t>
      </w:r>
    </w:p>
    <w:p w14:paraId="23571D4B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gramStart"/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proofErr w:type="gramEnd"/>
      <w:r w:rsidRPr="0004249D">
        <w:rPr>
          <w:rFonts w:ascii="Courier New" w:hAnsi="Courier New" w:cs="Courier New" w:hint="eastAsia"/>
        </w:rPr>
        <w:t>boston.py</w:t>
      </w:r>
    </w:p>
    <w:p w14:paraId="600B7C7E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gramStart"/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proofErr w:type="gramEnd"/>
      <w:r w:rsidRPr="0004249D">
        <w:rPr>
          <w:rFonts w:ascii="Courier New" w:hAnsi="Courier New" w:cs="Courier New" w:hint="eastAsia"/>
          <w:b/>
          <w:bCs/>
        </w:rPr>
        <w:t>breast_cancer.py</w:t>
      </w:r>
    </w:p>
    <w:p w14:paraId="33B3DB18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gramStart"/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proofErr w:type="gramEnd"/>
      <w:r w:rsidRPr="00C820CB">
        <w:rPr>
          <w:rFonts w:ascii="Courier New" w:hAnsi="Courier New" w:cs="Courier New" w:hint="eastAsia"/>
          <w:b/>
          <w:bCs/>
        </w:rPr>
        <w:t>prep_dataloder.py</w:t>
      </w:r>
    </w:p>
    <w:p w14:paraId="15E90216" w14:textId="0DFC20FA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gramStart"/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proofErr w:type="gramEnd"/>
      <w:r w:rsidR="00F05E29" w:rsidRPr="00F05E29">
        <w:rPr>
          <w:rFonts w:ascii="Courier New" w:hAnsi="Courier New" w:cs="Courier New"/>
        </w:rPr>
        <w:t>sentiment</w:t>
      </w:r>
      <w:r w:rsidRPr="00C62EC3">
        <w:rPr>
          <w:rFonts w:ascii="Courier New" w:hAnsi="Courier New" w:cs="Courier New" w:hint="eastAsia"/>
        </w:rPr>
        <w:t>.py</w:t>
      </w:r>
    </w:p>
    <w:p w14:paraId="2701BBB8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proofErr w:type="gramStart"/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proofErr w:type="gramEnd"/>
      <w:r w:rsidRPr="00C62EC3">
        <w:rPr>
          <w:rFonts w:ascii="Courier New" w:hAnsi="Courier New" w:cs="Courier New" w:hint="eastAsia"/>
        </w:rPr>
        <w:t>__init__.py</w:t>
      </w:r>
    </w:p>
    <w:p w14:paraId="088B3E64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</w:p>
    <w:p w14:paraId="60E52CD0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</w:t>
      </w:r>
      <w:r w:rsidRPr="00C62EC3">
        <w:rPr>
          <w:rFonts w:ascii="Courier New" w:hAnsi="Courier New" w:cs="Courier New" w:hint="eastAsia"/>
        </w:rPr>
        <w:t>└─</w:t>
      </w:r>
      <w:r w:rsidRPr="00C62EC3">
        <w:rPr>
          <w:rFonts w:ascii="Courier New" w:hAnsi="Courier New" w:cs="Courier New" w:hint="eastAsia"/>
        </w:rPr>
        <w:t>data</w:t>
      </w:r>
    </w:p>
    <w:p w14:paraId="52F50107" w14:textId="77777777" w:rsidR="00C62EC3" w:rsidRPr="0096051F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  <w:b/>
          <w:bCs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    </w:t>
      </w:r>
      <w:r w:rsidRPr="0004249D">
        <w:rPr>
          <w:rFonts w:ascii="Courier New" w:hAnsi="Courier New" w:cs="Courier New" w:hint="eastAsia"/>
        </w:rPr>
        <w:t>boston.txt</w:t>
      </w:r>
    </w:p>
    <w:p w14:paraId="1C353EBD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    huangguo_mountain.csv</w:t>
      </w:r>
    </w:p>
    <w:p w14:paraId="41B4A04B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    </w:t>
      </w:r>
      <w:proofErr w:type="spellStart"/>
      <w:r w:rsidRPr="0004249D">
        <w:rPr>
          <w:rFonts w:ascii="Courier New" w:hAnsi="Courier New" w:cs="Courier New" w:hint="eastAsia"/>
          <w:b/>
          <w:bCs/>
        </w:rPr>
        <w:t>wdbc.data</w:t>
      </w:r>
      <w:proofErr w:type="spellEnd"/>
    </w:p>
    <w:p w14:paraId="49762999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    </w:t>
      </w:r>
    </w:p>
    <w:p w14:paraId="5526AFF1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├─</w:t>
      </w:r>
      <w:r w:rsidRPr="00C62EC3">
        <w:rPr>
          <w:rFonts w:ascii="Courier New" w:hAnsi="Courier New" w:cs="Courier New" w:hint="eastAsia"/>
        </w:rPr>
        <w:t>loss</w:t>
      </w:r>
    </w:p>
    <w:p w14:paraId="483896D4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cross_entropy.py</w:t>
      </w:r>
    </w:p>
    <w:p w14:paraId="3DFF1A88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04249D">
        <w:rPr>
          <w:rFonts w:ascii="Courier New" w:hAnsi="Courier New" w:cs="Courier New" w:hint="eastAsia"/>
          <w:b/>
          <w:bCs/>
        </w:rPr>
        <w:t>hinge.py</w:t>
      </w:r>
    </w:p>
    <w:p w14:paraId="7EA9B33C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04249D">
        <w:rPr>
          <w:rFonts w:ascii="Courier New" w:hAnsi="Courier New" w:cs="Courier New" w:hint="eastAsia"/>
        </w:rPr>
        <w:t>mean_squared_error.py</w:t>
      </w:r>
    </w:p>
    <w:p w14:paraId="4F4E1136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__init__.py</w:t>
      </w:r>
    </w:p>
    <w:p w14:paraId="00F72DBF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</w:p>
    <w:p w14:paraId="25A2A5CC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lastRenderedPageBreak/>
        <w:t>├─</w:t>
      </w:r>
      <w:proofErr w:type="spellStart"/>
      <w:r w:rsidRPr="00C62EC3">
        <w:rPr>
          <w:rFonts w:ascii="Courier New" w:hAnsi="Courier New" w:cs="Courier New" w:hint="eastAsia"/>
        </w:rPr>
        <w:t>misc</w:t>
      </w:r>
      <w:proofErr w:type="spellEnd"/>
    </w:p>
    <w:p w14:paraId="6BBF396E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D90C2B">
        <w:rPr>
          <w:rFonts w:ascii="Courier New" w:hAnsi="Courier New" w:cs="Courier New" w:hint="eastAsia"/>
          <w:b/>
          <w:bCs/>
        </w:rPr>
        <w:t>get_device.py</w:t>
      </w:r>
    </w:p>
    <w:p w14:paraId="220B30C1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D90C2B">
        <w:rPr>
          <w:rFonts w:ascii="Courier New" w:hAnsi="Courier New" w:cs="Courier New" w:hint="eastAsia"/>
          <w:b/>
          <w:bCs/>
        </w:rPr>
        <w:t>r2_score.py</w:t>
      </w:r>
    </w:p>
    <w:p w14:paraId="225A1AAE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D90C2B">
        <w:rPr>
          <w:rFonts w:ascii="Courier New" w:hAnsi="Courier New" w:cs="Courier New" w:hint="eastAsia"/>
          <w:b/>
          <w:bCs/>
        </w:rPr>
        <w:t>set_seeds.py</w:t>
      </w:r>
    </w:p>
    <w:p w14:paraId="75BE5262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__init__.py</w:t>
      </w:r>
    </w:p>
    <w:p w14:paraId="216B7D41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</w:p>
    <w:p w14:paraId="33B0DFA3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├─</w:t>
      </w:r>
      <w:r w:rsidRPr="00C62EC3">
        <w:rPr>
          <w:rFonts w:ascii="Courier New" w:hAnsi="Courier New" w:cs="Courier New" w:hint="eastAsia"/>
        </w:rPr>
        <w:t>model</w:t>
      </w:r>
    </w:p>
    <w:p w14:paraId="23802C76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embedding_mlp.py</w:t>
      </w:r>
    </w:p>
    <w:p w14:paraId="07365FD8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04249D">
        <w:rPr>
          <w:rFonts w:ascii="Courier New" w:hAnsi="Courier New" w:cs="Courier New" w:hint="eastAsia"/>
        </w:rPr>
        <w:t>linear.py</w:t>
      </w:r>
    </w:p>
    <w:p w14:paraId="4C07A50E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mlp.py</w:t>
      </w:r>
    </w:p>
    <w:p w14:paraId="5C53DDC8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04249D">
        <w:rPr>
          <w:rFonts w:ascii="Courier New" w:hAnsi="Courier New" w:cs="Courier New" w:hint="eastAsia"/>
          <w:b/>
          <w:bCs/>
        </w:rPr>
        <w:t>svm.py</w:t>
      </w:r>
    </w:p>
    <w:p w14:paraId="18701761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__init__.py</w:t>
      </w:r>
    </w:p>
    <w:p w14:paraId="1F3D8FEC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</w:p>
    <w:p w14:paraId="17C7269B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├─</w:t>
      </w:r>
      <w:proofErr w:type="spellStart"/>
      <w:r w:rsidRPr="00C62EC3">
        <w:rPr>
          <w:rFonts w:ascii="Courier New" w:hAnsi="Courier New" w:cs="Courier New" w:hint="eastAsia"/>
        </w:rPr>
        <w:t>optim</w:t>
      </w:r>
      <w:proofErr w:type="spellEnd"/>
    </w:p>
    <w:p w14:paraId="4E20C1EE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adam.py</w:t>
      </w:r>
    </w:p>
    <w:p w14:paraId="59BC9516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  <w:r w:rsidRPr="00376103">
        <w:rPr>
          <w:rFonts w:ascii="Courier New" w:hAnsi="Courier New" w:cs="Courier New" w:hint="eastAsia"/>
          <w:b/>
          <w:bCs/>
        </w:rPr>
        <w:t>sgd.py</w:t>
      </w:r>
    </w:p>
    <w:p w14:paraId="32B04DBA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__init__.py</w:t>
      </w:r>
    </w:p>
    <w:p w14:paraId="30A29F27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│</w:t>
      </w:r>
      <w:r w:rsidRPr="00C62EC3">
        <w:rPr>
          <w:rFonts w:ascii="Courier New" w:hAnsi="Courier New" w:cs="Courier New" w:hint="eastAsia"/>
        </w:rPr>
        <w:t xml:space="preserve">      </w:t>
      </w:r>
    </w:p>
    <w:p w14:paraId="69C0790D" w14:textId="77777777" w:rsidR="00C62EC3" w:rsidRPr="00C62EC3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</w:rPr>
      </w:pPr>
      <w:r w:rsidRPr="00C62EC3">
        <w:rPr>
          <w:rFonts w:ascii="Courier New" w:hAnsi="Courier New" w:cs="Courier New" w:hint="eastAsia"/>
        </w:rPr>
        <w:t>└─</w:t>
      </w:r>
      <w:r w:rsidRPr="00C62EC3">
        <w:rPr>
          <w:rFonts w:ascii="Courier New" w:hAnsi="Courier New" w:cs="Courier New" w:hint="eastAsia"/>
        </w:rPr>
        <w:t>plot</w:t>
      </w:r>
    </w:p>
    <w:p w14:paraId="17F0D86B" w14:textId="77777777" w:rsidR="00C62EC3" w:rsidRPr="002746D5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  <w:b/>
          <w:bCs/>
        </w:rPr>
      </w:pPr>
      <w:r w:rsidRPr="00C62EC3">
        <w:rPr>
          <w:rFonts w:ascii="Courier New" w:hAnsi="Courier New" w:cs="Courier New"/>
        </w:rPr>
        <w:t xml:space="preserve">        </w:t>
      </w:r>
      <w:r w:rsidRPr="002746D5">
        <w:rPr>
          <w:rFonts w:ascii="Courier New" w:hAnsi="Courier New" w:cs="Courier New"/>
          <w:b/>
          <w:bCs/>
        </w:rPr>
        <w:t>plot.py</w:t>
      </w:r>
    </w:p>
    <w:p w14:paraId="12D3613F" w14:textId="77777777" w:rsidR="00591CC4" w:rsidRDefault="00C62EC3" w:rsidP="002C34B1">
      <w:pPr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ind w:firstLine="480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C62EC3">
        <w:rPr>
          <w:rFonts w:ascii="Courier New" w:hAnsi="Courier New" w:cs="Courier New"/>
        </w:rPr>
        <w:t xml:space="preserve">        __init__.py</w:t>
      </w:r>
      <w:r w:rsidRPr="00C62EC3">
        <w:rPr>
          <w:rFonts w:ascii="Courier New" w:hAnsi="Courier New" w:cs="Courier New"/>
          <w:color w:val="080808"/>
          <w:kern w:val="0"/>
          <w:sz w:val="20"/>
          <w:szCs w:val="20"/>
        </w:rPr>
        <w:t xml:space="preserve"> </w:t>
      </w:r>
    </w:p>
    <w:p w14:paraId="78B87578" w14:textId="4E77EE76" w:rsidR="00042DFA" w:rsidRDefault="00042DFA" w:rsidP="00B81CB3">
      <w:pPr>
        <w:pStyle w:val="3"/>
      </w:pPr>
      <w:bookmarkStart w:id="8" w:name="_Toc133699136"/>
      <w:proofErr w:type="spellStart"/>
      <w:proofErr w:type="gramStart"/>
      <w:r w:rsidRPr="00231C7A">
        <w:t>xutorch.dataset</w:t>
      </w:r>
      <w:proofErr w:type="gramEnd"/>
      <w:r w:rsidRPr="00231C7A">
        <w:t>.prep_dataloader</w:t>
      </w:r>
      <w:bookmarkEnd w:id="8"/>
      <w:proofErr w:type="spellEnd"/>
    </w:p>
    <w:p w14:paraId="65013947" w14:textId="7806FCD7" w:rsidR="006A5136" w:rsidRDefault="00613667" w:rsidP="006A5136">
      <w:pPr>
        <w:ind w:firstLine="480"/>
      </w:pPr>
      <w:r>
        <w:rPr>
          <w:rFonts w:hint="eastAsia"/>
        </w:rPr>
        <w:t>这里</w:t>
      </w:r>
      <w:r w:rsidR="006A5136">
        <w:rPr>
          <w:rFonts w:hint="eastAsia"/>
        </w:rPr>
        <w:t>定义了一个</w:t>
      </w:r>
      <w:r w:rsidR="00D22135">
        <w:rPr>
          <w:rFonts w:hint="eastAsia"/>
        </w:rPr>
        <w:t>数据加载</w:t>
      </w:r>
      <w:r w:rsidR="006A5136">
        <w:rPr>
          <w:rFonts w:hint="eastAsia"/>
        </w:rPr>
        <w:t>函数</w:t>
      </w:r>
      <w:proofErr w:type="spellStart"/>
      <w:r w:rsidR="006A5136">
        <w:rPr>
          <w:rFonts w:hint="eastAsia"/>
        </w:rPr>
        <w:t>prep_dataloader</w:t>
      </w:r>
      <w:proofErr w:type="spellEnd"/>
      <w:r w:rsidR="006A5136">
        <w:rPr>
          <w:rFonts w:hint="eastAsia"/>
        </w:rPr>
        <w:t>，其目的是</w:t>
      </w:r>
      <w:r w:rsidR="008E237C">
        <w:rPr>
          <w:rFonts w:hint="eastAsia"/>
        </w:rPr>
        <w:t>根据数据集名称</w:t>
      </w:r>
      <w:r w:rsidR="006A5136">
        <w:rPr>
          <w:rFonts w:hint="eastAsia"/>
        </w:rPr>
        <w:t>生成</w:t>
      </w:r>
      <w:r w:rsidR="008E237C">
        <w:rPr>
          <w:rFonts w:hint="eastAsia"/>
        </w:rPr>
        <w:t>相应</w:t>
      </w:r>
      <w:r w:rsidR="006A5136">
        <w:rPr>
          <w:rFonts w:hint="eastAsia"/>
        </w:rPr>
        <w:t>数据</w:t>
      </w:r>
      <w:proofErr w:type="gramStart"/>
      <w:r w:rsidR="006A5136">
        <w:rPr>
          <w:rFonts w:hint="eastAsia"/>
        </w:rPr>
        <w:t>集</w:t>
      </w:r>
      <w:r w:rsidR="00913274">
        <w:rPr>
          <w:rFonts w:hint="eastAsia"/>
        </w:rPr>
        <w:t>对象</w:t>
      </w:r>
      <w:proofErr w:type="gramEnd"/>
      <w:r w:rsidR="006A5136">
        <w:rPr>
          <w:rFonts w:hint="eastAsia"/>
        </w:rPr>
        <w:t>并将其放入数据加载器中。</w:t>
      </w:r>
    </w:p>
    <w:p w14:paraId="69106EA3" w14:textId="77777777" w:rsidR="00BD7ABE" w:rsidRPr="00BD7ABE" w:rsidRDefault="00BD7ABE" w:rsidP="00BD7ABE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xutorch.dataset.boston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BOSTON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xutorch.dataset.breast_cancer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BreastCancer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xutorch.dataset.sentiment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Sentiment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torch.utils.data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DataLoader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BD7ABE">
        <w:rPr>
          <w:rFonts w:ascii="JetBrains Mono" w:hAnsi="JetBrains Mono" w:cs="JetBrains Mono"/>
          <w:color w:val="00627A"/>
          <w:kern w:val="0"/>
          <w:sz w:val="20"/>
          <w:szCs w:val="20"/>
        </w:rPr>
        <w:t>prep_dataloader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dataset_name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download, train,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batch_size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num_workers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BD7ABE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BD7ABE">
        <w:rPr>
          <w:rFonts w:ascii="JetBrains Mono" w:hAnsi="JetBrains Mono" w:cs="JetBrains Mono"/>
          <w:color w:val="1750EB"/>
          <w:kern w:val="0"/>
          <w:sz w:val="20"/>
          <w:szCs w:val="20"/>
        </w:rPr>
        <w:t>0.25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, **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kwargs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dataset =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br/>
        <w:t xml:space="preserve">    if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dataset_name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== </w:t>
      </w:r>
      <w:r w:rsidRPr="00BD7ABE">
        <w:rPr>
          <w:rFonts w:ascii="JetBrains Mono" w:hAnsi="JetBrains Mono" w:cs="JetBrains Mono"/>
          <w:color w:val="067D17"/>
          <w:kern w:val="0"/>
          <w:sz w:val="20"/>
          <w:szCs w:val="20"/>
        </w:rPr>
        <w:t>'BOSTON'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dataset = BOSTON(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download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=download, 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train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=train,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>**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kwargs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>elif</w:t>
      </w:r>
      <w:proofErr w:type="spellEnd"/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dataset_name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== </w:t>
      </w:r>
      <w:r w:rsidRPr="00BD7AB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BD7ABE">
        <w:rPr>
          <w:rFonts w:ascii="JetBrains Mono" w:hAnsi="JetBrains Mono" w:cs="JetBrains Mono"/>
          <w:color w:val="067D17"/>
          <w:kern w:val="0"/>
          <w:sz w:val="20"/>
          <w:szCs w:val="20"/>
        </w:rPr>
        <w:t>BreastCancer</w:t>
      </w:r>
      <w:proofErr w:type="spellEnd"/>
      <w:r w:rsidRPr="00BD7ABE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dataset =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BreastCancer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download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=download, 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train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=train,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, **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kwargs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>elif</w:t>
      </w:r>
      <w:proofErr w:type="spellEnd"/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dataset_name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== </w:t>
      </w:r>
      <w:r w:rsidRPr="00BD7ABE">
        <w:rPr>
          <w:rFonts w:ascii="JetBrains Mono" w:hAnsi="JetBrains Mono" w:cs="JetBrains Mono"/>
          <w:color w:val="067D17"/>
          <w:kern w:val="0"/>
          <w:sz w:val="20"/>
          <w:szCs w:val="20"/>
        </w:rPr>
        <w:t>'Sentiment'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dataset = Sentiment(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download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=download, 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train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=train,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, **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kwargs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dataloader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DataLoader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(dataset,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batch_size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shuffle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=train,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drop_last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>False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num_workers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num_workers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BD7ABE">
        <w:rPr>
          <w:rFonts w:ascii="JetBrains Mono" w:hAnsi="JetBrains Mono" w:cs="JetBrains Mono"/>
          <w:color w:val="660099"/>
          <w:kern w:val="0"/>
          <w:sz w:val="20"/>
          <w:szCs w:val="20"/>
        </w:rPr>
        <w:t>pin_memory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BD7ABE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dataloader</w:t>
      </w:r>
      <w:proofErr w:type="spellEnd"/>
      <w:r w:rsidRPr="00BD7ABE">
        <w:rPr>
          <w:rFonts w:ascii="JetBrains Mono" w:hAnsi="JetBrains Mono" w:cs="JetBrains Mono"/>
          <w:color w:val="080808"/>
          <w:kern w:val="0"/>
          <w:sz w:val="20"/>
          <w:szCs w:val="20"/>
        </w:rPr>
        <w:t>, dataset</w:t>
      </w:r>
    </w:p>
    <w:p w14:paraId="69D89024" w14:textId="365A95C3" w:rsidR="00682C07" w:rsidRDefault="00054DA9" w:rsidP="00EE0EC2">
      <w:pPr>
        <w:pStyle w:val="3"/>
      </w:pPr>
      <w:bookmarkStart w:id="9" w:name="_Toc133699137"/>
      <w:proofErr w:type="spellStart"/>
      <w:proofErr w:type="gramStart"/>
      <w:r w:rsidRPr="00231C7A">
        <w:t>xutorch.dataset</w:t>
      </w:r>
      <w:proofErr w:type="gramEnd"/>
      <w:r w:rsidRPr="00231C7A">
        <w:t>.</w:t>
      </w:r>
      <w:r w:rsidR="00055EAE" w:rsidRPr="00055EAE">
        <w:t>BreastCancer</w:t>
      </w:r>
      <w:bookmarkEnd w:id="9"/>
      <w:proofErr w:type="spellEnd"/>
    </w:p>
    <w:p w14:paraId="4055AEED" w14:textId="0C107B59" w:rsidR="002255DB" w:rsidRDefault="002255DB" w:rsidP="002255DB">
      <w:pPr>
        <w:ind w:firstLine="480"/>
      </w:pPr>
      <w:r>
        <w:rPr>
          <w:rFonts w:hint="eastAsia"/>
        </w:rPr>
        <w:t>该代码实现了一个</w:t>
      </w:r>
      <w:proofErr w:type="spellStart"/>
      <w:r w:rsidR="00541B73">
        <w:rPr>
          <w:rFonts w:hint="eastAsia"/>
        </w:rPr>
        <w:t>BreastCancer</w:t>
      </w:r>
      <w:proofErr w:type="spellEnd"/>
      <w:r>
        <w:rPr>
          <w:rFonts w:hint="eastAsia"/>
        </w:rPr>
        <w:t>数据集的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数据集类，提供了</w:t>
      </w:r>
      <w:r w:rsidR="00E108CF">
        <w:rPr>
          <w:rFonts w:hint="eastAsia"/>
        </w:rPr>
        <w:t>威斯康星州乳腺癌</w:t>
      </w:r>
      <w:r>
        <w:rPr>
          <w:rFonts w:hint="eastAsia"/>
        </w:rPr>
        <w:t>数据集的读取和预处理方法。其中包含以下属性和方法：</w:t>
      </w:r>
    </w:p>
    <w:p w14:paraId="6F58AC85" w14:textId="055EECC3" w:rsidR="009D6957" w:rsidRDefault="00A96E8F" w:rsidP="009D6957">
      <w:pPr>
        <w:ind w:firstLine="480"/>
      </w:pPr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 w:rsidR="009D6957">
        <w:rPr>
          <w:rFonts w:hint="eastAsia"/>
        </w:rPr>
        <w:t>的</w:t>
      </w:r>
      <w:r w:rsidR="00FA22F1">
        <w:rPr>
          <w:rFonts w:hint="eastAsia"/>
        </w:rPr>
        <w:t>参数</w:t>
      </w:r>
      <w:r w:rsidR="009D6957">
        <w:rPr>
          <w:rFonts w:hint="eastAsia"/>
        </w:rPr>
        <w:t>：</w:t>
      </w:r>
    </w:p>
    <w:p w14:paraId="34523C65" w14:textId="77777777" w:rsidR="001F0C71" w:rsidRDefault="001F0C71" w:rsidP="001F0C71">
      <w:pPr>
        <w:ind w:firstLine="480"/>
      </w:pPr>
      <w:r>
        <w:rPr>
          <w:rFonts w:hint="eastAsia"/>
        </w:rPr>
        <w:t>download: bool</w:t>
      </w:r>
      <w:r>
        <w:rPr>
          <w:rFonts w:hint="eastAsia"/>
        </w:rPr>
        <w:t>型，默认值为</w:t>
      </w:r>
      <w:r>
        <w:rPr>
          <w:rFonts w:hint="eastAsia"/>
        </w:rPr>
        <w:t>True</w:t>
      </w:r>
      <w:r>
        <w:rPr>
          <w:rFonts w:hint="eastAsia"/>
        </w:rPr>
        <w:t>，指示是否下载数据集，如果设为</w:t>
      </w:r>
      <w:r>
        <w:rPr>
          <w:rFonts w:hint="eastAsia"/>
        </w:rPr>
        <w:t>False</w:t>
      </w:r>
      <w:r>
        <w:rPr>
          <w:rFonts w:hint="eastAsia"/>
        </w:rPr>
        <w:t>，则使用本地路径进行读取。</w:t>
      </w:r>
    </w:p>
    <w:p w14:paraId="51E3B38D" w14:textId="77777777" w:rsidR="001F0C71" w:rsidRDefault="001F0C71" w:rsidP="001F0C71">
      <w:pPr>
        <w:ind w:firstLine="480"/>
      </w:pPr>
      <w:r>
        <w:rPr>
          <w:rFonts w:hint="eastAsia"/>
        </w:rPr>
        <w:t>path: str</w:t>
      </w:r>
      <w:r>
        <w:rPr>
          <w:rFonts w:hint="eastAsia"/>
        </w:rPr>
        <w:t>型，数据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路径，默认为</w:t>
      </w:r>
      <w:r>
        <w:rPr>
          <w:rFonts w:hint="eastAsia"/>
        </w:rPr>
        <w:t>./data/</w:t>
      </w:r>
      <w:proofErr w:type="spellStart"/>
      <w:r>
        <w:rPr>
          <w:rFonts w:hint="eastAsia"/>
        </w:rPr>
        <w:t>wdbc.data</w:t>
      </w:r>
      <w:proofErr w:type="spellEnd"/>
      <w:r>
        <w:rPr>
          <w:rFonts w:hint="eastAsia"/>
        </w:rPr>
        <w:t>，如果</w:t>
      </w:r>
      <w:r>
        <w:rPr>
          <w:rFonts w:hint="eastAsia"/>
        </w:rPr>
        <w:t>download</w:t>
      </w:r>
      <w:r>
        <w:rPr>
          <w:rFonts w:hint="eastAsia"/>
        </w:rPr>
        <w:t>设为</w:t>
      </w:r>
      <w:r>
        <w:rPr>
          <w:rFonts w:hint="eastAsia"/>
        </w:rPr>
        <w:t>True</w:t>
      </w:r>
      <w:r>
        <w:rPr>
          <w:rFonts w:hint="eastAsia"/>
        </w:rPr>
        <w:t>，则此路径将被忽略。</w:t>
      </w:r>
    </w:p>
    <w:p w14:paraId="276BFF4B" w14:textId="77777777" w:rsidR="001F0C71" w:rsidRDefault="001F0C71" w:rsidP="001F0C71">
      <w:pPr>
        <w:ind w:firstLine="480"/>
      </w:pPr>
      <w:r>
        <w:rPr>
          <w:rFonts w:hint="eastAsia"/>
        </w:rPr>
        <w:t>train: bool</w:t>
      </w:r>
      <w:r>
        <w:rPr>
          <w:rFonts w:hint="eastAsia"/>
        </w:rPr>
        <w:t>型，默认值为</w:t>
      </w:r>
      <w:r>
        <w:rPr>
          <w:rFonts w:hint="eastAsia"/>
        </w:rPr>
        <w:t>True</w:t>
      </w:r>
      <w:r>
        <w:rPr>
          <w:rFonts w:hint="eastAsia"/>
        </w:rPr>
        <w:t>，指示是否加载训练集数据。如果为</w:t>
      </w:r>
      <w:r>
        <w:rPr>
          <w:rFonts w:hint="eastAsia"/>
        </w:rPr>
        <w:t>False</w:t>
      </w:r>
      <w:r>
        <w:rPr>
          <w:rFonts w:hint="eastAsia"/>
        </w:rPr>
        <w:t>，则加载测试集数据。</w:t>
      </w:r>
    </w:p>
    <w:p w14:paraId="752D9644" w14:textId="77777777" w:rsidR="001F0C71" w:rsidRDefault="001F0C71" w:rsidP="001F0C71">
      <w:pPr>
        <w:ind w:firstLine="480"/>
      </w:pPr>
      <w:r>
        <w:rPr>
          <w:rFonts w:hint="eastAsia"/>
        </w:rPr>
        <w:t>transform: bool</w:t>
      </w:r>
      <w:r>
        <w:rPr>
          <w:rFonts w:hint="eastAsia"/>
        </w:rPr>
        <w:t>型，默认值为</w:t>
      </w:r>
      <w:r>
        <w:rPr>
          <w:rFonts w:hint="eastAsia"/>
        </w:rPr>
        <w:t>True</w:t>
      </w:r>
      <w:r>
        <w:rPr>
          <w:rFonts w:hint="eastAsia"/>
        </w:rPr>
        <w:t>，指示是否对数据进行标准化处理。</w:t>
      </w:r>
    </w:p>
    <w:p w14:paraId="70EAAD7B" w14:textId="77777777" w:rsidR="001F0C71" w:rsidRDefault="001F0C71" w:rsidP="001F0C71">
      <w:pPr>
        <w:ind w:firstLine="480"/>
      </w:pPr>
      <w:proofErr w:type="spellStart"/>
      <w:r>
        <w:rPr>
          <w:rFonts w:hint="eastAsia"/>
        </w:rPr>
        <w:t>test_ratio</w:t>
      </w:r>
      <w:proofErr w:type="spellEnd"/>
      <w:r>
        <w:rPr>
          <w:rFonts w:hint="eastAsia"/>
        </w:rPr>
        <w:t>: float</w:t>
      </w:r>
      <w:r>
        <w:rPr>
          <w:rFonts w:hint="eastAsia"/>
        </w:rPr>
        <w:t>型，默认值为</w:t>
      </w:r>
      <w:r>
        <w:rPr>
          <w:rFonts w:hint="eastAsia"/>
        </w:rPr>
        <w:t>0.25</w:t>
      </w:r>
      <w:r>
        <w:rPr>
          <w:rFonts w:hint="eastAsia"/>
        </w:rPr>
        <w:t>，表示</w:t>
      </w:r>
      <w:proofErr w:type="gramStart"/>
      <w:r>
        <w:rPr>
          <w:rFonts w:hint="eastAsia"/>
        </w:rPr>
        <w:t>测试集占比</w:t>
      </w:r>
      <w:proofErr w:type="gramEnd"/>
      <w:r>
        <w:rPr>
          <w:rFonts w:hint="eastAsia"/>
        </w:rPr>
        <w:t>。</w:t>
      </w:r>
    </w:p>
    <w:p w14:paraId="760E2E68" w14:textId="77777777" w:rsidR="001F0C71" w:rsidRDefault="001F0C71" w:rsidP="001F0C71">
      <w:pPr>
        <w:ind w:firstLine="480"/>
      </w:pPr>
      <w:r>
        <w:rPr>
          <w:rFonts w:hint="eastAsia"/>
        </w:rPr>
        <w:t>类的属性：</w:t>
      </w:r>
    </w:p>
    <w:p w14:paraId="2DF8D23A" w14:textId="77777777" w:rsidR="001F0C71" w:rsidRDefault="001F0C71" w:rsidP="001F0C71">
      <w:pPr>
        <w:ind w:firstLine="480"/>
      </w:pPr>
      <w:r>
        <w:rPr>
          <w:rFonts w:hint="eastAsia"/>
        </w:rPr>
        <w:t xml:space="preserve">data: </w:t>
      </w:r>
      <w:proofErr w:type="spellStart"/>
      <w:r>
        <w:rPr>
          <w:rFonts w:hint="eastAsia"/>
        </w:rPr>
        <w:t>torch.FloatTensor</w:t>
      </w:r>
      <w:proofErr w:type="spellEnd"/>
      <w:r>
        <w:rPr>
          <w:rFonts w:hint="eastAsia"/>
        </w:rPr>
        <w:t>类型，数据集的特征向量，已经过处理，为一个张量。</w:t>
      </w:r>
    </w:p>
    <w:p w14:paraId="3DA5BFDB" w14:textId="77777777" w:rsidR="001F0C71" w:rsidRDefault="001F0C71" w:rsidP="001F0C71">
      <w:pPr>
        <w:ind w:firstLine="480"/>
      </w:pPr>
      <w:r>
        <w:rPr>
          <w:rFonts w:hint="eastAsia"/>
        </w:rPr>
        <w:t xml:space="preserve">target: </w:t>
      </w:r>
      <w:proofErr w:type="spellStart"/>
      <w:r>
        <w:rPr>
          <w:rFonts w:hint="eastAsia"/>
        </w:rPr>
        <w:t>torch.FloatTensor</w:t>
      </w:r>
      <w:proofErr w:type="spellEnd"/>
      <w:r>
        <w:rPr>
          <w:rFonts w:hint="eastAsia"/>
        </w:rPr>
        <w:t>类型，数据集的标签向量，已经过处理，为一个张量。</w:t>
      </w:r>
    </w:p>
    <w:p w14:paraId="1ABE04A9" w14:textId="77777777" w:rsidR="001F0C71" w:rsidRDefault="001F0C71" w:rsidP="001F0C71">
      <w:pPr>
        <w:ind w:firstLine="480"/>
      </w:pPr>
      <w:r>
        <w:rPr>
          <w:rFonts w:hint="eastAsia"/>
        </w:rPr>
        <w:t>dim: int</w:t>
      </w:r>
      <w:r>
        <w:rPr>
          <w:rFonts w:hint="eastAsia"/>
        </w:rPr>
        <w:t>型，数据集的特征向量的维度。</w:t>
      </w:r>
    </w:p>
    <w:p w14:paraId="06C5818B" w14:textId="77777777" w:rsidR="001F0C71" w:rsidRDefault="001F0C71" w:rsidP="001F0C71">
      <w:pPr>
        <w:ind w:firstLine="480"/>
      </w:pPr>
      <w:r>
        <w:rPr>
          <w:rFonts w:hint="eastAsia"/>
        </w:rPr>
        <w:t>类的方法：</w:t>
      </w:r>
    </w:p>
    <w:p w14:paraId="5074793B" w14:textId="77777777" w:rsidR="001F0C71" w:rsidRDefault="001F0C71" w:rsidP="001F0C71">
      <w:pPr>
        <w:ind w:firstLine="480"/>
      </w:pP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 xml:space="preserve">(self): </w:t>
      </w:r>
      <w:r>
        <w:rPr>
          <w:rFonts w:hint="eastAsia"/>
        </w:rPr>
        <w:t>返回数据集的样本数。</w:t>
      </w:r>
    </w:p>
    <w:p w14:paraId="556697E8" w14:textId="77777777" w:rsidR="00541B73" w:rsidRDefault="001F0C71" w:rsidP="001F0C71">
      <w:pPr>
        <w:ind w:firstLine="480"/>
      </w:pPr>
      <w:proofErr w:type="spellStart"/>
      <w:r>
        <w:rPr>
          <w:rFonts w:hint="eastAsia"/>
        </w:rPr>
        <w:t>getitem</w:t>
      </w:r>
      <w:proofErr w:type="spellEnd"/>
      <w:r>
        <w:rPr>
          <w:rFonts w:hint="eastAsia"/>
        </w:rPr>
        <w:t xml:space="preserve">(self, index): </w:t>
      </w:r>
      <w:r>
        <w:rPr>
          <w:rFonts w:hint="eastAsia"/>
        </w:rPr>
        <w:t>根据索引返回相应的数据和标签。</w:t>
      </w:r>
    </w:p>
    <w:p w14:paraId="5B22D686" w14:textId="40005D50" w:rsidR="002255DB" w:rsidRPr="002255DB" w:rsidRDefault="002255DB" w:rsidP="001F0C71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>
        <w:rPr>
          <w:rFonts w:hint="eastAsia"/>
        </w:rPr>
        <w:t>方法中，首先会读取数据集并将其分割为特征数据和目标数据两个部分。其中，特征数据包含</w:t>
      </w:r>
      <w:r w:rsidR="00541B73">
        <w:t>30</w:t>
      </w:r>
      <w:r>
        <w:rPr>
          <w:rFonts w:hint="eastAsia"/>
        </w:rPr>
        <w:t>个维度的特征，而目标数据仅包含一个维度的标签</w:t>
      </w:r>
      <w:r w:rsidR="00111174">
        <w:rPr>
          <w:rFonts w:hint="eastAsia"/>
        </w:rPr>
        <w:t>（且要将字符型转换为</w:t>
      </w:r>
      <w:r w:rsidR="00111174">
        <w:rPr>
          <w:rFonts w:hint="eastAsia"/>
        </w:rPr>
        <w:t>-</w:t>
      </w:r>
      <w:r w:rsidR="00111174">
        <w:t>1</w:t>
      </w:r>
      <w:r w:rsidR="00111174">
        <w:rPr>
          <w:rFonts w:hint="eastAsia"/>
        </w:rPr>
        <w:t>和</w:t>
      </w:r>
      <w:r w:rsidR="00111174">
        <w:rPr>
          <w:rFonts w:hint="eastAsia"/>
        </w:rPr>
        <w:t>1</w:t>
      </w:r>
      <w:r w:rsidR="00111174">
        <w:rPr>
          <w:rFonts w:hint="eastAsia"/>
        </w:rPr>
        <w:t>以符合</w:t>
      </w:r>
      <w:r w:rsidR="00111174">
        <w:rPr>
          <w:rFonts w:hint="eastAsia"/>
        </w:rPr>
        <w:t>S</w:t>
      </w:r>
      <w:r w:rsidR="00111174">
        <w:t>VM</w:t>
      </w:r>
      <w:r w:rsidR="00111174">
        <w:rPr>
          <w:rFonts w:hint="eastAsia"/>
        </w:rPr>
        <w:t>要求）</w:t>
      </w:r>
      <w:r>
        <w:rPr>
          <w:rFonts w:hint="eastAsia"/>
        </w:rPr>
        <w:t>。然后根据</w:t>
      </w:r>
      <w:r>
        <w:rPr>
          <w:rFonts w:hint="eastAsia"/>
        </w:rPr>
        <w:t>train</w:t>
      </w:r>
      <w:r>
        <w:rPr>
          <w:rFonts w:hint="eastAsia"/>
        </w:rPr>
        <w:t>参数将数据</w:t>
      </w:r>
      <w:proofErr w:type="gramStart"/>
      <w:r>
        <w:rPr>
          <w:rFonts w:hint="eastAsia"/>
        </w:rPr>
        <w:t>集分为</w:t>
      </w:r>
      <w:proofErr w:type="gramEnd"/>
      <w:r>
        <w:rPr>
          <w:rFonts w:hint="eastAsia"/>
        </w:rPr>
        <w:t>训练集和测试集，并且将数据集进行了归一化处理。最后输出数据集的大小信息。</w:t>
      </w:r>
    </w:p>
    <w:p w14:paraId="423A2C5D" w14:textId="77777777" w:rsidR="00D3268F" w:rsidRPr="00D3268F" w:rsidRDefault="00D3268F" w:rsidP="00D3268F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os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lastRenderedPageBreak/>
        <w:t xml:space="preserve">from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torch.utils.data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Dataset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pandas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pd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class </w:t>
      </w:r>
      <w:proofErr w:type="spellStart"/>
      <w:r w:rsidRPr="00D3268F">
        <w:rPr>
          <w:rFonts w:ascii="JetBrains Mono" w:hAnsi="JetBrains Mono" w:cs="JetBrains Mono"/>
          <w:color w:val="000000"/>
          <w:kern w:val="0"/>
          <w:sz w:val="20"/>
          <w:szCs w:val="20"/>
        </w:rPr>
        <w:t>BreastCancer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(Dataset):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data_url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"https://archive.ics.uci.edu/ml/machine-learning-databases/breast-cancer-wisconsin/wdbc.data"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br/>
        <w:t xml:space="preserve">   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current_dir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os.path.dirname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os.path.abspath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D3268F">
        <w:rPr>
          <w:rFonts w:ascii="JetBrains Mono" w:hAnsi="JetBrains Mono" w:cs="JetBrains Mono"/>
          <w:color w:val="B200B2"/>
          <w:kern w:val="0"/>
          <w:sz w:val="20"/>
          <w:szCs w:val="20"/>
        </w:rPr>
        <w:t>__file__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D3268F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D3268F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D3268F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, download=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, path=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os.path.join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current_dir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'data'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wdbc.data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), train=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, transform=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>0.25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download: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path =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.data_url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column_names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[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"ID"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"Diagnosis"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Mean_Radius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Mean_Texture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Mean_Perimeter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Mean_Area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Mean_Smoothness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Mean_Compactness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Mean_Concavity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Mean_Concave_Points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Mean_Symmetry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Mean_Fractal_Dimension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SE_Radius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SE_Texture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SE_Perimeter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SE_Area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SE_Smoothness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SE_Compactness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SE_Concavity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SE_Concave_Points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SE_Symmetry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SE_Fractal_Dimension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Worst_Radius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Worst_Texture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Worst_Perimeter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Worst_Area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Worst_Smoothness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Worst_Compactness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Worst_Concavity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Worst_Concave_Points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Worst_Symmetry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   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Worst_Fractal_Dimension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df =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pd.read_csv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(path, </w:t>
      </w:r>
      <w:r w:rsidRPr="00D3268F">
        <w:rPr>
          <w:rFonts w:ascii="JetBrains Mono" w:hAnsi="JetBrains Mono" w:cs="JetBrains Mono"/>
          <w:color w:val="660099"/>
          <w:kern w:val="0"/>
          <w:sz w:val="20"/>
          <w:szCs w:val="20"/>
        </w:rPr>
        <w:t>names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column_names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df =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df.drop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"ID"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660099"/>
          <w:kern w:val="0"/>
          <w:sz w:val="20"/>
          <w:szCs w:val="20"/>
        </w:rPr>
        <w:t>axis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data =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df.drop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"Diagnosis"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660099"/>
          <w:kern w:val="0"/>
          <w:sz w:val="20"/>
          <w:szCs w:val="20"/>
        </w:rPr>
        <w:t>axis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targets = df[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"Diagnosis"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].replace({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'M'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'B'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: -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})    </w:t>
      </w:r>
      <w:r w:rsidRPr="00D3268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# -1</w:t>
      </w:r>
      <w:r w:rsidRPr="00D3268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和</w:t>
      </w:r>
      <w:r w:rsidRPr="00D3268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1</w:t>
      </w:r>
      <w:r w:rsidRPr="00D3268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符合</w:t>
      </w:r>
      <w:r w:rsidRPr="00D3268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SVM</w:t>
      </w:r>
      <w:r w:rsidRPr="00D3268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表述</w:t>
      </w:r>
      <w:r w:rsidRPr="00D3268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</w:r>
      <w:r w:rsidRPr="00D3268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pivot = </w:t>
      </w:r>
      <w:r w:rsidRPr="00D3268F">
        <w:rPr>
          <w:rFonts w:ascii="JetBrains Mono" w:hAnsi="JetBrains Mono" w:cs="JetBrains Mono"/>
          <w:color w:val="000080"/>
          <w:kern w:val="0"/>
          <w:sz w:val="20"/>
          <w:szCs w:val="20"/>
        </w:rPr>
        <w:t>int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100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* (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-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test_ratio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train: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indices = [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D3268F">
        <w:rPr>
          <w:rFonts w:ascii="JetBrains Mono" w:hAnsi="JetBrains Mono" w:cs="JetBrains Mono"/>
          <w:color w:val="000080"/>
          <w:kern w:val="0"/>
          <w:sz w:val="20"/>
          <w:szCs w:val="20"/>
        </w:rPr>
        <w:t>range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D3268F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(data))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% 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100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&lt; pivot]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>else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indices = [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D3268F">
        <w:rPr>
          <w:rFonts w:ascii="JetBrains Mono" w:hAnsi="JetBrains Mono" w:cs="JetBrains Mono"/>
          <w:color w:val="000080"/>
          <w:kern w:val="0"/>
          <w:sz w:val="20"/>
          <w:szCs w:val="20"/>
        </w:rPr>
        <w:t>range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D3268F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(data))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i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% 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100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&gt;= pivot]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torch.FloatTensor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data.iloc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[indices].values)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.target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torch.FloatTensor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targets.iloc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[indices].values)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transform: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 xml:space="preserve">            </w:t>
      </w:r>
      <w:r w:rsidRPr="00D3268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D3268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对</w:t>
      </w:r>
      <w:r w:rsidRPr="00D3268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train</w:t>
      </w:r>
      <w:r w:rsidRPr="00D3268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或</w:t>
      </w:r>
      <w:r w:rsidRPr="00D3268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dev</w:t>
      </w:r>
      <w:r w:rsidRPr="00D3268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集合分别进行归一化</w:t>
      </w:r>
      <w:r w:rsidRPr="00D3268F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(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-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.data.mean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D3268F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D3268F">
        <w:rPr>
          <w:rFonts w:ascii="JetBrains Mono" w:hAnsi="JetBrains Mono" w:cs="JetBrains Mono"/>
          <w:color w:val="660099"/>
          <w:kern w:val="0"/>
          <w:sz w:val="20"/>
          <w:szCs w:val="20"/>
        </w:rPr>
        <w:t>keepdim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)) /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.data.std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D3268F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D3268F">
        <w:rPr>
          <w:rFonts w:ascii="JetBrains Mono" w:hAnsi="JetBrains Mono" w:cs="JetBrains Mono"/>
          <w:color w:val="660099"/>
          <w:kern w:val="0"/>
          <w:sz w:val="20"/>
          <w:szCs w:val="20"/>
        </w:rPr>
        <w:t>keepdim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>True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.dim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.data.shape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D3268F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D3268F">
        <w:rPr>
          <w:rFonts w:ascii="JetBrains Mono" w:hAnsi="JetBrains Mono" w:cs="JetBrains Mono"/>
          <w:color w:val="000080"/>
          <w:kern w:val="0"/>
          <w:sz w:val="20"/>
          <w:szCs w:val="20"/>
        </w:rPr>
        <w:t>print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'Finished reading the {} set of 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BreastCancer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 Dataset ({} samples found, each dim = {})'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.format(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'train'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train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else </w:t>
      </w:r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D3268F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D3268F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),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.dim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D3268F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D3268F">
        <w:rPr>
          <w:rFonts w:ascii="JetBrains Mono" w:hAnsi="JetBrains Mono" w:cs="JetBrains Mono"/>
          <w:color w:val="B200B2"/>
          <w:kern w:val="0"/>
          <w:sz w:val="20"/>
          <w:szCs w:val="20"/>
        </w:rPr>
        <w:t>len</w:t>
      </w:r>
      <w:proofErr w:type="spellEnd"/>
      <w:r w:rsidRPr="00D3268F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D3268F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D3268F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D3268F">
        <w:rPr>
          <w:rFonts w:ascii="JetBrains Mono" w:hAnsi="JetBrains Mono" w:cs="JetBrains Mono"/>
          <w:color w:val="B200B2"/>
          <w:kern w:val="0"/>
          <w:sz w:val="20"/>
          <w:szCs w:val="20"/>
        </w:rPr>
        <w:t>getitem</w:t>
      </w:r>
      <w:proofErr w:type="spellEnd"/>
      <w:r w:rsidRPr="00D3268F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, index):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D3268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.data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[index], </w:t>
      </w:r>
      <w:proofErr w:type="spellStart"/>
      <w:r w:rsidRPr="00D3268F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.target</w:t>
      </w:r>
      <w:proofErr w:type="spellEnd"/>
      <w:r w:rsidRPr="00D3268F">
        <w:rPr>
          <w:rFonts w:ascii="JetBrains Mono" w:hAnsi="JetBrains Mono" w:cs="JetBrains Mono"/>
          <w:color w:val="080808"/>
          <w:kern w:val="0"/>
          <w:sz w:val="20"/>
          <w:szCs w:val="20"/>
        </w:rPr>
        <w:t>[index]</w:t>
      </w:r>
    </w:p>
    <w:p w14:paraId="07AFC2A9" w14:textId="1B4031EE" w:rsidR="009F3036" w:rsidRDefault="009F3036" w:rsidP="009F3036">
      <w:pPr>
        <w:pStyle w:val="3"/>
      </w:pPr>
      <w:bookmarkStart w:id="10" w:name="_Toc133699138"/>
      <w:proofErr w:type="spellStart"/>
      <w:r w:rsidRPr="00002B66">
        <w:t>xutorch.misc.set_seeds</w:t>
      </w:r>
      <w:bookmarkEnd w:id="10"/>
      <w:proofErr w:type="spellEnd"/>
    </w:p>
    <w:p w14:paraId="08C840BF" w14:textId="0BD4A544" w:rsidR="00CA030C" w:rsidRPr="00CA030C" w:rsidRDefault="00CA030C" w:rsidP="00CA030C">
      <w:pPr>
        <w:ind w:firstLine="480"/>
      </w:pPr>
      <w:r>
        <w:rPr>
          <w:rFonts w:hint="eastAsia"/>
        </w:rPr>
        <w:t>固定随机种子以复现相同结果</w:t>
      </w:r>
      <w:r w:rsidR="00A2213B">
        <w:rPr>
          <w:rFonts w:hint="eastAsia"/>
        </w:rPr>
        <w:t>。</w:t>
      </w:r>
    </w:p>
    <w:p w14:paraId="0353400C" w14:textId="77777777" w:rsidR="00CB21BF" w:rsidRPr="00CB21BF" w:rsidRDefault="00CB21BF" w:rsidP="00CB21BF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os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random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numpy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np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CB21BF">
        <w:rPr>
          <w:rFonts w:ascii="JetBrains Mono" w:hAnsi="JetBrains Mono" w:cs="JetBrains Mono"/>
          <w:color w:val="00627A"/>
          <w:kern w:val="0"/>
          <w:sz w:val="20"/>
          <w:szCs w:val="20"/>
        </w:rPr>
        <w:t>set_seeds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(seed):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proofErr w:type="gram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torch.manual</w:t>
      </w:r>
      <w:proofErr w:type="gram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_seed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os.environ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CB21BF">
        <w:rPr>
          <w:rFonts w:ascii="JetBrains Mono" w:hAnsi="JetBrains Mono" w:cs="JetBrains Mono"/>
          <w:color w:val="067D17"/>
          <w:kern w:val="0"/>
          <w:sz w:val="20"/>
          <w:szCs w:val="20"/>
        </w:rPr>
        <w:t>'PYTHONHASHSEED'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 = </w:t>
      </w:r>
      <w:r w:rsidRPr="00CB21BF">
        <w:rPr>
          <w:rFonts w:ascii="JetBrains Mono" w:hAnsi="JetBrains Mono" w:cs="JetBrains Mono"/>
          <w:color w:val="000080"/>
          <w:kern w:val="0"/>
          <w:sz w:val="20"/>
          <w:szCs w:val="20"/>
        </w:rPr>
        <w:t>str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random.seed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np.random.seed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CB21BF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torch.cuda.is_available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():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torch.cuda.manual_seed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torch.cuda.manual_seed_all</w:t>
      </w:r>
      <w:proofErr w:type="spellEnd"/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t>(seed)</w:t>
      </w:r>
      <w:r w:rsidRPr="00CB21BF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if </w:t>
      </w:r>
      <w:proofErr w:type="spellStart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torch.backends.cudnn.is_available</w:t>
      </w:r>
      <w:proofErr w:type="spellEnd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():</w:t>
      </w:r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#     </w:t>
      </w:r>
      <w:proofErr w:type="spellStart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torch.backends.cudnn.benchmark</w:t>
      </w:r>
      <w:proofErr w:type="spellEnd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 = False</w:t>
      </w:r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#     </w:t>
      </w:r>
      <w:proofErr w:type="spellStart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torch.backends.cudnn.deterministic</w:t>
      </w:r>
      <w:proofErr w:type="spellEnd"/>
      <w:r w:rsidRPr="00CB21BF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 = True</w:t>
      </w:r>
    </w:p>
    <w:p w14:paraId="4B1D115A" w14:textId="008D57A8" w:rsidR="009F3036" w:rsidRDefault="009F3036" w:rsidP="009F3036">
      <w:pPr>
        <w:pStyle w:val="3"/>
      </w:pPr>
      <w:bookmarkStart w:id="11" w:name="_Toc133699139"/>
      <w:proofErr w:type="spellStart"/>
      <w:r w:rsidRPr="00002B66">
        <w:t>xutorch.misc.get_device</w:t>
      </w:r>
      <w:bookmarkEnd w:id="11"/>
      <w:proofErr w:type="spellEnd"/>
    </w:p>
    <w:p w14:paraId="496888EB" w14:textId="2579C7CB" w:rsidR="005F2393" w:rsidRPr="005F2393" w:rsidRDefault="000C40E2" w:rsidP="005F2393">
      <w:pPr>
        <w:ind w:firstLine="480"/>
      </w:pPr>
      <w:r w:rsidRPr="000C40E2">
        <w:rPr>
          <w:rFonts w:hint="eastAsia"/>
        </w:rPr>
        <w:t>检查</w:t>
      </w:r>
      <w:r w:rsidR="00C0200A">
        <w:rPr>
          <w:rFonts w:hint="eastAsia"/>
        </w:rPr>
        <w:t>计算设备</w:t>
      </w:r>
      <w:r w:rsidR="00D3749F">
        <w:rPr>
          <w:rFonts w:hint="eastAsia"/>
        </w:rPr>
        <w:t>：</w:t>
      </w:r>
      <w:r w:rsidRPr="000C40E2">
        <w:rPr>
          <w:rFonts w:hint="eastAsia"/>
        </w:rPr>
        <w:t>是否有可用的</w:t>
      </w:r>
      <w:r w:rsidRPr="000C40E2">
        <w:rPr>
          <w:rFonts w:hint="eastAsia"/>
        </w:rPr>
        <w:t>GPU</w:t>
      </w:r>
      <w:r w:rsidRPr="000C40E2">
        <w:rPr>
          <w:rFonts w:hint="eastAsia"/>
        </w:rPr>
        <w:t>，如果有则使用</w:t>
      </w:r>
      <w:r w:rsidRPr="000C40E2">
        <w:rPr>
          <w:rFonts w:hint="eastAsia"/>
        </w:rPr>
        <w:t>GPU</w:t>
      </w:r>
      <w:r w:rsidRPr="000C40E2">
        <w:rPr>
          <w:rFonts w:hint="eastAsia"/>
        </w:rPr>
        <w:t>，否则使用</w:t>
      </w:r>
      <w:r w:rsidRPr="000C40E2">
        <w:rPr>
          <w:rFonts w:hint="eastAsia"/>
        </w:rPr>
        <w:t>CPU</w:t>
      </w:r>
      <w:r w:rsidR="001C3973">
        <w:rPr>
          <w:rFonts w:hint="eastAsia"/>
        </w:rPr>
        <w:t>。</w:t>
      </w:r>
    </w:p>
    <w:p w14:paraId="65A1CF39" w14:textId="77777777" w:rsidR="008C7DF6" w:rsidRPr="008C7DF6" w:rsidRDefault="008C7DF6" w:rsidP="008C7DF6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8C7DF6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8C7DF6">
        <w:rPr>
          <w:rFonts w:ascii="JetBrains Mono" w:hAnsi="JetBrains Mono" w:cs="JetBrains Mono"/>
          <w:color w:val="0033B3"/>
          <w:kern w:val="0"/>
          <w:sz w:val="20"/>
          <w:szCs w:val="20"/>
        </w:rPr>
        <w:lastRenderedPageBreak/>
        <w:t xml:space="preserve">def </w:t>
      </w:r>
      <w:proofErr w:type="spellStart"/>
      <w:r w:rsidRPr="008C7DF6">
        <w:rPr>
          <w:rFonts w:ascii="JetBrains Mono" w:hAnsi="JetBrains Mono" w:cs="JetBrains Mono"/>
          <w:color w:val="00627A"/>
          <w:kern w:val="0"/>
          <w:sz w:val="20"/>
          <w:szCs w:val="20"/>
        </w:rPr>
        <w:t>get_</w:t>
      </w:r>
      <w:proofErr w:type="gramStart"/>
      <w:r w:rsidRPr="008C7DF6">
        <w:rPr>
          <w:rFonts w:ascii="JetBrains Mono" w:hAnsi="JetBrains Mono" w:cs="JetBrains Mono"/>
          <w:color w:val="00627A"/>
          <w:kern w:val="0"/>
          <w:sz w:val="20"/>
          <w:szCs w:val="20"/>
        </w:rPr>
        <w:t>device</w:t>
      </w:r>
      <w:proofErr w:type="spellEnd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gramEnd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8C7DF6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torch.device</w:t>
      </w:r>
      <w:proofErr w:type="spellEnd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8C7DF6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'cuda:0' </w:t>
      </w:r>
      <w:r w:rsidRPr="008C7DF6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torch.cuda.is_available</w:t>
      </w:r>
      <w:proofErr w:type="spellEnd"/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() </w:t>
      </w:r>
      <w:r w:rsidRPr="008C7DF6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else </w:t>
      </w:r>
      <w:r w:rsidRPr="008C7DF6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8C7DF6">
        <w:rPr>
          <w:rFonts w:ascii="JetBrains Mono" w:hAnsi="JetBrains Mono" w:cs="JetBrains Mono"/>
          <w:color w:val="067D17"/>
          <w:kern w:val="0"/>
          <w:sz w:val="20"/>
          <w:szCs w:val="20"/>
        </w:rPr>
        <w:t>cpu</w:t>
      </w:r>
      <w:proofErr w:type="spellEnd"/>
      <w:r w:rsidRPr="008C7DF6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8C7DF6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</w:p>
    <w:p w14:paraId="001434E1" w14:textId="5781CBA6" w:rsidR="009D3253" w:rsidRDefault="009D3253" w:rsidP="004A2A31">
      <w:pPr>
        <w:pStyle w:val="3"/>
      </w:pPr>
      <w:bookmarkStart w:id="12" w:name="_Toc133699140"/>
      <w:proofErr w:type="spellStart"/>
      <w:proofErr w:type="gramStart"/>
      <w:r w:rsidRPr="00A21FBA">
        <w:t>xutorch.model</w:t>
      </w:r>
      <w:proofErr w:type="gramEnd"/>
      <w:r w:rsidRPr="00A21FBA">
        <w:t>.EmulatedSVM</w:t>
      </w:r>
      <w:bookmarkEnd w:id="12"/>
      <w:proofErr w:type="spellEnd"/>
    </w:p>
    <w:p w14:paraId="296E72B4" w14:textId="1E855FB0" w:rsidR="00B11D5E" w:rsidRPr="00B11D5E" w:rsidRDefault="007D4AAB" w:rsidP="00B11D5E">
      <w:pPr>
        <w:ind w:firstLine="480"/>
      </w:pPr>
      <w:r>
        <w:rPr>
          <w:rFonts w:hint="eastAsia"/>
        </w:rPr>
        <w:t>这里定义了一个</w:t>
      </w:r>
      <w:r>
        <w:rPr>
          <w:rFonts w:hint="eastAsia"/>
        </w:rPr>
        <w:t>SVM</w:t>
      </w:r>
      <w:r>
        <w:rPr>
          <w:rFonts w:hint="eastAsia"/>
        </w:rPr>
        <w:t>类，说是</w:t>
      </w:r>
      <w:r>
        <w:rPr>
          <w:rFonts w:hint="eastAsia"/>
        </w:rPr>
        <w:t>SVM</w:t>
      </w:r>
      <w:proofErr w:type="gramStart"/>
      <w:r>
        <w:rPr>
          <w:rFonts w:hint="eastAsia"/>
        </w:rPr>
        <w:t>类但由于</w:t>
      </w:r>
      <w:proofErr w:type="gramEnd"/>
      <w:r>
        <w:rPr>
          <w:rFonts w:hint="eastAsia"/>
        </w:rPr>
        <w:t>没有办法实现</w:t>
      </w:r>
      <w:r>
        <w:rPr>
          <w:rFonts w:hint="eastAsia"/>
        </w:rPr>
        <w:t>SMO</w:t>
      </w:r>
      <w:r>
        <w:rPr>
          <w:rFonts w:hint="eastAsia"/>
        </w:rPr>
        <w:t>方法，所以</w:t>
      </w:r>
      <w:r w:rsidR="00375B53">
        <w:rPr>
          <w:rFonts w:hint="eastAsia"/>
        </w:rPr>
        <w:t>姑且可以当作一个内置了</w:t>
      </w:r>
      <w:proofErr w:type="gramStart"/>
      <w:r w:rsidR="00375B53">
        <w:rPr>
          <w:rFonts w:hint="eastAsia"/>
        </w:rPr>
        <w:t>核方法</w:t>
      </w:r>
      <w:proofErr w:type="gramEnd"/>
      <w:r w:rsidR="00375B53">
        <w:rPr>
          <w:rFonts w:hint="eastAsia"/>
        </w:rPr>
        <w:t>的线性模型来实现</w:t>
      </w:r>
      <w:r w:rsidR="003E1208">
        <w:rPr>
          <w:rFonts w:hint="eastAsia"/>
        </w:rPr>
        <w:t>，毕竟</w:t>
      </w:r>
      <w:r w:rsidR="003E1208">
        <w:rPr>
          <w:rFonts w:hint="eastAsia"/>
        </w:rPr>
        <w:t>S</w:t>
      </w:r>
      <w:r w:rsidR="003E1208">
        <w:t>VM</w:t>
      </w:r>
      <w:r w:rsidR="00CC7F36">
        <w:rPr>
          <w:rFonts w:hint="eastAsia"/>
        </w:rPr>
        <w:t>目前</w:t>
      </w:r>
      <w:r w:rsidR="003E1208">
        <w:rPr>
          <w:rFonts w:hint="eastAsia"/>
        </w:rPr>
        <w:t>最</w:t>
      </w:r>
      <w:r w:rsidR="0041118F">
        <w:rPr>
          <w:rFonts w:hint="eastAsia"/>
        </w:rPr>
        <w:t>常见的用法</w:t>
      </w:r>
      <w:r w:rsidR="003E1208">
        <w:rPr>
          <w:rFonts w:hint="eastAsia"/>
        </w:rPr>
        <w:t>就是</w:t>
      </w:r>
      <w:r w:rsidR="0067389A">
        <w:rPr>
          <w:rFonts w:hint="eastAsia"/>
        </w:rPr>
        <w:t>配合</w:t>
      </w:r>
      <w:r w:rsidR="003E1208">
        <w:rPr>
          <w:rFonts w:hint="eastAsia"/>
        </w:rPr>
        <w:t>核方法</w:t>
      </w:r>
      <w:r w:rsidR="008323C8">
        <w:rPr>
          <w:rFonts w:hint="eastAsia"/>
        </w:rPr>
        <w:t>，重要的是</w:t>
      </w:r>
      <w:proofErr w:type="gramStart"/>
      <w:r w:rsidR="008323C8">
        <w:rPr>
          <w:rFonts w:hint="eastAsia"/>
        </w:rPr>
        <w:t>核方法</w:t>
      </w:r>
      <w:proofErr w:type="gramEnd"/>
      <w:r w:rsidR="008323C8">
        <w:rPr>
          <w:rFonts w:hint="eastAsia"/>
        </w:rPr>
        <w:t>部分</w:t>
      </w:r>
      <w:r w:rsidR="00622367">
        <w:rPr>
          <w:rFonts w:hint="eastAsia"/>
        </w:rPr>
        <w:t>。</w:t>
      </w:r>
      <w:r w:rsidR="00067322">
        <w:rPr>
          <w:rFonts w:hint="eastAsia"/>
        </w:rPr>
        <w:t>因此</w:t>
      </w:r>
      <w:r w:rsidR="000E4F98">
        <w:rPr>
          <w:rFonts w:hint="eastAsia"/>
        </w:rPr>
        <w:t>这个类</w:t>
      </w:r>
      <w:r w:rsidR="000A1EAE">
        <w:rPr>
          <w:rFonts w:hint="eastAsia"/>
        </w:rPr>
        <w:t>叫做</w:t>
      </w:r>
      <w:r w:rsidR="00952B4E">
        <w:rPr>
          <w:rFonts w:hint="eastAsia"/>
        </w:rPr>
        <w:t>仿制的（</w:t>
      </w:r>
      <w:r w:rsidR="00EE0D78" w:rsidRPr="00EE0D78">
        <w:t>Emulated</w:t>
      </w:r>
      <w:r w:rsidR="00952B4E">
        <w:rPr>
          <w:rFonts w:hint="eastAsia"/>
        </w:rPr>
        <w:t>）</w:t>
      </w:r>
      <w:r w:rsidR="00952B4E">
        <w:rPr>
          <w:rFonts w:hint="eastAsia"/>
        </w:rPr>
        <w:t>S</w:t>
      </w:r>
      <w:r w:rsidR="00952B4E">
        <w:t>VM</w:t>
      </w:r>
      <w:r w:rsidR="00375B53">
        <w:rPr>
          <w:rFonts w:hint="eastAsia"/>
        </w:rPr>
        <w:t>。</w:t>
      </w:r>
    </w:p>
    <w:p w14:paraId="57E6B422" w14:textId="77777777" w:rsidR="003801CB" w:rsidRPr="003801CB" w:rsidRDefault="003801CB" w:rsidP="003801CB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torch.nn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nn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class </w:t>
      </w:r>
      <w:proofErr w:type="spellStart"/>
      <w:r w:rsidRPr="003801CB">
        <w:rPr>
          <w:rFonts w:ascii="JetBrains Mono" w:hAnsi="JetBrains Mono" w:cs="JetBrains Mono"/>
          <w:color w:val="000000"/>
          <w:kern w:val="0"/>
          <w:sz w:val="20"/>
          <w:szCs w:val="20"/>
        </w:rPr>
        <w:t>EmulatedSVM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nn.Module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3801CB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3801CB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3801CB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input_dim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>30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output_dim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3801CB">
        <w:rPr>
          <w:rFonts w:ascii="JetBrains Mono" w:hAnsi="JetBrains Mono" w:cs="JetBrains Mono"/>
          <w:color w:val="000080"/>
          <w:kern w:val="0"/>
          <w:sz w:val="20"/>
          <w:szCs w:val="20"/>
        </w:rPr>
        <w:t>super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EmulatedSVM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r w:rsidRPr="003801CB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3801CB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3801CB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br/>
        <w:t xml:space="preserve">       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.kernel_funcs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{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3801CB">
        <w:rPr>
          <w:rFonts w:ascii="JetBrains Mono" w:hAnsi="JetBrains Mono" w:cs="JetBrains Mono"/>
          <w:color w:val="067D17"/>
          <w:kern w:val="0"/>
          <w:sz w:val="20"/>
          <w:szCs w:val="20"/>
        </w:rPr>
        <w:t>'linear'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.linear_kernel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3801CB">
        <w:rPr>
          <w:rFonts w:ascii="JetBrains Mono" w:hAnsi="JetBrains Mono" w:cs="JetBrains Mono"/>
          <w:color w:val="067D17"/>
          <w:kern w:val="0"/>
          <w:sz w:val="20"/>
          <w:szCs w:val="20"/>
        </w:rPr>
        <w:t>'poly'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.polynomial_kernel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3801C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3801CB">
        <w:rPr>
          <w:rFonts w:ascii="JetBrains Mono" w:hAnsi="JetBrains Mono" w:cs="JetBrains Mono"/>
          <w:color w:val="067D17"/>
          <w:kern w:val="0"/>
          <w:sz w:val="20"/>
          <w:szCs w:val="20"/>
        </w:rPr>
        <w:t>rbf</w:t>
      </w:r>
      <w:proofErr w:type="spellEnd"/>
      <w:r w:rsidRPr="003801CB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.rbf_kernel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3801CB">
        <w:rPr>
          <w:rFonts w:ascii="JetBrains Mono" w:hAnsi="JetBrains Mono" w:cs="JetBrains Mono"/>
          <w:color w:val="067D17"/>
          <w:kern w:val="0"/>
          <w:sz w:val="20"/>
          <w:szCs w:val="20"/>
        </w:rPr>
        <w:t>'sigmoid'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.sigmoid_kernel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3801CB">
        <w:rPr>
          <w:rFonts w:ascii="JetBrains Mono" w:hAnsi="JetBrains Mono" w:cs="JetBrains Mono"/>
          <w:color w:val="067D17"/>
          <w:kern w:val="0"/>
          <w:sz w:val="20"/>
          <w:szCs w:val="20"/>
        </w:rPr>
        <w:t>'gaussian'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: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.gaussian_kernel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}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3801CB">
        <w:rPr>
          <w:rFonts w:ascii="JetBrains Mono" w:hAnsi="JetBrains Mono" w:cs="JetBrains Mono"/>
          <w:color w:val="000080"/>
          <w:kern w:val="0"/>
          <w:sz w:val="20"/>
          <w:szCs w:val="20"/>
        </w:rPr>
        <w:t>isinstance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3801CB">
        <w:rPr>
          <w:rFonts w:ascii="JetBrains Mono" w:hAnsi="JetBrains Mono" w:cs="JetBrains Mono"/>
          <w:color w:val="000080"/>
          <w:kern w:val="0"/>
          <w:sz w:val="20"/>
          <w:szCs w:val="20"/>
        </w:rPr>
        <w:t>str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3801C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3801C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根据简称获取核函数</w:t>
      </w:r>
      <w:r w:rsidRPr="003801C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.kernel_funcs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.kernel_funcs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3801C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3801C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根据全称获取核函数</w:t>
      </w:r>
      <w:r w:rsidRPr="003801C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        </w:t>
      </w:r>
      <w:proofErr w:type="spellStart"/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>elif</w:t>
      </w:r>
      <w:proofErr w:type="spellEnd"/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 </w:t>
      </w:r>
      <w:proofErr w:type="spellStart"/>
      <w:r w:rsidRPr="003801CB">
        <w:rPr>
          <w:rFonts w:ascii="JetBrains Mono" w:hAnsi="JetBrains Mono" w:cs="JetBrains Mono"/>
          <w:color w:val="000080"/>
          <w:kern w:val="0"/>
          <w:sz w:val="20"/>
          <w:szCs w:val="20"/>
        </w:rPr>
        <w:t>hasattr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3801CB">
        <w:rPr>
          <w:rFonts w:ascii="JetBrains Mono" w:hAnsi="JetBrains Mono" w:cs="JetBrains Mono"/>
          <w:color w:val="000080"/>
          <w:kern w:val="0"/>
          <w:sz w:val="20"/>
          <w:szCs w:val="20"/>
        </w:rPr>
        <w:t>getattr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>else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raise </w:t>
      </w:r>
      <w:proofErr w:type="spellStart"/>
      <w:r w:rsidRPr="003801CB">
        <w:rPr>
          <w:rFonts w:ascii="JetBrains Mono" w:hAnsi="JetBrains Mono" w:cs="JetBrains Mono"/>
          <w:color w:val="000080"/>
          <w:kern w:val="0"/>
          <w:sz w:val="20"/>
          <w:szCs w:val="20"/>
        </w:rPr>
        <w:t>ValueError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067D17"/>
          <w:kern w:val="0"/>
          <w:sz w:val="20"/>
          <w:szCs w:val="20"/>
        </w:rPr>
        <w:t>"Invalid kernel function: {}"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.format(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>elif</w:t>
      </w:r>
      <w:proofErr w:type="spellEnd"/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 </w:t>
      </w:r>
      <w:r w:rsidRPr="003801CB">
        <w:rPr>
          <w:rFonts w:ascii="JetBrains Mono" w:hAnsi="JetBrains Mono" w:cs="JetBrains Mono"/>
          <w:color w:val="000080"/>
          <w:kern w:val="0"/>
          <w:sz w:val="20"/>
          <w:szCs w:val="20"/>
        </w:rPr>
        <w:t>callable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.fc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nn.Linear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input_dim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output_dim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3801CB">
        <w:rPr>
          <w:rFonts w:ascii="JetBrains Mono" w:hAnsi="JetBrains Mono" w:cs="JetBrains Mono"/>
          <w:color w:val="00627A"/>
          <w:kern w:val="0"/>
          <w:sz w:val="20"/>
          <w:szCs w:val="20"/>
        </w:rPr>
        <w:t>forward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 x):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x =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.kernel_func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(x)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x = </w:t>
      </w:r>
      <w:proofErr w:type="spellStart"/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.fc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(x)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x.squeeze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 xml:space="preserve">    </w:t>
      </w:r>
      <w:r w:rsidRPr="003801CB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r w:rsidRPr="003801C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t>核函数方法</w:t>
      </w:r>
      <w:r w:rsidRPr="003801CB">
        <w:rPr>
          <w:rFonts w:ascii="宋体" w:hAnsi="宋体" w:cs="JetBrains Mono" w:hint="eastAsia"/>
          <w:i/>
          <w:iCs/>
          <w:color w:val="8C8C8C"/>
          <w:kern w:val="0"/>
          <w:sz w:val="20"/>
          <w:szCs w:val="20"/>
        </w:rPr>
        <w:br/>
        <w:t xml:space="preserve">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3801CB">
        <w:rPr>
          <w:rFonts w:ascii="JetBrains Mono" w:hAnsi="JetBrains Mono" w:cs="JetBrains Mono"/>
          <w:color w:val="00627A"/>
          <w:kern w:val="0"/>
          <w:sz w:val="20"/>
          <w:szCs w:val="20"/>
        </w:rPr>
        <w:t>linear_kernel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 x):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x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3801CB">
        <w:rPr>
          <w:rFonts w:ascii="JetBrains Mono" w:hAnsi="JetBrains Mono" w:cs="JetBrains Mono"/>
          <w:color w:val="00627A"/>
          <w:kern w:val="0"/>
          <w:sz w:val="20"/>
          <w:szCs w:val="20"/>
        </w:rPr>
        <w:t>polynomial_kernel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 x, degree=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torch.pow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(x + 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 degree)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3801CB">
        <w:rPr>
          <w:rFonts w:ascii="JetBrains Mono" w:hAnsi="JetBrains Mono" w:cs="JetBrains Mono"/>
          <w:color w:val="00627A"/>
          <w:kern w:val="0"/>
          <w:sz w:val="20"/>
          <w:szCs w:val="20"/>
        </w:rPr>
        <w:t>gaussian_kernel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 x, sigma=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>1.0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torch.exp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(-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torch.pow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(x, 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 / (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2 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* sigma ** 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3801CB">
        <w:rPr>
          <w:rFonts w:ascii="JetBrains Mono" w:hAnsi="JetBrains Mono" w:cs="JetBrains Mono"/>
          <w:color w:val="00627A"/>
          <w:kern w:val="0"/>
          <w:sz w:val="20"/>
          <w:szCs w:val="20"/>
        </w:rPr>
        <w:t>rbf_kernel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 x, gamma=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>1.0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torch.exp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(-gamma *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torch.pow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(x, </w:t>
      </w:r>
      <w:r w:rsidRPr="003801CB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3801CB">
        <w:rPr>
          <w:rFonts w:ascii="JetBrains Mono" w:hAnsi="JetBrains Mono" w:cs="JetBrains Mono"/>
          <w:color w:val="00627A"/>
          <w:kern w:val="0"/>
          <w:sz w:val="20"/>
          <w:szCs w:val="20"/>
        </w:rPr>
        <w:t>sigmoid_kernel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3801CB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, x):</w:t>
      </w:r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3801CB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proofErr w:type="spellStart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torch.sigmoid</w:t>
      </w:r>
      <w:proofErr w:type="spellEnd"/>
      <w:r w:rsidRPr="003801CB">
        <w:rPr>
          <w:rFonts w:ascii="JetBrains Mono" w:hAnsi="JetBrains Mono" w:cs="JetBrains Mono"/>
          <w:color w:val="080808"/>
          <w:kern w:val="0"/>
          <w:sz w:val="20"/>
          <w:szCs w:val="20"/>
        </w:rPr>
        <w:t>(x)</w:t>
      </w:r>
    </w:p>
    <w:p w14:paraId="41B8B0EB" w14:textId="168B7BAC" w:rsidR="009F3036" w:rsidRDefault="009F3036" w:rsidP="009F3036">
      <w:pPr>
        <w:pStyle w:val="3"/>
      </w:pPr>
      <w:bookmarkStart w:id="13" w:name="_Toc133699141"/>
      <w:proofErr w:type="spellStart"/>
      <w:proofErr w:type="gramStart"/>
      <w:r w:rsidRPr="00002B66">
        <w:t>xutorch.optim</w:t>
      </w:r>
      <w:proofErr w:type="gramEnd"/>
      <w:r w:rsidRPr="00002B66">
        <w:t>.SimpleSGD</w:t>
      </w:r>
      <w:bookmarkEnd w:id="13"/>
      <w:proofErr w:type="spellEnd"/>
    </w:p>
    <w:p w14:paraId="1161C58D" w14:textId="6C005ADB" w:rsidR="005E107B" w:rsidRDefault="00B0784D" w:rsidP="005E107B">
      <w:pPr>
        <w:ind w:firstLine="480"/>
      </w:pPr>
      <w:r>
        <w:rPr>
          <w:rFonts w:hint="eastAsia"/>
        </w:rPr>
        <w:t>这里</w:t>
      </w:r>
      <w:r w:rsidR="005E107B">
        <w:rPr>
          <w:rFonts w:hint="eastAsia"/>
        </w:rPr>
        <w:t>实现了简单的随机梯度下降（</w:t>
      </w:r>
      <w:r w:rsidR="005E107B">
        <w:rPr>
          <w:rFonts w:hint="eastAsia"/>
        </w:rPr>
        <w:t>SGD</w:t>
      </w:r>
      <w:r w:rsidR="005E107B">
        <w:rPr>
          <w:rFonts w:hint="eastAsia"/>
        </w:rPr>
        <w:t>）算法。</w:t>
      </w:r>
      <w:r w:rsidR="00B151B7">
        <w:rPr>
          <w:rFonts w:hint="eastAsia"/>
        </w:rPr>
        <w:t>为了省略一些不重要的操作（如</w:t>
      </w:r>
      <w:proofErr w:type="spellStart"/>
      <w:r w:rsidR="00B151B7" w:rsidRPr="00B151B7">
        <w:t>zero_grad</w:t>
      </w:r>
      <w:proofErr w:type="spellEnd"/>
      <w:proofErr w:type="gramStart"/>
      <w:r w:rsidR="008B2AC2">
        <w:rPr>
          <w:rFonts w:hint="eastAsia"/>
        </w:rPr>
        <w:t>和另存参数</w:t>
      </w:r>
      <w:proofErr w:type="gramEnd"/>
      <w:r w:rsidR="00B151B7">
        <w:rPr>
          <w:rFonts w:hint="eastAsia"/>
        </w:rPr>
        <w:t>），我令</w:t>
      </w:r>
      <w:r w:rsidR="005E107B">
        <w:rPr>
          <w:rFonts w:hint="eastAsia"/>
        </w:rPr>
        <w:t>该类继承自</w:t>
      </w:r>
      <w:proofErr w:type="spellStart"/>
      <w:r w:rsidR="005E107B">
        <w:rPr>
          <w:rFonts w:hint="eastAsia"/>
        </w:rPr>
        <w:t>PyTorch</w:t>
      </w:r>
      <w:proofErr w:type="spellEnd"/>
      <w:r w:rsidR="005E107B">
        <w:rPr>
          <w:rFonts w:hint="eastAsia"/>
        </w:rPr>
        <w:t>的</w:t>
      </w:r>
      <w:r w:rsidR="005E107B">
        <w:rPr>
          <w:rFonts w:hint="eastAsia"/>
        </w:rPr>
        <w:t>Optimizer</w:t>
      </w:r>
      <w:r w:rsidR="005E107B">
        <w:rPr>
          <w:rFonts w:hint="eastAsia"/>
        </w:rPr>
        <w:t>类。</w:t>
      </w:r>
    </w:p>
    <w:p w14:paraId="4BD36D8D" w14:textId="77777777" w:rsidR="005E107B" w:rsidRDefault="005E107B" w:rsidP="005E107B">
      <w:pPr>
        <w:ind w:firstLine="480"/>
      </w:pPr>
      <w:r>
        <w:rPr>
          <w:rFonts w:hint="eastAsia"/>
        </w:rPr>
        <w:t>构造函数</w:t>
      </w:r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>
        <w:rPr>
          <w:rFonts w:hint="eastAsia"/>
        </w:rPr>
        <w:t>中，接收三个参数：</w:t>
      </w:r>
      <w:r>
        <w:rPr>
          <w:rFonts w:hint="eastAsia"/>
        </w:rPr>
        <w:t>params</w:t>
      </w:r>
      <w:r>
        <w:rPr>
          <w:rFonts w:hint="eastAsia"/>
        </w:rPr>
        <w:t>表示要更新的参数组成的列表，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是学习率（默认为</w:t>
      </w:r>
      <w:r>
        <w:rPr>
          <w:rFonts w:hint="eastAsia"/>
        </w:rPr>
        <w:t>0.01</w:t>
      </w:r>
      <w:r>
        <w:rPr>
          <w:rFonts w:hint="eastAsia"/>
        </w:rPr>
        <w:t>），</w:t>
      </w:r>
      <w:r>
        <w:rPr>
          <w:rFonts w:hint="eastAsia"/>
        </w:rPr>
        <w:t>momentum</w:t>
      </w:r>
      <w:r>
        <w:rPr>
          <w:rFonts w:hint="eastAsia"/>
        </w:rPr>
        <w:t>是动量（默认为</w:t>
      </w:r>
      <w:r>
        <w:rPr>
          <w:rFonts w:hint="eastAsia"/>
        </w:rPr>
        <w:t>0</w:t>
      </w:r>
      <w:r>
        <w:rPr>
          <w:rFonts w:hint="eastAsia"/>
        </w:rPr>
        <w:t>）。</w:t>
      </w:r>
    </w:p>
    <w:p w14:paraId="588296E0" w14:textId="31FC842A" w:rsidR="00BB5B6A" w:rsidRDefault="005E107B" w:rsidP="005E107B">
      <w:pPr>
        <w:ind w:firstLine="480"/>
      </w:pPr>
      <w:r>
        <w:rPr>
          <w:rFonts w:hint="eastAsia"/>
        </w:rPr>
        <w:t>类中的</w:t>
      </w:r>
      <w:r>
        <w:rPr>
          <w:rFonts w:hint="eastAsia"/>
        </w:rPr>
        <w:t>step</w:t>
      </w:r>
      <w:r>
        <w:rPr>
          <w:rFonts w:hint="eastAsia"/>
        </w:rPr>
        <w:t>方法是</w:t>
      </w:r>
      <w:r w:rsidR="00077C56">
        <w:rPr>
          <w:rFonts w:hint="eastAsia"/>
        </w:rPr>
        <w:t>该</w:t>
      </w:r>
      <w:r>
        <w:rPr>
          <w:rFonts w:hint="eastAsia"/>
        </w:rPr>
        <w:t>优化器的核心方法，用于更新参数</w:t>
      </w:r>
      <w:r w:rsidR="006B554A">
        <w:rPr>
          <w:rFonts w:hint="eastAsia"/>
        </w:rPr>
        <w:t>，</w:t>
      </w:r>
      <w:proofErr w:type="gramStart"/>
      <w:r w:rsidR="006B554A" w:rsidRPr="0020335F">
        <w:rPr>
          <w:rFonts w:hint="eastAsia"/>
          <w:b/>
          <w:bCs/>
        </w:rPr>
        <w:t>参考自</w:t>
      </w:r>
      <w:proofErr w:type="gramEnd"/>
      <w:r w:rsidR="006B554A" w:rsidRPr="0020335F">
        <w:rPr>
          <w:rFonts w:hint="eastAsia"/>
          <w:b/>
          <w:bCs/>
        </w:rPr>
        <w:t>课程</w:t>
      </w:r>
      <w:r w:rsidR="006B554A" w:rsidRPr="0020335F">
        <w:rPr>
          <w:rFonts w:hint="eastAsia"/>
          <w:b/>
          <w:bCs/>
        </w:rPr>
        <w:t>PPT</w:t>
      </w:r>
      <w:r w:rsidR="006B554A" w:rsidRPr="0020335F">
        <w:rPr>
          <w:rFonts w:hint="eastAsia"/>
          <w:b/>
          <w:bCs/>
        </w:rPr>
        <w:t>中的</w:t>
      </w:r>
      <w:r w:rsidR="006B554A" w:rsidRPr="0020335F">
        <w:rPr>
          <w:rFonts w:hint="eastAsia"/>
          <w:b/>
          <w:bCs/>
        </w:rPr>
        <w:t>Chap</w:t>
      </w:r>
      <w:r w:rsidR="006B554A" w:rsidRPr="0020335F">
        <w:rPr>
          <w:b/>
          <w:bCs/>
        </w:rPr>
        <w:t xml:space="preserve">3 </w:t>
      </w:r>
      <w:r w:rsidR="006B554A" w:rsidRPr="0020335F">
        <w:rPr>
          <w:rFonts w:hint="eastAsia"/>
          <w:b/>
          <w:bCs/>
        </w:rPr>
        <w:t>P</w:t>
      </w:r>
      <w:r w:rsidR="006B554A" w:rsidRPr="0020335F">
        <w:rPr>
          <w:b/>
          <w:bCs/>
        </w:rPr>
        <w:t xml:space="preserve">62 </w:t>
      </w:r>
      <w:r w:rsidR="006B554A" w:rsidRPr="0020335F">
        <w:rPr>
          <w:rFonts w:hint="eastAsia"/>
          <w:b/>
          <w:bCs/>
        </w:rPr>
        <w:t>动量法</w:t>
      </w:r>
      <w:r>
        <w:rPr>
          <w:rFonts w:hint="eastAsia"/>
        </w:rPr>
        <w:t>。</w:t>
      </w:r>
    </w:p>
    <w:p w14:paraId="7F5F5D67" w14:textId="64040CC4" w:rsidR="00195387" w:rsidRDefault="00195387" w:rsidP="00172BB7">
      <w:pPr>
        <w:pStyle w:val="ac"/>
      </w:pPr>
      <w:r>
        <w:drawing>
          <wp:inline distT="0" distB="0" distL="0" distR="0" wp14:anchorId="0A6A9ABE" wp14:editId="06349210">
            <wp:extent cx="5939790" cy="3343275"/>
            <wp:effectExtent l="0" t="0" r="381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151" w14:textId="5F8641F5" w:rsidR="00F27B0E" w:rsidRDefault="005E107B" w:rsidP="00BB0204">
      <w:pPr>
        <w:ind w:firstLine="480"/>
      </w:pPr>
      <w:r>
        <w:rPr>
          <w:rFonts w:hint="eastAsia"/>
        </w:rPr>
        <w:t>在这个方法中，首先遍历参数组</w:t>
      </w:r>
      <w:r>
        <w:rPr>
          <w:rFonts w:hint="eastAsia"/>
        </w:rPr>
        <w:t>group</w:t>
      </w:r>
      <w:r>
        <w:rPr>
          <w:rFonts w:hint="eastAsia"/>
        </w:rPr>
        <w:t>，然后遍历每个参数</w:t>
      </w:r>
      <w:r>
        <w:rPr>
          <w:rFonts w:hint="eastAsia"/>
        </w:rPr>
        <w:t>p</w:t>
      </w:r>
      <w:r>
        <w:rPr>
          <w:rFonts w:hint="eastAsia"/>
        </w:rPr>
        <w:t>，如果</w:t>
      </w:r>
      <w:r>
        <w:rPr>
          <w:rFonts w:hint="eastAsia"/>
        </w:rPr>
        <w:t>p</w:t>
      </w:r>
      <w:r>
        <w:rPr>
          <w:rFonts w:hint="eastAsia"/>
        </w:rPr>
        <w:t>没有梯度，则跳</w:t>
      </w:r>
      <w:r>
        <w:rPr>
          <w:rFonts w:hint="eastAsia"/>
        </w:rPr>
        <w:lastRenderedPageBreak/>
        <w:t>过。如果</w:t>
      </w:r>
      <w:r>
        <w:rPr>
          <w:rFonts w:hint="eastAsia"/>
        </w:rPr>
        <w:t>p</w:t>
      </w:r>
      <w:r>
        <w:rPr>
          <w:rFonts w:hint="eastAsia"/>
        </w:rPr>
        <w:t>有梯度，则获取该参数的状态</w:t>
      </w:r>
      <w:r>
        <w:rPr>
          <w:rFonts w:hint="eastAsia"/>
        </w:rPr>
        <w:t>state</w:t>
      </w:r>
      <w:r>
        <w:rPr>
          <w:rFonts w:hint="eastAsia"/>
        </w:rPr>
        <w:t>，以及学习率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和动量</w:t>
      </w:r>
      <w:r>
        <w:rPr>
          <w:rFonts w:hint="eastAsia"/>
        </w:rPr>
        <w:t>momentum</w:t>
      </w:r>
      <w:r>
        <w:rPr>
          <w:rFonts w:hint="eastAsia"/>
        </w:rPr>
        <w:t>。如果状态中没有动量缓存，则创建</w:t>
      </w:r>
      <w:proofErr w:type="gramStart"/>
      <w:r>
        <w:rPr>
          <w:rFonts w:hint="eastAsia"/>
        </w:rPr>
        <w:t>一个全零的</w:t>
      </w:r>
      <w:proofErr w:type="gramEnd"/>
      <w:r>
        <w:rPr>
          <w:rFonts w:hint="eastAsia"/>
        </w:rPr>
        <w:t>tensor</w:t>
      </w:r>
      <w:r>
        <w:rPr>
          <w:rFonts w:hint="eastAsia"/>
        </w:rPr>
        <w:t>作为缓存。然后将该参数的梯度与动量缓存进行累积，根据学习率和动量的大小对梯度进行加权和，更新参数</w:t>
      </w:r>
      <w:r>
        <w:rPr>
          <w:rFonts w:hint="eastAsia"/>
        </w:rPr>
        <w:t>p</w:t>
      </w:r>
      <w:r>
        <w:rPr>
          <w:rFonts w:hint="eastAsia"/>
        </w:rPr>
        <w:t>的数值。</w:t>
      </w:r>
      <w:r w:rsidR="004B46F4">
        <w:rPr>
          <w:rFonts w:hint="eastAsia"/>
        </w:rPr>
        <w:t>注意，如果不在</w:t>
      </w:r>
      <w:r w:rsidR="004B46F4">
        <w:rPr>
          <w:rFonts w:hint="eastAsia"/>
        </w:rPr>
        <w:t>step</w:t>
      </w:r>
      <w:r w:rsidR="004B46F4">
        <w:rPr>
          <w:rFonts w:hint="eastAsia"/>
        </w:rPr>
        <w:t>内部清空梯度（</w:t>
      </w:r>
      <w:proofErr w:type="spellStart"/>
      <w:r w:rsidR="004B46F4">
        <w:rPr>
          <w:rFonts w:hint="eastAsia"/>
        </w:rPr>
        <w:t>p</w:t>
      </w:r>
      <w:r w:rsidR="004B46F4">
        <w:t>.data</w:t>
      </w:r>
      <w:proofErr w:type="spellEnd"/>
      <w:r w:rsidR="004B46F4">
        <w:t>=None</w:t>
      </w:r>
      <w:r w:rsidR="004B46F4">
        <w:rPr>
          <w:rFonts w:hint="eastAsia"/>
        </w:rPr>
        <w:t>），则一定要在代码外部显式地书写</w:t>
      </w:r>
      <w:proofErr w:type="spellStart"/>
      <w:r w:rsidR="0006603E" w:rsidRPr="0006603E">
        <w:t>optimizer.zero_</w:t>
      </w:r>
      <w:proofErr w:type="gramStart"/>
      <w:r w:rsidR="0006603E" w:rsidRPr="0006603E">
        <w:t>grad</w:t>
      </w:r>
      <w:proofErr w:type="spellEnd"/>
      <w:r w:rsidR="0006603E" w:rsidRPr="0006603E">
        <w:t>(</w:t>
      </w:r>
      <w:proofErr w:type="gramEnd"/>
      <w:r w:rsidR="0006603E" w:rsidRPr="0006603E">
        <w:t>)</w:t>
      </w:r>
    </w:p>
    <w:p w14:paraId="050E4F20" w14:textId="4C770816" w:rsidR="005E107B" w:rsidRPr="005E107B" w:rsidRDefault="005E107B" w:rsidP="005E107B">
      <w:pPr>
        <w:ind w:firstLine="480"/>
      </w:pPr>
      <w:r>
        <w:rPr>
          <w:rFonts w:hint="eastAsia"/>
        </w:rPr>
        <w:t>需要注意的是，对于</w:t>
      </w:r>
      <w:r w:rsidR="002A50B6">
        <w:rPr>
          <w:rFonts w:hint="eastAsia"/>
        </w:rPr>
        <w:t>原地</w:t>
      </w:r>
      <w:r w:rsidR="0057785E">
        <w:rPr>
          <w:rFonts w:hint="eastAsia"/>
        </w:rPr>
        <w:t>方法</w:t>
      </w:r>
      <w:proofErr w:type="spellStart"/>
      <w:r>
        <w:rPr>
          <w:rFonts w:hint="eastAsia"/>
        </w:rPr>
        <w:t>buf.mul</w:t>
      </w:r>
      <w:proofErr w:type="spellEnd"/>
      <w:r>
        <w:rPr>
          <w:rFonts w:hint="eastAsia"/>
        </w:rPr>
        <w:t>_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p.data.add</w:t>
      </w:r>
      <w:proofErr w:type="spellEnd"/>
      <w:r>
        <w:rPr>
          <w:rFonts w:hint="eastAsia"/>
        </w:rPr>
        <w:t>_</w:t>
      </w:r>
      <w:r>
        <w:rPr>
          <w:rFonts w:hint="eastAsia"/>
        </w:rPr>
        <w:t>中的</w:t>
      </w:r>
      <w:r>
        <w:rPr>
          <w:rFonts w:hint="eastAsia"/>
        </w:rPr>
        <w:t>alpha</w:t>
      </w:r>
      <w:r>
        <w:rPr>
          <w:rFonts w:hint="eastAsia"/>
        </w:rPr>
        <w:t>参数，它们的含义分别是乘数和加数的系数，用于对乘积或加和进行缩放。</w:t>
      </w:r>
    </w:p>
    <w:p w14:paraId="5ED986C1" w14:textId="77777777" w:rsidR="00610091" w:rsidRPr="00610091" w:rsidRDefault="00610091" w:rsidP="00337DF0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torch.optim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Optimizer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class </w:t>
      </w:r>
      <w:proofErr w:type="spellStart"/>
      <w:r w:rsidRPr="00610091">
        <w:rPr>
          <w:rFonts w:ascii="JetBrains Mono" w:hAnsi="JetBrains Mono" w:cs="JetBrains Mono"/>
          <w:color w:val="000000"/>
          <w:kern w:val="0"/>
          <w:sz w:val="20"/>
          <w:szCs w:val="20"/>
        </w:rPr>
        <w:t>SimpleSGD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(Optimizer):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10091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params,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10091">
        <w:rPr>
          <w:rFonts w:ascii="JetBrains Mono" w:hAnsi="JetBrains Mono" w:cs="JetBrains Mono"/>
          <w:color w:val="1750EB"/>
          <w:kern w:val="0"/>
          <w:sz w:val="20"/>
          <w:szCs w:val="20"/>
        </w:rPr>
        <w:t>0.01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, momentum=</w:t>
      </w:r>
      <w:r w:rsidRPr="00610091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defaults = </w:t>
      </w:r>
      <w:proofErr w:type="spellStart"/>
      <w:r w:rsidRPr="00610091">
        <w:rPr>
          <w:rFonts w:ascii="JetBrains Mono" w:hAnsi="JetBrains Mono" w:cs="JetBrains Mono"/>
          <w:color w:val="000080"/>
          <w:kern w:val="0"/>
          <w:sz w:val="20"/>
          <w:szCs w:val="20"/>
        </w:rPr>
        <w:t>dict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10091">
        <w:rPr>
          <w:rFonts w:ascii="JetBrains Mono" w:hAnsi="JetBrains Mono" w:cs="JetBrains Mono"/>
          <w:color w:val="660099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10091">
        <w:rPr>
          <w:rFonts w:ascii="JetBrains Mono" w:hAnsi="JetBrains Mono" w:cs="JetBrains Mono"/>
          <w:color w:val="660099"/>
          <w:kern w:val="0"/>
          <w:sz w:val="20"/>
          <w:szCs w:val="20"/>
        </w:rPr>
        <w:t>momentum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=momentum)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10091">
        <w:rPr>
          <w:rFonts w:ascii="JetBrains Mono" w:hAnsi="JetBrains Mono" w:cs="JetBrains Mono"/>
          <w:color w:val="000080"/>
          <w:kern w:val="0"/>
          <w:sz w:val="20"/>
          <w:szCs w:val="20"/>
        </w:rPr>
        <w:t>super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SimpleSGD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10091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610091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(params, defaults)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610091">
        <w:rPr>
          <w:rFonts w:ascii="JetBrains Mono" w:hAnsi="JetBrains Mono" w:cs="JetBrains Mono"/>
          <w:color w:val="00627A"/>
          <w:kern w:val="0"/>
          <w:sz w:val="20"/>
          <w:szCs w:val="20"/>
        </w:rPr>
        <w:t>step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10091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group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proofErr w:type="spellStart"/>
      <w:r w:rsidRPr="00610091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.param_groups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for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in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group[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'params'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]: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p.grad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>is None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>continue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grad =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p.grad.data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state = </w:t>
      </w:r>
      <w:proofErr w:type="spellStart"/>
      <w:r w:rsidRPr="00610091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.state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[p]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group[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momentum = group[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'momentum'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momentum_buffer</w:t>
      </w:r>
      <w:proofErr w:type="spellEnd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not in 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state: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state[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momentum_buffer</w:t>
      </w:r>
      <w:proofErr w:type="spellEnd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 =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torch.zeros_like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p.data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color w:val="0033B3"/>
          <w:kern w:val="0"/>
          <w:sz w:val="20"/>
          <w:szCs w:val="20"/>
        </w:rPr>
        <w:t>else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   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state[</w:t>
      </w:r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momentum_buffer</w:t>
      </w:r>
      <w:proofErr w:type="spellEnd"/>
      <w:r w:rsidRPr="00610091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]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 = momentum * </w:t>
      </w:r>
      <w:proofErr w:type="spellStart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 + grad</w:t>
      </w:r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buf.mul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_(momentum).add_(grad)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        </w:t>
      </w:r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</w:t>
      </w:r>
      <w:proofErr w:type="spellStart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p.data</w:t>
      </w:r>
      <w:proofErr w:type="spellEnd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 += -self.lr * </w:t>
      </w:r>
      <w:proofErr w:type="spellStart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        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p.data.add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_(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buf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10091">
        <w:rPr>
          <w:rFonts w:ascii="JetBrains Mono" w:hAnsi="JetBrains Mono" w:cs="JetBrains Mono"/>
          <w:color w:val="660099"/>
          <w:kern w:val="0"/>
          <w:sz w:val="20"/>
          <w:szCs w:val="20"/>
        </w:rPr>
        <w:t>alpha</w:t>
      </w:r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=-</w:t>
      </w:r>
      <w:proofErr w:type="spellStart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>lr</w:t>
      </w:r>
      <w:proofErr w:type="spellEnd"/>
      <w:r w:rsidRPr="00610091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       </w:t>
      </w:r>
      <w:r w:rsidRPr="00610091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# new</w:t>
      </w:r>
    </w:p>
    <w:p w14:paraId="715E9F0F" w14:textId="28EF62DF" w:rsidR="003A1EF5" w:rsidRDefault="009F3036" w:rsidP="009F3036">
      <w:pPr>
        <w:pStyle w:val="3"/>
      </w:pPr>
      <w:bookmarkStart w:id="14" w:name="_Toc133699142"/>
      <w:proofErr w:type="spellStart"/>
      <w:proofErr w:type="gramStart"/>
      <w:r w:rsidRPr="00002B66">
        <w:t>xutorch.loss</w:t>
      </w:r>
      <w:proofErr w:type="gramEnd"/>
      <w:r w:rsidRPr="00002B66">
        <w:t>.</w:t>
      </w:r>
      <w:r w:rsidR="00F63679">
        <w:rPr>
          <w:rFonts w:hint="eastAsia"/>
        </w:rPr>
        <w:t>Hinge</w:t>
      </w:r>
      <w:bookmarkEnd w:id="14"/>
      <w:proofErr w:type="spellEnd"/>
    </w:p>
    <w:p w14:paraId="078562ED" w14:textId="105415DD" w:rsidR="003E25C7" w:rsidRDefault="00D13D4D" w:rsidP="00600384">
      <w:pPr>
        <w:ind w:firstLine="480"/>
      </w:pPr>
      <w:r>
        <w:rPr>
          <w:rFonts w:hint="eastAsia"/>
        </w:rPr>
        <w:t>该类</w:t>
      </w:r>
      <w:r w:rsidR="004F2399">
        <w:rPr>
          <w:rFonts w:hint="eastAsia"/>
        </w:rPr>
        <w:t>用于计算</w:t>
      </w:r>
      <w:r w:rsidR="00E058E0">
        <w:rPr>
          <w:rFonts w:hint="eastAsia"/>
        </w:rPr>
        <w:t>合页</w:t>
      </w:r>
      <w:r w:rsidR="004F2399">
        <w:rPr>
          <w:rFonts w:hint="eastAsia"/>
        </w:rPr>
        <w:t>（</w:t>
      </w:r>
      <w:r w:rsidR="00E058E0">
        <w:t>Hinge</w:t>
      </w:r>
      <w:r w:rsidR="004F2399">
        <w:rPr>
          <w:rFonts w:hint="eastAsia"/>
        </w:rPr>
        <w:t>）损失函数。</w:t>
      </w:r>
      <w:r w:rsidR="003E25C7">
        <w:rPr>
          <w:rFonts w:hint="eastAsia"/>
        </w:rPr>
        <w:t>该损失函数通常用于</w:t>
      </w:r>
      <w:r w:rsidR="003E25C7">
        <w:rPr>
          <w:rFonts w:hint="eastAsia"/>
        </w:rPr>
        <w:t>S</w:t>
      </w:r>
      <w:r w:rsidR="003E25C7">
        <w:t>VM</w:t>
      </w:r>
      <w:r w:rsidR="003E25C7">
        <w:rPr>
          <w:rFonts w:hint="eastAsia"/>
        </w:rPr>
        <w:t>优化，其目的是最大化间隔的同时，让不满足约束</w:t>
      </w:r>
      <w:r w:rsidR="003E25C7" w:rsidRPr="00B568C8">
        <w:rPr>
          <w:position w:val="-16"/>
        </w:rPr>
        <w:object w:dxaOrig="1600" w:dyaOrig="440" w14:anchorId="23E79D2C">
          <v:shape id="_x0000_i1026" type="#_x0000_t75" style="width:79.9pt;height:22.15pt" o:ole="">
            <v:imagedata r:id="rId19" o:title=""/>
          </v:shape>
          <o:OLEObject Type="Embed" ProgID="Equation.DSMT4" ShapeID="_x0000_i1026" DrawAspect="Content" ObjectID="_1744389234" r:id="rId20"/>
        </w:object>
      </w:r>
      <w:r w:rsidR="003E25C7">
        <w:rPr>
          <w:rFonts w:hint="eastAsia"/>
        </w:rPr>
        <w:t>的样本尽可能少。</w:t>
      </w:r>
    </w:p>
    <w:p w14:paraId="384AAD50" w14:textId="537B7B84" w:rsidR="003E25C7" w:rsidRPr="00E2781E" w:rsidRDefault="00872E2D" w:rsidP="001A52D6">
      <w:pPr>
        <w:ind w:firstLine="482"/>
        <w:rPr>
          <w:b/>
          <w:bCs/>
        </w:rPr>
      </w:pPr>
      <w:proofErr w:type="gramStart"/>
      <w:r w:rsidRPr="00E2781E">
        <w:rPr>
          <w:rFonts w:hint="eastAsia"/>
          <w:b/>
          <w:bCs/>
        </w:rPr>
        <w:t>参考自</w:t>
      </w:r>
      <w:proofErr w:type="gramEnd"/>
      <w:r w:rsidRPr="00E2781E">
        <w:rPr>
          <w:rFonts w:hint="eastAsia"/>
          <w:b/>
          <w:bCs/>
        </w:rPr>
        <w:t>课程</w:t>
      </w:r>
      <w:r w:rsidRPr="00E2781E">
        <w:rPr>
          <w:rFonts w:hint="eastAsia"/>
          <w:b/>
          <w:bCs/>
        </w:rPr>
        <w:t>PPT</w:t>
      </w:r>
      <w:r w:rsidRPr="00E2781E">
        <w:rPr>
          <w:rFonts w:hint="eastAsia"/>
          <w:b/>
          <w:bCs/>
        </w:rPr>
        <w:t>中的</w:t>
      </w:r>
      <w:r w:rsidRPr="00E2781E">
        <w:rPr>
          <w:rFonts w:hint="eastAsia"/>
          <w:b/>
          <w:bCs/>
        </w:rPr>
        <w:t>Chap</w:t>
      </w:r>
      <w:r w:rsidR="00E2781E">
        <w:rPr>
          <w:b/>
          <w:bCs/>
        </w:rPr>
        <w:t>6</w:t>
      </w:r>
      <w:r w:rsidRPr="00E2781E">
        <w:rPr>
          <w:rFonts w:hint="eastAsia"/>
          <w:b/>
          <w:bCs/>
        </w:rPr>
        <w:t xml:space="preserve"> P</w:t>
      </w:r>
      <w:r w:rsidR="003E76E2">
        <w:rPr>
          <w:b/>
          <w:bCs/>
        </w:rPr>
        <w:t>3</w:t>
      </w:r>
      <w:r w:rsidRPr="00E2781E">
        <w:rPr>
          <w:rFonts w:hint="eastAsia"/>
          <w:b/>
          <w:bCs/>
        </w:rPr>
        <w:t xml:space="preserve">2 </w:t>
      </w:r>
      <w:r w:rsidR="003E76E2">
        <w:rPr>
          <w:rFonts w:hint="eastAsia"/>
          <w:b/>
          <w:bCs/>
        </w:rPr>
        <w:t>合页损失函数</w:t>
      </w:r>
      <w:r w:rsidRPr="00E2781E">
        <w:rPr>
          <w:rFonts w:hint="eastAsia"/>
          <w:b/>
          <w:bCs/>
        </w:rPr>
        <w:t>。</w:t>
      </w:r>
    </w:p>
    <w:p w14:paraId="23E8B205" w14:textId="2DB9DDBF" w:rsidR="00F81A69" w:rsidRDefault="00F81A69" w:rsidP="00F81A69">
      <w:pPr>
        <w:pStyle w:val="ac"/>
      </w:pPr>
      <w:r>
        <w:lastRenderedPageBreak/>
        <w:drawing>
          <wp:inline distT="0" distB="0" distL="0" distR="0" wp14:anchorId="4E7CB0D8" wp14:editId="4924FC13">
            <wp:extent cx="5939790" cy="333438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F7DF" w14:textId="7176BEAB" w:rsidR="004F2399" w:rsidRDefault="00D508B0" w:rsidP="004F2399">
      <w:pPr>
        <w:ind w:firstLine="480"/>
      </w:pPr>
      <w:r>
        <w:rPr>
          <w:rFonts w:hint="eastAsia"/>
        </w:rPr>
        <w:t>f</w:t>
      </w:r>
      <w:r w:rsidR="004F2399">
        <w:rPr>
          <w:rFonts w:hint="eastAsia"/>
        </w:rPr>
        <w:t>orward</w:t>
      </w:r>
      <w:r w:rsidR="001A52D6">
        <w:rPr>
          <w:rFonts w:hint="eastAsia"/>
        </w:rPr>
        <w:t>方法</w:t>
      </w:r>
      <w:r w:rsidR="004F2399">
        <w:rPr>
          <w:rFonts w:hint="eastAsia"/>
        </w:rPr>
        <w:t>实现了接受两个</w:t>
      </w:r>
      <w:r w:rsidR="00B304F7">
        <w:rPr>
          <w:rFonts w:hint="eastAsia"/>
        </w:rPr>
        <w:t>tensor</w:t>
      </w:r>
      <w:r w:rsidR="004F2399">
        <w:rPr>
          <w:rFonts w:hint="eastAsia"/>
        </w:rPr>
        <w:t>作为输入参数</w:t>
      </w:r>
      <w:r w:rsidR="00A71BBE">
        <w:rPr>
          <w:rFonts w:hint="eastAsia"/>
        </w:rPr>
        <w:t>outputs</w:t>
      </w:r>
      <w:r w:rsidR="004F2399">
        <w:rPr>
          <w:rFonts w:hint="eastAsia"/>
        </w:rPr>
        <w:t>和</w:t>
      </w:r>
      <w:r w:rsidR="004F2399">
        <w:rPr>
          <w:rFonts w:hint="eastAsia"/>
        </w:rPr>
        <w:t>targets</w:t>
      </w:r>
      <w:r w:rsidR="004F2399">
        <w:rPr>
          <w:rFonts w:hint="eastAsia"/>
        </w:rPr>
        <w:t>，</w:t>
      </w:r>
      <w:r w:rsidR="00A71BBE" w:rsidRPr="00A71BBE">
        <w:rPr>
          <w:rFonts w:hint="eastAsia"/>
        </w:rPr>
        <w:t>该损失函数由两个部分组成，第一部分是对于每个样本的损失的平均值，第二部分是对于权重的正则项</w:t>
      </w:r>
      <w:r w:rsidR="00A71BBE">
        <w:rPr>
          <w:rFonts w:hint="eastAsia"/>
        </w:rPr>
        <w:t>，</w:t>
      </w:r>
      <w:r w:rsidR="00A71BBE" w:rsidRPr="00A71BBE">
        <w:rPr>
          <w:rFonts w:hint="eastAsia"/>
        </w:rPr>
        <w:t>两部分的损失相加就是最终的损失。</w:t>
      </w:r>
    </w:p>
    <w:p w14:paraId="50D08FB3" w14:textId="77777777" w:rsidR="009238F9" w:rsidRPr="009238F9" w:rsidRDefault="009238F9" w:rsidP="009238F9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9238F9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9238F9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torch.nn</w:t>
      </w:r>
      <w:proofErr w:type="spellEnd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9238F9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proofErr w:type="spellStart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nn</w:t>
      </w:r>
      <w:proofErr w:type="spellEnd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9238F9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class </w:t>
      </w:r>
      <w:r w:rsidRPr="009238F9">
        <w:rPr>
          <w:rFonts w:ascii="JetBrains Mono" w:hAnsi="JetBrains Mono" w:cs="JetBrains Mono"/>
          <w:color w:val="000000"/>
          <w:kern w:val="0"/>
          <w:sz w:val="20"/>
          <w:szCs w:val="20"/>
        </w:rPr>
        <w:t>Hinge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nn.Module</w:t>
      </w:r>
      <w:proofErr w:type="spellEnd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238F9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9238F9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9238F9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9238F9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9238F9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, c=</w:t>
      </w:r>
      <w:r w:rsidRPr="009238F9">
        <w:rPr>
          <w:rFonts w:ascii="JetBrains Mono" w:hAnsi="JetBrains Mono" w:cs="JetBrains Mono"/>
          <w:color w:val="1750EB"/>
          <w:kern w:val="0"/>
          <w:sz w:val="20"/>
          <w:szCs w:val="20"/>
        </w:rPr>
        <w:t>0.01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238F9">
        <w:rPr>
          <w:rFonts w:ascii="JetBrains Mono" w:hAnsi="JetBrains Mono" w:cs="JetBrains Mono"/>
          <w:color w:val="000080"/>
          <w:kern w:val="0"/>
          <w:sz w:val="20"/>
          <w:szCs w:val="20"/>
        </w:rPr>
        <w:t>super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(Hinge, </w:t>
      </w:r>
      <w:r w:rsidRPr="009238F9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r w:rsidRPr="009238F9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proofErr w:type="spellStart"/>
      <w:r w:rsidRPr="009238F9">
        <w:rPr>
          <w:rFonts w:ascii="JetBrains Mono" w:hAnsi="JetBrains Mono" w:cs="JetBrains Mono"/>
          <w:color w:val="B200B2"/>
          <w:kern w:val="0"/>
          <w:sz w:val="20"/>
          <w:szCs w:val="20"/>
        </w:rPr>
        <w:t>init</w:t>
      </w:r>
      <w:proofErr w:type="spellEnd"/>
      <w:r w:rsidRPr="009238F9">
        <w:rPr>
          <w:rFonts w:ascii="JetBrains Mono" w:hAnsi="JetBrains Mono" w:cs="JetBrains Mono"/>
          <w:color w:val="B200B2"/>
          <w:kern w:val="0"/>
          <w:sz w:val="20"/>
          <w:szCs w:val="20"/>
        </w:rPr>
        <w:t>__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9238F9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.c</w:t>
      </w:r>
      <w:proofErr w:type="spellEnd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c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9238F9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r w:rsidRPr="009238F9">
        <w:rPr>
          <w:rFonts w:ascii="JetBrains Mono" w:hAnsi="JetBrains Mono" w:cs="JetBrains Mono"/>
          <w:color w:val="00627A"/>
          <w:kern w:val="0"/>
          <w:sz w:val="20"/>
          <w:szCs w:val="20"/>
        </w:rPr>
        <w:t>forward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9238F9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, outputs, labels, weight):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238F9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 xml:space="preserve"># loss = </w:t>
      </w:r>
      <w:proofErr w:type="spellStart"/>
      <w:r w:rsidRPr="009238F9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torch.mean</w:t>
      </w:r>
      <w:proofErr w:type="spellEnd"/>
      <w:r w:rsidRPr="009238F9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(</w:t>
      </w:r>
      <w:proofErr w:type="spellStart"/>
      <w:r w:rsidRPr="009238F9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torch.clamp</w:t>
      </w:r>
      <w:proofErr w:type="spellEnd"/>
      <w:r w:rsidRPr="009238F9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t>(1 - labels * outputs, min=0)) + 0.01 * (weight.t() @ weight) / 2.0</w:t>
      </w:r>
      <w:r w:rsidRPr="009238F9">
        <w:rPr>
          <w:rFonts w:ascii="JetBrains Mono" w:hAnsi="JetBrains Mono" w:cs="JetBrains Mono"/>
          <w:i/>
          <w:iCs/>
          <w:color w:val="8C8C8C"/>
          <w:kern w:val="0"/>
          <w:sz w:val="20"/>
          <w:szCs w:val="20"/>
        </w:rPr>
        <w:br/>
        <w:t xml:space="preserve">        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loss_part1 = </w:t>
      </w:r>
      <w:proofErr w:type="spellStart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torch.mean</w:t>
      </w:r>
      <w:proofErr w:type="spellEnd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torch.clamp</w:t>
      </w:r>
      <w:proofErr w:type="spellEnd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9238F9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1 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- labels * outputs, </w:t>
      </w:r>
      <w:r w:rsidRPr="009238F9">
        <w:rPr>
          <w:rFonts w:ascii="JetBrains Mono" w:hAnsi="JetBrains Mono" w:cs="JetBrains Mono"/>
          <w:color w:val="660099"/>
          <w:kern w:val="0"/>
          <w:sz w:val="20"/>
          <w:szCs w:val="20"/>
        </w:rPr>
        <w:t>min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9238F9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loss_part2 = </w:t>
      </w:r>
      <w:proofErr w:type="spellStart"/>
      <w:r w:rsidRPr="009238F9">
        <w:rPr>
          <w:rFonts w:ascii="JetBrains Mono" w:hAnsi="JetBrains Mono" w:cs="JetBrains Mono"/>
          <w:color w:val="94558D"/>
          <w:kern w:val="0"/>
          <w:sz w:val="20"/>
          <w:szCs w:val="20"/>
        </w:rPr>
        <w:t>self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.c</w:t>
      </w:r>
      <w:proofErr w:type="spellEnd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* </w:t>
      </w:r>
      <w:proofErr w:type="spellStart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torch.norm</w:t>
      </w:r>
      <w:proofErr w:type="spellEnd"/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(weight, </w:t>
      </w:r>
      <w:r w:rsidRPr="009238F9">
        <w:rPr>
          <w:rFonts w:ascii="JetBrains Mono" w:hAnsi="JetBrains Mono" w:cs="JetBrains Mono"/>
          <w:color w:val="660099"/>
          <w:kern w:val="0"/>
          <w:sz w:val="20"/>
          <w:szCs w:val="20"/>
        </w:rPr>
        <w:t>p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9238F9">
        <w:rPr>
          <w:rFonts w:ascii="JetBrains Mono" w:hAnsi="JetBrains Mono" w:cs="JetBrains Mono"/>
          <w:color w:val="1750EB"/>
          <w:kern w:val="0"/>
          <w:sz w:val="20"/>
          <w:szCs w:val="20"/>
        </w:rPr>
        <w:t>2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) ** </w:t>
      </w:r>
      <w:r w:rsidRPr="009238F9">
        <w:rPr>
          <w:rFonts w:ascii="JetBrains Mono" w:hAnsi="JetBrains Mono" w:cs="JetBrains Mono"/>
          <w:color w:val="1750EB"/>
          <w:kern w:val="0"/>
          <w:sz w:val="20"/>
          <w:szCs w:val="20"/>
        </w:rPr>
        <w:t xml:space="preserve">2 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/ </w:t>
      </w:r>
      <w:r w:rsidRPr="009238F9">
        <w:rPr>
          <w:rFonts w:ascii="JetBrains Mono" w:hAnsi="JetBrains Mono" w:cs="JetBrains Mono"/>
          <w:color w:val="1750EB"/>
          <w:kern w:val="0"/>
          <w:sz w:val="20"/>
          <w:szCs w:val="20"/>
        </w:rPr>
        <w:t>2.0</w:t>
      </w:r>
      <w:r w:rsidRPr="009238F9">
        <w:rPr>
          <w:rFonts w:ascii="JetBrains Mono" w:hAnsi="JetBrains Mono" w:cs="JetBrains Mono"/>
          <w:color w:val="1750EB"/>
          <w:kern w:val="0"/>
          <w:sz w:val="20"/>
          <w:szCs w:val="20"/>
        </w:rPr>
        <w:br/>
        <w:t xml:space="preserve">        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loss = loss_part1 + loss_part2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r w:rsidRPr="009238F9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return </w:t>
      </w:r>
      <w:r w:rsidRPr="009238F9">
        <w:rPr>
          <w:rFonts w:ascii="JetBrains Mono" w:hAnsi="JetBrains Mono" w:cs="JetBrains Mono"/>
          <w:color w:val="080808"/>
          <w:kern w:val="0"/>
          <w:sz w:val="20"/>
          <w:szCs w:val="20"/>
        </w:rPr>
        <w:t>loss</w:t>
      </w:r>
    </w:p>
    <w:p w14:paraId="0313C501" w14:textId="57C055EB" w:rsidR="00694B0A" w:rsidRDefault="00694B0A" w:rsidP="003C735D">
      <w:pPr>
        <w:pStyle w:val="3"/>
      </w:pPr>
      <w:bookmarkStart w:id="15" w:name="_Toc133699143"/>
      <w:proofErr w:type="spellStart"/>
      <w:proofErr w:type="gramStart"/>
      <w:r w:rsidRPr="00694B0A">
        <w:t>xutorch.plot</w:t>
      </w:r>
      <w:proofErr w:type="spellEnd"/>
      <w:proofErr w:type="gramEnd"/>
      <w:r>
        <w:rPr>
          <w:rFonts w:hint="eastAsia"/>
        </w:rPr>
        <w:t>.</w:t>
      </w:r>
      <w:r>
        <w:t>*</w:t>
      </w:r>
      <w:bookmarkEnd w:id="15"/>
    </w:p>
    <w:p w14:paraId="05E57BCB" w14:textId="77777777" w:rsidR="00623869" w:rsidRDefault="002025F9" w:rsidP="0056365A">
      <w:pPr>
        <w:ind w:firstLine="480"/>
      </w:pPr>
      <w:r>
        <w:rPr>
          <w:rFonts w:hint="eastAsia"/>
        </w:rPr>
        <w:t>这里</w:t>
      </w:r>
      <w:r w:rsidR="00EB76C9" w:rsidRPr="00EB76C9">
        <w:rPr>
          <w:rFonts w:hint="eastAsia"/>
        </w:rPr>
        <w:t>包含了三个用于绘图的函数，其中</w:t>
      </w:r>
      <w:r w:rsidR="00623869">
        <w:rPr>
          <w:rFonts w:hint="eastAsia"/>
        </w:rPr>
        <w:t>：</w:t>
      </w:r>
    </w:p>
    <w:p w14:paraId="6B97A499" w14:textId="1C5989AC" w:rsidR="00E30741" w:rsidRDefault="00EB76C9" w:rsidP="0056365A">
      <w:pPr>
        <w:ind w:firstLine="480"/>
      </w:pPr>
      <w:proofErr w:type="spellStart"/>
      <w:r w:rsidRPr="00EB76C9">
        <w:rPr>
          <w:rFonts w:hint="eastAsia"/>
        </w:rPr>
        <w:t>plot_gt_and_pred</w:t>
      </w:r>
      <w:proofErr w:type="spellEnd"/>
      <w:r w:rsidRPr="00EB76C9">
        <w:rPr>
          <w:rFonts w:hint="eastAsia"/>
        </w:rPr>
        <w:t xml:space="preserve"> </w:t>
      </w:r>
      <w:r w:rsidRPr="00EB76C9">
        <w:rPr>
          <w:rFonts w:hint="eastAsia"/>
        </w:rPr>
        <w:t>用于</w:t>
      </w:r>
      <w:r w:rsidR="00C30126">
        <w:rPr>
          <w:rFonts w:hint="eastAsia"/>
        </w:rPr>
        <w:t>绘制</w:t>
      </w:r>
      <w:r w:rsidRPr="00EB76C9">
        <w:rPr>
          <w:rFonts w:hint="eastAsia"/>
        </w:rPr>
        <w:t>预测值与真实值的散点图</w:t>
      </w:r>
      <w:r w:rsidR="00C47EE9">
        <w:rPr>
          <w:rFonts w:hint="eastAsia"/>
        </w:rPr>
        <w:t>（</w:t>
      </w:r>
      <w:r w:rsidR="00C47EE9" w:rsidRPr="00CC0805">
        <w:rPr>
          <w:rFonts w:hint="eastAsia"/>
        </w:rPr>
        <w:t>预测</w:t>
      </w:r>
      <w:r w:rsidR="00C47EE9" w:rsidRPr="00CC0805">
        <w:rPr>
          <w:rFonts w:hint="eastAsia"/>
        </w:rPr>
        <w:t>-</w:t>
      </w:r>
      <w:r w:rsidR="00C47EE9" w:rsidRPr="00CC0805">
        <w:rPr>
          <w:rFonts w:hint="eastAsia"/>
        </w:rPr>
        <w:t>真实值散点图</w:t>
      </w:r>
      <w:r w:rsidR="00C47EE9">
        <w:rPr>
          <w:rFonts w:hint="eastAsia"/>
        </w:rPr>
        <w:t>）</w:t>
      </w:r>
      <w:r w:rsidRPr="00EB76C9">
        <w:rPr>
          <w:rFonts w:hint="eastAsia"/>
        </w:rPr>
        <w:t>；</w:t>
      </w:r>
    </w:p>
    <w:p w14:paraId="118207B5" w14:textId="38EA72A1" w:rsidR="00E30741" w:rsidRDefault="00EB76C9" w:rsidP="0056365A">
      <w:pPr>
        <w:ind w:firstLine="480"/>
      </w:pPr>
      <w:proofErr w:type="spellStart"/>
      <w:r w:rsidRPr="00EB76C9">
        <w:rPr>
          <w:rFonts w:hint="eastAsia"/>
        </w:rPr>
        <w:lastRenderedPageBreak/>
        <w:t>plot_gt_vs_pred</w:t>
      </w:r>
      <w:proofErr w:type="spellEnd"/>
      <w:r w:rsidRPr="00EB76C9">
        <w:rPr>
          <w:rFonts w:hint="eastAsia"/>
        </w:rPr>
        <w:t xml:space="preserve"> </w:t>
      </w:r>
      <w:r w:rsidRPr="00EB76C9">
        <w:rPr>
          <w:rFonts w:hint="eastAsia"/>
        </w:rPr>
        <w:t>用于</w:t>
      </w:r>
      <w:r w:rsidR="00C30126">
        <w:rPr>
          <w:rFonts w:hint="eastAsia"/>
        </w:rPr>
        <w:t>绘制</w:t>
      </w:r>
      <w:r w:rsidRPr="00EB76C9">
        <w:rPr>
          <w:rFonts w:hint="eastAsia"/>
        </w:rPr>
        <w:t>真实值与预测值的曲线图</w:t>
      </w:r>
      <w:r w:rsidR="00214E8D">
        <w:rPr>
          <w:rFonts w:hint="eastAsia"/>
        </w:rPr>
        <w:t>（拟合曲线）</w:t>
      </w:r>
      <w:r w:rsidRPr="00EB76C9">
        <w:rPr>
          <w:rFonts w:hint="eastAsia"/>
        </w:rPr>
        <w:t>；</w:t>
      </w:r>
    </w:p>
    <w:p w14:paraId="08ACFE94" w14:textId="7D3E7ED7" w:rsidR="0056365A" w:rsidRDefault="00EB76C9" w:rsidP="0056365A">
      <w:pPr>
        <w:ind w:firstLine="480"/>
      </w:pPr>
      <w:proofErr w:type="spellStart"/>
      <w:r w:rsidRPr="00EB76C9">
        <w:rPr>
          <w:rFonts w:hint="eastAsia"/>
        </w:rPr>
        <w:t>plot_learning_curve</w:t>
      </w:r>
      <w:proofErr w:type="spellEnd"/>
      <w:r w:rsidRPr="00EB76C9">
        <w:rPr>
          <w:rFonts w:hint="eastAsia"/>
        </w:rPr>
        <w:t xml:space="preserve"> </w:t>
      </w:r>
      <w:r w:rsidRPr="00EB76C9">
        <w:rPr>
          <w:rFonts w:hint="eastAsia"/>
        </w:rPr>
        <w:t>用于</w:t>
      </w:r>
      <w:r w:rsidR="00524E1F">
        <w:rPr>
          <w:rFonts w:hint="eastAsia"/>
        </w:rPr>
        <w:t>绘制</w:t>
      </w:r>
      <w:r w:rsidRPr="00EB76C9">
        <w:rPr>
          <w:rFonts w:hint="eastAsia"/>
        </w:rPr>
        <w:t>训练曲线。</w:t>
      </w:r>
    </w:p>
    <w:p w14:paraId="0974C4BB" w14:textId="77777777" w:rsidR="00686975" w:rsidRPr="00686975" w:rsidRDefault="00686975" w:rsidP="00686975">
      <w:pPr>
        <w:widowControl/>
        <w:pBdr>
          <w:top w:val="thinThickSmallGap" w:sz="12" w:space="1" w:color="auto"/>
          <w:left w:val="thinThickSmallGap" w:sz="12" w:space="4" w:color="auto"/>
          <w:bottom w:val="thickThinSmallGap" w:sz="12" w:space="1" w:color="auto"/>
          <w:right w:val="thickThinSmallGap" w:sz="12" w:space="4" w:color="auto"/>
        </w:pBdr>
        <w:shd w:val="clear" w:color="auto" w:fill="FFFFFF"/>
        <w:spacing w:line="240" w:lineRule="auto"/>
        <w:ind w:firstLineChars="0" w:firstLine="0"/>
        <w:jc w:val="left"/>
        <w:rPr>
          <w:rFonts w:ascii="JetBrains Mono" w:hAnsi="JetBrains Mono" w:cs="JetBrains Mono"/>
          <w:color w:val="080808"/>
          <w:kern w:val="0"/>
          <w:sz w:val="20"/>
          <w:szCs w:val="20"/>
        </w:rPr>
      </w:pP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torch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matplotlib.pyplot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as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from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matplotlib.pyplot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figure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686975">
        <w:rPr>
          <w:rFonts w:ascii="JetBrains Mono" w:hAnsi="JetBrains Mono" w:cs="JetBrains Mono"/>
          <w:color w:val="00627A"/>
          <w:kern w:val="0"/>
          <w:sz w:val="20"/>
          <w:szCs w:val="20"/>
        </w:rPr>
        <w:t>plot_gt_and_pred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(targets=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preds=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bottom=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top=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35.0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import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os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os.environ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"KMP_DUPLICATE_LIB_OK"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 = 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"TRUE"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br/>
        <w:t xml:space="preserve">    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preds = torch.cat(preds,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numpy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targets = torch.cat(targets,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numpy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figure(</w:t>
      </w:r>
      <w:proofErr w:type="spellStart"/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figsize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=(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5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5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plt.scatter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(targets, preds,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'r'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alpha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0.5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([bottom, top], [bottom, top],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'b'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plt.xlim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(bottom, top)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plt.ylim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(bottom, top)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plt.xlabel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'ground truth value'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plt.ylabel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'predicted value'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plt.title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'Ground Truth 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v.s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. Prediction'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plt.show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686975">
        <w:rPr>
          <w:rFonts w:ascii="JetBrains Mono" w:hAnsi="JetBrains Mono" w:cs="JetBrains Mono"/>
          <w:color w:val="00627A"/>
          <w:kern w:val="0"/>
          <w:sz w:val="20"/>
          <w:szCs w:val="20"/>
        </w:rPr>
        <w:t>plot_gt_vs_pred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torch.cat(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numpy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= torch.cat(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dim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).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numpy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y_true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label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gt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y_pred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label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"predict"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plt.xlabel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"index"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plt.ylabel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"price"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plt.legend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loc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"best"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plt.title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"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gt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 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v.s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. predict"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plt.show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def </w:t>
      </w:r>
      <w:proofErr w:type="spellStart"/>
      <w:r w:rsidRPr="00686975">
        <w:rPr>
          <w:rFonts w:ascii="JetBrains Mono" w:hAnsi="JetBrains Mono" w:cs="JetBrains Mono"/>
          <w:color w:val="00627A"/>
          <w:kern w:val="0"/>
          <w:sz w:val="20"/>
          <w:szCs w:val="20"/>
        </w:rPr>
        <w:t>plot_learning_curve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loss_name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title=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bottom=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0.0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, top=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100.0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min_loss_x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>None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):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x_1 = </w:t>
      </w:r>
      <w:r w:rsidRPr="00686975">
        <w:rPr>
          <w:rFonts w:ascii="JetBrains Mono" w:hAnsi="JetBrains Mono" w:cs="JetBrains Mono"/>
          <w:color w:val="000080"/>
          <w:kern w:val="0"/>
          <w:sz w:val="20"/>
          <w:szCs w:val="20"/>
        </w:rPr>
        <w:t>range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]))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x_2 = x_1[::</w:t>
      </w:r>
      <w:proofErr w:type="spellStart"/>
      <w:r w:rsidRPr="00686975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]) // </w:t>
      </w:r>
      <w:proofErr w:type="spellStart"/>
      <w:r w:rsidRPr="00686975">
        <w:rPr>
          <w:rFonts w:ascii="JetBrains Mono" w:hAnsi="JetBrains Mono" w:cs="JetBrains Mono"/>
          <w:color w:val="000080"/>
          <w:kern w:val="0"/>
          <w:sz w:val="20"/>
          <w:szCs w:val="20"/>
        </w:rPr>
        <w:t>len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])]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figure(</w:t>
      </w:r>
      <w:proofErr w:type="spellStart"/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figsize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=(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6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4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(x_1,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tab:red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label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'train'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lastRenderedPageBreak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plt.plot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(x_2,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loss_record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[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],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tab:cyan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label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val</w:t>
      </w:r>
      <w:proofErr w:type="spellEnd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if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min_loss_x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 </w:t>
      </w:r>
      <w:r w:rsidRPr="00686975">
        <w:rPr>
          <w:rFonts w:ascii="JetBrains Mono" w:hAnsi="JetBrains Mono" w:cs="JetBrains Mono"/>
          <w:color w:val="0033B3"/>
          <w:kern w:val="0"/>
          <w:sz w:val="20"/>
          <w:szCs w:val="20"/>
        </w:rPr>
        <w:t xml:space="preserve">and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: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plt.scatter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min_loss_x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min_loss_y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c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'g'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alpha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1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marker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'o'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s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50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 xml:space="preserve">, </w:t>
      </w:r>
      <w:proofErr w:type="spellStart"/>
      <w:r w:rsidRPr="00686975">
        <w:rPr>
          <w:rFonts w:ascii="JetBrains Mono" w:hAnsi="JetBrains Mono" w:cs="JetBrains Mono"/>
          <w:color w:val="660099"/>
          <w:kern w:val="0"/>
          <w:sz w:val="20"/>
          <w:szCs w:val="20"/>
        </w:rPr>
        <w:t>zorder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=</w:t>
      </w:r>
      <w:r w:rsidRPr="00686975">
        <w:rPr>
          <w:rFonts w:ascii="JetBrains Mono" w:hAnsi="JetBrains Mono" w:cs="JetBrains Mono"/>
          <w:color w:val="1750EB"/>
          <w:kern w:val="0"/>
          <w:sz w:val="20"/>
          <w:szCs w:val="20"/>
        </w:rPr>
        <w:t>10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plt.ylim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(bottom, top)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plt.xlabel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'Training steps'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plt.ylabel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 xml:space="preserve">'{} </w:t>
      </w:r>
      <w:proofErr w:type="spellStart"/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loss'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.format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loss_name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))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plt.title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</w:t>
      </w:r>
      <w:r w:rsidRPr="00686975">
        <w:rPr>
          <w:rFonts w:ascii="JetBrains Mono" w:hAnsi="JetBrains Mono" w:cs="JetBrains Mono"/>
          <w:color w:val="067D17"/>
          <w:kern w:val="0"/>
          <w:sz w:val="20"/>
          <w:szCs w:val="20"/>
        </w:rPr>
        <w:t>'Learning curve of {}'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.format(title))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plt.legend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br/>
        <w:t xml:space="preserve">    </w:t>
      </w:r>
      <w:proofErr w:type="spellStart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plt.show</w:t>
      </w:r>
      <w:proofErr w:type="spellEnd"/>
      <w:r w:rsidRPr="00686975">
        <w:rPr>
          <w:rFonts w:ascii="JetBrains Mono" w:hAnsi="JetBrains Mono" w:cs="JetBrains Mono"/>
          <w:color w:val="080808"/>
          <w:kern w:val="0"/>
          <w:sz w:val="20"/>
          <w:szCs w:val="20"/>
        </w:rPr>
        <w:t>()</w:t>
      </w:r>
    </w:p>
    <w:sectPr w:rsidR="00686975" w:rsidRPr="00686975" w:rsidSect="00022D20">
      <w:headerReference w:type="default" r:id="rId22"/>
      <w:footerReference w:type="default" r:id="rId23"/>
      <w:pgSz w:w="11906" w:h="16838" w:code="9"/>
      <w:pgMar w:top="1134" w:right="1134" w:bottom="1134" w:left="1134" w:header="851" w:footer="992" w:gutter="284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F81CF" w14:textId="77777777" w:rsidR="00123464" w:rsidRDefault="00123464" w:rsidP="00431EE5">
      <w:pPr>
        <w:ind w:firstLine="480"/>
      </w:pPr>
      <w:r>
        <w:separator/>
      </w:r>
    </w:p>
  </w:endnote>
  <w:endnote w:type="continuationSeparator" w:id="0">
    <w:p w14:paraId="4FF44130" w14:textId="77777777" w:rsidR="00123464" w:rsidRDefault="00123464" w:rsidP="00431EE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00" w:usb3="00000000" w:csb0="003E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8C8F6" w14:textId="77777777" w:rsidR="008343BA" w:rsidRDefault="008343BA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75070" w14:textId="77777777" w:rsidR="008343BA" w:rsidRDefault="008343BA" w:rsidP="00D81834">
    <w:pPr>
      <w:pStyle w:val="a7"/>
      <w:ind w:firstLine="360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sdt>
      <w:sdtPr>
        <w:id w:val="124468427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5D1868">
          <w:rPr>
            <w:noProof/>
            <w:lang w:val="zh-CN"/>
          </w:rPr>
          <w:t>II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0525D838" w14:textId="77777777" w:rsidR="008343BA" w:rsidRDefault="008343BA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2AEC" w14:textId="77777777" w:rsidR="008343BA" w:rsidRDefault="008343BA">
    <w:pPr>
      <w:pStyle w:val="a7"/>
      <w:ind w:firstLine="360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sdt>
      <w:sdtPr>
        <w:id w:val="-120555606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5D1868">
          <w:rPr>
            <w:noProof/>
            <w:lang w:val="zh-CN"/>
          </w:rPr>
          <w:t>I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3D4E84AA" w14:textId="77777777" w:rsidR="008343BA" w:rsidRDefault="008343BA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C3752" w14:textId="77777777" w:rsidR="008343BA" w:rsidRPr="002A47E7" w:rsidRDefault="008343BA">
    <w:pPr>
      <w:pStyle w:val="a7"/>
      <w:ind w:firstLine="360"/>
      <w:jc w:val="center"/>
      <w:rPr>
        <w:rFonts w:ascii="华文中宋" w:eastAsia="华文中宋" w:hAnsi="华文中宋"/>
      </w:rPr>
    </w:pPr>
    <w:r w:rsidRPr="002A47E7">
      <w:rPr>
        <w:rFonts w:ascii="华文中宋" w:eastAsia="华文中宋" w:hAnsi="华文中宋" w:hint="eastAsia"/>
      </w:rPr>
      <w:t>第</w:t>
    </w:r>
    <w:r w:rsidRPr="002A47E7">
      <w:rPr>
        <w:rFonts w:eastAsia="华文中宋" w:cs="Times New Roman"/>
      </w:rPr>
      <w:t xml:space="preserve"> </w:t>
    </w:r>
    <w:sdt>
      <w:sdtPr>
        <w:rPr>
          <w:rFonts w:eastAsia="华文中宋" w:cs="Times New Roman"/>
        </w:rPr>
        <w:id w:val="1710452414"/>
        <w:docPartObj>
          <w:docPartGallery w:val="Page Numbers (Bottom of Page)"/>
          <w:docPartUnique/>
        </w:docPartObj>
      </w:sdtPr>
      <w:sdtEndPr>
        <w:rPr>
          <w:rFonts w:ascii="华文中宋" w:hAnsi="华文中宋" w:cstheme="minorBidi"/>
        </w:rPr>
      </w:sdtEndPr>
      <w:sdtContent>
        <w:r w:rsidRPr="002A47E7">
          <w:rPr>
            <w:rFonts w:eastAsia="华文中宋" w:cs="Times New Roman"/>
          </w:rPr>
          <w:fldChar w:fldCharType="begin"/>
        </w:r>
        <w:r w:rsidRPr="002A47E7">
          <w:rPr>
            <w:rFonts w:eastAsia="华文中宋" w:cs="Times New Roman"/>
          </w:rPr>
          <w:instrText>PAGE   \* MERGEFORMAT</w:instrText>
        </w:r>
        <w:r w:rsidRPr="002A47E7">
          <w:rPr>
            <w:rFonts w:eastAsia="华文中宋" w:cs="Times New Roman"/>
          </w:rPr>
          <w:fldChar w:fldCharType="separate"/>
        </w:r>
        <w:r w:rsidRPr="002A47E7">
          <w:rPr>
            <w:rFonts w:eastAsia="华文中宋" w:cs="Times New Roman"/>
            <w:noProof/>
            <w:lang w:val="zh-CN"/>
          </w:rPr>
          <w:t>5</w:t>
        </w:r>
        <w:r w:rsidRPr="002A47E7">
          <w:rPr>
            <w:rFonts w:eastAsia="华文中宋" w:cs="Times New Roman"/>
          </w:rPr>
          <w:fldChar w:fldCharType="end"/>
        </w:r>
        <w:r w:rsidRPr="002A47E7">
          <w:rPr>
            <w:rFonts w:eastAsia="华文中宋" w:cs="Times New Roman"/>
          </w:rPr>
          <w:t xml:space="preserve"> </w:t>
        </w:r>
        <w:r w:rsidRPr="002A47E7">
          <w:rPr>
            <w:rFonts w:ascii="华文中宋" w:eastAsia="华文中宋" w:hAnsi="华文中宋" w:hint="eastAsia"/>
          </w:rPr>
          <w:t>页</w:t>
        </w:r>
      </w:sdtContent>
    </w:sdt>
  </w:p>
  <w:p w14:paraId="10532440" w14:textId="77777777" w:rsidR="008343BA" w:rsidRDefault="008343BA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03F1C" w14:textId="77777777" w:rsidR="00123464" w:rsidRDefault="00123464" w:rsidP="00431EE5">
      <w:pPr>
        <w:ind w:firstLine="480"/>
      </w:pPr>
      <w:r>
        <w:separator/>
      </w:r>
    </w:p>
  </w:footnote>
  <w:footnote w:type="continuationSeparator" w:id="0">
    <w:p w14:paraId="0C99A8C8" w14:textId="77777777" w:rsidR="00123464" w:rsidRDefault="00123464" w:rsidP="00431EE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014FB" w14:textId="77777777" w:rsidR="008343BA" w:rsidRDefault="008343BA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39747" w14:textId="756CD51F" w:rsidR="008343BA" w:rsidRDefault="008343BA" w:rsidP="00E823E8">
    <w:pPr>
      <w:pStyle w:val="a5"/>
      <w:ind w:firstLineChars="0" w:firstLine="0"/>
    </w:pPr>
    <w:r w:rsidRPr="00EB1025">
      <w:rPr>
        <w:rFonts w:ascii="华文中宋" w:eastAsia="华文中宋" w:hAnsi="华文中宋" w:cs="Times New Roman" w:hint="eastAsia"/>
        <w:b/>
        <w:bCs/>
        <w:noProof/>
        <w:sz w:val="44"/>
        <w:szCs w:val="24"/>
      </w:rPr>
      <w:drawing>
        <wp:anchor distT="0" distB="0" distL="114300" distR="114300" simplePos="0" relativeHeight="251660288" behindDoc="1" locked="0" layoutInCell="1" allowOverlap="1" wp14:anchorId="59C91BF3" wp14:editId="13422FD1">
          <wp:simplePos x="0" y="0"/>
          <wp:positionH relativeFrom="column">
            <wp:posOffset>5486400</wp:posOffset>
          </wp:positionH>
          <wp:positionV relativeFrom="paragraph">
            <wp:posOffset>-181155</wp:posOffset>
          </wp:positionV>
          <wp:extent cx="334214" cy="333378"/>
          <wp:effectExtent l="0" t="0" r="8890" b="0"/>
          <wp:wrapNone/>
          <wp:docPr id="163" name="图片 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中国矿业大学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214" cy="333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B1025">
      <w:rPr>
        <w:rFonts w:ascii="华文中宋" w:eastAsia="华文中宋" w:hAnsi="华文中宋" w:hint="eastAsia"/>
      </w:rPr>
      <w:t>《</w:t>
    </w:r>
    <w:r w:rsidR="00966CD7">
      <w:rPr>
        <w:rFonts w:ascii="华文中宋" w:eastAsia="华文中宋" w:hAnsi="华文中宋" w:hint="eastAsia"/>
      </w:rPr>
      <w:t>机器学习及优化</w:t>
    </w:r>
    <w:r w:rsidRPr="00EB1025">
      <w:rPr>
        <w:rFonts w:ascii="华文中宋" w:eastAsia="华文中宋" w:hAnsi="华文中宋" w:hint="eastAsia"/>
      </w:rPr>
      <w:t>》</w:t>
    </w:r>
    <w:r w:rsidR="00F86A61">
      <w:rPr>
        <w:rFonts w:ascii="华文中宋" w:eastAsia="华文中宋" w:hAnsi="华文中宋" w:hint="eastAsia"/>
      </w:rPr>
      <w:t>实验</w:t>
    </w:r>
    <w:r w:rsidR="00CE308E">
      <w:rPr>
        <w:rFonts w:ascii="华文中宋" w:eastAsia="华文中宋" w:hAnsi="华文中宋" w:hint="eastAsia"/>
      </w:rPr>
      <w:t>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4329E" w14:textId="1A628AF7" w:rsidR="008343BA" w:rsidRDefault="008343BA">
    <w:pPr>
      <w:pStyle w:val="a5"/>
      <w:ind w:firstLine="360"/>
    </w:pPr>
    <w:r w:rsidRPr="00EB1025">
      <w:rPr>
        <w:rFonts w:ascii="华文中宋" w:eastAsia="华文中宋" w:hAnsi="华文中宋" w:hint="eastAsia"/>
      </w:rPr>
      <w:t>《</w:t>
    </w:r>
    <w:r w:rsidR="00CA2928">
      <w:rPr>
        <w:rFonts w:ascii="华文中宋" w:eastAsia="华文中宋" w:hAnsi="华文中宋" w:hint="eastAsia"/>
      </w:rPr>
      <w:t>机器学习及优化</w:t>
    </w:r>
    <w:r w:rsidRPr="00EB1025">
      <w:rPr>
        <w:rFonts w:ascii="华文中宋" w:eastAsia="华文中宋" w:hAnsi="华文中宋" w:hint="eastAsia"/>
      </w:rPr>
      <w:t>》</w:t>
    </w:r>
    <w:r w:rsidR="00F86A61">
      <w:rPr>
        <w:rFonts w:ascii="华文中宋" w:eastAsia="华文中宋" w:hAnsi="华文中宋" w:hint="eastAsia"/>
      </w:rPr>
      <w:t>实验</w:t>
    </w:r>
    <w:r w:rsidR="00CE308E">
      <w:rPr>
        <w:rFonts w:ascii="华文中宋" w:eastAsia="华文中宋" w:hAnsi="华文中宋" w:hint="eastAsia"/>
      </w:rPr>
      <w:t>二</w:t>
    </w:r>
    <w:r w:rsidRPr="00EB1025">
      <w:rPr>
        <w:rFonts w:ascii="华文中宋" w:eastAsia="华文中宋" w:hAnsi="华文中宋" w:cs="Times New Roman" w:hint="eastAsia"/>
        <w:b/>
        <w:bCs/>
        <w:noProof/>
        <w:sz w:val="44"/>
        <w:szCs w:val="24"/>
      </w:rPr>
      <w:drawing>
        <wp:anchor distT="0" distB="0" distL="114300" distR="114300" simplePos="0" relativeHeight="251656192" behindDoc="1" locked="0" layoutInCell="1" allowOverlap="1" wp14:anchorId="6D312609" wp14:editId="118D218E">
          <wp:simplePos x="0" y="0"/>
          <wp:positionH relativeFrom="column">
            <wp:posOffset>5491168</wp:posOffset>
          </wp:positionH>
          <wp:positionV relativeFrom="paragraph">
            <wp:posOffset>-179406</wp:posOffset>
          </wp:positionV>
          <wp:extent cx="334214" cy="333378"/>
          <wp:effectExtent l="0" t="0" r="8890" b="0"/>
          <wp:wrapNone/>
          <wp:docPr id="164" name="图片 1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中国矿业大学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214" cy="333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5C01C" w14:textId="34EF9149" w:rsidR="008343BA" w:rsidRPr="00EB1025" w:rsidRDefault="008343BA" w:rsidP="00E823E8">
    <w:pPr>
      <w:pStyle w:val="a5"/>
      <w:ind w:firstLineChars="0" w:firstLine="0"/>
      <w:rPr>
        <w:rFonts w:ascii="华文中宋" w:eastAsia="华文中宋" w:hAnsi="华文中宋"/>
      </w:rPr>
    </w:pPr>
    <w:r w:rsidRPr="00EB1025">
      <w:rPr>
        <w:rFonts w:ascii="华文中宋" w:eastAsia="华文中宋" w:hAnsi="华文中宋" w:cs="Times New Roman" w:hint="eastAsia"/>
        <w:b/>
        <w:bCs/>
        <w:noProof/>
        <w:sz w:val="44"/>
        <w:szCs w:val="24"/>
      </w:rPr>
      <w:drawing>
        <wp:anchor distT="0" distB="0" distL="114300" distR="114300" simplePos="0" relativeHeight="251660800" behindDoc="1" locked="0" layoutInCell="1" allowOverlap="1" wp14:anchorId="6E4D08D8" wp14:editId="1C593285">
          <wp:simplePos x="0" y="0"/>
          <wp:positionH relativeFrom="column">
            <wp:posOffset>5572664</wp:posOffset>
          </wp:positionH>
          <wp:positionV relativeFrom="paragraph">
            <wp:posOffset>-163902</wp:posOffset>
          </wp:positionV>
          <wp:extent cx="334214" cy="333378"/>
          <wp:effectExtent l="0" t="0" r="8890" b="0"/>
          <wp:wrapNone/>
          <wp:docPr id="165" name="图片 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中国矿业大学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214" cy="333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B1025">
      <w:rPr>
        <w:rFonts w:ascii="华文中宋" w:eastAsia="华文中宋" w:hAnsi="华文中宋" w:hint="eastAsia"/>
      </w:rPr>
      <w:t>《</w:t>
    </w:r>
    <w:r w:rsidR="00237D0F">
      <w:rPr>
        <w:rFonts w:ascii="华文中宋" w:eastAsia="华文中宋" w:hAnsi="华文中宋" w:hint="eastAsia"/>
      </w:rPr>
      <w:t>机器学习及优化</w:t>
    </w:r>
    <w:r w:rsidRPr="00EB1025">
      <w:rPr>
        <w:rFonts w:ascii="华文中宋" w:eastAsia="华文中宋" w:hAnsi="华文中宋" w:hint="eastAsia"/>
      </w:rPr>
      <w:t>》</w:t>
    </w:r>
    <w:r w:rsidR="00F86A61">
      <w:rPr>
        <w:rFonts w:ascii="华文中宋" w:eastAsia="华文中宋" w:hAnsi="华文中宋" w:hint="eastAsia"/>
      </w:rPr>
      <w:t>实验</w:t>
    </w:r>
    <w:r w:rsidR="00CE308E">
      <w:rPr>
        <w:rFonts w:ascii="华文中宋" w:eastAsia="华文中宋" w:hAnsi="华文中宋" w:hint="eastAsia"/>
      </w:rPr>
      <w:t>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68E"/>
    <w:multiLevelType w:val="multilevel"/>
    <w:tmpl w:val="6398128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2.%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6CC7F20"/>
    <w:multiLevelType w:val="hybridMultilevel"/>
    <w:tmpl w:val="6FEE6362"/>
    <w:lvl w:ilvl="0" w:tplc="C5AA8A8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211BE7"/>
    <w:multiLevelType w:val="hybridMultilevel"/>
    <w:tmpl w:val="85CE9F42"/>
    <w:lvl w:ilvl="0" w:tplc="541C3F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1DF4DB3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4F36C45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76B14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9A032AF"/>
    <w:multiLevelType w:val="multilevel"/>
    <w:tmpl w:val="322C379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C0B023E"/>
    <w:multiLevelType w:val="hybridMultilevel"/>
    <w:tmpl w:val="81DEA8E8"/>
    <w:lvl w:ilvl="0" w:tplc="F4C23E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3F7355"/>
    <w:multiLevelType w:val="multilevel"/>
    <w:tmpl w:val="96720844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(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9C7637D"/>
    <w:multiLevelType w:val="hybridMultilevel"/>
    <w:tmpl w:val="A204DC14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B711C3"/>
    <w:multiLevelType w:val="hybridMultilevel"/>
    <w:tmpl w:val="3B9C3F92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914052"/>
    <w:multiLevelType w:val="multilevel"/>
    <w:tmpl w:val="86DAF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215CD9"/>
    <w:multiLevelType w:val="hybridMultilevel"/>
    <w:tmpl w:val="08C863C2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7B3D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A6A3E58"/>
    <w:multiLevelType w:val="multilevel"/>
    <w:tmpl w:val="8744A04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71826C5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8866E49"/>
    <w:multiLevelType w:val="hybridMultilevel"/>
    <w:tmpl w:val="7B144C4A"/>
    <w:lvl w:ilvl="0" w:tplc="C5BC4A5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95E59B5"/>
    <w:multiLevelType w:val="hybridMultilevel"/>
    <w:tmpl w:val="A2B689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4B537F49"/>
    <w:multiLevelType w:val="multilevel"/>
    <w:tmpl w:val="99802B4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2.%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1" w15:restartNumberingAfterBreak="0">
    <w:nsid w:val="52000987"/>
    <w:multiLevelType w:val="hybridMultilevel"/>
    <w:tmpl w:val="26AA8ACA"/>
    <w:lvl w:ilvl="0" w:tplc="8FF071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529E3923"/>
    <w:multiLevelType w:val="hybridMultilevel"/>
    <w:tmpl w:val="27B002E8"/>
    <w:lvl w:ilvl="0" w:tplc="E334FAC0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5C38E1"/>
    <w:multiLevelType w:val="hybridMultilevel"/>
    <w:tmpl w:val="3DF8C5C6"/>
    <w:lvl w:ilvl="0" w:tplc="338033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53934F0"/>
    <w:multiLevelType w:val="hybridMultilevel"/>
    <w:tmpl w:val="57D29E4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64B4624"/>
    <w:multiLevelType w:val="multilevel"/>
    <w:tmpl w:val="0576C9D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 w15:restartNumberingAfterBreak="0">
    <w:nsid w:val="565E1C12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84768AF"/>
    <w:multiLevelType w:val="multilevel"/>
    <w:tmpl w:val="8A4E7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B50843"/>
    <w:multiLevelType w:val="multilevel"/>
    <w:tmpl w:val="EC6453A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6D791749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DC873C1"/>
    <w:multiLevelType w:val="multilevel"/>
    <w:tmpl w:val="99802B4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isLgl/>
      <w:lvlText w:val="%2.%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1" w15:restartNumberingAfterBreak="0">
    <w:nsid w:val="703B60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3C34C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77A12AD5"/>
    <w:multiLevelType w:val="hybridMultilevel"/>
    <w:tmpl w:val="72827256"/>
    <w:lvl w:ilvl="0" w:tplc="904E93EA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C2B5428"/>
    <w:multiLevelType w:val="multilevel"/>
    <w:tmpl w:val="A0682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E8451FA"/>
    <w:multiLevelType w:val="hybridMultilevel"/>
    <w:tmpl w:val="A98CC8DA"/>
    <w:lvl w:ilvl="0" w:tplc="EAE61C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34"/>
  </w:num>
  <w:num w:numId="3">
    <w:abstractNumId w:val="4"/>
  </w:num>
  <w:num w:numId="4">
    <w:abstractNumId w:val="8"/>
  </w:num>
  <w:num w:numId="5">
    <w:abstractNumId w:val="10"/>
  </w:num>
  <w:num w:numId="6">
    <w:abstractNumId w:val="11"/>
  </w:num>
  <w:num w:numId="7">
    <w:abstractNumId w:val="23"/>
  </w:num>
  <w:num w:numId="8">
    <w:abstractNumId w:val="18"/>
  </w:num>
  <w:num w:numId="9">
    <w:abstractNumId w:val="17"/>
  </w:num>
  <w:num w:numId="10">
    <w:abstractNumId w:val="1"/>
  </w:num>
  <w:num w:numId="11">
    <w:abstractNumId w:val="36"/>
  </w:num>
  <w:num w:numId="12">
    <w:abstractNumId w:val="2"/>
  </w:num>
  <w:num w:numId="13">
    <w:abstractNumId w:val="21"/>
  </w:num>
  <w:num w:numId="14">
    <w:abstractNumId w:val="13"/>
  </w:num>
  <w:num w:numId="15">
    <w:abstractNumId w:val="22"/>
  </w:num>
  <w:num w:numId="16">
    <w:abstractNumId w:val="35"/>
  </w:num>
  <w:num w:numId="17">
    <w:abstractNumId w:val="33"/>
  </w:num>
  <w:num w:numId="18">
    <w:abstractNumId w:val="7"/>
  </w:num>
  <w:num w:numId="19">
    <w:abstractNumId w:val="28"/>
  </w:num>
  <w:num w:numId="20">
    <w:abstractNumId w:val="15"/>
  </w:num>
  <w:num w:numId="21">
    <w:abstractNumId w:val="24"/>
  </w:num>
  <w:num w:numId="22">
    <w:abstractNumId w:val="6"/>
  </w:num>
  <w:num w:numId="23">
    <w:abstractNumId w:val="20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2.%1.%3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26">
    <w:abstractNumId w:val="29"/>
  </w:num>
  <w:num w:numId="27">
    <w:abstractNumId w:val="32"/>
  </w:num>
  <w:num w:numId="28">
    <w:abstractNumId w:val="16"/>
  </w:num>
  <w:num w:numId="29">
    <w:abstractNumId w:val="5"/>
  </w:num>
  <w:num w:numId="30">
    <w:abstractNumId w:val="31"/>
  </w:num>
  <w:num w:numId="31">
    <w:abstractNumId w:val="3"/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14"/>
  </w:num>
  <w:num w:numId="35">
    <w:abstractNumId w:val="20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2.%1.%3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36">
    <w:abstractNumId w:val="20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isLgl/>
        <w:lvlText w:val="%2.%1.%3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37">
    <w:abstractNumId w:val="0"/>
  </w:num>
  <w:num w:numId="38">
    <w:abstractNumId w:val="25"/>
  </w:num>
  <w:num w:numId="39">
    <w:abstractNumId w:val="26"/>
  </w:num>
  <w:num w:numId="40">
    <w:abstractNumId w:val="30"/>
  </w:num>
  <w:num w:numId="41">
    <w:abstractNumId w:val="25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isLgl/>
        <w:lvlText w:val="%1.%3.%2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2">
    <w:abstractNumId w:val="25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3.%2.%1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3">
    <w:abstractNumId w:val="25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44">
    <w:abstractNumId w:val="25"/>
  </w:num>
  <w:num w:numId="45">
    <w:abstractNumId w:val="27"/>
  </w:num>
  <w:num w:numId="46">
    <w:abstractNumId w:val="12"/>
  </w:num>
  <w:num w:numId="4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C76"/>
    <w:rsid w:val="0000059E"/>
    <w:rsid w:val="00001035"/>
    <w:rsid w:val="000025B7"/>
    <w:rsid w:val="000025D3"/>
    <w:rsid w:val="00002B66"/>
    <w:rsid w:val="00002DA7"/>
    <w:rsid w:val="000035DF"/>
    <w:rsid w:val="000036AA"/>
    <w:rsid w:val="00003950"/>
    <w:rsid w:val="00004563"/>
    <w:rsid w:val="00005180"/>
    <w:rsid w:val="00005369"/>
    <w:rsid w:val="000061BE"/>
    <w:rsid w:val="00006310"/>
    <w:rsid w:val="0000640B"/>
    <w:rsid w:val="00006587"/>
    <w:rsid w:val="00006635"/>
    <w:rsid w:val="000069CF"/>
    <w:rsid w:val="00006C4C"/>
    <w:rsid w:val="00007304"/>
    <w:rsid w:val="00007F77"/>
    <w:rsid w:val="00010362"/>
    <w:rsid w:val="0001124E"/>
    <w:rsid w:val="0001128F"/>
    <w:rsid w:val="00011A1F"/>
    <w:rsid w:val="000121B8"/>
    <w:rsid w:val="0001240F"/>
    <w:rsid w:val="000129EA"/>
    <w:rsid w:val="00012EB4"/>
    <w:rsid w:val="0001342B"/>
    <w:rsid w:val="000135B2"/>
    <w:rsid w:val="000145C5"/>
    <w:rsid w:val="0001496B"/>
    <w:rsid w:val="00014D41"/>
    <w:rsid w:val="000156AF"/>
    <w:rsid w:val="00015AE1"/>
    <w:rsid w:val="00015C47"/>
    <w:rsid w:val="00015CA6"/>
    <w:rsid w:val="0001607E"/>
    <w:rsid w:val="0001700F"/>
    <w:rsid w:val="00017087"/>
    <w:rsid w:val="00017D0F"/>
    <w:rsid w:val="00017D21"/>
    <w:rsid w:val="00020FA0"/>
    <w:rsid w:val="00021E96"/>
    <w:rsid w:val="00022D20"/>
    <w:rsid w:val="00022F1B"/>
    <w:rsid w:val="00023196"/>
    <w:rsid w:val="00023D0E"/>
    <w:rsid w:val="00023E8E"/>
    <w:rsid w:val="0002486B"/>
    <w:rsid w:val="00024CBA"/>
    <w:rsid w:val="00025107"/>
    <w:rsid w:val="00025F1F"/>
    <w:rsid w:val="000261FE"/>
    <w:rsid w:val="000269E8"/>
    <w:rsid w:val="00026C2B"/>
    <w:rsid w:val="00026C32"/>
    <w:rsid w:val="00026ED8"/>
    <w:rsid w:val="00026EF2"/>
    <w:rsid w:val="00027010"/>
    <w:rsid w:val="00027DBB"/>
    <w:rsid w:val="00027F37"/>
    <w:rsid w:val="0003087A"/>
    <w:rsid w:val="00030F87"/>
    <w:rsid w:val="00031023"/>
    <w:rsid w:val="00031F72"/>
    <w:rsid w:val="0003221D"/>
    <w:rsid w:val="00032631"/>
    <w:rsid w:val="00032732"/>
    <w:rsid w:val="00032E7D"/>
    <w:rsid w:val="000331F4"/>
    <w:rsid w:val="00033392"/>
    <w:rsid w:val="0003346F"/>
    <w:rsid w:val="00034B03"/>
    <w:rsid w:val="00034F3B"/>
    <w:rsid w:val="00035186"/>
    <w:rsid w:val="000352BC"/>
    <w:rsid w:val="000354DD"/>
    <w:rsid w:val="00035EA6"/>
    <w:rsid w:val="00036047"/>
    <w:rsid w:val="00036997"/>
    <w:rsid w:val="00036B01"/>
    <w:rsid w:val="00036CDF"/>
    <w:rsid w:val="0003734C"/>
    <w:rsid w:val="0003790B"/>
    <w:rsid w:val="00037ED6"/>
    <w:rsid w:val="000401A8"/>
    <w:rsid w:val="00040407"/>
    <w:rsid w:val="000407EA"/>
    <w:rsid w:val="0004098E"/>
    <w:rsid w:val="00040AA8"/>
    <w:rsid w:val="00040F43"/>
    <w:rsid w:val="0004155B"/>
    <w:rsid w:val="00041799"/>
    <w:rsid w:val="00041C3A"/>
    <w:rsid w:val="0004238C"/>
    <w:rsid w:val="0004249D"/>
    <w:rsid w:val="00042DFA"/>
    <w:rsid w:val="0004303C"/>
    <w:rsid w:val="00043117"/>
    <w:rsid w:val="000432F7"/>
    <w:rsid w:val="00043326"/>
    <w:rsid w:val="000436BC"/>
    <w:rsid w:val="00043A7C"/>
    <w:rsid w:val="000448E4"/>
    <w:rsid w:val="000462AD"/>
    <w:rsid w:val="00046CE4"/>
    <w:rsid w:val="00046FAD"/>
    <w:rsid w:val="000473A9"/>
    <w:rsid w:val="000473C6"/>
    <w:rsid w:val="0004757C"/>
    <w:rsid w:val="00047FB3"/>
    <w:rsid w:val="000500EC"/>
    <w:rsid w:val="00050889"/>
    <w:rsid w:val="000508AF"/>
    <w:rsid w:val="00051E6B"/>
    <w:rsid w:val="000522B5"/>
    <w:rsid w:val="000525DD"/>
    <w:rsid w:val="00053164"/>
    <w:rsid w:val="000531C9"/>
    <w:rsid w:val="0005340E"/>
    <w:rsid w:val="0005354F"/>
    <w:rsid w:val="000536C7"/>
    <w:rsid w:val="00053D3E"/>
    <w:rsid w:val="00054DA9"/>
    <w:rsid w:val="00055345"/>
    <w:rsid w:val="0005592E"/>
    <w:rsid w:val="00055EAE"/>
    <w:rsid w:val="0005632F"/>
    <w:rsid w:val="00056916"/>
    <w:rsid w:val="000569AB"/>
    <w:rsid w:val="00056DAA"/>
    <w:rsid w:val="000572BB"/>
    <w:rsid w:val="000572DE"/>
    <w:rsid w:val="00057781"/>
    <w:rsid w:val="00057EF0"/>
    <w:rsid w:val="00060072"/>
    <w:rsid w:val="00061013"/>
    <w:rsid w:val="000611FB"/>
    <w:rsid w:val="00061B87"/>
    <w:rsid w:val="00061C29"/>
    <w:rsid w:val="00061CE2"/>
    <w:rsid w:val="0006225F"/>
    <w:rsid w:val="000622AF"/>
    <w:rsid w:val="0006257F"/>
    <w:rsid w:val="0006342F"/>
    <w:rsid w:val="0006382B"/>
    <w:rsid w:val="00064071"/>
    <w:rsid w:val="000643AA"/>
    <w:rsid w:val="00064CE4"/>
    <w:rsid w:val="0006511D"/>
    <w:rsid w:val="00065BF1"/>
    <w:rsid w:val="00065C3C"/>
    <w:rsid w:val="00065F1C"/>
    <w:rsid w:val="00065FD6"/>
    <w:rsid w:val="0006603E"/>
    <w:rsid w:val="00066175"/>
    <w:rsid w:val="000662FE"/>
    <w:rsid w:val="00066652"/>
    <w:rsid w:val="00067322"/>
    <w:rsid w:val="00067599"/>
    <w:rsid w:val="00067799"/>
    <w:rsid w:val="00067974"/>
    <w:rsid w:val="00067ABA"/>
    <w:rsid w:val="00067CB2"/>
    <w:rsid w:val="00067DFB"/>
    <w:rsid w:val="0007064C"/>
    <w:rsid w:val="000709DA"/>
    <w:rsid w:val="00070A4B"/>
    <w:rsid w:val="00070DCC"/>
    <w:rsid w:val="00070DFE"/>
    <w:rsid w:val="0007100E"/>
    <w:rsid w:val="00071025"/>
    <w:rsid w:val="0007195D"/>
    <w:rsid w:val="000733E2"/>
    <w:rsid w:val="00073464"/>
    <w:rsid w:val="000736AC"/>
    <w:rsid w:val="000746F1"/>
    <w:rsid w:val="000751FF"/>
    <w:rsid w:val="00075439"/>
    <w:rsid w:val="0007609A"/>
    <w:rsid w:val="0007645E"/>
    <w:rsid w:val="00076F2C"/>
    <w:rsid w:val="00077849"/>
    <w:rsid w:val="00077A54"/>
    <w:rsid w:val="00077A82"/>
    <w:rsid w:val="00077C56"/>
    <w:rsid w:val="0008003B"/>
    <w:rsid w:val="00080149"/>
    <w:rsid w:val="00080527"/>
    <w:rsid w:val="000809B7"/>
    <w:rsid w:val="00081815"/>
    <w:rsid w:val="0008198A"/>
    <w:rsid w:val="00082B93"/>
    <w:rsid w:val="00082CDE"/>
    <w:rsid w:val="00082F2F"/>
    <w:rsid w:val="00083277"/>
    <w:rsid w:val="00083432"/>
    <w:rsid w:val="00083A93"/>
    <w:rsid w:val="0008422E"/>
    <w:rsid w:val="00084CA5"/>
    <w:rsid w:val="00084E14"/>
    <w:rsid w:val="000852A6"/>
    <w:rsid w:val="00085A13"/>
    <w:rsid w:val="00085DAD"/>
    <w:rsid w:val="000864C4"/>
    <w:rsid w:val="00087395"/>
    <w:rsid w:val="00087592"/>
    <w:rsid w:val="000900B2"/>
    <w:rsid w:val="00090536"/>
    <w:rsid w:val="0009067B"/>
    <w:rsid w:val="00090D9D"/>
    <w:rsid w:val="00090EEE"/>
    <w:rsid w:val="0009168B"/>
    <w:rsid w:val="00091EBD"/>
    <w:rsid w:val="00092285"/>
    <w:rsid w:val="0009273E"/>
    <w:rsid w:val="00092B75"/>
    <w:rsid w:val="00092D6C"/>
    <w:rsid w:val="00092E08"/>
    <w:rsid w:val="00093E11"/>
    <w:rsid w:val="00095B6C"/>
    <w:rsid w:val="00095BF4"/>
    <w:rsid w:val="0009615F"/>
    <w:rsid w:val="0009632D"/>
    <w:rsid w:val="0009686E"/>
    <w:rsid w:val="000968BC"/>
    <w:rsid w:val="00097110"/>
    <w:rsid w:val="0009756A"/>
    <w:rsid w:val="000975D6"/>
    <w:rsid w:val="000978BE"/>
    <w:rsid w:val="000A08FB"/>
    <w:rsid w:val="000A103C"/>
    <w:rsid w:val="000A183F"/>
    <w:rsid w:val="000A1EAE"/>
    <w:rsid w:val="000A24C7"/>
    <w:rsid w:val="000A2E76"/>
    <w:rsid w:val="000A37AF"/>
    <w:rsid w:val="000A38CC"/>
    <w:rsid w:val="000A3B5F"/>
    <w:rsid w:val="000A43EC"/>
    <w:rsid w:val="000A4D8C"/>
    <w:rsid w:val="000A5746"/>
    <w:rsid w:val="000A6687"/>
    <w:rsid w:val="000A7B79"/>
    <w:rsid w:val="000B030B"/>
    <w:rsid w:val="000B0359"/>
    <w:rsid w:val="000B0455"/>
    <w:rsid w:val="000B1406"/>
    <w:rsid w:val="000B1994"/>
    <w:rsid w:val="000B1DBB"/>
    <w:rsid w:val="000B1FC3"/>
    <w:rsid w:val="000B3E97"/>
    <w:rsid w:val="000B40A1"/>
    <w:rsid w:val="000B41B1"/>
    <w:rsid w:val="000B48FB"/>
    <w:rsid w:val="000B4C53"/>
    <w:rsid w:val="000B4E1B"/>
    <w:rsid w:val="000B50A5"/>
    <w:rsid w:val="000B710B"/>
    <w:rsid w:val="000B7697"/>
    <w:rsid w:val="000B7C94"/>
    <w:rsid w:val="000B7EAE"/>
    <w:rsid w:val="000C068C"/>
    <w:rsid w:val="000C1007"/>
    <w:rsid w:val="000C1132"/>
    <w:rsid w:val="000C121A"/>
    <w:rsid w:val="000C1669"/>
    <w:rsid w:val="000C1BFE"/>
    <w:rsid w:val="000C2439"/>
    <w:rsid w:val="000C3D39"/>
    <w:rsid w:val="000C3FC5"/>
    <w:rsid w:val="000C40E2"/>
    <w:rsid w:val="000C4278"/>
    <w:rsid w:val="000C43D4"/>
    <w:rsid w:val="000C4CA0"/>
    <w:rsid w:val="000C4F97"/>
    <w:rsid w:val="000C597C"/>
    <w:rsid w:val="000C5A19"/>
    <w:rsid w:val="000C719E"/>
    <w:rsid w:val="000C737D"/>
    <w:rsid w:val="000C747F"/>
    <w:rsid w:val="000C787F"/>
    <w:rsid w:val="000C7B71"/>
    <w:rsid w:val="000C7C69"/>
    <w:rsid w:val="000C7CD5"/>
    <w:rsid w:val="000D01F2"/>
    <w:rsid w:val="000D021A"/>
    <w:rsid w:val="000D039E"/>
    <w:rsid w:val="000D04AF"/>
    <w:rsid w:val="000D090E"/>
    <w:rsid w:val="000D0F35"/>
    <w:rsid w:val="000D195E"/>
    <w:rsid w:val="000D1C49"/>
    <w:rsid w:val="000D30EB"/>
    <w:rsid w:val="000D3869"/>
    <w:rsid w:val="000D3AFB"/>
    <w:rsid w:val="000D43BB"/>
    <w:rsid w:val="000D4475"/>
    <w:rsid w:val="000D447A"/>
    <w:rsid w:val="000D4C0F"/>
    <w:rsid w:val="000D4EDE"/>
    <w:rsid w:val="000D4F63"/>
    <w:rsid w:val="000D5572"/>
    <w:rsid w:val="000D565A"/>
    <w:rsid w:val="000D582D"/>
    <w:rsid w:val="000D595E"/>
    <w:rsid w:val="000D5C96"/>
    <w:rsid w:val="000D6B27"/>
    <w:rsid w:val="000D7787"/>
    <w:rsid w:val="000D7F99"/>
    <w:rsid w:val="000E00E4"/>
    <w:rsid w:val="000E0205"/>
    <w:rsid w:val="000E093A"/>
    <w:rsid w:val="000E0E18"/>
    <w:rsid w:val="000E1314"/>
    <w:rsid w:val="000E16E8"/>
    <w:rsid w:val="000E1A62"/>
    <w:rsid w:val="000E1EE4"/>
    <w:rsid w:val="000E208F"/>
    <w:rsid w:val="000E2661"/>
    <w:rsid w:val="000E266A"/>
    <w:rsid w:val="000E274B"/>
    <w:rsid w:val="000E33C6"/>
    <w:rsid w:val="000E3CEA"/>
    <w:rsid w:val="000E3E9F"/>
    <w:rsid w:val="000E4295"/>
    <w:rsid w:val="000E493D"/>
    <w:rsid w:val="000E4B8A"/>
    <w:rsid w:val="000E4CAF"/>
    <w:rsid w:val="000E4F98"/>
    <w:rsid w:val="000E57DB"/>
    <w:rsid w:val="000E5C5D"/>
    <w:rsid w:val="000E5CCD"/>
    <w:rsid w:val="000E5E9E"/>
    <w:rsid w:val="000E5ED1"/>
    <w:rsid w:val="000E6010"/>
    <w:rsid w:val="000E609F"/>
    <w:rsid w:val="000E623D"/>
    <w:rsid w:val="000E657A"/>
    <w:rsid w:val="000E6E00"/>
    <w:rsid w:val="000E72DE"/>
    <w:rsid w:val="000E7DBD"/>
    <w:rsid w:val="000E7E03"/>
    <w:rsid w:val="000E7F0F"/>
    <w:rsid w:val="000F0645"/>
    <w:rsid w:val="000F13EF"/>
    <w:rsid w:val="000F20CF"/>
    <w:rsid w:val="000F2408"/>
    <w:rsid w:val="000F3330"/>
    <w:rsid w:val="000F3CBE"/>
    <w:rsid w:val="000F45FE"/>
    <w:rsid w:val="000F49C2"/>
    <w:rsid w:val="000F5CFD"/>
    <w:rsid w:val="000F5FA9"/>
    <w:rsid w:val="000F6076"/>
    <w:rsid w:val="000F6E6E"/>
    <w:rsid w:val="000F6F47"/>
    <w:rsid w:val="000F6F4A"/>
    <w:rsid w:val="000F7732"/>
    <w:rsid w:val="000F78FB"/>
    <w:rsid w:val="000F7E9F"/>
    <w:rsid w:val="000F7F93"/>
    <w:rsid w:val="0010030C"/>
    <w:rsid w:val="00100882"/>
    <w:rsid w:val="00100BC2"/>
    <w:rsid w:val="00101B55"/>
    <w:rsid w:val="00101F4E"/>
    <w:rsid w:val="0010229D"/>
    <w:rsid w:val="0010231F"/>
    <w:rsid w:val="0010246D"/>
    <w:rsid w:val="001025A3"/>
    <w:rsid w:val="00103615"/>
    <w:rsid w:val="00103C90"/>
    <w:rsid w:val="00104347"/>
    <w:rsid w:val="001048AC"/>
    <w:rsid w:val="00104C5D"/>
    <w:rsid w:val="00105365"/>
    <w:rsid w:val="00105722"/>
    <w:rsid w:val="00105AE4"/>
    <w:rsid w:val="00105F62"/>
    <w:rsid w:val="00106393"/>
    <w:rsid w:val="001068DC"/>
    <w:rsid w:val="00106BD1"/>
    <w:rsid w:val="001070A6"/>
    <w:rsid w:val="00107173"/>
    <w:rsid w:val="0010743B"/>
    <w:rsid w:val="001077AA"/>
    <w:rsid w:val="00107D69"/>
    <w:rsid w:val="00107E88"/>
    <w:rsid w:val="00110100"/>
    <w:rsid w:val="001101AD"/>
    <w:rsid w:val="0011057B"/>
    <w:rsid w:val="001106C0"/>
    <w:rsid w:val="00110A01"/>
    <w:rsid w:val="00110D8F"/>
    <w:rsid w:val="00110F73"/>
    <w:rsid w:val="00111174"/>
    <w:rsid w:val="00111AE3"/>
    <w:rsid w:val="001128B0"/>
    <w:rsid w:val="00112920"/>
    <w:rsid w:val="001135EF"/>
    <w:rsid w:val="00113F01"/>
    <w:rsid w:val="001148B8"/>
    <w:rsid w:val="00114D42"/>
    <w:rsid w:val="0011559C"/>
    <w:rsid w:val="00115839"/>
    <w:rsid w:val="0011600A"/>
    <w:rsid w:val="00116A57"/>
    <w:rsid w:val="00116F25"/>
    <w:rsid w:val="00116F4A"/>
    <w:rsid w:val="00117570"/>
    <w:rsid w:val="00121215"/>
    <w:rsid w:val="0012146C"/>
    <w:rsid w:val="00121636"/>
    <w:rsid w:val="00122770"/>
    <w:rsid w:val="001227F2"/>
    <w:rsid w:val="001229B5"/>
    <w:rsid w:val="00122C8F"/>
    <w:rsid w:val="00122F56"/>
    <w:rsid w:val="00123464"/>
    <w:rsid w:val="00124363"/>
    <w:rsid w:val="00124471"/>
    <w:rsid w:val="00124F3D"/>
    <w:rsid w:val="001251F6"/>
    <w:rsid w:val="001264F4"/>
    <w:rsid w:val="0012674A"/>
    <w:rsid w:val="001268EC"/>
    <w:rsid w:val="001274B7"/>
    <w:rsid w:val="001275CD"/>
    <w:rsid w:val="001276F7"/>
    <w:rsid w:val="00127D61"/>
    <w:rsid w:val="00127FF5"/>
    <w:rsid w:val="0013024B"/>
    <w:rsid w:val="00130A6B"/>
    <w:rsid w:val="00130B2A"/>
    <w:rsid w:val="001313FE"/>
    <w:rsid w:val="001320CF"/>
    <w:rsid w:val="00132360"/>
    <w:rsid w:val="0013254E"/>
    <w:rsid w:val="00132842"/>
    <w:rsid w:val="00133441"/>
    <w:rsid w:val="0013378C"/>
    <w:rsid w:val="001339F6"/>
    <w:rsid w:val="00133A23"/>
    <w:rsid w:val="00133E5D"/>
    <w:rsid w:val="00134559"/>
    <w:rsid w:val="00134BD9"/>
    <w:rsid w:val="0013542E"/>
    <w:rsid w:val="00135840"/>
    <w:rsid w:val="00135B54"/>
    <w:rsid w:val="0013649A"/>
    <w:rsid w:val="001367ED"/>
    <w:rsid w:val="001370A1"/>
    <w:rsid w:val="00137162"/>
    <w:rsid w:val="001378A0"/>
    <w:rsid w:val="00137931"/>
    <w:rsid w:val="00137CD0"/>
    <w:rsid w:val="00140700"/>
    <w:rsid w:val="00140717"/>
    <w:rsid w:val="0014075D"/>
    <w:rsid w:val="00140812"/>
    <w:rsid w:val="00141050"/>
    <w:rsid w:val="0014119C"/>
    <w:rsid w:val="001414DD"/>
    <w:rsid w:val="001418AC"/>
    <w:rsid w:val="00141E99"/>
    <w:rsid w:val="00142A76"/>
    <w:rsid w:val="00142AF1"/>
    <w:rsid w:val="00143E7F"/>
    <w:rsid w:val="00143F45"/>
    <w:rsid w:val="00144D52"/>
    <w:rsid w:val="00145445"/>
    <w:rsid w:val="001456FA"/>
    <w:rsid w:val="00145C31"/>
    <w:rsid w:val="0014651E"/>
    <w:rsid w:val="00146C05"/>
    <w:rsid w:val="00146D69"/>
    <w:rsid w:val="0014712D"/>
    <w:rsid w:val="001472A5"/>
    <w:rsid w:val="00147BA8"/>
    <w:rsid w:val="00147F44"/>
    <w:rsid w:val="00150078"/>
    <w:rsid w:val="001505F8"/>
    <w:rsid w:val="00151AE2"/>
    <w:rsid w:val="00152CAF"/>
    <w:rsid w:val="0015327F"/>
    <w:rsid w:val="0015377A"/>
    <w:rsid w:val="00153785"/>
    <w:rsid w:val="00153D12"/>
    <w:rsid w:val="00153E26"/>
    <w:rsid w:val="00154199"/>
    <w:rsid w:val="00154A10"/>
    <w:rsid w:val="00154BBE"/>
    <w:rsid w:val="001569E8"/>
    <w:rsid w:val="0015791B"/>
    <w:rsid w:val="00157E3E"/>
    <w:rsid w:val="001600F6"/>
    <w:rsid w:val="00160102"/>
    <w:rsid w:val="00160B8F"/>
    <w:rsid w:val="00160C78"/>
    <w:rsid w:val="00161869"/>
    <w:rsid w:val="001621F8"/>
    <w:rsid w:val="00162332"/>
    <w:rsid w:val="00162859"/>
    <w:rsid w:val="00163F97"/>
    <w:rsid w:val="00164E1F"/>
    <w:rsid w:val="00165117"/>
    <w:rsid w:val="00166190"/>
    <w:rsid w:val="0016664B"/>
    <w:rsid w:val="001666B3"/>
    <w:rsid w:val="00166CFE"/>
    <w:rsid w:val="00166D31"/>
    <w:rsid w:val="001700EF"/>
    <w:rsid w:val="0017060D"/>
    <w:rsid w:val="00170A0A"/>
    <w:rsid w:val="00170A8B"/>
    <w:rsid w:val="00172011"/>
    <w:rsid w:val="00172BB7"/>
    <w:rsid w:val="00172FF6"/>
    <w:rsid w:val="00173A6B"/>
    <w:rsid w:val="00173E54"/>
    <w:rsid w:val="00175778"/>
    <w:rsid w:val="00175CC7"/>
    <w:rsid w:val="001760B4"/>
    <w:rsid w:val="00176CBE"/>
    <w:rsid w:val="00176F8A"/>
    <w:rsid w:val="001772B1"/>
    <w:rsid w:val="001776DD"/>
    <w:rsid w:val="001778B9"/>
    <w:rsid w:val="00180069"/>
    <w:rsid w:val="001803DA"/>
    <w:rsid w:val="0018044A"/>
    <w:rsid w:val="001807B9"/>
    <w:rsid w:val="00180CB8"/>
    <w:rsid w:val="00181068"/>
    <w:rsid w:val="001812F7"/>
    <w:rsid w:val="00181713"/>
    <w:rsid w:val="00181BD2"/>
    <w:rsid w:val="00181C2B"/>
    <w:rsid w:val="00182FE2"/>
    <w:rsid w:val="00183805"/>
    <w:rsid w:val="00184554"/>
    <w:rsid w:val="001848BD"/>
    <w:rsid w:val="001849A2"/>
    <w:rsid w:val="00184DAA"/>
    <w:rsid w:val="001850B2"/>
    <w:rsid w:val="00185C79"/>
    <w:rsid w:val="00186765"/>
    <w:rsid w:val="00186ED6"/>
    <w:rsid w:val="001873C6"/>
    <w:rsid w:val="00187E4C"/>
    <w:rsid w:val="00187EDA"/>
    <w:rsid w:val="001902E4"/>
    <w:rsid w:val="001904E0"/>
    <w:rsid w:val="00190506"/>
    <w:rsid w:val="00190A9A"/>
    <w:rsid w:val="00190BF2"/>
    <w:rsid w:val="00190D22"/>
    <w:rsid w:val="00190D7C"/>
    <w:rsid w:val="00191CF3"/>
    <w:rsid w:val="00192B5E"/>
    <w:rsid w:val="00193DBC"/>
    <w:rsid w:val="00193DD8"/>
    <w:rsid w:val="0019456A"/>
    <w:rsid w:val="0019477E"/>
    <w:rsid w:val="00194A78"/>
    <w:rsid w:val="00194CAF"/>
    <w:rsid w:val="00194DA7"/>
    <w:rsid w:val="00194F60"/>
    <w:rsid w:val="00194FF3"/>
    <w:rsid w:val="00195387"/>
    <w:rsid w:val="00195545"/>
    <w:rsid w:val="001956B6"/>
    <w:rsid w:val="00195935"/>
    <w:rsid w:val="00197166"/>
    <w:rsid w:val="001971F2"/>
    <w:rsid w:val="00197666"/>
    <w:rsid w:val="00197BB7"/>
    <w:rsid w:val="00197C54"/>
    <w:rsid w:val="00197D45"/>
    <w:rsid w:val="00197F1B"/>
    <w:rsid w:val="001A07C7"/>
    <w:rsid w:val="001A07F5"/>
    <w:rsid w:val="001A087C"/>
    <w:rsid w:val="001A0FBA"/>
    <w:rsid w:val="001A1556"/>
    <w:rsid w:val="001A1F5C"/>
    <w:rsid w:val="001A1FFA"/>
    <w:rsid w:val="001A2889"/>
    <w:rsid w:val="001A2EB0"/>
    <w:rsid w:val="001A31FD"/>
    <w:rsid w:val="001A434A"/>
    <w:rsid w:val="001A45C6"/>
    <w:rsid w:val="001A4619"/>
    <w:rsid w:val="001A52D6"/>
    <w:rsid w:val="001A55FE"/>
    <w:rsid w:val="001A59EF"/>
    <w:rsid w:val="001A633A"/>
    <w:rsid w:val="001A65F8"/>
    <w:rsid w:val="001A726F"/>
    <w:rsid w:val="001A7AE9"/>
    <w:rsid w:val="001B02F7"/>
    <w:rsid w:val="001B11C9"/>
    <w:rsid w:val="001B19C9"/>
    <w:rsid w:val="001B1E80"/>
    <w:rsid w:val="001B20F2"/>
    <w:rsid w:val="001B253B"/>
    <w:rsid w:val="001B2A06"/>
    <w:rsid w:val="001B2BB6"/>
    <w:rsid w:val="001B30C6"/>
    <w:rsid w:val="001B34B2"/>
    <w:rsid w:val="001B3781"/>
    <w:rsid w:val="001B38FF"/>
    <w:rsid w:val="001B3D20"/>
    <w:rsid w:val="001B4726"/>
    <w:rsid w:val="001B47F6"/>
    <w:rsid w:val="001B4E47"/>
    <w:rsid w:val="001B516A"/>
    <w:rsid w:val="001B5600"/>
    <w:rsid w:val="001B5D13"/>
    <w:rsid w:val="001B624A"/>
    <w:rsid w:val="001B6905"/>
    <w:rsid w:val="001B6D25"/>
    <w:rsid w:val="001B6EC1"/>
    <w:rsid w:val="001B72B7"/>
    <w:rsid w:val="001B7432"/>
    <w:rsid w:val="001B7900"/>
    <w:rsid w:val="001B7F71"/>
    <w:rsid w:val="001C019C"/>
    <w:rsid w:val="001C01D9"/>
    <w:rsid w:val="001C02D8"/>
    <w:rsid w:val="001C0329"/>
    <w:rsid w:val="001C04E5"/>
    <w:rsid w:val="001C0847"/>
    <w:rsid w:val="001C088E"/>
    <w:rsid w:val="001C0E3E"/>
    <w:rsid w:val="001C134C"/>
    <w:rsid w:val="001C156C"/>
    <w:rsid w:val="001C19A7"/>
    <w:rsid w:val="001C21D2"/>
    <w:rsid w:val="001C2536"/>
    <w:rsid w:val="001C2A4A"/>
    <w:rsid w:val="001C2C9A"/>
    <w:rsid w:val="001C2D2E"/>
    <w:rsid w:val="001C312F"/>
    <w:rsid w:val="001C323F"/>
    <w:rsid w:val="001C3528"/>
    <w:rsid w:val="001C3973"/>
    <w:rsid w:val="001C3C49"/>
    <w:rsid w:val="001C3FD4"/>
    <w:rsid w:val="001C41EA"/>
    <w:rsid w:val="001C4239"/>
    <w:rsid w:val="001C44D9"/>
    <w:rsid w:val="001C4524"/>
    <w:rsid w:val="001C4896"/>
    <w:rsid w:val="001C6088"/>
    <w:rsid w:val="001C62AF"/>
    <w:rsid w:val="001C6472"/>
    <w:rsid w:val="001C6E2B"/>
    <w:rsid w:val="001C7C49"/>
    <w:rsid w:val="001C7CDB"/>
    <w:rsid w:val="001C7E2B"/>
    <w:rsid w:val="001D032C"/>
    <w:rsid w:val="001D1027"/>
    <w:rsid w:val="001D2564"/>
    <w:rsid w:val="001D306D"/>
    <w:rsid w:val="001D325C"/>
    <w:rsid w:val="001D3446"/>
    <w:rsid w:val="001D34D3"/>
    <w:rsid w:val="001D3BA4"/>
    <w:rsid w:val="001D3E46"/>
    <w:rsid w:val="001D4452"/>
    <w:rsid w:val="001D4C8D"/>
    <w:rsid w:val="001D4CF1"/>
    <w:rsid w:val="001D5702"/>
    <w:rsid w:val="001D5A42"/>
    <w:rsid w:val="001D5CF3"/>
    <w:rsid w:val="001D5D14"/>
    <w:rsid w:val="001D69CE"/>
    <w:rsid w:val="001D6D52"/>
    <w:rsid w:val="001D6E39"/>
    <w:rsid w:val="001D7B3C"/>
    <w:rsid w:val="001E017A"/>
    <w:rsid w:val="001E01FE"/>
    <w:rsid w:val="001E097C"/>
    <w:rsid w:val="001E0EA6"/>
    <w:rsid w:val="001E2167"/>
    <w:rsid w:val="001E2387"/>
    <w:rsid w:val="001E2D53"/>
    <w:rsid w:val="001E2E6E"/>
    <w:rsid w:val="001E3074"/>
    <w:rsid w:val="001E3974"/>
    <w:rsid w:val="001E5008"/>
    <w:rsid w:val="001E54A5"/>
    <w:rsid w:val="001E5601"/>
    <w:rsid w:val="001E62F4"/>
    <w:rsid w:val="001E6588"/>
    <w:rsid w:val="001E6829"/>
    <w:rsid w:val="001E68F7"/>
    <w:rsid w:val="001E6B34"/>
    <w:rsid w:val="001E6E14"/>
    <w:rsid w:val="001E6E4D"/>
    <w:rsid w:val="001E7617"/>
    <w:rsid w:val="001F00BD"/>
    <w:rsid w:val="001F06F3"/>
    <w:rsid w:val="001F0769"/>
    <w:rsid w:val="001F07BD"/>
    <w:rsid w:val="001F0C71"/>
    <w:rsid w:val="001F171B"/>
    <w:rsid w:val="001F1A7F"/>
    <w:rsid w:val="001F209A"/>
    <w:rsid w:val="001F2810"/>
    <w:rsid w:val="001F365B"/>
    <w:rsid w:val="001F41DD"/>
    <w:rsid w:val="001F51DF"/>
    <w:rsid w:val="001F5990"/>
    <w:rsid w:val="001F76DE"/>
    <w:rsid w:val="00200465"/>
    <w:rsid w:val="00200A75"/>
    <w:rsid w:val="002012A1"/>
    <w:rsid w:val="002025F9"/>
    <w:rsid w:val="00202CC3"/>
    <w:rsid w:val="0020335F"/>
    <w:rsid w:val="002036A3"/>
    <w:rsid w:val="00203B06"/>
    <w:rsid w:val="00203FC9"/>
    <w:rsid w:val="00204194"/>
    <w:rsid w:val="002048A9"/>
    <w:rsid w:val="00204A2E"/>
    <w:rsid w:val="00205112"/>
    <w:rsid w:val="002055B4"/>
    <w:rsid w:val="00205F27"/>
    <w:rsid w:val="002066BB"/>
    <w:rsid w:val="0020688E"/>
    <w:rsid w:val="00206CC5"/>
    <w:rsid w:val="00206F6A"/>
    <w:rsid w:val="00207AC6"/>
    <w:rsid w:val="00210640"/>
    <w:rsid w:val="00210C7B"/>
    <w:rsid w:val="00210F67"/>
    <w:rsid w:val="00210F8C"/>
    <w:rsid w:val="002110A2"/>
    <w:rsid w:val="002112F5"/>
    <w:rsid w:val="002115A6"/>
    <w:rsid w:val="00211DE7"/>
    <w:rsid w:val="00212B79"/>
    <w:rsid w:val="00212C99"/>
    <w:rsid w:val="00213070"/>
    <w:rsid w:val="00213082"/>
    <w:rsid w:val="00213A9C"/>
    <w:rsid w:val="00213EC3"/>
    <w:rsid w:val="00213F55"/>
    <w:rsid w:val="00214E8D"/>
    <w:rsid w:val="00214F0B"/>
    <w:rsid w:val="00215501"/>
    <w:rsid w:val="00215609"/>
    <w:rsid w:val="00216692"/>
    <w:rsid w:val="002168D7"/>
    <w:rsid w:val="00216C0B"/>
    <w:rsid w:val="00216C1A"/>
    <w:rsid w:val="00217089"/>
    <w:rsid w:val="002173D3"/>
    <w:rsid w:val="0021758D"/>
    <w:rsid w:val="00220048"/>
    <w:rsid w:val="002200D9"/>
    <w:rsid w:val="002208D6"/>
    <w:rsid w:val="00221415"/>
    <w:rsid w:val="002214E6"/>
    <w:rsid w:val="00221727"/>
    <w:rsid w:val="00221992"/>
    <w:rsid w:val="00221A67"/>
    <w:rsid w:val="00221E77"/>
    <w:rsid w:val="002220E2"/>
    <w:rsid w:val="002221A2"/>
    <w:rsid w:val="002240BD"/>
    <w:rsid w:val="0022499F"/>
    <w:rsid w:val="00224F29"/>
    <w:rsid w:val="002255DB"/>
    <w:rsid w:val="00227013"/>
    <w:rsid w:val="002271B4"/>
    <w:rsid w:val="00227694"/>
    <w:rsid w:val="00227CC2"/>
    <w:rsid w:val="00227E06"/>
    <w:rsid w:val="00230221"/>
    <w:rsid w:val="00230287"/>
    <w:rsid w:val="00230408"/>
    <w:rsid w:val="00230871"/>
    <w:rsid w:val="00230D01"/>
    <w:rsid w:val="00230E4B"/>
    <w:rsid w:val="00231533"/>
    <w:rsid w:val="00231C7A"/>
    <w:rsid w:val="00232733"/>
    <w:rsid w:val="002329EB"/>
    <w:rsid w:val="002330D0"/>
    <w:rsid w:val="0023317F"/>
    <w:rsid w:val="00233A6F"/>
    <w:rsid w:val="00233C62"/>
    <w:rsid w:val="00233E57"/>
    <w:rsid w:val="002344EE"/>
    <w:rsid w:val="00234D0D"/>
    <w:rsid w:val="0023506B"/>
    <w:rsid w:val="002350DE"/>
    <w:rsid w:val="0023556F"/>
    <w:rsid w:val="00235650"/>
    <w:rsid w:val="00235F52"/>
    <w:rsid w:val="00236C29"/>
    <w:rsid w:val="00237D0F"/>
    <w:rsid w:val="00240463"/>
    <w:rsid w:val="0024153D"/>
    <w:rsid w:val="00241755"/>
    <w:rsid w:val="002418D0"/>
    <w:rsid w:val="00241B57"/>
    <w:rsid w:val="00242382"/>
    <w:rsid w:val="00242704"/>
    <w:rsid w:val="00242C60"/>
    <w:rsid w:val="00242D85"/>
    <w:rsid w:val="00243078"/>
    <w:rsid w:val="00243119"/>
    <w:rsid w:val="0024318E"/>
    <w:rsid w:val="0024433D"/>
    <w:rsid w:val="0024455C"/>
    <w:rsid w:val="002449D1"/>
    <w:rsid w:val="0024513B"/>
    <w:rsid w:val="00245935"/>
    <w:rsid w:val="00245C38"/>
    <w:rsid w:val="00245F26"/>
    <w:rsid w:val="002468D0"/>
    <w:rsid w:val="00246932"/>
    <w:rsid w:val="00246E7B"/>
    <w:rsid w:val="00246F1F"/>
    <w:rsid w:val="002471DD"/>
    <w:rsid w:val="00247398"/>
    <w:rsid w:val="00247728"/>
    <w:rsid w:val="00247B4D"/>
    <w:rsid w:val="002505DB"/>
    <w:rsid w:val="00250D2D"/>
    <w:rsid w:val="00250E88"/>
    <w:rsid w:val="002515B3"/>
    <w:rsid w:val="00251738"/>
    <w:rsid w:val="00251741"/>
    <w:rsid w:val="00251C7D"/>
    <w:rsid w:val="00252024"/>
    <w:rsid w:val="002524D1"/>
    <w:rsid w:val="00252A13"/>
    <w:rsid w:val="00253111"/>
    <w:rsid w:val="002531BA"/>
    <w:rsid w:val="00253584"/>
    <w:rsid w:val="00253598"/>
    <w:rsid w:val="0025398E"/>
    <w:rsid w:val="00253F72"/>
    <w:rsid w:val="00253FA9"/>
    <w:rsid w:val="002548BB"/>
    <w:rsid w:val="00254DDF"/>
    <w:rsid w:val="00254DE2"/>
    <w:rsid w:val="00254F21"/>
    <w:rsid w:val="0025533C"/>
    <w:rsid w:val="00255648"/>
    <w:rsid w:val="00255D93"/>
    <w:rsid w:val="00255D9B"/>
    <w:rsid w:val="0025635F"/>
    <w:rsid w:val="00256589"/>
    <w:rsid w:val="00256CC3"/>
    <w:rsid w:val="00256FC2"/>
    <w:rsid w:val="0025712B"/>
    <w:rsid w:val="002576B8"/>
    <w:rsid w:val="002577DA"/>
    <w:rsid w:val="002579FB"/>
    <w:rsid w:val="00260396"/>
    <w:rsid w:val="00260AA9"/>
    <w:rsid w:val="00260EB7"/>
    <w:rsid w:val="00261AE4"/>
    <w:rsid w:val="00262950"/>
    <w:rsid w:val="00262B00"/>
    <w:rsid w:val="00262B9E"/>
    <w:rsid w:val="00262EBE"/>
    <w:rsid w:val="00262F9A"/>
    <w:rsid w:val="0026317E"/>
    <w:rsid w:val="002633D5"/>
    <w:rsid w:val="00263454"/>
    <w:rsid w:val="00263BA9"/>
    <w:rsid w:val="00263E14"/>
    <w:rsid w:val="00264993"/>
    <w:rsid w:val="0026507A"/>
    <w:rsid w:val="00265564"/>
    <w:rsid w:val="0026584C"/>
    <w:rsid w:val="00266948"/>
    <w:rsid w:val="00266BA5"/>
    <w:rsid w:val="0026729C"/>
    <w:rsid w:val="002672D4"/>
    <w:rsid w:val="00267519"/>
    <w:rsid w:val="00270F37"/>
    <w:rsid w:val="0027114E"/>
    <w:rsid w:val="00271314"/>
    <w:rsid w:val="00271476"/>
    <w:rsid w:val="00271FE6"/>
    <w:rsid w:val="0027208A"/>
    <w:rsid w:val="002721D2"/>
    <w:rsid w:val="00272380"/>
    <w:rsid w:val="00272424"/>
    <w:rsid w:val="00272598"/>
    <w:rsid w:val="002727D7"/>
    <w:rsid w:val="0027299B"/>
    <w:rsid w:val="00272DFA"/>
    <w:rsid w:val="00273198"/>
    <w:rsid w:val="00273220"/>
    <w:rsid w:val="0027329D"/>
    <w:rsid w:val="00273B65"/>
    <w:rsid w:val="0027407A"/>
    <w:rsid w:val="002746D5"/>
    <w:rsid w:val="00275067"/>
    <w:rsid w:val="002752DB"/>
    <w:rsid w:val="0027534F"/>
    <w:rsid w:val="002755A8"/>
    <w:rsid w:val="002757EC"/>
    <w:rsid w:val="002762C0"/>
    <w:rsid w:val="002763BF"/>
    <w:rsid w:val="0027656D"/>
    <w:rsid w:val="00276ED7"/>
    <w:rsid w:val="00276FCD"/>
    <w:rsid w:val="00280642"/>
    <w:rsid w:val="00280F46"/>
    <w:rsid w:val="002815FD"/>
    <w:rsid w:val="00281E31"/>
    <w:rsid w:val="002834AE"/>
    <w:rsid w:val="00283D07"/>
    <w:rsid w:val="002841B7"/>
    <w:rsid w:val="0028425D"/>
    <w:rsid w:val="00284359"/>
    <w:rsid w:val="00284C62"/>
    <w:rsid w:val="00284D22"/>
    <w:rsid w:val="002853E5"/>
    <w:rsid w:val="00285633"/>
    <w:rsid w:val="00285F34"/>
    <w:rsid w:val="00286E2E"/>
    <w:rsid w:val="00286F64"/>
    <w:rsid w:val="00287703"/>
    <w:rsid w:val="00290030"/>
    <w:rsid w:val="002906ED"/>
    <w:rsid w:val="002913F1"/>
    <w:rsid w:val="00291747"/>
    <w:rsid w:val="00291943"/>
    <w:rsid w:val="00291E4F"/>
    <w:rsid w:val="00292D39"/>
    <w:rsid w:val="00292F69"/>
    <w:rsid w:val="00293743"/>
    <w:rsid w:val="00293E5B"/>
    <w:rsid w:val="002946F8"/>
    <w:rsid w:val="00294F0B"/>
    <w:rsid w:val="00295720"/>
    <w:rsid w:val="00295E22"/>
    <w:rsid w:val="0029690A"/>
    <w:rsid w:val="00296CFB"/>
    <w:rsid w:val="00296CFD"/>
    <w:rsid w:val="00296D28"/>
    <w:rsid w:val="00296F05"/>
    <w:rsid w:val="00297247"/>
    <w:rsid w:val="00297EE3"/>
    <w:rsid w:val="002A03DF"/>
    <w:rsid w:val="002A08E9"/>
    <w:rsid w:val="002A0A00"/>
    <w:rsid w:val="002A0A9D"/>
    <w:rsid w:val="002A0BAD"/>
    <w:rsid w:val="002A12F6"/>
    <w:rsid w:val="002A17C4"/>
    <w:rsid w:val="002A1A81"/>
    <w:rsid w:val="002A247F"/>
    <w:rsid w:val="002A2894"/>
    <w:rsid w:val="002A2993"/>
    <w:rsid w:val="002A29A5"/>
    <w:rsid w:val="002A2C1F"/>
    <w:rsid w:val="002A2D85"/>
    <w:rsid w:val="002A35F2"/>
    <w:rsid w:val="002A3EC7"/>
    <w:rsid w:val="002A40A5"/>
    <w:rsid w:val="002A47E7"/>
    <w:rsid w:val="002A4B61"/>
    <w:rsid w:val="002A4F37"/>
    <w:rsid w:val="002A50B6"/>
    <w:rsid w:val="002A633C"/>
    <w:rsid w:val="002A69BD"/>
    <w:rsid w:val="002A6B68"/>
    <w:rsid w:val="002A781B"/>
    <w:rsid w:val="002A7DB3"/>
    <w:rsid w:val="002B0754"/>
    <w:rsid w:val="002B084B"/>
    <w:rsid w:val="002B0DEE"/>
    <w:rsid w:val="002B0E53"/>
    <w:rsid w:val="002B17B4"/>
    <w:rsid w:val="002B2514"/>
    <w:rsid w:val="002B2D2A"/>
    <w:rsid w:val="002B2E4A"/>
    <w:rsid w:val="002B30BF"/>
    <w:rsid w:val="002B385D"/>
    <w:rsid w:val="002B3CD5"/>
    <w:rsid w:val="002B4009"/>
    <w:rsid w:val="002B4CFE"/>
    <w:rsid w:val="002B5999"/>
    <w:rsid w:val="002B6110"/>
    <w:rsid w:val="002B6B5D"/>
    <w:rsid w:val="002B6EE6"/>
    <w:rsid w:val="002B7C06"/>
    <w:rsid w:val="002C0722"/>
    <w:rsid w:val="002C0C96"/>
    <w:rsid w:val="002C0D7A"/>
    <w:rsid w:val="002C25D3"/>
    <w:rsid w:val="002C3028"/>
    <w:rsid w:val="002C340B"/>
    <w:rsid w:val="002C34B1"/>
    <w:rsid w:val="002C367B"/>
    <w:rsid w:val="002C439E"/>
    <w:rsid w:val="002C44EF"/>
    <w:rsid w:val="002C4DCF"/>
    <w:rsid w:val="002C5779"/>
    <w:rsid w:val="002C610A"/>
    <w:rsid w:val="002C6651"/>
    <w:rsid w:val="002C6929"/>
    <w:rsid w:val="002C75B8"/>
    <w:rsid w:val="002C77C6"/>
    <w:rsid w:val="002C79DC"/>
    <w:rsid w:val="002C7D9D"/>
    <w:rsid w:val="002D09E2"/>
    <w:rsid w:val="002D0CC9"/>
    <w:rsid w:val="002D0F0A"/>
    <w:rsid w:val="002D102D"/>
    <w:rsid w:val="002D15AD"/>
    <w:rsid w:val="002D180C"/>
    <w:rsid w:val="002D27A5"/>
    <w:rsid w:val="002D2A03"/>
    <w:rsid w:val="002D2B11"/>
    <w:rsid w:val="002D35B9"/>
    <w:rsid w:val="002D3717"/>
    <w:rsid w:val="002D3802"/>
    <w:rsid w:val="002D3E03"/>
    <w:rsid w:val="002D401F"/>
    <w:rsid w:val="002D4518"/>
    <w:rsid w:val="002D58A5"/>
    <w:rsid w:val="002D5B58"/>
    <w:rsid w:val="002D5EF1"/>
    <w:rsid w:val="002D626B"/>
    <w:rsid w:val="002D69CD"/>
    <w:rsid w:val="002D6C59"/>
    <w:rsid w:val="002D6E28"/>
    <w:rsid w:val="002D71AB"/>
    <w:rsid w:val="002D72A4"/>
    <w:rsid w:val="002D7544"/>
    <w:rsid w:val="002E0D25"/>
    <w:rsid w:val="002E0E64"/>
    <w:rsid w:val="002E1709"/>
    <w:rsid w:val="002E1931"/>
    <w:rsid w:val="002E1E68"/>
    <w:rsid w:val="002E244E"/>
    <w:rsid w:val="002E2497"/>
    <w:rsid w:val="002E2795"/>
    <w:rsid w:val="002E2F18"/>
    <w:rsid w:val="002E3A2B"/>
    <w:rsid w:val="002E3DC2"/>
    <w:rsid w:val="002E3E28"/>
    <w:rsid w:val="002E3FEC"/>
    <w:rsid w:val="002E5113"/>
    <w:rsid w:val="002E5428"/>
    <w:rsid w:val="002E5653"/>
    <w:rsid w:val="002E574F"/>
    <w:rsid w:val="002E5BD1"/>
    <w:rsid w:val="002E5C69"/>
    <w:rsid w:val="002E6117"/>
    <w:rsid w:val="002E6162"/>
    <w:rsid w:val="002E625B"/>
    <w:rsid w:val="002E633C"/>
    <w:rsid w:val="002E69E9"/>
    <w:rsid w:val="002E7736"/>
    <w:rsid w:val="002F0797"/>
    <w:rsid w:val="002F0984"/>
    <w:rsid w:val="002F0C02"/>
    <w:rsid w:val="002F11F9"/>
    <w:rsid w:val="002F17F4"/>
    <w:rsid w:val="002F1946"/>
    <w:rsid w:val="002F2269"/>
    <w:rsid w:val="002F279B"/>
    <w:rsid w:val="002F2E1A"/>
    <w:rsid w:val="002F2F92"/>
    <w:rsid w:val="002F3208"/>
    <w:rsid w:val="002F3AAA"/>
    <w:rsid w:val="002F4033"/>
    <w:rsid w:val="002F404B"/>
    <w:rsid w:val="002F4415"/>
    <w:rsid w:val="002F4D74"/>
    <w:rsid w:val="002F500E"/>
    <w:rsid w:val="002F5495"/>
    <w:rsid w:val="002F54C7"/>
    <w:rsid w:val="002F645B"/>
    <w:rsid w:val="002F6DC7"/>
    <w:rsid w:val="002F7135"/>
    <w:rsid w:val="002F7443"/>
    <w:rsid w:val="002F7743"/>
    <w:rsid w:val="002F786C"/>
    <w:rsid w:val="002F7DAC"/>
    <w:rsid w:val="002F7EF1"/>
    <w:rsid w:val="00300557"/>
    <w:rsid w:val="0030077A"/>
    <w:rsid w:val="0030119D"/>
    <w:rsid w:val="00301514"/>
    <w:rsid w:val="003015F3"/>
    <w:rsid w:val="003019CA"/>
    <w:rsid w:val="00301FB1"/>
    <w:rsid w:val="00302A66"/>
    <w:rsid w:val="00302D91"/>
    <w:rsid w:val="00304048"/>
    <w:rsid w:val="00304181"/>
    <w:rsid w:val="0030550A"/>
    <w:rsid w:val="00305C8A"/>
    <w:rsid w:val="00306230"/>
    <w:rsid w:val="00310152"/>
    <w:rsid w:val="00310516"/>
    <w:rsid w:val="003109AD"/>
    <w:rsid w:val="00310B0A"/>
    <w:rsid w:val="00310F58"/>
    <w:rsid w:val="0031174C"/>
    <w:rsid w:val="003117BB"/>
    <w:rsid w:val="00311AC5"/>
    <w:rsid w:val="0031248B"/>
    <w:rsid w:val="0031305C"/>
    <w:rsid w:val="00313371"/>
    <w:rsid w:val="00313F3F"/>
    <w:rsid w:val="00313F90"/>
    <w:rsid w:val="00314D41"/>
    <w:rsid w:val="00314E28"/>
    <w:rsid w:val="003153CF"/>
    <w:rsid w:val="00315A69"/>
    <w:rsid w:val="00315E9D"/>
    <w:rsid w:val="00316389"/>
    <w:rsid w:val="003168C1"/>
    <w:rsid w:val="0031778F"/>
    <w:rsid w:val="003177D1"/>
    <w:rsid w:val="00317BB6"/>
    <w:rsid w:val="00320317"/>
    <w:rsid w:val="0032073A"/>
    <w:rsid w:val="0032080D"/>
    <w:rsid w:val="00320E0F"/>
    <w:rsid w:val="003210A0"/>
    <w:rsid w:val="00321531"/>
    <w:rsid w:val="00321810"/>
    <w:rsid w:val="0032235B"/>
    <w:rsid w:val="0032260F"/>
    <w:rsid w:val="00322632"/>
    <w:rsid w:val="00322C37"/>
    <w:rsid w:val="00322E07"/>
    <w:rsid w:val="003237F1"/>
    <w:rsid w:val="00324718"/>
    <w:rsid w:val="00324CD0"/>
    <w:rsid w:val="003252E7"/>
    <w:rsid w:val="0032606C"/>
    <w:rsid w:val="00326EAF"/>
    <w:rsid w:val="00327081"/>
    <w:rsid w:val="00327167"/>
    <w:rsid w:val="00327170"/>
    <w:rsid w:val="0032717B"/>
    <w:rsid w:val="003275F5"/>
    <w:rsid w:val="00327B90"/>
    <w:rsid w:val="00327E84"/>
    <w:rsid w:val="003303DC"/>
    <w:rsid w:val="003306CC"/>
    <w:rsid w:val="003309A8"/>
    <w:rsid w:val="00330DB4"/>
    <w:rsid w:val="00330E1E"/>
    <w:rsid w:val="00330F66"/>
    <w:rsid w:val="00331248"/>
    <w:rsid w:val="003313C7"/>
    <w:rsid w:val="0033143B"/>
    <w:rsid w:val="00332B2C"/>
    <w:rsid w:val="00332D52"/>
    <w:rsid w:val="00333B17"/>
    <w:rsid w:val="00333BBF"/>
    <w:rsid w:val="003343D2"/>
    <w:rsid w:val="00334434"/>
    <w:rsid w:val="00335B68"/>
    <w:rsid w:val="0033615A"/>
    <w:rsid w:val="003363D7"/>
    <w:rsid w:val="003367A7"/>
    <w:rsid w:val="00336C05"/>
    <w:rsid w:val="0033757E"/>
    <w:rsid w:val="00337C9B"/>
    <w:rsid w:val="00337DF0"/>
    <w:rsid w:val="00340608"/>
    <w:rsid w:val="00340975"/>
    <w:rsid w:val="003409D7"/>
    <w:rsid w:val="00340C39"/>
    <w:rsid w:val="00340EC8"/>
    <w:rsid w:val="003413CA"/>
    <w:rsid w:val="00341F75"/>
    <w:rsid w:val="00342194"/>
    <w:rsid w:val="00342D8A"/>
    <w:rsid w:val="003432C7"/>
    <w:rsid w:val="00343AF9"/>
    <w:rsid w:val="00344083"/>
    <w:rsid w:val="003444E8"/>
    <w:rsid w:val="00344A80"/>
    <w:rsid w:val="00344BBA"/>
    <w:rsid w:val="003453AF"/>
    <w:rsid w:val="00345FD4"/>
    <w:rsid w:val="00346386"/>
    <w:rsid w:val="00346589"/>
    <w:rsid w:val="00346D2A"/>
    <w:rsid w:val="003474E0"/>
    <w:rsid w:val="00347751"/>
    <w:rsid w:val="00347AF3"/>
    <w:rsid w:val="00347D6E"/>
    <w:rsid w:val="00350EC7"/>
    <w:rsid w:val="00351D79"/>
    <w:rsid w:val="00351FC5"/>
    <w:rsid w:val="00352B31"/>
    <w:rsid w:val="00352D66"/>
    <w:rsid w:val="00352EB4"/>
    <w:rsid w:val="00352EE2"/>
    <w:rsid w:val="00353416"/>
    <w:rsid w:val="00353696"/>
    <w:rsid w:val="0035387B"/>
    <w:rsid w:val="00353A57"/>
    <w:rsid w:val="00353EDC"/>
    <w:rsid w:val="00354EC5"/>
    <w:rsid w:val="00355348"/>
    <w:rsid w:val="00355B32"/>
    <w:rsid w:val="00355E62"/>
    <w:rsid w:val="00355EB0"/>
    <w:rsid w:val="003562FD"/>
    <w:rsid w:val="00356B42"/>
    <w:rsid w:val="00356D62"/>
    <w:rsid w:val="00356E71"/>
    <w:rsid w:val="00356EF9"/>
    <w:rsid w:val="0035775C"/>
    <w:rsid w:val="00357F13"/>
    <w:rsid w:val="00357FC5"/>
    <w:rsid w:val="0036023C"/>
    <w:rsid w:val="0036026E"/>
    <w:rsid w:val="00360B1F"/>
    <w:rsid w:val="00360CAE"/>
    <w:rsid w:val="00360FA0"/>
    <w:rsid w:val="0036141C"/>
    <w:rsid w:val="00361527"/>
    <w:rsid w:val="003615CC"/>
    <w:rsid w:val="00362945"/>
    <w:rsid w:val="00362C71"/>
    <w:rsid w:val="0036392E"/>
    <w:rsid w:val="00363F2A"/>
    <w:rsid w:val="00364056"/>
    <w:rsid w:val="00364715"/>
    <w:rsid w:val="00364A6F"/>
    <w:rsid w:val="00364C89"/>
    <w:rsid w:val="00364E67"/>
    <w:rsid w:val="003660A2"/>
    <w:rsid w:val="00366362"/>
    <w:rsid w:val="0036690B"/>
    <w:rsid w:val="003669C5"/>
    <w:rsid w:val="00366CA5"/>
    <w:rsid w:val="00366CDF"/>
    <w:rsid w:val="00366EA4"/>
    <w:rsid w:val="00367055"/>
    <w:rsid w:val="00367352"/>
    <w:rsid w:val="00367555"/>
    <w:rsid w:val="00367B17"/>
    <w:rsid w:val="00367C74"/>
    <w:rsid w:val="00367E39"/>
    <w:rsid w:val="003703EB"/>
    <w:rsid w:val="00370450"/>
    <w:rsid w:val="00370A1B"/>
    <w:rsid w:val="003712AB"/>
    <w:rsid w:val="00371937"/>
    <w:rsid w:val="00371A50"/>
    <w:rsid w:val="00371DFE"/>
    <w:rsid w:val="003720EB"/>
    <w:rsid w:val="0037212A"/>
    <w:rsid w:val="003730C9"/>
    <w:rsid w:val="00373940"/>
    <w:rsid w:val="0037399B"/>
    <w:rsid w:val="003741C0"/>
    <w:rsid w:val="003744A2"/>
    <w:rsid w:val="0037463A"/>
    <w:rsid w:val="00374657"/>
    <w:rsid w:val="0037476F"/>
    <w:rsid w:val="003747BC"/>
    <w:rsid w:val="00374826"/>
    <w:rsid w:val="00374AD4"/>
    <w:rsid w:val="00374B5C"/>
    <w:rsid w:val="0037504D"/>
    <w:rsid w:val="00375AB1"/>
    <w:rsid w:val="00375B53"/>
    <w:rsid w:val="00376103"/>
    <w:rsid w:val="00376625"/>
    <w:rsid w:val="00376CDF"/>
    <w:rsid w:val="003773CE"/>
    <w:rsid w:val="00377E02"/>
    <w:rsid w:val="003801CB"/>
    <w:rsid w:val="0038039C"/>
    <w:rsid w:val="0038185C"/>
    <w:rsid w:val="003820E1"/>
    <w:rsid w:val="0038222F"/>
    <w:rsid w:val="003827FB"/>
    <w:rsid w:val="003829E0"/>
    <w:rsid w:val="00383A83"/>
    <w:rsid w:val="00383B6A"/>
    <w:rsid w:val="00383DF0"/>
    <w:rsid w:val="003843A6"/>
    <w:rsid w:val="003844F6"/>
    <w:rsid w:val="00384544"/>
    <w:rsid w:val="00384B08"/>
    <w:rsid w:val="00384CC6"/>
    <w:rsid w:val="003850BD"/>
    <w:rsid w:val="00385291"/>
    <w:rsid w:val="00385C88"/>
    <w:rsid w:val="00385CA4"/>
    <w:rsid w:val="00385DE2"/>
    <w:rsid w:val="0038600A"/>
    <w:rsid w:val="00386EC8"/>
    <w:rsid w:val="00387614"/>
    <w:rsid w:val="00387841"/>
    <w:rsid w:val="00387991"/>
    <w:rsid w:val="00390A6C"/>
    <w:rsid w:val="00390FCF"/>
    <w:rsid w:val="003915D9"/>
    <w:rsid w:val="0039191D"/>
    <w:rsid w:val="00391D1F"/>
    <w:rsid w:val="003928B4"/>
    <w:rsid w:val="00392974"/>
    <w:rsid w:val="00392BD4"/>
    <w:rsid w:val="00392C73"/>
    <w:rsid w:val="003932D4"/>
    <w:rsid w:val="003934AF"/>
    <w:rsid w:val="003934C0"/>
    <w:rsid w:val="0039378D"/>
    <w:rsid w:val="0039487F"/>
    <w:rsid w:val="00394D6C"/>
    <w:rsid w:val="00395028"/>
    <w:rsid w:val="00395BED"/>
    <w:rsid w:val="00396012"/>
    <w:rsid w:val="003969A2"/>
    <w:rsid w:val="00396AB1"/>
    <w:rsid w:val="00396E88"/>
    <w:rsid w:val="003970F3"/>
    <w:rsid w:val="003975C1"/>
    <w:rsid w:val="003975DE"/>
    <w:rsid w:val="00397DCF"/>
    <w:rsid w:val="003A00C0"/>
    <w:rsid w:val="003A0C9E"/>
    <w:rsid w:val="003A0E65"/>
    <w:rsid w:val="003A182B"/>
    <w:rsid w:val="003A1EF5"/>
    <w:rsid w:val="003A2482"/>
    <w:rsid w:val="003A2491"/>
    <w:rsid w:val="003A2863"/>
    <w:rsid w:val="003A2D17"/>
    <w:rsid w:val="003A3080"/>
    <w:rsid w:val="003A31CC"/>
    <w:rsid w:val="003A32BB"/>
    <w:rsid w:val="003A37DC"/>
    <w:rsid w:val="003A394A"/>
    <w:rsid w:val="003A3A9D"/>
    <w:rsid w:val="003A61A7"/>
    <w:rsid w:val="003A64A3"/>
    <w:rsid w:val="003A6FED"/>
    <w:rsid w:val="003B16C7"/>
    <w:rsid w:val="003B1C98"/>
    <w:rsid w:val="003B1C9D"/>
    <w:rsid w:val="003B1F07"/>
    <w:rsid w:val="003B1FAD"/>
    <w:rsid w:val="003B1FFD"/>
    <w:rsid w:val="003B22D5"/>
    <w:rsid w:val="003B2774"/>
    <w:rsid w:val="003B3675"/>
    <w:rsid w:val="003B3AB6"/>
    <w:rsid w:val="003B3F13"/>
    <w:rsid w:val="003B3F51"/>
    <w:rsid w:val="003B4239"/>
    <w:rsid w:val="003B4574"/>
    <w:rsid w:val="003B4E1B"/>
    <w:rsid w:val="003B5375"/>
    <w:rsid w:val="003B549F"/>
    <w:rsid w:val="003B5631"/>
    <w:rsid w:val="003B591A"/>
    <w:rsid w:val="003B5CA5"/>
    <w:rsid w:val="003B5DBB"/>
    <w:rsid w:val="003B6CED"/>
    <w:rsid w:val="003B744A"/>
    <w:rsid w:val="003C032B"/>
    <w:rsid w:val="003C10D1"/>
    <w:rsid w:val="003C16B4"/>
    <w:rsid w:val="003C1B3E"/>
    <w:rsid w:val="003C2AC2"/>
    <w:rsid w:val="003C32F9"/>
    <w:rsid w:val="003C36DA"/>
    <w:rsid w:val="003C3837"/>
    <w:rsid w:val="003C3B8D"/>
    <w:rsid w:val="003C5378"/>
    <w:rsid w:val="003C549D"/>
    <w:rsid w:val="003C5826"/>
    <w:rsid w:val="003C5A86"/>
    <w:rsid w:val="003C66F1"/>
    <w:rsid w:val="003C6B05"/>
    <w:rsid w:val="003C6BFC"/>
    <w:rsid w:val="003C71EB"/>
    <w:rsid w:val="003C735D"/>
    <w:rsid w:val="003C7DBE"/>
    <w:rsid w:val="003C7E52"/>
    <w:rsid w:val="003D01FC"/>
    <w:rsid w:val="003D0568"/>
    <w:rsid w:val="003D089A"/>
    <w:rsid w:val="003D0A8D"/>
    <w:rsid w:val="003D0BE4"/>
    <w:rsid w:val="003D0D85"/>
    <w:rsid w:val="003D1104"/>
    <w:rsid w:val="003D1487"/>
    <w:rsid w:val="003D1FE2"/>
    <w:rsid w:val="003D2E4E"/>
    <w:rsid w:val="003D2F14"/>
    <w:rsid w:val="003D310B"/>
    <w:rsid w:val="003D312B"/>
    <w:rsid w:val="003D3F27"/>
    <w:rsid w:val="003D4455"/>
    <w:rsid w:val="003D49BA"/>
    <w:rsid w:val="003D4AC9"/>
    <w:rsid w:val="003D52D1"/>
    <w:rsid w:val="003D531D"/>
    <w:rsid w:val="003D6264"/>
    <w:rsid w:val="003D7153"/>
    <w:rsid w:val="003D72E9"/>
    <w:rsid w:val="003D7BB5"/>
    <w:rsid w:val="003D7BDE"/>
    <w:rsid w:val="003D7CC3"/>
    <w:rsid w:val="003D7D3E"/>
    <w:rsid w:val="003D7F2F"/>
    <w:rsid w:val="003E0170"/>
    <w:rsid w:val="003E0491"/>
    <w:rsid w:val="003E0658"/>
    <w:rsid w:val="003E1208"/>
    <w:rsid w:val="003E1E40"/>
    <w:rsid w:val="003E25C7"/>
    <w:rsid w:val="003E2819"/>
    <w:rsid w:val="003E424F"/>
    <w:rsid w:val="003E4C24"/>
    <w:rsid w:val="003E4E07"/>
    <w:rsid w:val="003E4FB9"/>
    <w:rsid w:val="003E5514"/>
    <w:rsid w:val="003E5787"/>
    <w:rsid w:val="003E58B7"/>
    <w:rsid w:val="003E5AF1"/>
    <w:rsid w:val="003E5FE5"/>
    <w:rsid w:val="003E635B"/>
    <w:rsid w:val="003E65E1"/>
    <w:rsid w:val="003E76E2"/>
    <w:rsid w:val="003E7A83"/>
    <w:rsid w:val="003F0003"/>
    <w:rsid w:val="003F0583"/>
    <w:rsid w:val="003F0B70"/>
    <w:rsid w:val="003F1D13"/>
    <w:rsid w:val="003F231C"/>
    <w:rsid w:val="003F2461"/>
    <w:rsid w:val="003F2543"/>
    <w:rsid w:val="003F2E11"/>
    <w:rsid w:val="003F32CA"/>
    <w:rsid w:val="003F3357"/>
    <w:rsid w:val="003F33A0"/>
    <w:rsid w:val="003F3CBB"/>
    <w:rsid w:val="003F3D32"/>
    <w:rsid w:val="003F4038"/>
    <w:rsid w:val="003F407B"/>
    <w:rsid w:val="003F51A4"/>
    <w:rsid w:val="003F62EA"/>
    <w:rsid w:val="003F6D6E"/>
    <w:rsid w:val="003F6FF8"/>
    <w:rsid w:val="003F7028"/>
    <w:rsid w:val="003F74E1"/>
    <w:rsid w:val="003F772E"/>
    <w:rsid w:val="003F7E1F"/>
    <w:rsid w:val="003F7FA4"/>
    <w:rsid w:val="00400385"/>
    <w:rsid w:val="004008A8"/>
    <w:rsid w:val="00400958"/>
    <w:rsid w:val="0040107C"/>
    <w:rsid w:val="00401370"/>
    <w:rsid w:val="0040167D"/>
    <w:rsid w:val="00401E93"/>
    <w:rsid w:val="00402090"/>
    <w:rsid w:val="00402430"/>
    <w:rsid w:val="0040286E"/>
    <w:rsid w:val="00402A85"/>
    <w:rsid w:val="00402D0C"/>
    <w:rsid w:val="00403818"/>
    <w:rsid w:val="00404515"/>
    <w:rsid w:val="00404D7E"/>
    <w:rsid w:val="00405150"/>
    <w:rsid w:val="00405206"/>
    <w:rsid w:val="004053D8"/>
    <w:rsid w:val="004054C1"/>
    <w:rsid w:val="00406174"/>
    <w:rsid w:val="00406CD1"/>
    <w:rsid w:val="004078F6"/>
    <w:rsid w:val="0040793C"/>
    <w:rsid w:val="00407ADE"/>
    <w:rsid w:val="00410787"/>
    <w:rsid w:val="004108CF"/>
    <w:rsid w:val="004109E3"/>
    <w:rsid w:val="00410B03"/>
    <w:rsid w:val="00410CAC"/>
    <w:rsid w:val="004110E0"/>
    <w:rsid w:val="0041118F"/>
    <w:rsid w:val="00411446"/>
    <w:rsid w:val="004115C6"/>
    <w:rsid w:val="004120CA"/>
    <w:rsid w:val="004128C1"/>
    <w:rsid w:val="00413364"/>
    <w:rsid w:val="00414081"/>
    <w:rsid w:val="00414BE4"/>
    <w:rsid w:val="004155EA"/>
    <w:rsid w:val="004157B0"/>
    <w:rsid w:val="00416714"/>
    <w:rsid w:val="004168CA"/>
    <w:rsid w:val="00417488"/>
    <w:rsid w:val="00417C34"/>
    <w:rsid w:val="00417CA7"/>
    <w:rsid w:val="00417E32"/>
    <w:rsid w:val="004208F7"/>
    <w:rsid w:val="004212D3"/>
    <w:rsid w:val="00421AFE"/>
    <w:rsid w:val="00421BDE"/>
    <w:rsid w:val="00421E0B"/>
    <w:rsid w:val="0042499C"/>
    <w:rsid w:val="00425D81"/>
    <w:rsid w:val="00425FAF"/>
    <w:rsid w:val="004261F5"/>
    <w:rsid w:val="00426A52"/>
    <w:rsid w:val="00426FCD"/>
    <w:rsid w:val="004277D0"/>
    <w:rsid w:val="00427A28"/>
    <w:rsid w:val="00427B4E"/>
    <w:rsid w:val="00427E0D"/>
    <w:rsid w:val="00427FB7"/>
    <w:rsid w:val="004303BE"/>
    <w:rsid w:val="004304C7"/>
    <w:rsid w:val="00430628"/>
    <w:rsid w:val="00431989"/>
    <w:rsid w:val="00431A64"/>
    <w:rsid w:val="00431CF2"/>
    <w:rsid w:val="00431E40"/>
    <w:rsid w:val="00431EE5"/>
    <w:rsid w:val="00432642"/>
    <w:rsid w:val="0043302E"/>
    <w:rsid w:val="004331E6"/>
    <w:rsid w:val="004332FE"/>
    <w:rsid w:val="00433364"/>
    <w:rsid w:val="004333E5"/>
    <w:rsid w:val="00433765"/>
    <w:rsid w:val="00433CBC"/>
    <w:rsid w:val="00434C66"/>
    <w:rsid w:val="00434E1A"/>
    <w:rsid w:val="00434E3F"/>
    <w:rsid w:val="00435127"/>
    <w:rsid w:val="00436690"/>
    <w:rsid w:val="00436FB6"/>
    <w:rsid w:val="004377F4"/>
    <w:rsid w:val="00440502"/>
    <w:rsid w:val="004409E0"/>
    <w:rsid w:val="00441281"/>
    <w:rsid w:val="004417DB"/>
    <w:rsid w:val="00441808"/>
    <w:rsid w:val="00441F03"/>
    <w:rsid w:val="00441F14"/>
    <w:rsid w:val="00442198"/>
    <w:rsid w:val="00442346"/>
    <w:rsid w:val="00442405"/>
    <w:rsid w:val="00442681"/>
    <w:rsid w:val="0044290A"/>
    <w:rsid w:val="00442F70"/>
    <w:rsid w:val="00444183"/>
    <w:rsid w:val="0044434F"/>
    <w:rsid w:val="004459D5"/>
    <w:rsid w:val="00445D30"/>
    <w:rsid w:val="00445D56"/>
    <w:rsid w:val="004460B6"/>
    <w:rsid w:val="004466B5"/>
    <w:rsid w:val="00446750"/>
    <w:rsid w:val="00446794"/>
    <w:rsid w:val="004469A6"/>
    <w:rsid w:val="00446D7A"/>
    <w:rsid w:val="00446DCF"/>
    <w:rsid w:val="00447037"/>
    <w:rsid w:val="0044734C"/>
    <w:rsid w:val="00447695"/>
    <w:rsid w:val="00447DD2"/>
    <w:rsid w:val="004501B0"/>
    <w:rsid w:val="00451184"/>
    <w:rsid w:val="00451774"/>
    <w:rsid w:val="00451AEC"/>
    <w:rsid w:val="00451CC0"/>
    <w:rsid w:val="00452091"/>
    <w:rsid w:val="00452589"/>
    <w:rsid w:val="00452A5B"/>
    <w:rsid w:val="00452FA8"/>
    <w:rsid w:val="00454808"/>
    <w:rsid w:val="0045482E"/>
    <w:rsid w:val="00454E79"/>
    <w:rsid w:val="00455335"/>
    <w:rsid w:val="00455818"/>
    <w:rsid w:val="00455CCC"/>
    <w:rsid w:val="0045657B"/>
    <w:rsid w:val="00456A89"/>
    <w:rsid w:val="00456AED"/>
    <w:rsid w:val="00456D84"/>
    <w:rsid w:val="00457020"/>
    <w:rsid w:val="004572E6"/>
    <w:rsid w:val="004574C4"/>
    <w:rsid w:val="00457CDB"/>
    <w:rsid w:val="0046036E"/>
    <w:rsid w:val="004608C2"/>
    <w:rsid w:val="00460B29"/>
    <w:rsid w:val="00460D0F"/>
    <w:rsid w:val="00460D16"/>
    <w:rsid w:val="004613FD"/>
    <w:rsid w:val="00461DA6"/>
    <w:rsid w:val="004622A2"/>
    <w:rsid w:val="0046272B"/>
    <w:rsid w:val="00462930"/>
    <w:rsid w:val="00462F68"/>
    <w:rsid w:val="00463537"/>
    <w:rsid w:val="00463D24"/>
    <w:rsid w:val="00464027"/>
    <w:rsid w:val="00464233"/>
    <w:rsid w:val="0046447E"/>
    <w:rsid w:val="00464696"/>
    <w:rsid w:val="0046482E"/>
    <w:rsid w:val="00464CCD"/>
    <w:rsid w:val="00464D7B"/>
    <w:rsid w:val="004660E4"/>
    <w:rsid w:val="004660F0"/>
    <w:rsid w:val="0046661E"/>
    <w:rsid w:val="00467EC2"/>
    <w:rsid w:val="004700C8"/>
    <w:rsid w:val="004706B5"/>
    <w:rsid w:val="00470767"/>
    <w:rsid w:val="00470922"/>
    <w:rsid w:val="00470A52"/>
    <w:rsid w:val="00472256"/>
    <w:rsid w:val="0047238E"/>
    <w:rsid w:val="00472C2B"/>
    <w:rsid w:val="00472E3C"/>
    <w:rsid w:val="00472FB7"/>
    <w:rsid w:val="00473060"/>
    <w:rsid w:val="0047317F"/>
    <w:rsid w:val="0047353B"/>
    <w:rsid w:val="00473746"/>
    <w:rsid w:val="00473977"/>
    <w:rsid w:val="00473AAF"/>
    <w:rsid w:val="00473C2B"/>
    <w:rsid w:val="00474C1A"/>
    <w:rsid w:val="00475685"/>
    <w:rsid w:val="00475D2F"/>
    <w:rsid w:val="004761D5"/>
    <w:rsid w:val="00476310"/>
    <w:rsid w:val="00476D67"/>
    <w:rsid w:val="00476FE6"/>
    <w:rsid w:val="00477D50"/>
    <w:rsid w:val="00480F88"/>
    <w:rsid w:val="00481353"/>
    <w:rsid w:val="004816FA"/>
    <w:rsid w:val="00481E5C"/>
    <w:rsid w:val="004824CD"/>
    <w:rsid w:val="00483810"/>
    <w:rsid w:val="0048382A"/>
    <w:rsid w:val="00483AB2"/>
    <w:rsid w:val="004840E1"/>
    <w:rsid w:val="004844F1"/>
    <w:rsid w:val="0048469F"/>
    <w:rsid w:val="00484809"/>
    <w:rsid w:val="00484A76"/>
    <w:rsid w:val="00484DDD"/>
    <w:rsid w:val="00486ADF"/>
    <w:rsid w:val="004874D8"/>
    <w:rsid w:val="00487FBB"/>
    <w:rsid w:val="00490736"/>
    <w:rsid w:val="004912EA"/>
    <w:rsid w:val="0049167B"/>
    <w:rsid w:val="00491C17"/>
    <w:rsid w:val="004922FF"/>
    <w:rsid w:val="004928DC"/>
    <w:rsid w:val="004930DC"/>
    <w:rsid w:val="004938F5"/>
    <w:rsid w:val="00493E76"/>
    <w:rsid w:val="004945F6"/>
    <w:rsid w:val="004947B3"/>
    <w:rsid w:val="00494C05"/>
    <w:rsid w:val="00494D40"/>
    <w:rsid w:val="00495013"/>
    <w:rsid w:val="0049603E"/>
    <w:rsid w:val="004967AC"/>
    <w:rsid w:val="00496A92"/>
    <w:rsid w:val="004A0A46"/>
    <w:rsid w:val="004A0F57"/>
    <w:rsid w:val="004A0FDD"/>
    <w:rsid w:val="004A1147"/>
    <w:rsid w:val="004A1825"/>
    <w:rsid w:val="004A1C8D"/>
    <w:rsid w:val="004A1E4F"/>
    <w:rsid w:val="004A26B0"/>
    <w:rsid w:val="004A2A31"/>
    <w:rsid w:val="004A313E"/>
    <w:rsid w:val="004A31D5"/>
    <w:rsid w:val="004A3376"/>
    <w:rsid w:val="004A33E0"/>
    <w:rsid w:val="004A3C33"/>
    <w:rsid w:val="004A4EF1"/>
    <w:rsid w:val="004A6055"/>
    <w:rsid w:val="004A63BB"/>
    <w:rsid w:val="004A69B1"/>
    <w:rsid w:val="004A72F2"/>
    <w:rsid w:val="004A7D6D"/>
    <w:rsid w:val="004A7F28"/>
    <w:rsid w:val="004A7F41"/>
    <w:rsid w:val="004B067A"/>
    <w:rsid w:val="004B1871"/>
    <w:rsid w:val="004B20F8"/>
    <w:rsid w:val="004B24A3"/>
    <w:rsid w:val="004B2BCF"/>
    <w:rsid w:val="004B328C"/>
    <w:rsid w:val="004B3B61"/>
    <w:rsid w:val="004B3DB7"/>
    <w:rsid w:val="004B46F4"/>
    <w:rsid w:val="004B5A46"/>
    <w:rsid w:val="004B5CD2"/>
    <w:rsid w:val="004B5D15"/>
    <w:rsid w:val="004B69B4"/>
    <w:rsid w:val="004B6CBA"/>
    <w:rsid w:val="004B7AE5"/>
    <w:rsid w:val="004B7BE0"/>
    <w:rsid w:val="004C0173"/>
    <w:rsid w:val="004C047A"/>
    <w:rsid w:val="004C0924"/>
    <w:rsid w:val="004C0B67"/>
    <w:rsid w:val="004C105E"/>
    <w:rsid w:val="004C136A"/>
    <w:rsid w:val="004C23D6"/>
    <w:rsid w:val="004C2C21"/>
    <w:rsid w:val="004C2D92"/>
    <w:rsid w:val="004C2EA3"/>
    <w:rsid w:val="004C32B0"/>
    <w:rsid w:val="004C346D"/>
    <w:rsid w:val="004C5130"/>
    <w:rsid w:val="004C6685"/>
    <w:rsid w:val="004C700B"/>
    <w:rsid w:val="004C710D"/>
    <w:rsid w:val="004C7D7F"/>
    <w:rsid w:val="004D01A0"/>
    <w:rsid w:val="004D07B3"/>
    <w:rsid w:val="004D07C5"/>
    <w:rsid w:val="004D0B54"/>
    <w:rsid w:val="004D1087"/>
    <w:rsid w:val="004D1A5A"/>
    <w:rsid w:val="004D265A"/>
    <w:rsid w:val="004D3793"/>
    <w:rsid w:val="004D3F92"/>
    <w:rsid w:val="004D43C9"/>
    <w:rsid w:val="004D4A43"/>
    <w:rsid w:val="004D4B1B"/>
    <w:rsid w:val="004D5353"/>
    <w:rsid w:val="004D55DF"/>
    <w:rsid w:val="004D560E"/>
    <w:rsid w:val="004D571A"/>
    <w:rsid w:val="004D59CD"/>
    <w:rsid w:val="004D59D8"/>
    <w:rsid w:val="004D6587"/>
    <w:rsid w:val="004D66F1"/>
    <w:rsid w:val="004D78F0"/>
    <w:rsid w:val="004D7910"/>
    <w:rsid w:val="004D7BF7"/>
    <w:rsid w:val="004D7CAD"/>
    <w:rsid w:val="004E0267"/>
    <w:rsid w:val="004E02EA"/>
    <w:rsid w:val="004E050B"/>
    <w:rsid w:val="004E1041"/>
    <w:rsid w:val="004E1987"/>
    <w:rsid w:val="004E20AD"/>
    <w:rsid w:val="004E2600"/>
    <w:rsid w:val="004E262C"/>
    <w:rsid w:val="004E2673"/>
    <w:rsid w:val="004E295A"/>
    <w:rsid w:val="004E39F8"/>
    <w:rsid w:val="004E3E1E"/>
    <w:rsid w:val="004E4A98"/>
    <w:rsid w:val="004E4C54"/>
    <w:rsid w:val="004E5473"/>
    <w:rsid w:val="004E55A2"/>
    <w:rsid w:val="004E7302"/>
    <w:rsid w:val="004E795E"/>
    <w:rsid w:val="004E7FEA"/>
    <w:rsid w:val="004F1C86"/>
    <w:rsid w:val="004F2399"/>
    <w:rsid w:val="004F26CF"/>
    <w:rsid w:val="004F2B5B"/>
    <w:rsid w:val="004F3012"/>
    <w:rsid w:val="004F39D6"/>
    <w:rsid w:val="004F3AB7"/>
    <w:rsid w:val="004F3BC1"/>
    <w:rsid w:val="004F40E2"/>
    <w:rsid w:val="004F4289"/>
    <w:rsid w:val="004F458F"/>
    <w:rsid w:val="004F4950"/>
    <w:rsid w:val="004F5000"/>
    <w:rsid w:val="004F50D5"/>
    <w:rsid w:val="004F557F"/>
    <w:rsid w:val="004F572B"/>
    <w:rsid w:val="004F5995"/>
    <w:rsid w:val="004F6AD6"/>
    <w:rsid w:val="004F7075"/>
    <w:rsid w:val="004F7FF6"/>
    <w:rsid w:val="0050001F"/>
    <w:rsid w:val="0050004B"/>
    <w:rsid w:val="0050010A"/>
    <w:rsid w:val="00500C0A"/>
    <w:rsid w:val="00500D23"/>
    <w:rsid w:val="00500E2F"/>
    <w:rsid w:val="00501003"/>
    <w:rsid w:val="00501073"/>
    <w:rsid w:val="00501E2E"/>
    <w:rsid w:val="0050200A"/>
    <w:rsid w:val="00502361"/>
    <w:rsid w:val="00502635"/>
    <w:rsid w:val="00502729"/>
    <w:rsid w:val="00502D59"/>
    <w:rsid w:val="00502E06"/>
    <w:rsid w:val="00502E0D"/>
    <w:rsid w:val="00502FB1"/>
    <w:rsid w:val="00503786"/>
    <w:rsid w:val="005042CB"/>
    <w:rsid w:val="00504E1D"/>
    <w:rsid w:val="00504ECC"/>
    <w:rsid w:val="005054AB"/>
    <w:rsid w:val="00506548"/>
    <w:rsid w:val="005065EF"/>
    <w:rsid w:val="00506729"/>
    <w:rsid w:val="0050694E"/>
    <w:rsid w:val="00506954"/>
    <w:rsid w:val="00507790"/>
    <w:rsid w:val="00507CE3"/>
    <w:rsid w:val="00510AA0"/>
    <w:rsid w:val="00510E16"/>
    <w:rsid w:val="005113D8"/>
    <w:rsid w:val="00511444"/>
    <w:rsid w:val="005122D4"/>
    <w:rsid w:val="0051267D"/>
    <w:rsid w:val="00512813"/>
    <w:rsid w:val="00514048"/>
    <w:rsid w:val="005140F2"/>
    <w:rsid w:val="00514B54"/>
    <w:rsid w:val="00514B8F"/>
    <w:rsid w:val="00515A16"/>
    <w:rsid w:val="005170D8"/>
    <w:rsid w:val="005174B6"/>
    <w:rsid w:val="00517B30"/>
    <w:rsid w:val="00517FC1"/>
    <w:rsid w:val="005200C2"/>
    <w:rsid w:val="0052036D"/>
    <w:rsid w:val="00520B34"/>
    <w:rsid w:val="00521167"/>
    <w:rsid w:val="00521877"/>
    <w:rsid w:val="00522030"/>
    <w:rsid w:val="00522B97"/>
    <w:rsid w:val="00522F1B"/>
    <w:rsid w:val="00523456"/>
    <w:rsid w:val="00523614"/>
    <w:rsid w:val="005237BD"/>
    <w:rsid w:val="00523EF3"/>
    <w:rsid w:val="00524421"/>
    <w:rsid w:val="00524855"/>
    <w:rsid w:val="00524C3D"/>
    <w:rsid w:val="00524E1F"/>
    <w:rsid w:val="0052512F"/>
    <w:rsid w:val="005251FC"/>
    <w:rsid w:val="0052522A"/>
    <w:rsid w:val="005255A5"/>
    <w:rsid w:val="0052570B"/>
    <w:rsid w:val="00526B65"/>
    <w:rsid w:val="00526E96"/>
    <w:rsid w:val="00527170"/>
    <w:rsid w:val="005277E7"/>
    <w:rsid w:val="00530DB1"/>
    <w:rsid w:val="005317BF"/>
    <w:rsid w:val="00531BE0"/>
    <w:rsid w:val="00531FEB"/>
    <w:rsid w:val="00532232"/>
    <w:rsid w:val="005328B0"/>
    <w:rsid w:val="00532B31"/>
    <w:rsid w:val="00532B77"/>
    <w:rsid w:val="00532EAF"/>
    <w:rsid w:val="00533DCF"/>
    <w:rsid w:val="00534AA9"/>
    <w:rsid w:val="00534B04"/>
    <w:rsid w:val="00534F05"/>
    <w:rsid w:val="005351E2"/>
    <w:rsid w:val="005357B1"/>
    <w:rsid w:val="0053581D"/>
    <w:rsid w:val="005366B6"/>
    <w:rsid w:val="00536972"/>
    <w:rsid w:val="00536FCE"/>
    <w:rsid w:val="0053789A"/>
    <w:rsid w:val="00537D4E"/>
    <w:rsid w:val="005400F4"/>
    <w:rsid w:val="00540660"/>
    <w:rsid w:val="00540B41"/>
    <w:rsid w:val="005414DE"/>
    <w:rsid w:val="00541B73"/>
    <w:rsid w:val="00541BD8"/>
    <w:rsid w:val="00542E15"/>
    <w:rsid w:val="0054300A"/>
    <w:rsid w:val="00543822"/>
    <w:rsid w:val="00544AEC"/>
    <w:rsid w:val="00544D02"/>
    <w:rsid w:val="00545994"/>
    <w:rsid w:val="00545AFD"/>
    <w:rsid w:val="00546CB5"/>
    <w:rsid w:val="0054707B"/>
    <w:rsid w:val="0054740B"/>
    <w:rsid w:val="00547523"/>
    <w:rsid w:val="005475FA"/>
    <w:rsid w:val="00547659"/>
    <w:rsid w:val="005500A7"/>
    <w:rsid w:val="0055019C"/>
    <w:rsid w:val="005502B3"/>
    <w:rsid w:val="005507C9"/>
    <w:rsid w:val="00550AA1"/>
    <w:rsid w:val="005512F8"/>
    <w:rsid w:val="00552D18"/>
    <w:rsid w:val="00552D1E"/>
    <w:rsid w:val="00552D2A"/>
    <w:rsid w:val="005536BD"/>
    <w:rsid w:val="00553ADB"/>
    <w:rsid w:val="0055592F"/>
    <w:rsid w:val="00555AE3"/>
    <w:rsid w:val="00555F89"/>
    <w:rsid w:val="005561CF"/>
    <w:rsid w:val="00556B36"/>
    <w:rsid w:val="00556FDF"/>
    <w:rsid w:val="00557250"/>
    <w:rsid w:val="005573B2"/>
    <w:rsid w:val="00557843"/>
    <w:rsid w:val="005609F4"/>
    <w:rsid w:val="00560D49"/>
    <w:rsid w:val="00561257"/>
    <w:rsid w:val="00561A30"/>
    <w:rsid w:val="00562311"/>
    <w:rsid w:val="00562325"/>
    <w:rsid w:val="005625C5"/>
    <w:rsid w:val="0056283B"/>
    <w:rsid w:val="0056365A"/>
    <w:rsid w:val="00563A4F"/>
    <w:rsid w:val="00563FCA"/>
    <w:rsid w:val="00564BEA"/>
    <w:rsid w:val="00564C62"/>
    <w:rsid w:val="00564C77"/>
    <w:rsid w:val="00564D7B"/>
    <w:rsid w:val="00564FF5"/>
    <w:rsid w:val="00565224"/>
    <w:rsid w:val="00565EE0"/>
    <w:rsid w:val="005660AC"/>
    <w:rsid w:val="00566288"/>
    <w:rsid w:val="0056637D"/>
    <w:rsid w:val="0056642E"/>
    <w:rsid w:val="00566F0D"/>
    <w:rsid w:val="00567354"/>
    <w:rsid w:val="0056752D"/>
    <w:rsid w:val="0057033E"/>
    <w:rsid w:val="0057047E"/>
    <w:rsid w:val="00570894"/>
    <w:rsid w:val="00570932"/>
    <w:rsid w:val="00570A6D"/>
    <w:rsid w:val="00570C3B"/>
    <w:rsid w:val="00570E3B"/>
    <w:rsid w:val="0057232C"/>
    <w:rsid w:val="005727E1"/>
    <w:rsid w:val="00572D46"/>
    <w:rsid w:val="005731C8"/>
    <w:rsid w:val="00573783"/>
    <w:rsid w:val="00573E58"/>
    <w:rsid w:val="00573F38"/>
    <w:rsid w:val="0057424A"/>
    <w:rsid w:val="005748A9"/>
    <w:rsid w:val="0057492C"/>
    <w:rsid w:val="0057586B"/>
    <w:rsid w:val="00575AB3"/>
    <w:rsid w:val="00576E73"/>
    <w:rsid w:val="00577530"/>
    <w:rsid w:val="0057785E"/>
    <w:rsid w:val="005815E2"/>
    <w:rsid w:val="00581821"/>
    <w:rsid w:val="00581A80"/>
    <w:rsid w:val="00582703"/>
    <w:rsid w:val="00582995"/>
    <w:rsid w:val="00582DA5"/>
    <w:rsid w:val="00582F0A"/>
    <w:rsid w:val="00582F4E"/>
    <w:rsid w:val="00583EAE"/>
    <w:rsid w:val="00584A5B"/>
    <w:rsid w:val="00585474"/>
    <w:rsid w:val="0058657F"/>
    <w:rsid w:val="0058771B"/>
    <w:rsid w:val="0058779F"/>
    <w:rsid w:val="00587C8D"/>
    <w:rsid w:val="00590D36"/>
    <w:rsid w:val="00591278"/>
    <w:rsid w:val="00591993"/>
    <w:rsid w:val="00591CC4"/>
    <w:rsid w:val="00592104"/>
    <w:rsid w:val="00592836"/>
    <w:rsid w:val="00592D9A"/>
    <w:rsid w:val="00592EB2"/>
    <w:rsid w:val="005935C3"/>
    <w:rsid w:val="00594311"/>
    <w:rsid w:val="005945B6"/>
    <w:rsid w:val="00594795"/>
    <w:rsid w:val="005956EA"/>
    <w:rsid w:val="00595A01"/>
    <w:rsid w:val="00596D0F"/>
    <w:rsid w:val="00596DDB"/>
    <w:rsid w:val="00596EB8"/>
    <w:rsid w:val="00596FF2"/>
    <w:rsid w:val="00597368"/>
    <w:rsid w:val="0059799C"/>
    <w:rsid w:val="00597A56"/>
    <w:rsid w:val="00597AD1"/>
    <w:rsid w:val="005A0589"/>
    <w:rsid w:val="005A05DF"/>
    <w:rsid w:val="005A074E"/>
    <w:rsid w:val="005A0A26"/>
    <w:rsid w:val="005A0CE2"/>
    <w:rsid w:val="005A124C"/>
    <w:rsid w:val="005A1324"/>
    <w:rsid w:val="005A1994"/>
    <w:rsid w:val="005A2250"/>
    <w:rsid w:val="005A2312"/>
    <w:rsid w:val="005A23E5"/>
    <w:rsid w:val="005A2480"/>
    <w:rsid w:val="005A2543"/>
    <w:rsid w:val="005A284C"/>
    <w:rsid w:val="005A32C5"/>
    <w:rsid w:val="005A378D"/>
    <w:rsid w:val="005A383E"/>
    <w:rsid w:val="005A4730"/>
    <w:rsid w:val="005A48D2"/>
    <w:rsid w:val="005A4ACA"/>
    <w:rsid w:val="005A4CA7"/>
    <w:rsid w:val="005A5670"/>
    <w:rsid w:val="005A57DE"/>
    <w:rsid w:val="005A59CA"/>
    <w:rsid w:val="005A6334"/>
    <w:rsid w:val="005A687C"/>
    <w:rsid w:val="005A6964"/>
    <w:rsid w:val="005A6B7E"/>
    <w:rsid w:val="005A6CB0"/>
    <w:rsid w:val="005A7420"/>
    <w:rsid w:val="005B01B7"/>
    <w:rsid w:val="005B02DA"/>
    <w:rsid w:val="005B0924"/>
    <w:rsid w:val="005B0A2F"/>
    <w:rsid w:val="005B103A"/>
    <w:rsid w:val="005B1466"/>
    <w:rsid w:val="005B1C95"/>
    <w:rsid w:val="005B2283"/>
    <w:rsid w:val="005B2362"/>
    <w:rsid w:val="005B241B"/>
    <w:rsid w:val="005B25D2"/>
    <w:rsid w:val="005B28D7"/>
    <w:rsid w:val="005B3390"/>
    <w:rsid w:val="005B379C"/>
    <w:rsid w:val="005B3B77"/>
    <w:rsid w:val="005B3F7A"/>
    <w:rsid w:val="005B43FB"/>
    <w:rsid w:val="005B541B"/>
    <w:rsid w:val="005B597D"/>
    <w:rsid w:val="005B5C02"/>
    <w:rsid w:val="005B627E"/>
    <w:rsid w:val="005B6607"/>
    <w:rsid w:val="005B6847"/>
    <w:rsid w:val="005B6F3E"/>
    <w:rsid w:val="005B7384"/>
    <w:rsid w:val="005B7516"/>
    <w:rsid w:val="005B7DCD"/>
    <w:rsid w:val="005B7EB9"/>
    <w:rsid w:val="005C05C2"/>
    <w:rsid w:val="005C0626"/>
    <w:rsid w:val="005C07BE"/>
    <w:rsid w:val="005C0CBF"/>
    <w:rsid w:val="005C1686"/>
    <w:rsid w:val="005C1809"/>
    <w:rsid w:val="005C192D"/>
    <w:rsid w:val="005C1F68"/>
    <w:rsid w:val="005C3960"/>
    <w:rsid w:val="005C3CA8"/>
    <w:rsid w:val="005C3CF5"/>
    <w:rsid w:val="005C4167"/>
    <w:rsid w:val="005C42BC"/>
    <w:rsid w:val="005C491D"/>
    <w:rsid w:val="005C4C64"/>
    <w:rsid w:val="005C4DFF"/>
    <w:rsid w:val="005C6003"/>
    <w:rsid w:val="005C657D"/>
    <w:rsid w:val="005C6809"/>
    <w:rsid w:val="005C6EA1"/>
    <w:rsid w:val="005C6FE0"/>
    <w:rsid w:val="005C7644"/>
    <w:rsid w:val="005C7C34"/>
    <w:rsid w:val="005D026F"/>
    <w:rsid w:val="005D0A13"/>
    <w:rsid w:val="005D0ABC"/>
    <w:rsid w:val="005D0F0D"/>
    <w:rsid w:val="005D0F7D"/>
    <w:rsid w:val="005D1695"/>
    <w:rsid w:val="005D1719"/>
    <w:rsid w:val="005D1868"/>
    <w:rsid w:val="005D1872"/>
    <w:rsid w:val="005D1D92"/>
    <w:rsid w:val="005D2296"/>
    <w:rsid w:val="005D27D3"/>
    <w:rsid w:val="005D292D"/>
    <w:rsid w:val="005D2ED6"/>
    <w:rsid w:val="005D3450"/>
    <w:rsid w:val="005D3C51"/>
    <w:rsid w:val="005D40D8"/>
    <w:rsid w:val="005D41D9"/>
    <w:rsid w:val="005D46FB"/>
    <w:rsid w:val="005D53AF"/>
    <w:rsid w:val="005D53CC"/>
    <w:rsid w:val="005D543C"/>
    <w:rsid w:val="005D54F4"/>
    <w:rsid w:val="005D580F"/>
    <w:rsid w:val="005D5BE6"/>
    <w:rsid w:val="005D643C"/>
    <w:rsid w:val="005D6544"/>
    <w:rsid w:val="005D6A68"/>
    <w:rsid w:val="005D70F9"/>
    <w:rsid w:val="005D725A"/>
    <w:rsid w:val="005D75F9"/>
    <w:rsid w:val="005D776A"/>
    <w:rsid w:val="005D7F3F"/>
    <w:rsid w:val="005E107B"/>
    <w:rsid w:val="005E1B47"/>
    <w:rsid w:val="005E2B2C"/>
    <w:rsid w:val="005E2E5B"/>
    <w:rsid w:val="005E33B1"/>
    <w:rsid w:val="005E354E"/>
    <w:rsid w:val="005E37E1"/>
    <w:rsid w:val="005E3802"/>
    <w:rsid w:val="005E3960"/>
    <w:rsid w:val="005E4A70"/>
    <w:rsid w:val="005E4AB9"/>
    <w:rsid w:val="005E6AD6"/>
    <w:rsid w:val="005E6FC9"/>
    <w:rsid w:val="005E73DD"/>
    <w:rsid w:val="005E745A"/>
    <w:rsid w:val="005E7623"/>
    <w:rsid w:val="005E7930"/>
    <w:rsid w:val="005F00A8"/>
    <w:rsid w:val="005F0480"/>
    <w:rsid w:val="005F04FA"/>
    <w:rsid w:val="005F0737"/>
    <w:rsid w:val="005F0C5F"/>
    <w:rsid w:val="005F1061"/>
    <w:rsid w:val="005F1C8E"/>
    <w:rsid w:val="005F2137"/>
    <w:rsid w:val="005F21E0"/>
    <w:rsid w:val="005F2393"/>
    <w:rsid w:val="005F265D"/>
    <w:rsid w:val="005F2B0F"/>
    <w:rsid w:val="005F2BDC"/>
    <w:rsid w:val="005F3404"/>
    <w:rsid w:val="005F3688"/>
    <w:rsid w:val="005F4280"/>
    <w:rsid w:val="005F5EDB"/>
    <w:rsid w:val="005F5F9B"/>
    <w:rsid w:val="005F68BC"/>
    <w:rsid w:val="005F6D13"/>
    <w:rsid w:val="005F7468"/>
    <w:rsid w:val="005F7A52"/>
    <w:rsid w:val="005F7C0E"/>
    <w:rsid w:val="0060021D"/>
    <w:rsid w:val="00600384"/>
    <w:rsid w:val="0060067A"/>
    <w:rsid w:val="00600699"/>
    <w:rsid w:val="0060104B"/>
    <w:rsid w:val="0060151F"/>
    <w:rsid w:val="0060183E"/>
    <w:rsid w:val="006025CA"/>
    <w:rsid w:val="006036B6"/>
    <w:rsid w:val="00603B94"/>
    <w:rsid w:val="00604859"/>
    <w:rsid w:val="00604E77"/>
    <w:rsid w:val="0060623F"/>
    <w:rsid w:val="00607818"/>
    <w:rsid w:val="006078B3"/>
    <w:rsid w:val="006078EB"/>
    <w:rsid w:val="00610091"/>
    <w:rsid w:val="006100DD"/>
    <w:rsid w:val="006103C9"/>
    <w:rsid w:val="00610DDB"/>
    <w:rsid w:val="00611019"/>
    <w:rsid w:val="00611DBD"/>
    <w:rsid w:val="00611FB6"/>
    <w:rsid w:val="00611FDF"/>
    <w:rsid w:val="0061241A"/>
    <w:rsid w:val="0061249F"/>
    <w:rsid w:val="0061250C"/>
    <w:rsid w:val="00613634"/>
    <w:rsid w:val="00613667"/>
    <w:rsid w:val="006136F9"/>
    <w:rsid w:val="006147FE"/>
    <w:rsid w:val="00615428"/>
    <w:rsid w:val="00615439"/>
    <w:rsid w:val="00615A73"/>
    <w:rsid w:val="00616136"/>
    <w:rsid w:val="00616898"/>
    <w:rsid w:val="006173F6"/>
    <w:rsid w:val="006179D8"/>
    <w:rsid w:val="00617A66"/>
    <w:rsid w:val="00617FB0"/>
    <w:rsid w:val="0062032A"/>
    <w:rsid w:val="006203BF"/>
    <w:rsid w:val="00620A2F"/>
    <w:rsid w:val="00620AF0"/>
    <w:rsid w:val="00620E3E"/>
    <w:rsid w:val="006213F8"/>
    <w:rsid w:val="00622004"/>
    <w:rsid w:val="00622367"/>
    <w:rsid w:val="00622514"/>
    <w:rsid w:val="00622837"/>
    <w:rsid w:val="006233C4"/>
    <w:rsid w:val="00623520"/>
    <w:rsid w:val="00623549"/>
    <w:rsid w:val="00623755"/>
    <w:rsid w:val="00623869"/>
    <w:rsid w:val="00623BB6"/>
    <w:rsid w:val="00624C26"/>
    <w:rsid w:val="006255C6"/>
    <w:rsid w:val="006255D3"/>
    <w:rsid w:val="00625796"/>
    <w:rsid w:val="006260DE"/>
    <w:rsid w:val="006262EA"/>
    <w:rsid w:val="006269BF"/>
    <w:rsid w:val="00627953"/>
    <w:rsid w:val="00627BEB"/>
    <w:rsid w:val="00627CD0"/>
    <w:rsid w:val="00630458"/>
    <w:rsid w:val="00630A8D"/>
    <w:rsid w:val="00631796"/>
    <w:rsid w:val="00631914"/>
    <w:rsid w:val="00631F36"/>
    <w:rsid w:val="00632372"/>
    <w:rsid w:val="00632699"/>
    <w:rsid w:val="00632FFB"/>
    <w:rsid w:val="00633465"/>
    <w:rsid w:val="0063397D"/>
    <w:rsid w:val="00633B1C"/>
    <w:rsid w:val="00633FBA"/>
    <w:rsid w:val="00633FCE"/>
    <w:rsid w:val="00634316"/>
    <w:rsid w:val="00636995"/>
    <w:rsid w:val="006379AA"/>
    <w:rsid w:val="00637DDB"/>
    <w:rsid w:val="00637F53"/>
    <w:rsid w:val="00637F92"/>
    <w:rsid w:val="006402B8"/>
    <w:rsid w:val="00640C6F"/>
    <w:rsid w:val="00640E6A"/>
    <w:rsid w:val="0064153B"/>
    <w:rsid w:val="00641C34"/>
    <w:rsid w:val="00641CF0"/>
    <w:rsid w:val="00641F56"/>
    <w:rsid w:val="00642726"/>
    <w:rsid w:val="006436FC"/>
    <w:rsid w:val="0064387B"/>
    <w:rsid w:val="00643920"/>
    <w:rsid w:val="00643B10"/>
    <w:rsid w:val="00644693"/>
    <w:rsid w:val="00644AB3"/>
    <w:rsid w:val="00645098"/>
    <w:rsid w:val="006453B2"/>
    <w:rsid w:val="00645C16"/>
    <w:rsid w:val="00645E3E"/>
    <w:rsid w:val="00646049"/>
    <w:rsid w:val="00646548"/>
    <w:rsid w:val="00647D63"/>
    <w:rsid w:val="00650CE3"/>
    <w:rsid w:val="00651430"/>
    <w:rsid w:val="006515B8"/>
    <w:rsid w:val="00651C77"/>
    <w:rsid w:val="00651CA1"/>
    <w:rsid w:val="00651CC8"/>
    <w:rsid w:val="00651CD2"/>
    <w:rsid w:val="00651D7A"/>
    <w:rsid w:val="00652075"/>
    <w:rsid w:val="00652905"/>
    <w:rsid w:val="006532AF"/>
    <w:rsid w:val="00653401"/>
    <w:rsid w:val="0065375D"/>
    <w:rsid w:val="00653933"/>
    <w:rsid w:val="00653EB9"/>
    <w:rsid w:val="00654CB6"/>
    <w:rsid w:val="00655750"/>
    <w:rsid w:val="006557EC"/>
    <w:rsid w:val="00655CCC"/>
    <w:rsid w:val="00655D4D"/>
    <w:rsid w:val="006563C1"/>
    <w:rsid w:val="0065665A"/>
    <w:rsid w:val="00656A3B"/>
    <w:rsid w:val="00656C86"/>
    <w:rsid w:val="00656FE7"/>
    <w:rsid w:val="00656FF8"/>
    <w:rsid w:val="00660F5B"/>
    <w:rsid w:val="0066209A"/>
    <w:rsid w:val="006620B0"/>
    <w:rsid w:val="00662BFA"/>
    <w:rsid w:val="00662F8A"/>
    <w:rsid w:val="00663800"/>
    <w:rsid w:val="0066397A"/>
    <w:rsid w:val="006643B7"/>
    <w:rsid w:val="006646AE"/>
    <w:rsid w:val="00664BEC"/>
    <w:rsid w:val="00664F6A"/>
    <w:rsid w:val="00665238"/>
    <w:rsid w:val="00665EDF"/>
    <w:rsid w:val="00666083"/>
    <w:rsid w:val="006667AA"/>
    <w:rsid w:val="00666830"/>
    <w:rsid w:val="00666D8E"/>
    <w:rsid w:val="0066780C"/>
    <w:rsid w:val="00667911"/>
    <w:rsid w:val="00670D04"/>
    <w:rsid w:val="00670D50"/>
    <w:rsid w:val="00670FFF"/>
    <w:rsid w:val="00671A40"/>
    <w:rsid w:val="006725EC"/>
    <w:rsid w:val="0067264E"/>
    <w:rsid w:val="00672EB2"/>
    <w:rsid w:val="0067389A"/>
    <w:rsid w:val="00673CF8"/>
    <w:rsid w:val="0067405B"/>
    <w:rsid w:val="00674754"/>
    <w:rsid w:val="00674995"/>
    <w:rsid w:val="006749D0"/>
    <w:rsid w:val="00674D0E"/>
    <w:rsid w:val="006754D9"/>
    <w:rsid w:val="00675520"/>
    <w:rsid w:val="0067591B"/>
    <w:rsid w:val="006763B9"/>
    <w:rsid w:val="006764CB"/>
    <w:rsid w:val="00676BE5"/>
    <w:rsid w:val="00676F53"/>
    <w:rsid w:val="00677FD8"/>
    <w:rsid w:val="00680D86"/>
    <w:rsid w:val="00681A2F"/>
    <w:rsid w:val="00682455"/>
    <w:rsid w:val="00682C07"/>
    <w:rsid w:val="00683E63"/>
    <w:rsid w:val="00683EA1"/>
    <w:rsid w:val="00684349"/>
    <w:rsid w:val="0068483D"/>
    <w:rsid w:val="00685302"/>
    <w:rsid w:val="00685470"/>
    <w:rsid w:val="00685A53"/>
    <w:rsid w:val="00685A91"/>
    <w:rsid w:val="0068617F"/>
    <w:rsid w:val="00686231"/>
    <w:rsid w:val="006864FE"/>
    <w:rsid w:val="00686975"/>
    <w:rsid w:val="00686C9C"/>
    <w:rsid w:val="00686E93"/>
    <w:rsid w:val="006872BD"/>
    <w:rsid w:val="00687A8D"/>
    <w:rsid w:val="00687BD8"/>
    <w:rsid w:val="00690586"/>
    <w:rsid w:val="0069077C"/>
    <w:rsid w:val="00690B6B"/>
    <w:rsid w:val="00692E5B"/>
    <w:rsid w:val="0069330C"/>
    <w:rsid w:val="00693432"/>
    <w:rsid w:val="00693568"/>
    <w:rsid w:val="00693B64"/>
    <w:rsid w:val="00693BA7"/>
    <w:rsid w:val="00693E6B"/>
    <w:rsid w:val="006941A3"/>
    <w:rsid w:val="006942FD"/>
    <w:rsid w:val="00694B0A"/>
    <w:rsid w:val="00694D68"/>
    <w:rsid w:val="006951B6"/>
    <w:rsid w:val="0069575F"/>
    <w:rsid w:val="00695AB4"/>
    <w:rsid w:val="00695DF2"/>
    <w:rsid w:val="006967ED"/>
    <w:rsid w:val="00696D11"/>
    <w:rsid w:val="00697397"/>
    <w:rsid w:val="006979F0"/>
    <w:rsid w:val="006A018A"/>
    <w:rsid w:val="006A120B"/>
    <w:rsid w:val="006A1281"/>
    <w:rsid w:val="006A1EB9"/>
    <w:rsid w:val="006A223B"/>
    <w:rsid w:val="006A2591"/>
    <w:rsid w:val="006A2F4F"/>
    <w:rsid w:val="006A32F7"/>
    <w:rsid w:val="006A3722"/>
    <w:rsid w:val="006A3E95"/>
    <w:rsid w:val="006A4332"/>
    <w:rsid w:val="006A4639"/>
    <w:rsid w:val="006A4AFA"/>
    <w:rsid w:val="006A4E6F"/>
    <w:rsid w:val="006A50E9"/>
    <w:rsid w:val="006A5136"/>
    <w:rsid w:val="006A56CC"/>
    <w:rsid w:val="006A5781"/>
    <w:rsid w:val="006A5831"/>
    <w:rsid w:val="006A715C"/>
    <w:rsid w:val="006A744C"/>
    <w:rsid w:val="006A7919"/>
    <w:rsid w:val="006A7A2D"/>
    <w:rsid w:val="006B088E"/>
    <w:rsid w:val="006B0AC4"/>
    <w:rsid w:val="006B1019"/>
    <w:rsid w:val="006B103E"/>
    <w:rsid w:val="006B20B8"/>
    <w:rsid w:val="006B28AF"/>
    <w:rsid w:val="006B2938"/>
    <w:rsid w:val="006B32FE"/>
    <w:rsid w:val="006B3666"/>
    <w:rsid w:val="006B3F46"/>
    <w:rsid w:val="006B41D9"/>
    <w:rsid w:val="006B431E"/>
    <w:rsid w:val="006B4831"/>
    <w:rsid w:val="006B54B2"/>
    <w:rsid w:val="006B554A"/>
    <w:rsid w:val="006B5A2E"/>
    <w:rsid w:val="006B5C36"/>
    <w:rsid w:val="006B5D2E"/>
    <w:rsid w:val="006B6278"/>
    <w:rsid w:val="006B67DB"/>
    <w:rsid w:val="006B685A"/>
    <w:rsid w:val="006B6A6A"/>
    <w:rsid w:val="006B6B15"/>
    <w:rsid w:val="006B6EC2"/>
    <w:rsid w:val="006B75F0"/>
    <w:rsid w:val="006B7640"/>
    <w:rsid w:val="006C04DC"/>
    <w:rsid w:val="006C08BD"/>
    <w:rsid w:val="006C0B6E"/>
    <w:rsid w:val="006C102B"/>
    <w:rsid w:val="006C2289"/>
    <w:rsid w:val="006C46F9"/>
    <w:rsid w:val="006C4DFC"/>
    <w:rsid w:val="006C4EF8"/>
    <w:rsid w:val="006C54EC"/>
    <w:rsid w:val="006C5B1A"/>
    <w:rsid w:val="006C655E"/>
    <w:rsid w:val="006C714B"/>
    <w:rsid w:val="006C78AF"/>
    <w:rsid w:val="006C78C3"/>
    <w:rsid w:val="006D05CA"/>
    <w:rsid w:val="006D1C18"/>
    <w:rsid w:val="006D2552"/>
    <w:rsid w:val="006D2D42"/>
    <w:rsid w:val="006D3468"/>
    <w:rsid w:val="006D35B7"/>
    <w:rsid w:val="006D3F09"/>
    <w:rsid w:val="006D42A1"/>
    <w:rsid w:val="006D464E"/>
    <w:rsid w:val="006D5C36"/>
    <w:rsid w:val="006D6655"/>
    <w:rsid w:val="006D69D3"/>
    <w:rsid w:val="006D6BCD"/>
    <w:rsid w:val="006D6C53"/>
    <w:rsid w:val="006D6FAD"/>
    <w:rsid w:val="006D74C9"/>
    <w:rsid w:val="006D7824"/>
    <w:rsid w:val="006D7B7B"/>
    <w:rsid w:val="006E00F9"/>
    <w:rsid w:val="006E0BE3"/>
    <w:rsid w:val="006E1541"/>
    <w:rsid w:val="006E1AB1"/>
    <w:rsid w:val="006E1C37"/>
    <w:rsid w:val="006E2129"/>
    <w:rsid w:val="006E2774"/>
    <w:rsid w:val="006E2B34"/>
    <w:rsid w:val="006E2F4B"/>
    <w:rsid w:val="006E308B"/>
    <w:rsid w:val="006E3176"/>
    <w:rsid w:val="006E329B"/>
    <w:rsid w:val="006E37BC"/>
    <w:rsid w:val="006E3E66"/>
    <w:rsid w:val="006E466E"/>
    <w:rsid w:val="006E493F"/>
    <w:rsid w:val="006E4C76"/>
    <w:rsid w:val="006E57B1"/>
    <w:rsid w:val="006E5AD0"/>
    <w:rsid w:val="006E5BB2"/>
    <w:rsid w:val="006E5DF0"/>
    <w:rsid w:val="006E5EF6"/>
    <w:rsid w:val="006E5F2A"/>
    <w:rsid w:val="006E6405"/>
    <w:rsid w:val="006E6CCF"/>
    <w:rsid w:val="006E71C2"/>
    <w:rsid w:val="006E73F8"/>
    <w:rsid w:val="006E78F0"/>
    <w:rsid w:val="006E79C7"/>
    <w:rsid w:val="006E7DB0"/>
    <w:rsid w:val="006F0171"/>
    <w:rsid w:val="006F0564"/>
    <w:rsid w:val="006F0795"/>
    <w:rsid w:val="006F0B18"/>
    <w:rsid w:val="006F1148"/>
    <w:rsid w:val="006F2778"/>
    <w:rsid w:val="006F308B"/>
    <w:rsid w:val="006F32B2"/>
    <w:rsid w:val="006F3374"/>
    <w:rsid w:val="006F33E0"/>
    <w:rsid w:val="006F34DB"/>
    <w:rsid w:val="006F39F6"/>
    <w:rsid w:val="006F3E83"/>
    <w:rsid w:val="006F4102"/>
    <w:rsid w:val="006F44AE"/>
    <w:rsid w:val="006F44BC"/>
    <w:rsid w:val="006F5895"/>
    <w:rsid w:val="006F5949"/>
    <w:rsid w:val="006F633A"/>
    <w:rsid w:val="006F740D"/>
    <w:rsid w:val="006F7766"/>
    <w:rsid w:val="006F7E6C"/>
    <w:rsid w:val="00700299"/>
    <w:rsid w:val="00700327"/>
    <w:rsid w:val="0070051F"/>
    <w:rsid w:val="00700869"/>
    <w:rsid w:val="00700973"/>
    <w:rsid w:val="00700D1D"/>
    <w:rsid w:val="007010BE"/>
    <w:rsid w:val="007019EE"/>
    <w:rsid w:val="00702974"/>
    <w:rsid w:val="007032B7"/>
    <w:rsid w:val="00703692"/>
    <w:rsid w:val="00705125"/>
    <w:rsid w:val="0070518D"/>
    <w:rsid w:val="0070530F"/>
    <w:rsid w:val="00705627"/>
    <w:rsid w:val="00706074"/>
    <w:rsid w:val="00706179"/>
    <w:rsid w:val="007068B1"/>
    <w:rsid w:val="0070749E"/>
    <w:rsid w:val="007075E0"/>
    <w:rsid w:val="007076C8"/>
    <w:rsid w:val="00707DCF"/>
    <w:rsid w:val="00710224"/>
    <w:rsid w:val="007111A0"/>
    <w:rsid w:val="007115F4"/>
    <w:rsid w:val="00711A49"/>
    <w:rsid w:val="007120E5"/>
    <w:rsid w:val="00712133"/>
    <w:rsid w:val="00712464"/>
    <w:rsid w:val="00712D9B"/>
    <w:rsid w:val="007130B9"/>
    <w:rsid w:val="00713AF9"/>
    <w:rsid w:val="0071450A"/>
    <w:rsid w:val="00714E51"/>
    <w:rsid w:val="00714F18"/>
    <w:rsid w:val="00714F3D"/>
    <w:rsid w:val="00715AE1"/>
    <w:rsid w:val="00716365"/>
    <w:rsid w:val="00716567"/>
    <w:rsid w:val="00716912"/>
    <w:rsid w:val="00716F26"/>
    <w:rsid w:val="00716F6D"/>
    <w:rsid w:val="007174B3"/>
    <w:rsid w:val="007175BB"/>
    <w:rsid w:val="00717D93"/>
    <w:rsid w:val="00717E4F"/>
    <w:rsid w:val="00720101"/>
    <w:rsid w:val="007204E0"/>
    <w:rsid w:val="0072066A"/>
    <w:rsid w:val="00720A85"/>
    <w:rsid w:val="007218BC"/>
    <w:rsid w:val="007225AF"/>
    <w:rsid w:val="00722D25"/>
    <w:rsid w:val="00723AF5"/>
    <w:rsid w:val="007240FE"/>
    <w:rsid w:val="00724C86"/>
    <w:rsid w:val="007251BF"/>
    <w:rsid w:val="00725CAC"/>
    <w:rsid w:val="00726099"/>
    <w:rsid w:val="0072617A"/>
    <w:rsid w:val="007263AE"/>
    <w:rsid w:val="0072652F"/>
    <w:rsid w:val="007265A6"/>
    <w:rsid w:val="00726D3E"/>
    <w:rsid w:val="00726DCF"/>
    <w:rsid w:val="007272FF"/>
    <w:rsid w:val="00727C4B"/>
    <w:rsid w:val="00730AF3"/>
    <w:rsid w:val="00730E28"/>
    <w:rsid w:val="00730F7B"/>
    <w:rsid w:val="007311D0"/>
    <w:rsid w:val="007313A9"/>
    <w:rsid w:val="00731B49"/>
    <w:rsid w:val="00731DAA"/>
    <w:rsid w:val="00731DCC"/>
    <w:rsid w:val="007320A1"/>
    <w:rsid w:val="00732AA7"/>
    <w:rsid w:val="00732F37"/>
    <w:rsid w:val="00733097"/>
    <w:rsid w:val="0073360D"/>
    <w:rsid w:val="007338E3"/>
    <w:rsid w:val="007342EB"/>
    <w:rsid w:val="0073488B"/>
    <w:rsid w:val="00734AC3"/>
    <w:rsid w:val="00735715"/>
    <w:rsid w:val="0073677C"/>
    <w:rsid w:val="00737482"/>
    <w:rsid w:val="007374B0"/>
    <w:rsid w:val="00737ADA"/>
    <w:rsid w:val="00737CC6"/>
    <w:rsid w:val="0074019C"/>
    <w:rsid w:val="00740362"/>
    <w:rsid w:val="007406FB"/>
    <w:rsid w:val="00740D52"/>
    <w:rsid w:val="00741044"/>
    <w:rsid w:val="00741205"/>
    <w:rsid w:val="00741767"/>
    <w:rsid w:val="00742112"/>
    <w:rsid w:val="0074232A"/>
    <w:rsid w:val="0074283F"/>
    <w:rsid w:val="007434E8"/>
    <w:rsid w:val="007436C0"/>
    <w:rsid w:val="007436ED"/>
    <w:rsid w:val="0074380E"/>
    <w:rsid w:val="00743847"/>
    <w:rsid w:val="007439D0"/>
    <w:rsid w:val="00743BB6"/>
    <w:rsid w:val="00744710"/>
    <w:rsid w:val="00744765"/>
    <w:rsid w:val="00744F40"/>
    <w:rsid w:val="007454A4"/>
    <w:rsid w:val="0074554F"/>
    <w:rsid w:val="00745A3C"/>
    <w:rsid w:val="00745C48"/>
    <w:rsid w:val="0074663B"/>
    <w:rsid w:val="00747C14"/>
    <w:rsid w:val="007500FA"/>
    <w:rsid w:val="00750B68"/>
    <w:rsid w:val="0075107C"/>
    <w:rsid w:val="00751759"/>
    <w:rsid w:val="00751779"/>
    <w:rsid w:val="007526BB"/>
    <w:rsid w:val="00752781"/>
    <w:rsid w:val="007529A9"/>
    <w:rsid w:val="00753AB8"/>
    <w:rsid w:val="00753BEA"/>
    <w:rsid w:val="00753BFA"/>
    <w:rsid w:val="00753F5C"/>
    <w:rsid w:val="007541DE"/>
    <w:rsid w:val="00754B72"/>
    <w:rsid w:val="00754C2C"/>
    <w:rsid w:val="0075551A"/>
    <w:rsid w:val="00755610"/>
    <w:rsid w:val="00755975"/>
    <w:rsid w:val="00756276"/>
    <w:rsid w:val="00756281"/>
    <w:rsid w:val="0075689E"/>
    <w:rsid w:val="00756CF3"/>
    <w:rsid w:val="0075714A"/>
    <w:rsid w:val="007574FC"/>
    <w:rsid w:val="00760203"/>
    <w:rsid w:val="0076046F"/>
    <w:rsid w:val="00760ABC"/>
    <w:rsid w:val="00760B5D"/>
    <w:rsid w:val="00760D45"/>
    <w:rsid w:val="00761B65"/>
    <w:rsid w:val="00761E01"/>
    <w:rsid w:val="00762269"/>
    <w:rsid w:val="00762950"/>
    <w:rsid w:val="00762A7B"/>
    <w:rsid w:val="00762A86"/>
    <w:rsid w:val="00763704"/>
    <w:rsid w:val="0076444B"/>
    <w:rsid w:val="0076460A"/>
    <w:rsid w:val="00764E2D"/>
    <w:rsid w:val="007652A4"/>
    <w:rsid w:val="0076567D"/>
    <w:rsid w:val="00765686"/>
    <w:rsid w:val="007660F5"/>
    <w:rsid w:val="00766470"/>
    <w:rsid w:val="0076701C"/>
    <w:rsid w:val="00767414"/>
    <w:rsid w:val="0076759C"/>
    <w:rsid w:val="00767722"/>
    <w:rsid w:val="00767CB2"/>
    <w:rsid w:val="007700D0"/>
    <w:rsid w:val="00770283"/>
    <w:rsid w:val="007708B7"/>
    <w:rsid w:val="00770B21"/>
    <w:rsid w:val="00770D1C"/>
    <w:rsid w:val="007717F6"/>
    <w:rsid w:val="00771D58"/>
    <w:rsid w:val="007723EB"/>
    <w:rsid w:val="00772509"/>
    <w:rsid w:val="007726D9"/>
    <w:rsid w:val="007729A3"/>
    <w:rsid w:val="00772D14"/>
    <w:rsid w:val="007732FB"/>
    <w:rsid w:val="007735C5"/>
    <w:rsid w:val="00773D06"/>
    <w:rsid w:val="0077458A"/>
    <w:rsid w:val="00774762"/>
    <w:rsid w:val="00774FB5"/>
    <w:rsid w:val="00774FBA"/>
    <w:rsid w:val="007750E2"/>
    <w:rsid w:val="00775256"/>
    <w:rsid w:val="00776984"/>
    <w:rsid w:val="00776A9A"/>
    <w:rsid w:val="00776E66"/>
    <w:rsid w:val="00776F6B"/>
    <w:rsid w:val="00777B0D"/>
    <w:rsid w:val="00777C9E"/>
    <w:rsid w:val="00780910"/>
    <w:rsid w:val="00780A80"/>
    <w:rsid w:val="00780F0E"/>
    <w:rsid w:val="00781101"/>
    <w:rsid w:val="007814B5"/>
    <w:rsid w:val="007816C7"/>
    <w:rsid w:val="00781EAB"/>
    <w:rsid w:val="007824B6"/>
    <w:rsid w:val="00782EC5"/>
    <w:rsid w:val="00783AF3"/>
    <w:rsid w:val="00783E3B"/>
    <w:rsid w:val="0078489A"/>
    <w:rsid w:val="00784B43"/>
    <w:rsid w:val="00784BA3"/>
    <w:rsid w:val="00785537"/>
    <w:rsid w:val="0078587E"/>
    <w:rsid w:val="007864F4"/>
    <w:rsid w:val="0078731F"/>
    <w:rsid w:val="00787C25"/>
    <w:rsid w:val="007904E6"/>
    <w:rsid w:val="00790847"/>
    <w:rsid w:val="00790B34"/>
    <w:rsid w:val="00790C35"/>
    <w:rsid w:val="00790C59"/>
    <w:rsid w:val="0079103D"/>
    <w:rsid w:val="007915F7"/>
    <w:rsid w:val="00791631"/>
    <w:rsid w:val="00791785"/>
    <w:rsid w:val="00791D5F"/>
    <w:rsid w:val="0079221C"/>
    <w:rsid w:val="00793014"/>
    <w:rsid w:val="00793FA4"/>
    <w:rsid w:val="00794681"/>
    <w:rsid w:val="00794BBB"/>
    <w:rsid w:val="00794C68"/>
    <w:rsid w:val="0079690A"/>
    <w:rsid w:val="00796C85"/>
    <w:rsid w:val="007970F9"/>
    <w:rsid w:val="007975EE"/>
    <w:rsid w:val="00797B94"/>
    <w:rsid w:val="00797E12"/>
    <w:rsid w:val="007A0596"/>
    <w:rsid w:val="007A05ED"/>
    <w:rsid w:val="007A0A3C"/>
    <w:rsid w:val="007A0A45"/>
    <w:rsid w:val="007A10C3"/>
    <w:rsid w:val="007A10CE"/>
    <w:rsid w:val="007A1105"/>
    <w:rsid w:val="007A2191"/>
    <w:rsid w:val="007A3A62"/>
    <w:rsid w:val="007A3EC4"/>
    <w:rsid w:val="007A4330"/>
    <w:rsid w:val="007A43B1"/>
    <w:rsid w:val="007A46A1"/>
    <w:rsid w:val="007A48F6"/>
    <w:rsid w:val="007A4C99"/>
    <w:rsid w:val="007A5292"/>
    <w:rsid w:val="007A5640"/>
    <w:rsid w:val="007A583E"/>
    <w:rsid w:val="007A5C85"/>
    <w:rsid w:val="007A627D"/>
    <w:rsid w:val="007A642B"/>
    <w:rsid w:val="007A6A69"/>
    <w:rsid w:val="007A72A1"/>
    <w:rsid w:val="007A733E"/>
    <w:rsid w:val="007A7F27"/>
    <w:rsid w:val="007B04D5"/>
    <w:rsid w:val="007B0CC6"/>
    <w:rsid w:val="007B1A8E"/>
    <w:rsid w:val="007B1CAF"/>
    <w:rsid w:val="007B211F"/>
    <w:rsid w:val="007B313D"/>
    <w:rsid w:val="007B3379"/>
    <w:rsid w:val="007B3640"/>
    <w:rsid w:val="007B3CA6"/>
    <w:rsid w:val="007B5252"/>
    <w:rsid w:val="007B5ACD"/>
    <w:rsid w:val="007B5E25"/>
    <w:rsid w:val="007B5F52"/>
    <w:rsid w:val="007B6028"/>
    <w:rsid w:val="007B60B0"/>
    <w:rsid w:val="007B6545"/>
    <w:rsid w:val="007B6FB8"/>
    <w:rsid w:val="007B70F2"/>
    <w:rsid w:val="007B7277"/>
    <w:rsid w:val="007B7299"/>
    <w:rsid w:val="007B7538"/>
    <w:rsid w:val="007B7D6B"/>
    <w:rsid w:val="007C01E1"/>
    <w:rsid w:val="007C056C"/>
    <w:rsid w:val="007C0DD0"/>
    <w:rsid w:val="007C1467"/>
    <w:rsid w:val="007C1DCC"/>
    <w:rsid w:val="007C2999"/>
    <w:rsid w:val="007C2BA1"/>
    <w:rsid w:val="007C30FC"/>
    <w:rsid w:val="007C31C0"/>
    <w:rsid w:val="007C3216"/>
    <w:rsid w:val="007C3CA1"/>
    <w:rsid w:val="007C43C0"/>
    <w:rsid w:val="007C493C"/>
    <w:rsid w:val="007C59D0"/>
    <w:rsid w:val="007C5DB5"/>
    <w:rsid w:val="007C713E"/>
    <w:rsid w:val="007C7908"/>
    <w:rsid w:val="007C7A91"/>
    <w:rsid w:val="007D0CF0"/>
    <w:rsid w:val="007D0E89"/>
    <w:rsid w:val="007D1F93"/>
    <w:rsid w:val="007D21FF"/>
    <w:rsid w:val="007D2C02"/>
    <w:rsid w:val="007D2E69"/>
    <w:rsid w:val="007D35B2"/>
    <w:rsid w:val="007D3A27"/>
    <w:rsid w:val="007D3E3C"/>
    <w:rsid w:val="007D405B"/>
    <w:rsid w:val="007D4617"/>
    <w:rsid w:val="007D4687"/>
    <w:rsid w:val="007D4AAB"/>
    <w:rsid w:val="007D55DC"/>
    <w:rsid w:val="007D586C"/>
    <w:rsid w:val="007D58FC"/>
    <w:rsid w:val="007D667A"/>
    <w:rsid w:val="007D6DD2"/>
    <w:rsid w:val="007D72EF"/>
    <w:rsid w:val="007D7697"/>
    <w:rsid w:val="007E0157"/>
    <w:rsid w:val="007E0A31"/>
    <w:rsid w:val="007E0DCD"/>
    <w:rsid w:val="007E0F7D"/>
    <w:rsid w:val="007E16EB"/>
    <w:rsid w:val="007E2ECF"/>
    <w:rsid w:val="007E3539"/>
    <w:rsid w:val="007E3FB1"/>
    <w:rsid w:val="007E4277"/>
    <w:rsid w:val="007E4388"/>
    <w:rsid w:val="007E5475"/>
    <w:rsid w:val="007E5833"/>
    <w:rsid w:val="007E5DAA"/>
    <w:rsid w:val="007E6402"/>
    <w:rsid w:val="007E70E7"/>
    <w:rsid w:val="007E718F"/>
    <w:rsid w:val="007E7BEA"/>
    <w:rsid w:val="007E7CC7"/>
    <w:rsid w:val="007F0C02"/>
    <w:rsid w:val="007F1670"/>
    <w:rsid w:val="007F1873"/>
    <w:rsid w:val="007F1C47"/>
    <w:rsid w:val="007F2850"/>
    <w:rsid w:val="007F2C6B"/>
    <w:rsid w:val="007F36EA"/>
    <w:rsid w:val="007F383E"/>
    <w:rsid w:val="007F3B0F"/>
    <w:rsid w:val="007F3D3B"/>
    <w:rsid w:val="007F3DD1"/>
    <w:rsid w:val="007F44B7"/>
    <w:rsid w:val="007F4D80"/>
    <w:rsid w:val="007F4E9C"/>
    <w:rsid w:val="007F52FD"/>
    <w:rsid w:val="007F585E"/>
    <w:rsid w:val="007F6F20"/>
    <w:rsid w:val="007F725D"/>
    <w:rsid w:val="007F7481"/>
    <w:rsid w:val="007F75FE"/>
    <w:rsid w:val="007F7E82"/>
    <w:rsid w:val="00800268"/>
    <w:rsid w:val="00800B3B"/>
    <w:rsid w:val="0080141B"/>
    <w:rsid w:val="0080162C"/>
    <w:rsid w:val="00801CE7"/>
    <w:rsid w:val="00801FD6"/>
    <w:rsid w:val="0080265B"/>
    <w:rsid w:val="00803348"/>
    <w:rsid w:val="00803385"/>
    <w:rsid w:val="0080379D"/>
    <w:rsid w:val="008037DD"/>
    <w:rsid w:val="0080455E"/>
    <w:rsid w:val="0080490A"/>
    <w:rsid w:val="00804A35"/>
    <w:rsid w:val="00805406"/>
    <w:rsid w:val="00805920"/>
    <w:rsid w:val="00805C1D"/>
    <w:rsid w:val="00805DB3"/>
    <w:rsid w:val="00805DE7"/>
    <w:rsid w:val="00805E0C"/>
    <w:rsid w:val="00805E97"/>
    <w:rsid w:val="00806379"/>
    <w:rsid w:val="00806971"/>
    <w:rsid w:val="00806A33"/>
    <w:rsid w:val="00806DF7"/>
    <w:rsid w:val="008074D1"/>
    <w:rsid w:val="00807522"/>
    <w:rsid w:val="00807769"/>
    <w:rsid w:val="00807EA7"/>
    <w:rsid w:val="00807F3F"/>
    <w:rsid w:val="008103E8"/>
    <w:rsid w:val="00810B2E"/>
    <w:rsid w:val="0081151A"/>
    <w:rsid w:val="00813665"/>
    <w:rsid w:val="0081384C"/>
    <w:rsid w:val="00813B5D"/>
    <w:rsid w:val="00813E07"/>
    <w:rsid w:val="00813F65"/>
    <w:rsid w:val="00814450"/>
    <w:rsid w:val="00814D29"/>
    <w:rsid w:val="0081507C"/>
    <w:rsid w:val="008152DD"/>
    <w:rsid w:val="008167D4"/>
    <w:rsid w:val="00816E32"/>
    <w:rsid w:val="00816F81"/>
    <w:rsid w:val="00817398"/>
    <w:rsid w:val="008176A4"/>
    <w:rsid w:val="00820826"/>
    <w:rsid w:val="00820A80"/>
    <w:rsid w:val="00822C04"/>
    <w:rsid w:val="00822D06"/>
    <w:rsid w:val="00822E5B"/>
    <w:rsid w:val="00823467"/>
    <w:rsid w:val="00823AAF"/>
    <w:rsid w:val="00823F58"/>
    <w:rsid w:val="008241D5"/>
    <w:rsid w:val="008256EE"/>
    <w:rsid w:val="00825E39"/>
    <w:rsid w:val="008269BE"/>
    <w:rsid w:val="00827944"/>
    <w:rsid w:val="00827957"/>
    <w:rsid w:val="00827B62"/>
    <w:rsid w:val="00830D1C"/>
    <w:rsid w:val="00830FDF"/>
    <w:rsid w:val="008310ED"/>
    <w:rsid w:val="008311C6"/>
    <w:rsid w:val="00831347"/>
    <w:rsid w:val="00831504"/>
    <w:rsid w:val="008319D2"/>
    <w:rsid w:val="00832262"/>
    <w:rsid w:val="008323C8"/>
    <w:rsid w:val="008326FE"/>
    <w:rsid w:val="00832BF5"/>
    <w:rsid w:val="00832C36"/>
    <w:rsid w:val="00832F45"/>
    <w:rsid w:val="008339BE"/>
    <w:rsid w:val="00833C83"/>
    <w:rsid w:val="0083407D"/>
    <w:rsid w:val="008343BA"/>
    <w:rsid w:val="00834653"/>
    <w:rsid w:val="00834A88"/>
    <w:rsid w:val="00834DC1"/>
    <w:rsid w:val="00835746"/>
    <w:rsid w:val="008359B2"/>
    <w:rsid w:val="00836819"/>
    <w:rsid w:val="00836E4F"/>
    <w:rsid w:val="00837308"/>
    <w:rsid w:val="00837CF1"/>
    <w:rsid w:val="00837ED1"/>
    <w:rsid w:val="00840341"/>
    <w:rsid w:val="00840367"/>
    <w:rsid w:val="00840519"/>
    <w:rsid w:val="00840615"/>
    <w:rsid w:val="00840813"/>
    <w:rsid w:val="00840FB9"/>
    <w:rsid w:val="00841449"/>
    <w:rsid w:val="00841767"/>
    <w:rsid w:val="008418C1"/>
    <w:rsid w:val="00841BE8"/>
    <w:rsid w:val="008425C7"/>
    <w:rsid w:val="00842606"/>
    <w:rsid w:val="00842985"/>
    <w:rsid w:val="00842AAA"/>
    <w:rsid w:val="00843D61"/>
    <w:rsid w:val="00843EB3"/>
    <w:rsid w:val="0084415E"/>
    <w:rsid w:val="008443B0"/>
    <w:rsid w:val="00844842"/>
    <w:rsid w:val="00844A78"/>
    <w:rsid w:val="00844E98"/>
    <w:rsid w:val="008454E0"/>
    <w:rsid w:val="00845593"/>
    <w:rsid w:val="00845CF0"/>
    <w:rsid w:val="008460B6"/>
    <w:rsid w:val="0084633B"/>
    <w:rsid w:val="008465A7"/>
    <w:rsid w:val="00846E4E"/>
    <w:rsid w:val="00850897"/>
    <w:rsid w:val="00850B45"/>
    <w:rsid w:val="00850E20"/>
    <w:rsid w:val="00850FE2"/>
    <w:rsid w:val="0085151F"/>
    <w:rsid w:val="00851E2D"/>
    <w:rsid w:val="0085212E"/>
    <w:rsid w:val="0085266D"/>
    <w:rsid w:val="0085286B"/>
    <w:rsid w:val="00853941"/>
    <w:rsid w:val="00853D44"/>
    <w:rsid w:val="00853DD0"/>
    <w:rsid w:val="00853FFB"/>
    <w:rsid w:val="00854B82"/>
    <w:rsid w:val="00854DD7"/>
    <w:rsid w:val="00855934"/>
    <w:rsid w:val="00855C99"/>
    <w:rsid w:val="00855E4C"/>
    <w:rsid w:val="008562C2"/>
    <w:rsid w:val="0085661C"/>
    <w:rsid w:val="008566EB"/>
    <w:rsid w:val="008567D6"/>
    <w:rsid w:val="00857F52"/>
    <w:rsid w:val="00860385"/>
    <w:rsid w:val="008603E8"/>
    <w:rsid w:val="0086063D"/>
    <w:rsid w:val="00860BCE"/>
    <w:rsid w:val="00861716"/>
    <w:rsid w:val="00862416"/>
    <w:rsid w:val="00862889"/>
    <w:rsid w:val="00862DDF"/>
    <w:rsid w:val="00863113"/>
    <w:rsid w:val="00864196"/>
    <w:rsid w:val="00864641"/>
    <w:rsid w:val="00864721"/>
    <w:rsid w:val="00864A00"/>
    <w:rsid w:val="00865962"/>
    <w:rsid w:val="00865BF2"/>
    <w:rsid w:val="00865DE6"/>
    <w:rsid w:val="0086645F"/>
    <w:rsid w:val="00866BE5"/>
    <w:rsid w:val="00866EBE"/>
    <w:rsid w:val="008672C0"/>
    <w:rsid w:val="0086731E"/>
    <w:rsid w:val="008673D3"/>
    <w:rsid w:val="0086747D"/>
    <w:rsid w:val="00867DC7"/>
    <w:rsid w:val="00870598"/>
    <w:rsid w:val="00870DC3"/>
    <w:rsid w:val="008710FB"/>
    <w:rsid w:val="0087112B"/>
    <w:rsid w:val="008713DB"/>
    <w:rsid w:val="00872E2D"/>
    <w:rsid w:val="0087340B"/>
    <w:rsid w:val="008745E2"/>
    <w:rsid w:val="008749EA"/>
    <w:rsid w:val="00874D21"/>
    <w:rsid w:val="00876859"/>
    <w:rsid w:val="00876B4E"/>
    <w:rsid w:val="00876B8A"/>
    <w:rsid w:val="00876D12"/>
    <w:rsid w:val="0087748A"/>
    <w:rsid w:val="00877559"/>
    <w:rsid w:val="00877663"/>
    <w:rsid w:val="00877990"/>
    <w:rsid w:val="00877D2F"/>
    <w:rsid w:val="00877E19"/>
    <w:rsid w:val="00881103"/>
    <w:rsid w:val="00881F95"/>
    <w:rsid w:val="00882782"/>
    <w:rsid w:val="0088309F"/>
    <w:rsid w:val="008830F5"/>
    <w:rsid w:val="008833A0"/>
    <w:rsid w:val="008838AE"/>
    <w:rsid w:val="00883C34"/>
    <w:rsid w:val="00884626"/>
    <w:rsid w:val="0088487C"/>
    <w:rsid w:val="00884F66"/>
    <w:rsid w:val="00885D87"/>
    <w:rsid w:val="00886AAB"/>
    <w:rsid w:val="00886B44"/>
    <w:rsid w:val="008876EF"/>
    <w:rsid w:val="00887768"/>
    <w:rsid w:val="00887A8D"/>
    <w:rsid w:val="00887B6A"/>
    <w:rsid w:val="00887B9B"/>
    <w:rsid w:val="00890092"/>
    <w:rsid w:val="00890839"/>
    <w:rsid w:val="00890A6A"/>
    <w:rsid w:val="00890C2D"/>
    <w:rsid w:val="00890E22"/>
    <w:rsid w:val="00890F5A"/>
    <w:rsid w:val="00890F6B"/>
    <w:rsid w:val="008919A8"/>
    <w:rsid w:val="00891E20"/>
    <w:rsid w:val="00891E37"/>
    <w:rsid w:val="008928E1"/>
    <w:rsid w:val="008928EC"/>
    <w:rsid w:val="00892A32"/>
    <w:rsid w:val="008931F2"/>
    <w:rsid w:val="00894002"/>
    <w:rsid w:val="00894FEC"/>
    <w:rsid w:val="00896168"/>
    <w:rsid w:val="008965DD"/>
    <w:rsid w:val="008972A7"/>
    <w:rsid w:val="0089795A"/>
    <w:rsid w:val="008A0004"/>
    <w:rsid w:val="008A039C"/>
    <w:rsid w:val="008A12ED"/>
    <w:rsid w:val="008A139C"/>
    <w:rsid w:val="008A16A8"/>
    <w:rsid w:val="008A2686"/>
    <w:rsid w:val="008A2E23"/>
    <w:rsid w:val="008A33F1"/>
    <w:rsid w:val="008A3A13"/>
    <w:rsid w:val="008A47E0"/>
    <w:rsid w:val="008A5EC1"/>
    <w:rsid w:val="008A6476"/>
    <w:rsid w:val="008A6D14"/>
    <w:rsid w:val="008A6ED5"/>
    <w:rsid w:val="008A7289"/>
    <w:rsid w:val="008A75B8"/>
    <w:rsid w:val="008A7833"/>
    <w:rsid w:val="008A7FE6"/>
    <w:rsid w:val="008B0B8A"/>
    <w:rsid w:val="008B0CE5"/>
    <w:rsid w:val="008B1A58"/>
    <w:rsid w:val="008B20D5"/>
    <w:rsid w:val="008B20FB"/>
    <w:rsid w:val="008B22C9"/>
    <w:rsid w:val="008B282C"/>
    <w:rsid w:val="008B2AC2"/>
    <w:rsid w:val="008B2BF9"/>
    <w:rsid w:val="008B3372"/>
    <w:rsid w:val="008B3561"/>
    <w:rsid w:val="008B360B"/>
    <w:rsid w:val="008B3698"/>
    <w:rsid w:val="008B3AE2"/>
    <w:rsid w:val="008B3DCD"/>
    <w:rsid w:val="008B46D4"/>
    <w:rsid w:val="008B5774"/>
    <w:rsid w:val="008B5C11"/>
    <w:rsid w:val="008B605E"/>
    <w:rsid w:val="008B627A"/>
    <w:rsid w:val="008B6603"/>
    <w:rsid w:val="008B6935"/>
    <w:rsid w:val="008B696E"/>
    <w:rsid w:val="008B74B3"/>
    <w:rsid w:val="008B7516"/>
    <w:rsid w:val="008B7A0B"/>
    <w:rsid w:val="008B7CEF"/>
    <w:rsid w:val="008C0EBA"/>
    <w:rsid w:val="008C197E"/>
    <w:rsid w:val="008C2297"/>
    <w:rsid w:val="008C27C8"/>
    <w:rsid w:val="008C2D2D"/>
    <w:rsid w:val="008C2F19"/>
    <w:rsid w:val="008C302D"/>
    <w:rsid w:val="008C352D"/>
    <w:rsid w:val="008C443F"/>
    <w:rsid w:val="008C4AF0"/>
    <w:rsid w:val="008C4CF5"/>
    <w:rsid w:val="008C4E58"/>
    <w:rsid w:val="008C5D59"/>
    <w:rsid w:val="008C5F7A"/>
    <w:rsid w:val="008C6107"/>
    <w:rsid w:val="008C649D"/>
    <w:rsid w:val="008C6916"/>
    <w:rsid w:val="008C6C00"/>
    <w:rsid w:val="008C7DF6"/>
    <w:rsid w:val="008D03F6"/>
    <w:rsid w:val="008D0A35"/>
    <w:rsid w:val="008D0A64"/>
    <w:rsid w:val="008D0AE1"/>
    <w:rsid w:val="008D105F"/>
    <w:rsid w:val="008D11DC"/>
    <w:rsid w:val="008D131E"/>
    <w:rsid w:val="008D213A"/>
    <w:rsid w:val="008D2C9D"/>
    <w:rsid w:val="008D2DF1"/>
    <w:rsid w:val="008D30A8"/>
    <w:rsid w:val="008D328F"/>
    <w:rsid w:val="008D3C87"/>
    <w:rsid w:val="008D4E1F"/>
    <w:rsid w:val="008D5086"/>
    <w:rsid w:val="008D60E9"/>
    <w:rsid w:val="008D62BC"/>
    <w:rsid w:val="008D665F"/>
    <w:rsid w:val="008D6979"/>
    <w:rsid w:val="008D7702"/>
    <w:rsid w:val="008D79A7"/>
    <w:rsid w:val="008D79BA"/>
    <w:rsid w:val="008D7B43"/>
    <w:rsid w:val="008D7BDB"/>
    <w:rsid w:val="008E0089"/>
    <w:rsid w:val="008E00FE"/>
    <w:rsid w:val="008E05E5"/>
    <w:rsid w:val="008E0F99"/>
    <w:rsid w:val="008E16B6"/>
    <w:rsid w:val="008E18DD"/>
    <w:rsid w:val="008E1957"/>
    <w:rsid w:val="008E1DAC"/>
    <w:rsid w:val="008E2131"/>
    <w:rsid w:val="008E229B"/>
    <w:rsid w:val="008E237C"/>
    <w:rsid w:val="008E2437"/>
    <w:rsid w:val="008E26B1"/>
    <w:rsid w:val="008E40A7"/>
    <w:rsid w:val="008E472F"/>
    <w:rsid w:val="008E4740"/>
    <w:rsid w:val="008E4A33"/>
    <w:rsid w:val="008E4B2B"/>
    <w:rsid w:val="008E5306"/>
    <w:rsid w:val="008E5539"/>
    <w:rsid w:val="008E5F7C"/>
    <w:rsid w:val="008E60F4"/>
    <w:rsid w:val="008E656D"/>
    <w:rsid w:val="008E6725"/>
    <w:rsid w:val="008E69BF"/>
    <w:rsid w:val="008E7346"/>
    <w:rsid w:val="008E73C7"/>
    <w:rsid w:val="008E7D55"/>
    <w:rsid w:val="008F0585"/>
    <w:rsid w:val="008F09C9"/>
    <w:rsid w:val="008F0BEF"/>
    <w:rsid w:val="008F16BC"/>
    <w:rsid w:val="008F1710"/>
    <w:rsid w:val="008F17E9"/>
    <w:rsid w:val="008F1855"/>
    <w:rsid w:val="008F1995"/>
    <w:rsid w:val="008F1F3C"/>
    <w:rsid w:val="008F23BC"/>
    <w:rsid w:val="008F3B0F"/>
    <w:rsid w:val="008F3B82"/>
    <w:rsid w:val="008F3BEF"/>
    <w:rsid w:val="008F3E54"/>
    <w:rsid w:val="008F4715"/>
    <w:rsid w:val="008F47DA"/>
    <w:rsid w:val="008F4F09"/>
    <w:rsid w:val="008F508B"/>
    <w:rsid w:val="008F5842"/>
    <w:rsid w:val="008F5ED2"/>
    <w:rsid w:val="008F61B4"/>
    <w:rsid w:val="008F649A"/>
    <w:rsid w:val="008F6A34"/>
    <w:rsid w:val="008F6AE5"/>
    <w:rsid w:val="008F725B"/>
    <w:rsid w:val="008F7829"/>
    <w:rsid w:val="008F798F"/>
    <w:rsid w:val="008F7C58"/>
    <w:rsid w:val="00900007"/>
    <w:rsid w:val="009001B1"/>
    <w:rsid w:val="009002C9"/>
    <w:rsid w:val="00900B51"/>
    <w:rsid w:val="00900D9F"/>
    <w:rsid w:val="00900EF9"/>
    <w:rsid w:val="00902385"/>
    <w:rsid w:val="00902745"/>
    <w:rsid w:val="00902C6E"/>
    <w:rsid w:val="00902E40"/>
    <w:rsid w:val="0090381A"/>
    <w:rsid w:val="00903AF4"/>
    <w:rsid w:val="00903B63"/>
    <w:rsid w:val="0090451C"/>
    <w:rsid w:val="00906CC5"/>
    <w:rsid w:val="00907A9B"/>
    <w:rsid w:val="00907DD6"/>
    <w:rsid w:val="009102BA"/>
    <w:rsid w:val="00910AB5"/>
    <w:rsid w:val="00910AC3"/>
    <w:rsid w:val="0091111D"/>
    <w:rsid w:val="00911A12"/>
    <w:rsid w:val="00911ADD"/>
    <w:rsid w:val="00911C4A"/>
    <w:rsid w:val="00911CFB"/>
    <w:rsid w:val="00911DCF"/>
    <w:rsid w:val="00911EE1"/>
    <w:rsid w:val="0091282C"/>
    <w:rsid w:val="0091287C"/>
    <w:rsid w:val="00912929"/>
    <w:rsid w:val="009130B6"/>
    <w:rsid w:val="00913128"/>
    <w:rsid w:val="00913274"/>
    <w:rsid w:val="009134CA"/>
    <w:rsid w:val="00913D95"/>
    <w:rsid w:val="009147A8"/>
    <w:rsid w:val="00914B4A"/>
    <w:rsid w:val="00915170"/>
    <w:rsid w:val="0091552B"/>
    <w:rsid w:val="00915551"/>
    <w:rsid w:val="009155E1"/>
    <w:rsid w:val="00915CF6"/>
    <w:rsid w:val="00915D53"/>
    <w:rsid w:val="00915E41"/>
    <w:rsid w:val="00915FF4"/>
    <w:rsid w:val="0091665D"/>
    <w:rsid w:val="009168B1"/>
    <w:rsid w:val="00916D40"/>
    <w:rsid w:val="00916E90"/>
    <w:rsid w:val="00917137"/>
    <w:rsid w:val="0091738E"/>
    <w:rsid w:val="009178FF"/>
    <w:rsid w:val="00917BBF"/>
    <w:rsid w:val="00917CA8"/>
    <w:rsid w:val="00920BD4"/>
    <w:rsid w:val="00921AD1"/>
    <w:rsid w:val="00921D67"/>
    <w:rsid w:val="0092213B"/>
    <w:rsid w:val="00922357"/>
    <w:rsid w:val="00922BEE"/>
    <w:rsid w:val="009238F9"/>
    <w:rsid w:val="00923E69"/>
    <w:rsid w:val="009244D8"/>
    <w:rsid w:val="00924589"/>
    <w:rsid w:val="00924664"/>
    <w:rsid w:val="0092483E"/>
    <w:rsid w:val="00924979"/>
    <w:rsid w:val="009249D3"/>
    <w:rsid w:val="00924EF8"/>
    <w:rsid w:val="0092540E"/>
    <w:rsid w:val="00925828"/>
    <w:rsid w:val="009259A0"/>
    <w:rsid w:val="00925B9A"/>
    <w:rsid w:val="00925D2D"/>
    <w:rsid w:val="00926707"/>
    <w:rsid w:val="009278FB"/>
    <w:rsid w:val="009313C6"/>
    <w:rsid w:val="00931876"/>
    <w:rsid w:val="009319C2"/>
    <w:rsid w:val="00932004"/>
    <w:rsid w:val="00932132"/>
    <w:rsid w:val="00932606"/>
    <w:rsid w:val="00932A23"/>
    <w:rsid w:val="00933226"/>
    <w:rsid w:val="0093360F"/>
    <w:rsid w:val="00933893"/>
    <w:rsid w:val="00933B90"/>
    <w:rsid w:val="0093478F"/>
    <w:rsid w:val="009357A7"/>
    <w:rsid w:val="00935C54"/>
    <w:rsid w:val="0093660E"/>
    <w:rsid w:val="009367F6"/>
    <w:rsid w:val="00936FAC"/>
    <w:rsid w:val="0093768E"/>
    <w:rsid w:val="0093770C"/>
    <w:rsid w:val="00940352"/>
    <w:rsid w:val="00942502"/>
    <w:rsid w:val="00942AAC"/>
    <w:rsid w:val="0094307B"/>
    <w:rsid w:val="0094352A"/>
    <w:rsid w:val="00943FE9"/>
    <w:rsid w:val="009446BB"/>
    <w:rsid w:val="009448BC"/>
    <w:rsid w:val="009455CA"/>
    <w:rsid w:val="0094605D"/>
    <w:rsid w:val="009460F2"/>
    <w:rsid w:val="0094635F"/>
    <w:rsid w:val="009463C3"/>
    <w:rsid w:val="00946AF3"/>
    <w:rsid w:val="00947C4C"/>
    <w:rsid w:val="00947E83"/>
    <w:rsid w:val="00947EE7"/>
    <w:rsid w:val="00947F6A"/>
    <w:rsid w:val="00950B53"/>
    <w:rsid w:val="0095105A"/>
    <w:rsid w:val="009511BC"/>
    <w:rsid w:val="00951822"/>
    <w:rsid w:val="0095206B"/>
    <w:rsid w:val="009520B6"/>
    <w:rsid w:val="009527C9"/>
    <w:rsid w:val="00952B4E"/>
    <w:rsid w:val="00953713"/>
    <w:rsid w:val="0095495C"/>
    <w:rsid w:val="00954E0C"/>
    <w:rsid w:val="00955249"/>
    <w:rsid w:val="00955FF8"/>
    <w:rsid w:val="00956DA8"/>
    <w:rsid w:val="009570AC"/>
    <w:rsid w:val="00957556"/>
    <w:rsid w:val="009602E3"/>
    <w:rsid w:val="0096051F"/>
    <w:rsid w:val="00960F0F"/>
    <w:rsid w:val="009613C8"/>
    <w:rsid w:val="00961D5D"/>
    <w:rsid w:val="0096214A"/>
    <w:rsid w:val="009621D4"/>
    <w:rsid w:val="00962222"/>
    <w:rsid w:val="00962238"/>
    <w:rsid w:val="0096297A"/>
    <w:rsid w:val="00962E60"/>
    <w:rsid w:val="0096377E"/>
    <w:rsid w:val="00963E8E"/>
    <w:rsid w:val="00965B43"/>
    <w:rsid w:val="00966CD7"/>
    <w:rsid w:val="009671BF"/>
    <w:rsid w:val="0096743D"/>
    <w:rsid w:val="0096748D"/>
    <w:rsid w:val="0096797B"/>
    <w:rsid w:val="00967AE1"/>
    <w:rsid w:val="00967EEB"/>
    <w:rsid w:val="009701F4"/>
    <w:rsid w:val="009707B9"/>
    <w:rsid w:val="00970AAC"/>
    <w:rsid w:val="00971004"/>
    <w:rsid w:val="009711BD"/>
    <w:rsid w:val="00971C97"/>
    <w:rsid w:val="009723D2"/>
    <w:rsid w:val="00972EB1"/>
    <w:rsid w:val="009733E2"/>
    <w:rsid w:val="00974221"/>
    <w:rsid w:val="00974B41"/>
    <w:rsid w:val="00974E42"/>
    <w:rsid w:val="009751E7"/>
    <w:rsid w:val="00975723"/>
    <w:rsid w:val="009759E8"/>
    <w:rsid w:val="00976364"/>
    <w:rsid w:val="009768F9"/>
    <w:rsid w:val="009777C5"/>
    <w:rsid w:val="00977807"/>
    <w:rsid w:val="009808CC"/>
    <w:rsid w:val="00981307"/>
    <w:rsid w:val="009825D1"/>
    <w:rsid w:val="00982874"/>
    <w:rsid w:val="00982EBD"/>
    <w:rsid w:val="00983700"/>
    <w:rsid w:val="00983B5B"/>
    <w:rsid w:val="00983EC9"/>
    <w:rsid w:val="00983EF4"/>
    <w:rsid w:val="0098416D"/>
    <w:rsid w:val="009842BD"/>
    <w:rsid w:val="00984496"/>
    <w:rsid w:val="009854CD"/>
    <w:rsid w:val="00986F75"/>
    <w:rsid w:val="0098712C"/>
    <w:rsid w:val="009873E8"/>
    <w:rsid w:val="009879E1"/>
    <w:rsid w:val="00987BD6"/>
    <w:rsid w:val="00987DDB"/>
    <w:rsid w:val="009907B3"/>
    <w:rsid w:val="00990A81"/>
    <w:rsid w:val="00990C86"/>
    <w:rsid w:val="00990EDF"/>
    <w:rsid w:val="00991284"/>
    <w:rsid w:val="00991E4D"/>
    <w:rsid w:val="0099288C"/>
    <w:rsid w:val="00992AD8"/>
    <w:rsid w:val="0099338C"/>
    <w:rsid w:val="00993423"/>
    <w:rsid w:val="00993918"/>
    <w:rsid w:val="00994120"/>
    <w:rsid w:val="00994394"/>
    <w:rsid w:val="009947DB"/>
    <w:rsid w:val="00994B22"/>
    <w:rsid w:val="00994BA5"/>
    <w:rsid w:val="00994F3B"/>
    <w:rsid w:val="00995635"/>
    <w:rsid w:val="0099583B"/>
    <w:rsid w:val="00995B2E"/>
    <w:rsid w:val="00997896"/>
    <w:rsid w:val="00997BB6"/>
    <w:rsid w:val="009A119F"/>
    <w:rsid w:val="009A204A"/>
    <w:rsid w:val="009A21F0"/>
    <w:rsid w:val="009A220B"/>
    <w:rsid w:val="009A249F"/>
    <w:rsid w:val="009A2670"/>
    <w:rsid w:val="009A2B9D"/>
    <w:rsid w:val="009A2D2B"/>
    <w:rsid w:val="009A2DFC"/>
    <w:rsid w:val="009A41D6"/>
    <w:rsid w:val="009A4781"/>
    <w:rsid w:val="009A51F1"/>
    <w:rsid w:val="009A5240"/>
    <w:rsid w:val="009A5AB5"/>
    <w:rsid w:val="009A5CFE"/>
    <w:rsid w:val="009A5E11"/>
    <w:rsid w:val="009A604D"/>
    <w:rsid w:val="009A667B"/>
    <w:rsid w:val="009A7BD8"/>
    <w:rsid w:val="009B09DE"/>
    <w:rsid w:val="009B134D"/>
    <w:rsid w:val="009B158B"/>
    <w:rsid w:val="009B1B4D"/>
    <w:rsid w:val="009B1BC7"/>
    <w:rsid w:val="009B1C1C"/>
    <w:rsid w:val="009B1DE6"/>
    <w:rsid w:val="009B22AB"/>
    <w:rsid w:val="009B25AB"/>
    <w:rsid w:val="009B2C24"/>
    <w:rsid w:val="009B3747"/>
    <w:rsid w:val="009B405F"/>
    <w:rsid w:val="009B4366"/>
    <w:rsid w:val="009B4709"/>
    <w:rsid w:val="009B4E63"/>
    <w:rsid w:val="009B6782"/>
    <w:rsid w:val="009B731F"/>
    <w:rsid w:val="009B79A5"/>
    <w:rsid w:val="009B7D67"/>
    <w:rsid w:val="009C0E09"/>
    <w:rsid w:val="009C2038"/>
    <w:rsid w:val="009C2125"/>
    <w:rsid w:val="009C275D"/>
    <w:rsid w:val="009C27AB"/>
    <w:rsid w:val="009C28EC"/>
    <w:rsid w:val="009C2B9B"/>
    <w:rsid w:val="009C2EAF"/>
    <w:rsid w:val="009C335A"/>
    <w:rsid w:val="009C3B55"/>
    <w:rsid w:val="009C3D69"/>
    <w:rsid w:val="009C3D90"/>
    <w:rsid w:val="009C4188"/>
    <w:rsid w:val="009C47FB"/>
    <w:rsid w:val="009C516D"/>
    <w:rsid w:val="009C58C3"/>
    <w:rsid w:val="009C5BB9"/>
    <w:rsid w:val="009C6240"/>
    <w:rsid w:val="009C6250"/>
    <w:rsid w:val="009C6D4A"/>
    <w:rsid w:val="009C7095"/>
    <w:rsid w:val="009D0267"/>
    <w:rsid w:val="009D0368"/>
    <w:rsid w:val="009D04A6"/>
    <w:rsid w:val="009D0F4F"/>
    <w:rsid w:val="009D11FE"/>
    <w:rsid w:val="009D1518"/>
    <w:rsid w:val="009D166D"/>
    <w:rsid w:val="009D3253"/>
    <w:rsid w:val="009D4270"/>
    <w:rsid w:val="009D42B5"/>
    <w:rsid w:val="009D4954"/>
    <w:rsid w:val="009D4984"/>
    <w:rsid w:val="009D4B2C"/>
    <w:rsid w:val="009D4D3D"/>
    <w:rsid w:val="009D4E05"/>
    <w:rsid w:val="009D50E2"/>
    <w:rsid w:val="009D5B03"/>
    <w:rsid w:val="009D60B4"/>
    <w:rsid w:val="009D6957"/>
    <w:rsid w:val="009D70BB"/>
    <w:rsid w:val="009D73BE"/>
    <w:rsid w:val="009D75BA"/>
    <w:rsid w:val="009D778C"/>
    <w:rsid w:val="009D7A8C"/>
    <w:rsid w:val="009D7AA8"/>
    <w:rsid w:val="009D7BA3"/>
    <w:rsid w:val="009D7C6A"/>
    <w:rsid w:val="009D7F31"/>
    <w:rsid w:val="009E0199"/>
    <w:rsid w:val="009E0DA6"/>
    <w:rsid w:val="009E160E"/>
    <w:rsid w:val="009E1C3A"/>
    <w:rsid w:val="009E22D6"/>
    <w:rsid w:val="009E2B95"/>
    <w:rsid w:val="009E3732"/>
    <w:rsid w:val="009E3E6F"/>
    <w:rsid w:val="009E4037"/>
    <w:rsid w:val="009E49F3"/>
    <w:rsid w:val="009E4CA0"/>
    <w:rsid w:val="009E4FD0"/>
    <w:rsid w:val="009E5044"/>
    <w:rsid w:val="009E5F81"/>
    <w:rsid w:val="009E6273"/>
    <w:rsid w:val="009E642F"/>
    <w:rsid w:val="009E66B4"/>
    <w:rsid w:val="009E6A77"/>
    <w:rsid w:val="009E6CC0"/>
    <w:rsid w:val="009E7847"/>
    <w:rsid w:val="009E7A8A"/>
    <w:rsid w:val="009F0504"/>
    <w:rsid w:val="009F1C76"/>
    <w:rsid w:val="009F1D72"/>
    <w:rsid w:val="009F288F"/>
    <w:rsid w:val="009F2E07"/>
    <w:rsid w:val="009F2E2E"/>
    <w:rsid w:val="009F2FA6"/>
    <w:rsid w:val="009F3036"/>
    <w:rsid w:val="009F43DA"/>
    <w:rsid w:val="009F44CE"/>
    <w:rsid w:val="009F48DF"/>
    <w:rsid w:val="009F51B9"/>
    <w:rsid w:val="009F55AF"/>
    <w:rsid w:val="009F5B1B"/>
    <w:rsid w:val="009F61A6"/>
    <w:rsid w:val="00A00492"/>
    <w:rsid w:val="00A009DE"/>
    <w:rsid w:val="00A00A3E"/>
    <w:rsid w:val="00A01132"/>
    <w:rsid w:val="00A01190"/>
    <w:rsid w:val="00A01892"/>
    <w:rsid w:val="00A01C16"/>
    <w:rsid w:val="00A02129"/>
    <w:rsid w:val="00A029A7"/>
    <w:rsid w:val="00A02BC8"/>
    <w:rsid w:val="00A02D39"/>
    <w:rsid w:val="00A030D2"/>
    <w:rsid w:val="00A032F6"/>
    <w:rsid w:val="00A03423"/>
    <w:rsid w:val="00A03966"/>
    <w:rsid w:val="00A03CE4"/>
    <w:rsid w:val="00A03E62"/>
    <w:rsid w:val="00A043D6"/>
    <w:rsid w:val="00A0478D"/>
    <w:rsid w:val="00A04D73"/>
    <w:rsid w:val="00A04DEE"/>
    <w:rsid w:val="00A04E7B"/>
    <w:rsid w:val="00A05797"/>
    <w:rsid w:val="00A06A6B"/>
    <w:rsid w:val="00A06F88"/>
    <w:rsid w:val="00A06FC2"/>
    <w:rsid w:val="00A070E0"/>
    <w:rsid w:val="00A07645"/>
    <w:rsid w:val="00A07E83"/>
    <w:rsid w:val="00A10072"/>
    <w:rsid w:val="00A107A2"/>
    <w:rsid w:val="00A10B51"/>
    <w:rsid w:val="00A117BA"/>
    <w:rsid w:val="00A12227"/>
    <w:rsid w:val="00A135DC"/>
    <w:rsid w:val="00A13DF5"/>
    <w:rsid w:val="00A13E43"/>
    <w:rsid w:val="00A13F33"/>
    <w:rsid w:val="00A1416E"/>
    <w:rsid w:val="00A1491F"/>
    <w:rsid w:val="00A14A6D"/>
    <w:rsid w:val="00A14DD5"/>
    <w:rsid w:val="00A15063"/>
    <w:rsid w:val="00A151EA"/>
    <w:rsid w:val="00A15288"/>
    <w:rsid w:val="00A15466"/>
    <w:rsid w:val="00A157B3"/>
    <w:rsid w:val="00A15809"/>
    <w:rsid w:val="00A15B34"/>
    <w:rsid w:val="00A15E3F"/>
    <w:rsid w:val="00A16002"/>
    <w:rsid w:val="00A17109"/>
    <w:rsid w:val="00A174A2"/>
    <w:rsid w:val="00A175F0"/>
    <w:rsid w:val="00A203E6"/>
    <w:rsid w:val="00A20503"/>
    <w:rsid w:val="00A213AA"/>
    <w:rsid w:val="00A21670"/>
    <w:rsid w:val="00A21FBA"/>
    <w:rsid w:val="00A2211A"/>
    <w:rsid w:val="00A2213B"/>
    <w:rsid w:val="00A2313D"/>
    <w:rsid w:val="00A23213"/>
    <w:rsid w:val="00A232C9"/>
    <w:rsid w:val="00A2332E"/>
    <w:rsid w:val="00A236ED"/>
    <w:rsid w:val="00A242E3"/>
    <w:rsid w:val="00A246B9"/>
    <w:rsid w:val="00A24726"/>
    <w:rsid w:val="00A2490A"/>
    <w:rsid w:val="00A24E3A"/>
    <w:rsid w:val="00A25386"/>
    <w:rsid w:val="00A255AA"/>
    <w:rsid w:val="00A25D4A"/>
    <w:rsid w:val="00A2613C"/>
    <w:rsid w:val="00A26B2D"/>
    <w:rsid w:val="00A26E0E"/>
    <w:rsid w:val="00A270AC"/>
    <w:rsid w:val="00A276D5"/>
    <w:rsid w:val="00A27A38"/>
    <w:rsid w:val="00A300A2"/>
    <w:rsid w:val="00A304E9"/>
    <w:rsid w:val="00A30959"/>
    <w:rsid w:val="00A30B09"/>
    <w:rsid w:val="00A314CA"/>
    <w:rsid w:val="00A3156C"/>
    <w:rsid w:val="00A31A0C"/>
    <w:rsid w:val="00A31D07"/>
    <w:rsid w:val="00A31E28"/>
    <w:rsid w:val="00A3265E"/>
    <w:rsid w:val="00A32866"/>
    <w:rsid w:val="00A33091"/>
    <w:rsid w:val="00A3320F"/>
    <w:rsid w:val="00A33413"/>
    <w:rsid w:val="00A33A48"/>
    <w:rsid w:val="00A34166"/>
    <w:rsid w:val="00A3487D"/>
    <w:rsid w:val="00A34893"/>
    <w:rsid w:val="00A348B8"/>
    <w:rsid w:val="00A35324"/>
    <w:rsid w:val="00A353B9"/>
    <w:rsid w:val="00A35BE9"/>
    <w:rsid w:val="00A360B3"/>
    <w:rsid w:val="00A361F1"/>
    <w:rsid w:val="00A362C1"/>
    <w:rsid w:val="00A36543"/>
    <w:rsid w:val="00A36869"/>
    <w:rsid w:val="00A36B0F"/>
    <w:rsid w:val="00A37424"/>
    <w:rsid w:val="00A37618"/>
    <w:rsid w:val="00A37BAB"/>
    <w:rsid w:val="00A40332"/>
    <w:rsid w:val="00A407E2"/>
    <w:rsid w:val="00A41294"/>
    <w:rsid w:val="00A417A2"/>
    <w:rsid w:val="00A419C0"/>
    <w:rsid w:val="00A41FFB"/>
    <w:rsid w:val="00A42123"/>
    <w:rsid w:val="00A424CE"/>
    <w:rsid w:val="00A425DF"/>
    <w:rsid w:val="00A42935"/>
    <w:rsid w:val="00A42B1C"/>
    <w:rsid w:val="00A4361C"/>
    <w:rsid w:val="00A4411A"/>
    <w:rsid w:val="00A4417B"/>
    <w:rsid w:val="00A441A7"/>
    <w:rsid w:val="00A441FB"/>
    <w:rsid w:val="00A444B9"/>
    <w:rsid w:val="00A444D1"/>
    <w:rsid w:val="00A44502"/>
    <w:rsid w:val="00A449DA"/>
    <w:rsid w:val="00A44D24"/>
    <w:rsid w:val="00A458D9"/>
    <w:rsid w:val="00A45DDF"/>
    <w:rsid w:val="00A460E2"/>
    <w:rsid w:val="00A46916"/>
    <w:rsid w:val="00A4691F"/>
    <w:rsid w:val="00A47B70"/>
    <w:rsid w:val="00A47E83"/>
    <w:rsid w:val="00A47EEC"/>
    <w:rsid w:val="00A47F11"/>
    <w:rsid w:val="00A500AA"/>
    <w:rsid w:val="00A502B1"/>
    <w:rsid w:val="00A50447"/>
    <w:rsid w:val="00A50C34"/>
    <w:rsid w:val="00A50FFF"/>
    <w:rsid w:val="00A52271"/>
    <w:rsid w:val="00A5262D"/>
    <w:rsid w:val="00A52B93"/>
    <w:rsid w:val="00A533D6"/>
    <w:rsid w:val="00A5341F"/>
    <w:rsid w:val="00A53EFB"/>
    <w:rsid w:val="00A53F3E"/>
    <w:rsid w:val="00A54720"/>
    <w:rsid w:val="00A54921"/>
    <w:rsid w:val="00A54C48"/>
    <w:rsid w:val="00A54E71"/>
    <w:rsid w:val="00A54F8C"/>
    <w:rsid w:val="00A559F0"/>
    <w:rsid w:val="00A56441"/>
    <w:rsid w:val="00A565BF"/>
    <w:rsid w:val="00A56B46"/>
    <w:rsid w:val="00A56C2A"/>
    <w:rsid w:val="00A573A3"/>
    <w:rsid w:val="00A57433"/>
    <w:rsid w:val="00A5781B"/>
    <w:rsid w:val="00A57EA6"/>
    <w:rsid w:val="00A61093"/>
    <w:rsid w:val="00A61CB6"/>
    <w:rsid w:val="00A61EAA"/>
    <w:rsid w:val="00A622BE"/>
    <w:rsid w:val="00A630B2"/>
    <w:rsid w:val="00A636E4"/>
    <w:rsid w:val="00A63863"/>
    <w:rsid w:val="00A639AB"/>
    <w:rsid w:val="00A64748"/>
    <w:rsid w:val="00A64908"/>
    <w:rsid w:val="00A65378"/>
    <w:rsid w:val="00A6540A"/>
    <w:rsid w:val="00A654EB"/>
    <w:rsid w:val="00A659DA"/>
    <w:rsid w:val="00A65B5C"/>
    <w:rsid w:val="00A65D23"/>
    <w:rsid w:val="00A6628C"/>
    <w:rsid w:val="00A664F2"/>
    <w:rsid w:val="00A665CC"/>
    <w:rsid w:val="00A6770C"/>
    <w:rsid w:val="00A677EA"/>
    <w:rsid w:val="00A67809"/>
    <w:rsid w:val="00A67D6F"/>
    <w:rsid w:val="00A67E0F"/>
    <w:rsid w:val="00A705C3"/>
    <w:rsid w:val="00A70A1E"/>
    <w:rsid w:val="00A71009"/>
    <w:rsid w:val="00A7123B"/>
    <w:rsid w:val="00A712EB"/>
    <w:rsid w:val="00A71856"/>
    <w:rsid w:val="00A71916"/>
    <w:rsid w:val="00A71BBE"/>
    <w:rsid w:val="00A71D0A"/>
    <w:rsid w:val="00A72092"/>
    <w:rsid w:val="00A72BA0"/>
    <w:rsid w:val="00A73489"/>
    <w:rsid w:val="00A73EC5"/>
    <w:rsid w:val="00A7414E"/>
    <w:rsid w:val="00A7453C"/>
    <w:rsid w:val="00A7490C"/>
    <w:rsid w:val="00A74DE7"/>
    <w:rsid w:val="00A75744"/>
    <w:rsid w:val="00A75902"/>
    <w:rsid w:val="00A76421"/>
    <w:rsid w:val="00A766DD"/>
    <w:rsid w:val="00A76F63"/>
    <w:rsid w:val="00A770D7"/>
    <w:rsid w:val="00A770EF"/>
    <w:rsid w:val="00A80308"/>
    <w:rsid w:val="00A8073F"/>
    <w:rsid w:val="00A808E4"/>
    <w:rsid w:val="00A80C8D"/>
    <w:rsid w:val="00A821FE"/>
    <w:rsid w:val="00A8253C"/>
    <w:rsid w:val="00A82EB7"/>
    <w:rsid w:val="00A83117"/>
    <w:rsid w:val="00A83334"/>
    <w:rsid w:val="00A8351A"/>
    <w:rsid w:val="00A83783"/>
    <w:rsid w:val="00A83993"/>
    <w:rsid w:val="00A84557"/>
    <w:rsid w:val="00A8468F"/>
    <w:rsid w:val="00A856B7"/>
    <w:rsid w:val="00A86028"/>
    <w:rsid w:val="00A86364"/>
    <w:rsid w:val="00A866E6"/>
    <w:rsid w:val="00A87CFD"/>
    <w:rsid w:val="00A90365"/>
    <w:rsid w:val="00A90720"/>
    <w:rsid w:val="00A9094A"/>
    <w:rsid w:val="00A90C40"/>
    <w:rsid w:val="00A923C9"/>
    <w:rsid w:val="00A92E55"/>
    <w:rsid w:val="00A9362C"/>
    <w:rsid w:val="00A93728"/>
    <w:rsid w:val="00A93EBD"/>
    <w:rsid w:val="00A93F5C"/>
    <w:rsid w:val="00A94147"/>
    <w:rsid w:val="00A94B88"/>
    <w:rsid w:val="00A958C6"/>
    <w:rsid w:val="00A95CA1"/>
    <w:rsid w:val="00A95EA8"/>
    <w:rsid w:val="00A96B31"/>
    <w:rsid w:val="00A96E8F"/>
    <w:rsid w:val="00A97030"/>
    <w:rsid w:val="00A97094"/>
    <w:rsid w:val="00A97D24"/>
    <w:rsid w:val="00AA0BC8"/>
    <w:rsid w:val="00AA11C3"/>
    <w:rsid w:val="00AA1B1D"/>
    <w:rsid w:val="00AA2022"/>
    <w:rsid w:val="00AA2D05"/>
    <w:rsid w:val="00AA33A1"/>
    <w:rsid w:val="00AA33D2"/>
    <w:rsid w:val="00AA349D"/>
    <w:rsid w:val="00AA3912"/>
    <w:rsid w:val="00AA40E6"/>
    <w:rsid w:val="00AA5468"/>
    <w:rsid w:val="00AA54F3"/>
    <w:rsid w:val="00AA5AB0"/>
    <w:rsid w:val="00AA5ECD"/>
    <w:rsid w:val="00AA63DE"/>
    <w:rsid w:val="00AA6413"/>
    <w:rsid w:val="00AA6BFC"/>
    <w:rsid w:val="00AA6D3D"/>
    <w:rsid w:val="00AA6F10"/>
    <w:rsid w:val="00AA7E05"/>
    <w:rsid w:val="00AB0AC4"/>
    <w:rsid w:val="00AB0F5C"/>
    <w:rsid w:val="00AB284F"/>
    <w:rsid w:val="00AB2CE1"/>
    <w:rsid w:val="00AB4114"/>
    <w:rsid w:val="00AB42CB"/>
    <w:rsid w:val="00AB475A"/>
    <w:rsid w:val="00AB4AD0"/>
    <w:rsid w:val="00AB506D"/>
    <w:rsid w:val="00AB51D8"/>
    <w:rsid w:val="00AB618E"/>
    <w:rsid w:val="00AB630A"/>
    <w:rsid w:val="00AB63BC"/>
    <w:rsid w:val="00AB6B19"/>
    <w:rsid w:val="00AB780F"/>
    <w:rsid w:val="00AB7870"/>
    <w:rsid w:val="00AB7AAD"/>
    <w:rsid w:val="00AB7C9D"/>
    <w:rsid w:val="00AB7D5A"/>
    <w:rsid w:val="00AC03CB"/>
    <w:rsid w:val="00AC0D94"/>
    <w:rsid w:val="00AC0F3A"/>
    <w:rsid w:val="00AC1A8D"/>
    <w:rsid w:val="00AC2CEF"/>
    <w:rsid w:val="00AC2FE7"/>
    <w:rsid w:val="00AC31E9"/>
    <w:rsid w:val="00AC32CB"/>
    <w:rsid w:val="00AC3312"/>
    <w:rsid w:val="00AC3376"/>
    <w:rsid w:val="00AC3598"/>
    <w:rsid w:val="00AC3613"/>
    <w:rsid w:val="00AC37F5"/>
    <w:rsid w:val="00AC3BAF"/>
    <w:rsid w:val="00AC3EE1"/>
    <w:rsid w:val="00AC4226"/>
    <w:rsid w:val="00AC4701"/>
    <w:rsid w:val="00AC540A"/>
    <w:rsid w:val="00AC5648"/>
    <w:rsid w:val="00AC5658"/>
    <w:rsid w:val="00AC5BB6"/>
    <w:rsid w:val="00AC5DAD"/>
    <w:rsid w:val="00AC61A8"/>
    <w:rsid w:val="00AC68C1"/>
    <w:rsid w:val="00AC6D21"/>
    <w:rsid w:val="00AC7425"/>
    <w:rsid w:val="00AC79E6"/>
    <w:rsid w:val="00AD0A32"/>
    <w:rsid w:val="00AD12F1"/>
    <w:rsid w:val="00AD1D69"/>
    <w:rsid w:val="00AD1D7A"/>
    <w:rsid w:val="00AD3669"/>
    <w:rsid w:val="00AD3812"/>
    <w:rsid w:val="00AD4467"/>
    <w:rsid w:val="00AD4939"/>
    <w:rsid w:val="00AD4951"/>
    <w:rsid w:val="00AD4E10"/>
    <w:rsid w:val="00AD50FF"/>
    <w:rsid w:val="00AD51DE"/>
    <w:rsid w:val="00AD577F"/>
    <w:rsid w:val="00AD5B65"/>
    <w:rsid w:val="00AD5E0F"/>
    <w:rsid w:val="00AD76D1"/>
    <w:rsid w:val="00AE0378"/>
    <w:rsid w:val="00AE0684"/>
    <w:rsid w:val="00AE11FD"/>
    <w:rsid w:val="00AE16C3"/>
    <w:rsid w:val="00AE1C19"/>
    <w:rsid w:val="00AE1C61"/>
    <w:rsid w:val="00AE1F16"/>
    <w:rsid w:val="00AE28E3"/>
    <w:rsid w:val="00AE2918"/>
    <w:rsid w:val="00AE2BB8"/>
    <w:rsid w:val="00AE3D7D"/>
    <w:rsid w:val="00AE44F1"/>
    <w:rsid w:val="00AE4BF6"/>
    <w:rsid w:val="00AE5380"/>
    <w:rsid w:val="00AE55D9"/>
    <w:rsid w:val="00AE58FB"/>
    <w:rsid w:val="00AE64F2"/>
    <w:rsid w:val="00AE76B2"/>
    <w:rsid w:val="00AE7CC7"/>
    <w:rsid w:val="00AF02A3"/>
    <w:rsid w:val="00AF0705"/>
    <w:rsid w:val="00AF0A2A"/>
    <w:rsid w:val="00AF0C1B"/>
    <w:rsid w:val="00AF1145"/>
    <w:rsid w:val="00AF26D8"/>
    <w:rsid w:val="00AF2D89"/>
    <w:rsid w:val="00AF2ECF"/>
    <w:rsid w:val="00AF3571"/>
    <w:rsid w:val="00AF3EE1"/>
    <w:rsid w:val="00AF454B"/>
    <w:rsid w:val="00AF4F2B"/>
    <w:rsid w:val="00AF531D"/>
    <w:rsid w:val="00AF5371"/>
    <w:rsid w:val="00AF586C"/>
    <w:rsid w:val="00AF687B"/>
    <w:rsid w:val="00AF6ACB"/>
    <w:rsid w:val="00AF7774"/>
    <w:rsid w:val="00AF7933"/>
    <w:rsid w:val="00AF7A9C"/>
    <w:rsid w:val="00B014F0"/>
    <w:rsid w:val="00B0152E"/>
    <w:rsid w:val="00B01C0E"/>
    <w:rsid w:val="00B01C88"/>
    <w:rsid w:val="00B023A2"/>
    <w:rsid w:val="00B02E4B"/>
    <w:rsid w:val="00B03105"/>
    <w:rsid w:val="00B033F3"/>
    <w:rsid w:val="00B0357D"/>
    <w:rsid w:val="00B03E4B"/>
    <w:rsid w:val="00B0532A"/>
    <w:rsid w:val="00B053BC"/>
    <w:rsid w:val="00B05C7B"/>
    <w:rsid w:val="00B0608A"/>
    <w:rsid w:val="00B06213"/>
    <w:rsid w:val="00B0630D"/>
    <w:rsid w:val="00B06DA4"/>
    <w:rsid w:val="00B06E0D"/>
    <w:rsid w:val="00B07414"/>
    <w:rsid w:val="00B0784D"/>
    <w:rsid w:val="00B07CDC"/>
    <w:rsid w:val="00B07DE3"/>
    <w:rsid w:val="00B10601"/>
    <w:rsid w:val="00B10C1B"/>
    <w:rsid w:val="00B11238"/>
    <w:rsid w:val="00B11A44"/>
    <w:rsid w:val="00B11D5E"/>
    <w:rsid w:val="00B1246E"/>
    <w:rsid w:val="00B12BB3"/>
    <w:rsid w:val="00B151A0"/>
    <w:rsid w:val="00B151B7"/>
    <w:rsid w:val="00B15501"/>
    <w:rsid w:val="00B15756"/>
    <w:rsid w:val="00B159E2"/>
    <w:rsid w:val="00B15F64"/>
    <w:rsid w:val="00B163B8"/>
    <w:rsid w:val="00B16C08"/>
    <w:rsid w:val="00B202B6"/>
    <w:rsid w:val="00B20740"/>
    <w:rsid w:val="00B20815"/>
    <w:rsid w:val="00B208E2"/>
    <w:rsid w:val="00B212FF"/>
    <w:rsid w:val="00B21430"/>
    <w:rsid w:val="00B218E4"/>
    <w:rsid w:val="00B21C91"/>
    <w:rsid w:val="00B22580"/>
    <w:rsid w:val="00B225E3"/>
    <w:rsid w:val="00B22769"/>
    <w:rsid w:val="00B237D7"/>
    <w:rsid w:val="00B23B2D"/>
    <w:rsid w:val="00B24453"/>
    <w:rsid w:val="00B24789"/>
    <w:rsid w:val="00B248B4"/>
    <w:rsid w:val="00B25AD9"/>
    <w:rsid w:val="00B26436"/>
    <w:rsid w:val="00B26626"/>
    <w:rsid w:val="00B26693"/>
    <w:rsid w:val="00B26E94"/>
    <w:rsid w:val="00B26F39"/>
    <w:rsid w:val="00B27286"/>
    <w:rsid w:val="00B2744D"/>
    <w:rsid w:val="00B27A89"/>
    <w:rsid w:val="00B27DEF"/>
    <w:rsid w:val="00B30065"/>
    <w:rsid w:val="00B303B2"/>
    <w:rsid w:val="00B304F7"/>
    <w:rsid w:val="00B30547"/>
    <w:rsid w:val="00B30C57"/>
    <w:rsid w:val="00B30ED6"/>
    <w:rsid w:val="00B31DAC"/>
    <w:rsid w:val="00B32272"/>
    <w:rsid w:val="00B32ED6"/>
    <w:rsid w:val="00B332C1"/>
    <w:rsid w:val="00B33B85"/>
    <w:rsid w:val="00B34191"/>
    <w:rsid w:val="00B34BC2"/>
    <w:rsid w:val="00B34E28"/>
    <w:rsid w:val="00B353C2"/>
    <w:rsid w:val="00B355D7"/>
    <w:rsid w:val="00B35978"/>
    <w:rsid w:val="00B35CC1"/>
    <w:rsid w:val="00B35DB3"/>
    <w:rsid w:val="00B36004"/>
    <w:rsid w:val="00B36664"/>
    <w:rsid w:val="00B36BA7"/>
    <w:rsid w:val="00B36C05"/>
    <w:rsid w:val="00B36C79"/>
    <w:rsid w:val="00B37777"/>
    <w:rsid w:val="00B37B60"/>
    <w:rsid w:val="00B37C48"/>
    <w:rsid w:val="00B4006A"/>
    <w:rsid w:val="00B40208"/>
    <w:rsid w:val="00B40269"/>
    <w:rsid w:val="00B40C4D"/>
    <w:rsid w:val="00B41040"/>
    <w:rsid w:val="00B41529"/>
    <w:rsid w:val="00B41607"/>
    <w:rsid w:val="00B416EC"/>
    <w:rsid w:val="00B41A45"/>
    <w:rsid w:val="00B43623"/>
    <w:rsid w:val="00B43A01"/>
    <w:rsid w:val="00B43E52"/>
    <w:rsid w:val="00B440B3"/>
    <w:rsid w:val="00B4491B"/>
    <w:rsid w:val="00B4526B"/>
    <w:rsid w:val="00B4556C"/>
    <w:rsid w:val="00B45C1D"/>
    <w:rsid w:val="00B46076"/>
    <w:rsid w:val="00B46151"/>
    <w:rsid w:val="00B46661"/>
    <w:rsid w:val="00B46BB5"/>
    <w:rsid w:val="00B46E10"/>
    <w:rsid w:val="00B479A1"/>
    <w:rsid w:val="00B47ADE"/>
    <w:rsid w:val="00B47DCE"/>
    <w:rsid w:val="00B500D1"/>
    <w:rsid w:val="00B503AF"/>
    <w:rsid w:val="00B5070F"/>
    <w:rsid w:val="00B50730"/>
    <w:rsid w:val="00B508ED"/>
    <w:rsid w:val="00B509EA"/>
    <w:rsid w:val="00B515CD"/>
    <w:rsid w:val="00B519BE"/>
    <w:rsid w:val="00B51B6F"/>
    <w:rsid w:val="00B52805"/>
    <w:rsid w:val="00B52A26"/>
    <w:rsid w:val="00B52A89"/>
    <w:rsid w:val="00B52B64"/>
    <w:rsid w:val="00B536D6"/>
    <w:rsid w:val="00B538FA"/>
    <w:rsid w:val="00B53BF9"/>
    <w:rsid w:val="00B53EE6"/>
    <w:rsid w:val="00B54420"/>
    <w:rsid w:val="00B5487E"/>
    <w:rsid w:val="00B548A1"/>
    <w:rsid w:val="00B54BB1"/>
    <w:rsid w:val="00B55C1B"/>
    <w:rsid w:val="00B55D0D"/>
    <w:rsid w:val="00B568C8"/>
    <w:rsid w:val="00B56FFE"/>
    <w:rsid w:val="00B5703D"/>
    <w:rsid w:val="00B57DAA"/>
    <w:rsid w:val="00B601AD"/>
    <w:rsid w:val="00B6089B"/>
    <w:rsid w:val="00B60C52"/>
    <w:rsid w:val="00B60D8F"/>
    <w:rsid w:val="00B614FE"/>
    <w:rsid w:val="00B61B61"/>
    <w:rsid w:val="00B621E3"/>
    <w:rsid w:val="00B62D35"/>
    <w:rsid w:val="00B63065"/>
    <w:rsid w:val="00B63D95"/>
    <w:rsid w:val="00B643E8"/>
    <w:rsid w:val="00B64F9D"/>
    <w:rsid w:val="00B65895"/>
    <w:rsid w:val="00B658D7"/>
    <w:rsid w:val="00B659EA"/>
    <w:rsid w:val="00B65AD5"/>
    <w:rsid w:val="00B66628"/>
    <w:rsid w:val="00B666FF"/>
    <w:rsid w:val="00B66C39"/>
    <w:rsid w:val="00B6743F"/>
    <w:rsid w:val="00B70215"/>
    <w:rsid w:val="00B705C1"/>
    <w:rsid w:val="00B7060D"/>
    <w:rsid w:val="00B70DEB"/>
    <w:rsid w:val="00B73192"/>
    <w:rsid w:val="00B7340F"/>
    <w:rsid w:val="00B736CA"/>
    <w:rsid w:val="00B739B8"/>
    <w:rsid w:val="00B74100"/>
    <w:rsid w:val="00B74146"/>
    <w:rsid w:val="00B746A8"/>
    <w:rsid w:val="00B748E8"/>
    <w:rsid w:val="00B74D71"/>
    <w:rsid w:val="00B75B20"/>
    <w:rsid w:val="00B75E60"/>
    <w:rsid w:val="00B7673B"/>
    <w:rsid w:val="00B7676B"/>
    <w:rsid w:val="00B7707B"/>
    <w:rsid w:val="00B770E4"/>
    <w:rsid w:val="00B775EB"/>
    <w:rsid w:val="00B776E5"/>
    <w:rsid w:val="00B77C12"/>
    <w:rsid w:val="00B810A7"/>
    <w:rsid w:val="00B81CB3"/>
    <w:rsid w:val="00B8280C"/>
    <w:rsid w:val="00B828A2"/>
    <w:rsid w:val="00B82AB1"/>
    <w:rsid w:val="00B83C70"/>
    <w:rsid w:val="00B83C84"/>
    <w:rsid w:val="00B84494"/>
    <w:rsid w:val="00B8484B"/>
    <w:rsid w:val="00B851CF"/>
    <w:rsid w:val="00B852F9"/>
    <w:rsid w:val="00B86659"/>
    <w:rsid w:val="00B86FB2"/>
    <w:rsid w:val="00B872A6"/>
    <w:rsid w:val="00B87364"/>
    <w:rsid w:val="00B90429"/>
    <w:rsid w:val="00B9077D"/>
    <w:rsid w:val="00B90CA2"/>
    <w:rsid w:val="00B911BD"/>
    <w:rsid w:val="00B91EEC"/>
    <w:rsid w:val="00B9330A"/>
    <w:rsid w:val="00B934EB"/>
    <w:rsid w:val="00B936AB"/>
    <w:rsid w:val="00B937E0"/>
    <w:rsid w:val="00B940E2"/>
    <w:rsid w:val="00B944D6"/>
    <w:rsid w:val="00B945F5"/>
    <w:rsid w:val="00B9568C"/>
    <w:rsid w:val="00B95861"/>
    <w:rsid w:val="00B95F0D"/>
    <w:rsid w:val="00B96114"/>
    <w:rsid w:val="00B96139"/>
    <w:rsid w:val="00B963D9"/>
    <w:rsid w:val="00BA0893"/>
    <w:rsid w:val="00BA0908"/>
    <w:rsid w:val="00BA0C21"/>
    <w:rsid w:val="00BA0E37"/>
    <w:rsid w:val="00BA11FC"/>
    <w:rsid w:val="00BA134B"/>
    <w:rsid w:val="00BA1C95"/>
    <w:rsid w:val="00BA1F5D"/>
    <w:rsid w:val="00BA2314"/>
    <w:rsid w:val="00BA2582"/>
    <w:rsid w:val="00BA2C75"/>
    <w:rsid w:val="00BA2ED5"/>
    <w:rsid w:val="00BA31C3"/>
    <w:rsid w:val="00BA383B"/>
    <w:rsid w:val="00BA3930"/>
    <w:rsid w:val="00BA3A45"/>
    <w:rsid w:val="00BA3BF2"/>
    <w:rsid w:val="00BA3CE0"/>
    <w:rsid w:val="00BA5278"/>
    <w:rsid w:val="00BA5333"/>
    <w:rsid w:val="00BA5648"/>
    <w:rsid w:val="00BA5D1F"/>
    <w:rsid w:val="00BA794E"/>
    <w:rsid w:val="00BB0012"/>
    <w:rsid w:val="00BB007E"/>
    <w:rsid w:val="00BB0113"/>
    <w:rsid w:val="00BB01C2"/>
    <w:rsid w:val="00BB0204"/>
    <w:rsid w:val="00BB0589"/>
    <w:rsid w:val="00BB0A91"/>
    <w:rsid w:val="00BB0DF3"/>
    <w:rsid w:val="00BB112A"/>
    <w:rsid w:val="00BB17DC"/>
    <w:rsid w:val="00BB19CE"/>
    <w:rsid w:val="00BB1BE7"/>
    <w:rsid w:val="00BB22BF"/>
    <w:rsid w:val="00BB28E8"/>
    <w:rsid w:val="00BB2C5F"/>
    <w:rsid w:val="00BB2CD7"/>
    <w:rsid w:val="00BB30E1"/>
    <w:rsid w:val="00BB33ED"/>
    <w:rsid w:val="00BB3794"/>
    <w:rsid w:val="00BB384F"/>
    <w:rsid w:val="00BB3AC7"/>
    <w:rsid w:val="00BB3FC5"/>
    <w:rsid w:val="00BB49CF"/>
    <w:rsid w:val="00BB4D26"/>
    <w:rsid w:val="00BB5B6A"/>
    <w:rsid w:val="00BB5E93"/>
    <w:rsid w:val="00BB612F"/>
    <w:rsid w:val="00BB61DF"/>
    <w:rsid w:val="00BB6843"/>
    <w:rsid w:val="00BB6B6C"/>
    <w:rsid w:val="00BB7064"/>
    <w:rsid w:val="00BB77E9"/>
    <w:rsid w:val="00BB78EE"/>
    <w:rsid w:val="00BC0256"/>
    <w:rsid w:val="00BC0596"/>
    <w:rsid w:val="00BC29F5"/>
    <w:rsid w:val="00BC2CE8"/>
    <w:rsid w:val="00BC326D"/>
    <w:rsid w:val="00BC32B9"/>
    <w:rsid w:val="00BC3342"/>
    <w:rsid w:val="00BC338F"/>
    <w:rsid w:val="00BC5C1A"/>
    <w:rsid w:val="00BC7485"/>
    <w:rsid w:val="00BC7AC1"/>
    <w:rsid w:val="00BC7B61"/>
    <w:rsid w:val="00BD07A6"/>
    <w:rsid w:val="00BD0EC2"/>
    <w:rsid w:val="00BD1245"/>
    <w:rsid w:val="00BD134B"/>
    <w:rsid w:val="00BD18B0"/>
    <w:rsid w:val="00BD2A5B"/>
    <w:rsid w:val="00BD30EF"/>
    <w:rsid w:val="00BD39C5"/>
    <w:rsid w:val="00BD3B74"/>
    <w:rsid w:val="00BD4136"/>
    <w:rsid w:val="00BD413A"/>
    <w:rsid w:val="00BD41F3"/>
    <w:rsid w:val="00BD4E5F"/>
    <w:rsid w:val="00BD563F"/>
    <w:rsid w:val="00BD6408"/>
    <w:rsid w:val="00BD6F46"/>
    <w:rsid w:val="00BD6F48"/>
    <w:rsid w:val="00BD7940"/>
    <w:rsid w:val="00BD7ABE"/>
    <w:rsid w:val="00BE0513"/>
    <w:rsid w:val="00BE0743"/>
    <w:rsid w:val="00BE079A"/>
    <w:rsid w:val="00BE0B73"/>
    <w:rsid w:val="00BE1FAC"/>
    <w:rsid w:val="00BE2064"/>
    <w:rsid w:val="00BE24E1"/>
    <w:rsid w:val="00BE2B5D"/>
    <w:rsid w:val="00BE2BB2"/>
    <w:rsid w:val="00BE316C"/>
    <w:rsid w:val="00BE3225"/>
    <w:rsid w:val="00BE3338"/>
    <w:rsid w:val="00BE4222"/>
    <w:rsid w:val="00BE44B3"/>
    <w:rsid w:val="00BE463A"/>
    <w:rsid w:val="00BE46F0"/>
    <w:rsid w:val="00BE4B22"/>
    <w:rsid w:val="00BE4D0E"/>
    <w:rsid w:val="00BE52BF"/>
    <w:rsid w:val="00BE5451"/>
    <w:rsid w:val="00BE54D4"/>
    <w:rsid w:val="00BE5571"/>
    <w:rsid w:val="00BE5B97"/>
    <w:rsid w:val="00BE5F57"/>
    <w:rsid w:val="00BE613B"/>
    <w:rsid w:val="00BE6161"/>
    <w:rsid w:val="00BE6C7B"/>
    <w:rsid w:val="00BE6E24"/>
    <w:rsid w:val="00BE7C87"/>
    <w:rsid w:val="00BE7FFC"/>
    <w:rsid w:val="00BF0E1D"/>
    <w:rsid w:val="00BF1F41"/>
    <w:rsid w:val="00BF2465"/>
    <w:rsid w:val="00BF293F"/>
    <w:rsid w:val="00BF2B46"/>
    <w:rsid w:val="00BF3A16"/>
    <w:rsid w:val="00BF3A38"/>
    <w:rsid w:val="00BF4A01"/>
    <w:rsid w:val="00BF4B97"/>
    <w:rsid w:val="00BF5402"/>
    <w:rsid w:val="00BF568E"/>
    <w:rsid w:val="00BF587B"/>
    <w:rsid w:val="00BF716A"/>
    <w:rsid w:val="00BF76CC"/>
    <w:rsid w:val="00BF79AD"/>
    <w:rsid w:val="00BF7B6F"/>
    <w:rsid w:val="00BF7DBE"/>
    <w:rsid w:val="00C003D2"/>
    <w:rsid w:val="00C00421"/>
    <w:rsid w:val="00C005CF"/>
    <w:rsid w:val="00C006FE"/>
    <w:rsid w:val="00C008B6"/>
    <w:rsid w:val="00C0144E"/>
    <w:rsid w:val="00C01852"/>
    <w:rsid w:val="00C0200A"/>
    <w:rsid w:val="00C023A4"/>
    <w:rsid w:val="00C02B1A"/>
    <w:rsid w:val="00C03397"/>
    <w:rsid w:val="00C035C9"/>
    <w:rsid w:val="00C03942"/>
    <w:rsid w:val="00C03FD7"/>
    <w:rsid w:val="00C045E2"/>
    <w:rsid w:val="00C05423"/>
    <w:rsid w:val="00C05440"/>
    <w:rsid w:val="00C05477"/>
    <w:rsid w:val="00C059D3"/>
    <w:rsid w:val="00C063F1"/>
    <w:rsid w:val="00C066FE"/>
    <w:rsid w:val="00C06C8C"/>
    <w:rsid w:val="00C06DBF"/>
    <w:rsid w:val="00C07189"/>
    <w:rsid w:val="00C07A06"/>
    <w:rsid w:val="00C07A62"/>
    <w:rsid w:val="00C100DC"/>
    <w:rsid w:val="00C10DCA"/>
    <w:rsid w:val="00C115B1"/>
    <w:rsid w:val="00C11914"/>
    <w:rsid w:val="00C11E16"/>
    <w:rsid w:val="00C11FE3"/>
    <w:rsid w:val="00C12925"/>
    <w:rsid w:val="00C13CA0"/>
    <w:rsid w:val="00C14063"/>
    <w:rsid w:val="00C1477A"/>
    <w:rsid w:val="00C15C1B"/>
    <w:rsid w:val="00C164DE"/>
    <w:rsid w:val="00C17581"/>
    <w:rsid w:val="00C1773C"/>
    <w:rsid w:val="00C17B72"/>
    <w:rsid w:val="00C20000"/>
    <w:rsid w:val="00C21E83"/>
    <w:rsid w:val="00C228D1"/>
    <w:rsid w:val="00C22F90"/>
    <w:rsid w:val="00C235EA"/>
    <w:rsid w:val="00C23774"/>
    <w:rsid w:val="00C23C0D"/>
    <w:rsid w:val="00C23C7F"/>
    <w:rsid w:val="00C23C81"/>
    <w:rsid w:val="00C23E70"/>
    <w:rsid w:val="00C23EA1"/>
    <w:rsid w:val="00C24D40"/>
    <w:rsid w:val="00C24EF8"/>
    <w:rsid w:val="00C2518D"/>
    <w:rsid w:val="00C254FF"/>
    <w:rsid w:val="00C263F8"/>
    <w:rsid w:val="00C26561"/>
    <w:rsid w:val="00C26717"/>
    <w:rsid w:val="00C26970"/>
    <w:rsid w:val="00C26CBA"/>
    <w:rsid w:val="00C26FFB"/>
    <w:rsid w:val="00C276B3"/>
    <w:rsid w:val="00C276CE"/>
    <w:rsid w:val="00C2777C"/>
    <w:rsid w:val="00C2779F"/>
    <w:rsid w:val="00C27907"/>
    <w:rsid w:val="00C27CA1"/>
    <w:rsid w:val="00C30126"/>
    <w:rsid w:val="00C303C5"/>
    <w:rsid w:val="00C30FB6"/>
    <w:rsid w:val="00C316BF"/>
    <w:rsid w:val="00C31CEB"/>
    <w:rsid w:val="00C32F0E"/>
    <w:rsid w:val="00C331F5"/>
    <w:rsid w:val="00C3366E"/>
    <w:rsid w:val="00C336BE"/>
    <w:rsid w:val="00C336EA"/>
    <w:rsid w:val="00C33BB4"/>
    <w:rsid w:val="00C33C71"/>
    <w:rsid w:val="00C34353"/>
    <w:rsid w:val="00C349BB"/>
    <w:rsid w:val="00C34A70"/>
    <w:rsid w:val="00C34B70"/>
    <w:rsid w:val="00C34DE6"/>
    <w:rsid w:val="00C35391"/>
    <w:rsid w:val="00C353B8"/>
    <w:rsid w:val="00C3543B"/>
    <w:rsid w:val="00C35788"/>
    <w:rsid w:val="00C3698F"/>
    <w:rsid w:val="00C36AB0"/>
    <w:rsid w:val="00C378BB"/>
    <w:rsid w:val="00C37C5C"/>
    <w:rsid w:val="00C37CD3"/>
    <w:rsid w:val="00C4000E"/>
    <w:rsid w:val="00C40711"/>
    <w:rsid w:val="00C40D85"/>
    <w:rsid w:val="00C41AE1"/>
    <w:rsid w:val="00C41D13"/>
    <w:rsid w:val="00C42F3D"/>
    <w:rsid w:val="00C43638"/>
    <w:rsid w:val="00C437B7"/>
    <w:rsid w:val="00C4406A"/>
    <w:rsid w:val="00C44484"/>
    <w:rsid w:val="00C44A7F"/>
    <w:rsid w:val="00C44F7F"/>
    <w:rsid w:val="00C45608"/>
    <w:rsid w:val="00C459F1"/>
    <w:rsid w:val="00C45A24"/>
    <w:rsid w:val="00C45EDA"/>
    <w:rsid w:val="00C467D2"/>
    <w:rsid w:val="00C4685C"/>
    <w:rsid w:val="00C46BC7"/>
    <w:rsid w:val="00C4724D"/>
    <w:rsid w:val="00C477A6"/>
    <w:rsid w:val="00C47EE9"/>
    <w:rsid w:val="00C501F3"/>
    <w:rsid w:val="00C50FD7"/>
    <w:rsid w:val="00C51D6E"/>
    <w:rsid w:val="00C52322"/>
    <w:rsid w:val="00C528B9"/>
    <w:rsid w:val="00C52A49"/>
    <w:rsid w:val="00C52A66"/>
    <w:rsid w:val="00C52E5B"/>
    <w:rsid w:val="00C532B4"/>
    <w:rsid w:val="00C5378F"/>
    <w:rsid w:val="00C54105"/>
    <w:rsid w:val="00C543F1"/>
    <w:rsid w:val="00C54CF5"/>
    <w:rsid w:val="00C557E8"/>
    <w:rsid w:val="00C559FA"/>
    <w:rsid w:val="00C566C4"/>
    <w:rsid w:val="00C56992"/>
    <w:rsid w:val="00C56F44"/>
    <w:rsid w:val="00C57E52"/>
    <w:rsid w:val="00C601A5"/>
    <w:rsid w:val="00C60ED4"/>
    <w:rsid w:val="00C61005"/>
    <w:rsid w:val="00C61E50"/>
    <w:rsid w:val="00C62323"/>
    <w:rsid w:val="00C62594"/>
    <w:rsid w:val="00C6263C"/>
    <w:rsid w:val="00C62A1C"/>
    <w:rsid w:val="00C62CD6"/>
    <w:rsid w:val="00C62EC3"/>
    <w:rsid w:val="00C633EE"/>
    <w:rsid w:val="00C63403"/>
    <w:rsid w:val="00C63746"/>
    <w:rsid w:val="00C6382F"/>
    <w:rsid w:val="00C63FD8"/>
    <w:rsid w:val="00C64D41"/>
    <w:rsid w:val="00C6503B"/>
    <w:rsid w:val="00C651E9"/>
    <w:rsid w:val="00C65557"/>
    <w:rsid w:val="00C655EA"/>
    <w:rsid w:val="00C659BD"/>
    <w:rsid w:val="00C65B7E"/>
    <w:rsid w:val="00C65CE0"/>
    <w:rsid w:val="00C6734D"/>
    <w:rsid w:val="00C67386"/>
    <w:rsid w:val="00C7086A"/>
    <w:rsid w:val="00C70B4A"/>
    <w:rsid w:val="00C70DCA"/>
    <w:rsid w:val="00C71FBF"/>
    <w:rsid w:val="00C73070"/>
    <w:rsid w:val="00C73AC1"/>
    <w:rsid w:val="00C73BFF"/>
    <w:rsid w:val="00C73EAA"/>
    <w:rsid w:val="00C74CC6"/>
    <w:rsid w:val="00C7528A"/>
    <w:rsid w:val="00C752BC"/>
    <w:rsid w:val="00C7535D"/>
    <w:rsid w:val="00C7677D"/>
    <w:rsid w:val="00C76B33"/>
    <w:rsid w:val="00C76E71"/>
    <w:rsid w:val="00C76FE6"/>
    <w:rsid w:val="00C7767E"/>
    <w:rsid w:val="00C77705"/>
    <w:rsid w:val="00C77C98"/>
    <w:rsid w:val="00C800D5"/>
    <w:rsid w:val="00C801BD"/>
    <w:rsid w:val="00C807C4"/>
    <w:rsid w:val="00C80CDA"/>
    <w:rsid w:val="00C80F84"/>
    <w:rsid w:val="00C817DA"/>
    <w:rsid w:val="00C820CB"/>
    <w:rsid w:val="00C82124"/>
    <w:rsid w:val="00C82295"/>
    <w:rsid w:val="00C82912"/>
    <w:rsid w:val="00C82960"/>
    <w:rsid w:val="00C829EF"/>
    <w:rsid w:val="00C82CA0"/>
    <w:rsid w:val="00C82D79"/>
    <w:rsid w:val="00C83079"/>
    <w:rsid w:val="00C8393A"/>
    <w:rsid w:val="00C84233"/>
    <w:rsid w:val="00C84761"/>
    <w:rsid w:val="00C8492E"/>
    <w:rsid w:val="00C85163"/>
    <w:rsid w:val="00C86204"/>
    <w:rsid w:val="00C8654D"/>
    <w:rsid w:val="00C86E97"/>
    <w:rsid w:val="00C86FFA"/>
    <w:rsid w:val="00C873FA"/>
    <w:rsid w:val="00C8792D"/>
    <w:rsid w:val="00C90275"/>
    <w:rsid w:val="00C90B62"/>
    <w:rsid w:val="00C91023"/>
    <w:rsid w:val="00C924BF"/>
    <w:rsid w:val="00C92916"/>
    <w:rsid w:val="00C93129"/>
    <w:rsid w:val="00C93B60"/>
    <w:rsid w:val="00C93DE8"/>
    <w:rsid w:val="00C93DF2"/>
    <w:rsid w:val="00C94326"/>
    <w:rsid w:val="00C94AB7"/>
    <w:rsid w:val="00C94E02"/>
    <w:rsid w:val="00C95052"/>
    <w:rsid w:val="00C95614"/>
    <w:rsid w:val="00C956AA"/>
    <w:rsid w:val="00C960E5"/>
    <w:rsid w:val="00C96414"/>
    <w:rsid w:val="00C96492"/>
    <w:rsid w:val="00C96E2B"/>
    <w:rsid w:val="00C9707D"/>
    <w:rsid w:val="00C97134"/>
    <w:rsid w:val="00C9724B"/>
    <w:rsid w:val="00C97D51"/>
    <w:rsid w:val="00C97FA7"/>
    <w:rsid w:val="00CA030C"/>
    <w:rsid w:val="00CA0751"/>
    <w:rsid w:val="00CA1035"/>
    <w:rsid w:val="00CA2144"/>
    <w:rsid w:val="00CA2928"/>
    <w:rsid w:val="00CA2932"/>
    <w:rsid w:val="00CA2D11"/>
    <w:rsid w:val="00CA2FAC"/>
    <w:rsid w:val="00CA3083"/>
    <w:rsid w:val="00CA3291"/>
    <w:rsid w:val="00CA346C"/>
    <w:rsid w:val="00CA346F"/>
    <w:rsid w:val="00CA376E"/>
    <w:rsid w:val="00CA37A2"/>
    <w:rsid w:val="00CA391B"/>
    <w:rsid w:val="00CA3C8A"/>
    <w:rsid w:val="00CA3D74"/>
    <w:rsid w:val="00CA3EB4"/>
    <w:rsid w:val="00CA42BA"/>
    <w:rsid w:val="00CA4316"/>
    <w:rsid w:val="00CA43FF"/>
    <w:rsid w:val="00CA455E"/>
    <w:rsid w:val="00CA4A28"/>
    <w:rsid w:val="00CA4BEC"/>
    <w:rsid w:val="00CA5310"/>
    <w:rsid w:val="00CA5371"/>
    <w:rsid w:val="00CA539B"/>
    <w:rsid w:val="00CA55F3"/>
    <w:rsid w:val="00CA5619"/>
    <w:rsid w:val="00CA58EE"/>
    <w:rsid w:val="00CA5DCD"/>
    <w:rsid w:val="00CA6316"/>
    <w:rsid w:val="00CA6405"/>
    <w:rsid w:val="00CA6483"/>
    <w:rsid w:val="00CA66E2"/>
    <w:rsid w:val="00CA7400"/>
    <w:rsid w:val="00CB16AF"/>
    <w:rsid w:val="00CB1BCA"/>
    <w:rsid w:val="00CB1D7E"/>
    <w:rsid w:val="00CB1DAC"/>
    <w:rsid w:val="00CB1DC3"/>
    <w:rsid w:val="00CB1E1C"/>
    <w:rsid w:val="00CB2015"/>
    <w:rsid w:val="00CB21BF"/>
    <w:rsid w:val="00CB25A8"/>
    <w:rsid w:val="00CB35EB"/>
    <w:rsid w:val="00CB3CBC"/>
    <w:rsid w:val="00CB40E3"/>
    <w:rsid w:val="00CB446F"/>
    <w:rsid w:val="00CB51EF"/>
    <w:rsid w:val="00CB54D4"/>
    <w:rsid w:val="00CB570B"/>
    <w:rsid w:val="00CB58FD"/>
    <w:rsid w:val="00CB5AA5"/>
    <w:rsid w:val="00CB5C7A"/>
    <w:rsid w:val="00CB6357"/>
    <w:rsid w:val="00CB65B6"/>
    <w:rsid w:val="00CB670E"/>
    <w:rsid w:val="00CB68E4"/>
    <w:rsid w:val="00CB6F71"/>
    <w:rsid w:val="00CB7904"/>
    <w:rsid w:val="00CB7A54"/>
    <w:rsid w:val="00CB7F44"/>
    <w:rsid w:val="00CC052C"/>
    <w:rsid w:val="00CC06B0"/>
    <w:rsid w:val="00CC0805"/>
    <w:rsid w:val="00CC1764"/>
    <w:rsid w:val="00CC1A47"/>
    <w:rsid w:val="00CC2394"/>
    <w:rsid w:val="00CC3320"/>
    <w:rsid w:val="00CC387F"/>
    <w:rsid w:val="00CC40B4"/>
    <w:rsid w:val="00CC4E6A"/>
    <w:rsid w:val="00CC51A7"/>
    <w:rsid w:val="00CC53D1"/>
    <w:rsid w:val="00CC5466"/>
    <w:rsid w:val="00CC5524"/>
    <w:rsid w:val="00CC5EE6"/>
    <w:rsid w:val="00CC6D4B"/>
    <w:rsid w:val="00CC72CF"/>
    <w:rsid w:val="00CC7F36"/>
    <w:rsid w:val="00CD16FF"/>
    <w:rsid w:val="00CD19CD"/>
    <w:rsid w:val="00CD1F88"/>
    <w:rsid w:val="00CD2667"/>
    <w:rsid w:val="00CD26D8"/>
    <w:rsid w:val="00CD27EB"/>
    <w:rsid w:val="00CD3092"/>
    <w:rsid w:val="00CD30DB"/>
    <w:rsid w:val="00CD3270"/>
    <w:rsid w:val="00CD358F"/>
    <w:rsid w:val="00CD3967"/>
    <w:rsid w:val="00CD3B95"/>
    <w:rsid w:val="00CD42D3"/>
    <w:rsid w:val="00CD49EE"/>
    <w:rsid w:val="00CD4C51"/>
    <w:rsid w:val="00CD4EAD"/>
    <w:rsid w:val="00CD5180"/>
    <w:rsid w:val="00CD531A"/>
    <w:rsid w:val="00CD6C4D"/>
    <w:rsid w:val="00CD6EDE"/>
    <w:rsid w:val="00CD7658"/>
    <w:rsid w:val="00CE0C10"/>
    <w:rsid w:val="00CE1010"/>
    <w:rsid w:val="00CE1E30"/>
    <w:rsid w:val="00CE2891"/>
    <w:rsid w:val="00CE308E"/>
    <w:rsid w:val="00CE37BA"/>
    <w:rsid w:val="00CE3B8F"/>
    <w:rsid w:val="00CE4561"/>
    <w:rsid w:val="00CE51FC"/>
    <w:rsid w:val="00CE528F"/>
    <w:rsid w:val="00CE57D9"/>
    <w:rsid w:val="00CE7371"/>
    <w:rsid w:val="00CE7966"/>
    <w:rsid w:val="00CE7F74"/>
    <w:rsid w:val="00CF00BB"/>
    <w:rsid w:val="00CF115B"/>
    <w:rsid w:val="00CF1CAA"/>
    <w:rsid w:val="00CF1E75"/>
    <w:rsid w:val="00CF23EA"/>
    <w:rsid w:val="00CF3702"/>
    <w:rsid w:val="00CF3E1B"/>
    <w:rsid w:val="00CF3E33"/>
    <w:rsid w:val="00CF54A7"/>
    <w:rsid w:val="00CF5D5B"/>
    <w:rsid w:val="00CF5F59"/>
    <w:rsid w:val="00CF6548"/>
    <w:rsid w:val="00CF66AB"/>
    <w:rsid w:val="00CF69EC"/>
    <w:rsid w:val="00CF6F54"/>
    <w:rsid w:val="00CF7CCB"/>
    <w:rsid w:val="00D0039D"/>
    <w:rsid w:val="00D005BF"/>
    <w:rsid w:val="00D01045"/>
    <w:rsid w:val="00D011A3"/>
    <w:rsid w:val="00D015A0"/>
    <w:rsid w:val="00D01C9E"/>
    <w:rsid w:val="00D020F2"/>
    <w:rsid w:val="00D025FF"/>
    <w:rsid w:val="00D02689"/>
    <w:rsid w:val="00D0315D"/>
    <w:rsid w:val="00D03435"/>
    <w:rsid w:val="00D03438"/>
    <w:rsid w:val="00D03E2A"/>
    <w:rsid w:val="00D0449B"/>
    <w:rsid w:val="00D04587"/>
    <w:rsid w:val="00D04803"/>
    <w:rsid w:val="00D0483F"/>
    <w:rsid w:val="00D04D98"/>
    <w:rsid w:val="00D04E5A"/>
    <w:rsid w:val="00D0505E"/>
    <w:rsid w:val="00D05FC2"/>
    <w:rsid w:val="00D0668A"/>
    <w:rsid w:val="00D070CD"/>
    <w:rsid w:val="00D070F7"/>
    <w:rsid w:val="00D072E9"/>
    <w:rsid w:val="00D073F0"/>
    <w:rsid w:val="00D07433"/>
    <w:rsid w:val="00D07565"/>
    <w:rsid w:val="00D07B2C"/>
    <w:rsid w:val="00D07E46"/>
    <w:rsid w:val="00D07E5B"/>
    <w:rsid w:val="00D10484"/>
    <w:rsid w:val="00D105C6"/>
    <w:rsid w:val="00D108FA"/>
    <w:rsid w:val="00D10A10"/>
    <w:rsid w:val="00D112B4"/>
    <w:rsid w:val="00D11ADD"/>
    <w:rsid w:val="00D121B0"/>
    <w:rsid w:val="00D12562"/>
    <w:rsid w:val="00D128B1"/>
    <w:rsid w:val="00D12912"/>
    <w:rsid w:val="00D13976"/>
    <w:rsid w:val="00D13C73"/>
    <w:rsid w:val="00D13D4D"/>
    <w:rsid w:val="00D1437A"/>
    <w:rsid w:val="00D147F2"/>
    <w:rsid w:val="00D1480E"/>
    <w:rsid w:val="00D14AC4"/>
    <w:rsid w:val="00D14BDC"/>
    <w:rsid w:val="00D14C34"/>
    <w:rsid w:val="00D15260"/>
    <w:rsid w:val="00D16465"/>
    <w:rsid w:val="00D170A2"/>
    <w:rsid w:val="00D17188"/>
    <w:rsid w:val="00D171ED"/>
    <w:rsid w:val="00D17881"/>
    <w:rsid w:val="00D20136"/>
    <w:rsid w:val="00D204A6"/>
    <w:rsid w:val="00D20FF2"/>
    <w:rsid w:val="00D219C6"/>
    <w:rsid w:val="00D21DD6"/>
    <w:rsid w:val="00D21E1B"/>
    <w:rsid w:val="00D22135"/>
    <w:rsid w:val="00D22DBD"/>
    <w:rsid w:val="00D22E5A"/>
    <w:rsid w:val="00D230FA"/>
    <w:rsid w:val="00D23511"/>
    <w:rsid w:val="00D236C1"/>
    <w:rsid w:val="00D24109"/>
    <w:rsid w:val="00D2492D"/>
    <w:rsid w:val="00D25550"/>
    <w:rsid w:val="00D25CD8"/>
    <w:rsid w:val="00D26755"/>
    <w:rsid w:val="00D27431"/>
    <w:rsid w:val="00D27A6B"/>
    <w:rsid w:val="00D300FE"/>
    <w:rsid w:val="00D30FDF"/>
    <w:rsid w:val="00D31123"/>
    <w:rsid w:val="00D321DB"/>
    <w:rsid w:val="00D324BE"/>
    <w:rsid w:val="00D3268F"/>
    <w:rsid w:val="00D32A93"/>
    <w:rsid w:val="00D332A3"/>
    <w:rsid w:val="00D332EB"/>
    <w:rsid w:val="00D34A9A"/>
    <w:rsid w:val="00D34F68"/>
    <w:rsid w:val="00D3567E"/>
    <w:rsid w:val="00D35B31"/>
    <w:rsid w:val="00D35C02"/>
    <w:rsid w:val="00D35CB0"/>
    <w:rsid w:val="00D35F97"/>
    <w:rsid w:val="00D3620B"/>
    <w:rsid w:val="00D36394"/>
    <w:rsid w:val="00D365D0"/>
    <w:rsid w:val="00D373CD"/>
    <w:rsid w:val="00D3749F"/>
    <w:rsid w:val="00D40092"/>
    <w:rsid w:val="00D4027B"/>
    <w:rsid w:val="00D40978"/>
    <w:rsid w:val="00D40A40"/>
    <w:rsid w:val="00D416CF"/>
    <w:rsid w:val="00D41719"/>
    <w:rsid w:val="00D417AF"/>
    <w:rsid w:val="00D42A92"/>
    <w:rsid w:val="00D42BC8"/>
    <w:rsid w:val="00D42D7D"/>
    <w:rsid w:val="00D43E4B"/>
    <w:rsid w:val="00D4434D"/>
    <w:rsid w:val="00D44507"/>
    <w:rsid w:val="00D448A6"/>
    <w:rsid w:val="00D44A0F"/>
    <w:rsid w:val="00D44BDD"/>
    <w:rsid w:val="00D44C7C"/>
    <w:rsid w:val="00D450C7"/>
    <w:rsid w:val="00D45293"/>
    <w:rsid w:val="00D45472"/>
    <w:rsid w:val="00D45717"/>
    <w:rsid w:val="00D45B3D"/>
    <w:rsid w:val="00D4640A"/>
    <w:rsid w:val="00D471A4"/>
    <w:rsid w:val="00D47779"/>
    <w:rsid w:val="00D503B5"/>
    <w:rsid w:val="00D504B4"/>
    <w:rsid w:val="00D50624"/>
    <w:rsid w:val="00D507FD"/>
    <w:rsid w:val="00D508B0"/>
    <w:rsid w:val="00D50B92"/>
    <w:rsid w:val="00D51256"/>
    <w:rsid w:val="00D51682"/>
    <w:rsid w:val="00D51AD8"/>
    <w:rsid w:val="00D522A5"/>
    <w:rsid w:val="00D5236D"/>
    <w:rsid w:val="00D52E43"/>
    <w:rsid w:val="00D5302E"/>
    <w:rsid w:val="00D53381"/>
    <w:rsid w:val="00D534D1"/>
    <w:rsid w:val="00D53F6D"/>
    <w:rsid w:val="00D54896"/>
    <w:rsid w:val="00D54A4B"/>
    <w:rsid w:val="00D54A97"/>
    <w:rsid w:val="00D54F19"/>
    <w:rsid w:val="00D54F43"/>
    <w:rsid w:val="00D55279"/>
    <w:rsid w:val="00D5584F"/>
    <w:rsid w:val="00D55CE6"/>
    <w:rsid w:val="00D566E3"/>
    <w:rsid w:val="00D56E33"/>
    <w:rsid w:val="00D56E72"/>
    <w:rsid w:val="00D56FC4"/>
    <w:rsid w:val="00D571E2"/>
    <w:rsid w:val="00D57301"/>
    <w:rsid w:val="00D57EFC"/>
    <w:rsid w:val="00D604A8"/>
    <w:rsid w:val="00D6231F"/>
    <w:rsid w:val="00D62DF5"/>
    <w:rsid w:val="00D6375E"/>
    <w:rsid w:val="00D63DC1"/>
    <w:rsid w:val="00D64004"/>
    <w:rsid w:val="00D64D58"/>
    <w:rsid w:val="00D6540A"/>
    <w:rsid w:val="00D6683A"/>
    <w:rsid w:val="00D67A27"/>
    <w:rsid w:val="00D71ED6"/>
    <w:rsid w:val="00D72758"/>
    <w:rsid w:val="00D72832"/>
    <w:rsid w:val="00D72F1A"/>
    <w:rsid w:val="00D74109"/>
    <w:rsid w:val="00D74F06"/>
    <w:rsid w:val="00D74FDA"/>
    <w:rsid w:val="00D75986"/>
    <w:rsid w:val="00D75CC0"/>
    <w:rsid w:val="00D761F6"/>
    <w:rsid w:val="00D762BF"/>
    <w:rsid w:val="00D763E3"/>
    <w:rsid w:val="00D769AB"/>
    <w:rsid w:val="00D77D11"/>
    <w:rsid w:val="00D77F8E"/>
    <w:rsid w:val="00D80A66"/>
    <w:rsid w:val="00D80B58"/>
    <w:rsid w:val="00D81773"/>
    <w:rsid w:val="00D81834"/>
    <w:rsid w:val="00D82D10"/>
    <w:rsid w:val="00D82D40"/>
    <w:rsid w:val="00D82EB0"/>
    <w:rsid w:val="00D83176"/>
    <w:rsid w:val="00D8340C"/>
    <w:rsid w:val="00D84139"/>
    <w:rsid w:val="00D8425C"/>
    <w:rsid w:val="00D85019"/>
    <w:rsid w:val="00D85CFA"/>
    <w:rsid w:val="00D860FA"/>
    <w:rsid w:val="00D8616B"/>
    <w:rsid w:val="00D86993"/>
    <w:rsid w:val="00D86F59"/>
    <w:rsid w:val="00D86F68"/>
    <w:rsid w:val="00D873D6"/>
    <w:rsid w:val="00D87946"/>
    <w:rsid w:val="00D87BCF"/>
    <w:rsid w:val="00D87F60"/>
    <w:rsid w:val="00D87F8A"/>
    <w:rsid w:val="00D900CE"/>
    <w:rsid w:val="00D90395"/>
    <w:rsid w:val="00D906EE"/>
    <w:rsid w:val="00D90818"/>
    <w:rsid w:val="00D90A2F"/>
    <w:rsid w:val="00D90C2B"/>
    <w:rsid w:val="00D914FA"/>
    <w:rsid w:val="00D91AD1"/>
    <w:rsid w:val="00D9207D"/>
    <w:rsid w:val="00D923F2"/>
    <w:rsid w:val="00D92B44"/>
    <w:rsid w:val="00D92CEF"/>
    <w:rsid w:val="00D935C2"/>
    <w:rsid w:val="00D938A4"/>
    <w:rsid w:val="00D94179"/>
    <w:rsid w:val="00D9446B"/>
    <w:rsid w:val="00D944FD"/>
    <w:rsid w:val="00D94B01"/>
    <w:rsid w:val="00D953F3"/>
    <w:rsid w:val="00D95A9D"/>
    <w:rsid w:val="00D9634F"/>
    <w:rsid w:val="00D9678C"/>
    <w:rsid w:val="00D96B1F"/>
    <w:rsid w:val="00D96E6F"/>
    <w:rsid w:val="00D97A15"/>
    <w:rsid w:val="00DA016B"/>
    <w:rsid w:val="00DA037B"/>
    <w:rsid w:val="00DA12E3"/>
    <w:rsid w:val="00DA17AB"/>
    <w:rsid w:val="00DA18C8"/>
    <w:rsid w:val="00DA1AC4"/>
    <w:rsid w:val="00DA248C"/>
    <w:rsid w:val="00DA28E5"/>
    <w:rsid w:val="00DA37EC"/>
    <w:rsid w:val="00DA3868"/>
    <w:rsid w:val="00DA3DF8"/>
    <w:rsid w:val="00DA4518"/>
    <w:rsid w:val="00DA47FF"/>
    <w:rsid w:val="00DA4BD7"/>
    <w:rsid w:val="00DA4E13"/>
    <w:rsid w:val="00DA4F32"/>
    <w:rsid w:val="00DA54B7"/>
    <w:rsid w:val="00DA6496"/>
    <w:rsid w:val="00DA6F08"/>
    <w:rsid w:val="00DA756E"/>
    <w:rsid w:val="00DA7645"/>
    <w:rsid w:val="00DB092B"/>
    <w:rsid w:val="00DB1295"/>
    <w:rsid w:val="00DB1877"/>
    <w:rsid w:val="00DB2180"/>
    <w:rsid w:val="00DB268D"/>
    <w:rsid w:val="00DB2FBA"/>
    <w:rsid w:val="00DB3217"/>
    <w:rsid w:val="00DB32CB"/>
    <w:rsid w:val="00DB3AA9"/>
    <w:rsid w:val="00DB400A"/>
    <w:rsid w:val="00DB40E4"/>
    <w:rsid w:val="00DB4316"/>
    <w:rsid w:val="00DB500B"/>
    <w:rsid w:val="00DB5155"/>
    <w:rsid w:val="00DB51DC"/>
    <w:rsid w:val="00DB52E1"/>
    <w:rsid w:val="00DB57E0"/>
    <w:rsid w:val="00DB590D"/>
    <w:rsid w:val="00DB6226"/>
    <w:rsid w:val="00DB6C33"/>
    <w:rsid w:val="00DB732E"/>
    <w:rsid w:val="00DB739B"/>
    <w:rsid w:val="00DB7459"/>
    <w:rsid w:val="00DC05A1"/>
    <w:rsid w:val="00DC0EE4"/>
    <w:rsid w:val="00DC165A"/>
    <w:rsid w:val="00DC1666"/>
    <w:rsid w:val="00DC1E43"/>
    <w:rsid w:val="00DC2655"/>
    <w:rsid w:val="00DC2AF0"/>
    <w:rsid w:val="00DC325F"/>
    <w:rsid w:val="00DC32A7"/>
    <w:rsid w:val="00DC35FA"/>
    <w:rsid w:val="00DC4C9F"/>
    <w:rsid w:val="00DC57A1"/>
    <w:rsid w:val="00DC6184"/>
    <w:rsid w:val="00DC628A"/>
    <w:rsid w:val="00DC6733"/>
    <w:rsid w:val="00DC69D8"/>
    <w:rsid w:val="00DC6BF3"/>
    <w:rsid w:val="00DC6C65"/>
    <w:rsid w:val="00DC6E61"/>
    <w:rsid w:val="00DC7139"/>
    <w:rsid w:val="00DC7D24"/>
    <w:rsid w:val="00DC7E4B"/>
    <w:rsid w:val="00DD0BAB"/>
    <w:rsid w:val="00DD0D3A"/>
    <w:rsid w:val="00DD17E4"/>
    <w:rsid w:val="00DD1DDB"/>
    <w:rsid w:val="00DD1F0A"/>
    <w:rsid w:val="00DD299B"/>
    <w:rsid w:val="00DD2AC9"/>
    <w:rsid w:val="00DD2CF2"/>
    <w:rsid w:val="00DD32C3"/>
    <w:rsid w:val="00DD3315"/>
    <w:rsid w:val="00DD372F"/>
    <w:rsid w:val="00DD37EF"/>
    <w:rsid w:val="00DD3859"/>
    <w:rsid w:val="00DD40EE"/>
    <w:rsid w:val="00DD4131"/>
    <w:rsid w:val="00DD4368"/>
    <w:rsid w:val="00DD4A13"/>
    <w:rsid w:val="00DD4B79"/>
    <w:rsid w:val="00DD5049"/>
    <w:rsid w:val="00DD5798"/>
    <w:rsid w:val="00DD60D4"/>
    <w:rsid w:val="00DD6666"/>
    <w:rsid w:val="00DD6E1E"/>
    <w:rsid w:val="00DE0190"/>
    <w:rsid w:val="00DE01E5"/>
    <w:rsid w:val="00DE0911"/>
    <w:rsid w:val="00DE0D91"/>
    <w:rsid w:val="00DE0E94"/>
    <w:rsid w:val="00DE10C2"/>
    <w:rsid w:val="00DE20E1"/>
    <w:rsid w:val="00DE36FF"/>
    <w:rsid w:val="00DE3DE9"/>
    <w:rsid w:val="00DE40FA"/>
    <w:rsid w:val="00DE4715"/>
    <w:rsid w:val="00DE4AA4"/>
    <w:rsid w:val="00DE4C1E"/>
    <w:rsid w:val="00DE5636"/>
    <w:rsid w:val="00DE5FFE"/>
    <w:rsid w:val="00DE619E"/>
    <w:rsid w:val="00DE62F0"/>
    <w:rsid w:val="00DE6506"/>
    <w:rsid w:val="00DE6B54"/>
    <w:rsid w:val="00DE6C29"/>
    <w:rsid w:val="00DE7402"/>
    <w:rsid w:val="00DE7EC7"/>
    <w:rsid w:val="00DF09DB"/>
    <w:rsid w:val="00DF0C92"/>
    <w:rsid w:val="00DF1B2A"/>
    <w:rsid w:val="00DF1C67"/>
    <w:rsid w:val="00DF201A"/>
    <w:rsid w:val="00DF2F9C"/>
    <w:rsid w:val="00DF356D"/>
    <w:rsid w:val="00DF3788"/>
    <w:rsid w:val="00DF37FB"/>
    <w:rsid w:val="00DF3A5A"/>
    <w:rsid w:val="00DF3C19"/>
    <w:rsid w:val="00DF3F9C"/>
    <w:rsid w:val="00DF4F18"/>
    <w:rsid w:val="00DF5479"/>
    <w:rsid w:val="00DF5DAC"/>
    <w:rsid w:val="00DF5DF5"/>
    <w:rsid w:val="00DF5F30"/>
    <w:rsid w:val="00DF67AE"/>
    <w:rsid w:val="00DF6C9D"/>
    <w:rsid w:val="00DF6E95"/>
    <w:rsid w:val="00DF706B"/>
    <w:rsid w:val="00DF713D"/>
    <w:rsid w:val="00DF7631"/>
    <w:rsid w:val="00DF7B49"/>
    <w:rsid w:val="00DF7F83"/>
    <w:rsid w:val="00E0025F"/>
    <w:rsid w:val="00E00EAF"/>
    <w:rsid w:val="00E02142"/>
    <w:rsid w:val="00E02C5C"/>
    <w:rsid w:val="00E0406C"/>
    <w:rsid w:val="00E04AC4"/>
    <w:rsid w:val="00E0507C"/>
    <w:rsid w:val="00E058E0"/>
    <w:rsid w:val="00E05DCD"/>
    <w:rsid w:val="00E067AD"/>
    <w:rsid w:val="00E06CD4"/>
    <w:rsid w:val="00E06FEA"/>
    <w:rsid w:val="00E07891"/>
    <w:rsid w:val="00E108CF"/>
    <w:rsid w:val="00E10FC9"/>
    <w:rsid w:val="00E118F5"/>
    <w:rsid w:val="00E11E52"/>
    <w:rsid w:val="00E124E5"/>
    <w:rsid w:val="00E126C7"/>
    <w:rsid w:val="00E127E5"/>
    <w:rsid w:val="00E129BC"/>
    <w:rsid w:val="00E12B52"/>
    <w:rsid w:val="00E12F6C"/>
    <w:rsid w:val="00E130BE"/>
    <w:rsid w:val="00E136D0"/>
    <w:rsid w:val="00E13FC1"/>
    <w:rsid w:val="00E141DA"/>
    <w:rsid w:val="00E14817"/>
    <w:rsid w:val="00E153C5"/>
    <w:rsid w:val="00E15448"/>
    <w:rsid w:val="00E15984"/>
    <w:rsid w:val="00E15DBF"/>
    <w:rsid w:val="00E16485"/>
    <w:rsid w:val="00E17097"/>
    <w:rsid w:val="00E174A6"/>
    <w:rsid w:val="00E17517"/>
    <w:rsid w:val="00E17874"/>
    <w:rsid w:val="00E20270"/>
    <w:rsid w:val="00E20C52"/>
    <w:rsid w:val="00E20FE7"/>
    <w:rsid w:val="00E213BD"/>
    <w:rsid w:val="00E21962"/>
    <w:rsid w:val="00E21ABC"/>
    <w:rsid w:val="00E21D2F"/>
    <w:rsid w:val="00E22903"/>
    <w:rsid w:val="00E23019"/>
    <w:rsid w:val="00E23272"/>
    <w:rsid w:val="00E2346C"/>
    <w:rsid w:val="00E234C1"/>
    <w:rsid w:val="00E241CA"/>
    <w:rsid w:val="00E2434C"/>
    <w:rsid w:val="00E247A6"/>
    <w:rsid w:val="00E24836"/>
    <w:rsid w:val="00E24A15"/>
    <w:rsid w:val="00E24C45"/>
    <w:rsid w:val="00E24E61"/>
    <w:rsid w:val="00E254A2"/>
    <w:rsid w:val="00E25776"/>
    <w:rsid w:val="00E26269"/>
    <w:rsid w:val="00E2667D"/>
    <w:rsid w:val="00E26BAF"/>
    <w:rsid w:val="00E26DE7"/>
    <w:rsid w:val="00E275F6"/>
    <w:rsid w:val="00E2781E"/>
    <w:rsid w:val="00E2786F"/>
    <w:rsid w:val="00E3010E"/>
    <w:rsid w:val="00E3012F"/>
    <w:rsid w:val="00E305D8"/>
    <w:rsid w:val="00E30741"/>
    <w:rsid w:val="00E308F9"/>
    <w:rsid w:val="00E30D3E"/>
    <w:rsid w:val="00E31CDA"/>
    <w:rsid w:val="00E32415"/>
    <w:rsid w:val="00E325E6"/>
    <w:rsid w:val="00E344B2"/>
    <w:rsid w:val="00E345B6"/>
    <w:rsid w:val="00E346D7"/>
    <w:rsid w:val="00E347D4"/>
    <w:rsid w:val="00E34A2B"/>
    <w:rsid w:val="00E34B06"/>
    <w:rsid w:val="00E34B41"/>
    <w:rsid w:val="00E34B93"/>
    <w:rsid w:val="00E34D13"/>
    <w:rsid w:val="00E35702"/>
    <w:rsid w:val="00E35BBA"/>
    <w:rsid w:val="00E35D89"/>
    <w:rsid w:val="00E360D4"/>
    <w:rsid w:val="00E36148"/>
    <w:rsid w:val="00E3661D"/>
    <w:rsid w:val="00E36983"/>
    <w:rsid w:val="00E36BE7"/>
    <w:rsid w:val="00E37399"/>
    <w:rsid w:val="00E37547"/>
    <w:rsid w:val="00E37552"/>
    <w:rsid w:val="00E378A3"/>
    <w:rsid w:val="00E37D4E"/>
    <w:rsid w:val="00E412BE"/>
    <w:rsid w:val="00E41A5D"/>
    <w:rsid w:val="00E42414"/>
    <w:rsid w:val="00E42722"/>
    <w:rsid w:val="00E427E9"/>
    <w:rsid w:val="00E429CA"/>
    <w:rsid w:val="00E431AC"/>
    <w:rsid w:val="00E4323B"/>
    <w:rsid w:val="00E4342A"/>
    <w:rsid w:val="00E43B62"/>
    <w:rsid w:val="00E43BD0"/>
    <w:rsid w:val="00E441D9"/>
    <w:rsid w:val="00E4475E"/>
    <w:rsid w:val="00E44AC0"/>
    <w:rsid w:val="00E44BF0"/>
    <w:rsid w:val="00E44E32"/>
    <w:rsid w:val="00E450B5"/>
    <w:rsid w:val="00E45245"/>
    <w:rsid w:val="00E45365"/>
    <w:rsid w:val="00E45995"/>
    <w:rsid w:val="00E45A15"/>
    <w:rsid w:val="00E45C16"/>
    <w:rsid w:val="00E462BF"/>
    <w:rsid w:val="00E4649D"/>
    <w:rsid w:val="00E47257"/>
    <w:rsid w:val="00E47C13"/>
    <w:rsid w:val="00E47C5F"/>
    <w:rsid w:val="00E50097"/>
    <w:rsid w:val="00E50304"/>
    <w:rsid w:val="00E51456"/>
    <w:rsid w:val="00E51C42"/>
    <w:rsid w:val="00E52031"/>
    <w:rsid w:val="00E52171"/>
    <w:rsid w:val="00E52343"/>
    <w:rsid w:val="00E52472"/>
    <w:rsid w:val="00E539AB"/>
    <w:rsid w:val="00E53A0E"/>
    <w:rsid w:val="00E53C70"/>
    <w:rsid w:val="00E53E53"/>
    <w:rsid w:val="00E543B9"/>
    <w:rsid w:val="00E547B7"/>
    <w:rsid w:val="00E54C01"/>
    <w:rsid w:val="00E54D18"/>
    <w:rsid w:val="00E54E23"/>
    <w:rsid w:val="00E55045"/>
    <w:rsid w:val="00E55057"/>
    <w:rsid w:val="00E55088"/>
    <w:rsid w:val="00E55100"/>
    <w:rsid w:val="00E554B5"/>
    <w:rsid w:val="00E55760"/>
    <w:rsid w:val="00E5587C"/>
    <w:rsid w:val="00E56075"/>
    <w:rsid w:val="00E56529"/>
    <w:rsid w:val="00E570DB"/>
    <w:rsid w:val="00E57568"/>
    <w:rsid w:val="00E57808"/>
    <w:rsid w:val="00E57DFB"/>
    <w:rsid w:val="00E57F3D"/>
    <w:rsid w:val="00E600B5"/>
    <w:rsid w:val="00E602EB"/>
    <w:rsid w:val="00E6032B"/>
    <w:rsid w:val="00E60510"/>
    <w:rsid w:val="00E60675"/>
    <w:rsid w:val="00E6149E"/>
    <w:rsid w:val="00E61677"/>
    <w:rsid w:val="00E616B0"/>
    <w:rsid w:val="00E61A0C"/>
    <w:rsid w:val="00E61B37"/>
    <w:rsid w:val="00E626D0"/>
    <w:rsid w:val="00E62A43"/>
    <w:rsid w:val="00E62A54"/>
    <w:rsid w:val="00E62A91"/>
    <w:rsid w:val="00E62AE8"/>
    <w:rsid w:val="00E62E56"/>
    <w:rsid w:val="00E632CD"/>
    <w:rsid w:val="00E63474"/>
    <w:rsid w:val="00E6454E"/>
    <w:rsid w:val="00E647A4"/>
    <w:rsid w:val="00E64A13"/>
    <w:rsid w:val="00E64B6B"/>
    <w:rsid w:val="00E64DF5"/>
    <w:rsid w:val="00E65576"/>
    <w:rsid w:val="00E672D1"/>
    <w:rsid w:val="00E678C0"/>
    <w:rsid w:val="00E67EA9"/>
    <w:rsid w:val="00E7037F"/>
    <w:rsid w:val="00E70A21"/>
    <w:rsid w:val="00E7117F"/>
    <w:rsid w:val="00E711AC"/>
    <w:rsid w:val="00E7180F"/>
    <w:rsid w:val="00E724A7"/>
    <w:rsid w:val="00E724BE"/>
    <w:rsid w:val="00E72856"/>
    <w:rsid w:val="00E72B1E"/>
    <w:rsid w:val="00E73112"/>
    <w:rsid w:val="00E738C1"/>
    <w:rsid w:val="00E73D9D"/>
    <w:rsid w:val="00E74465"/>
    <w:rsid w:val="00E74F42"/>
    <w:rsid w:val="00E74FA4"/>
    <w:rsid w:val="00E7511C"/>
    <w:rsid w:val="00E75FE1"/>
    <w:rsid w:val="00E7640E"/>
    <w:rsid w:val="00E773BA"/>
    <w:rsid w:val="00E775DF"/>
    <w:rsid w:val="00E77652"/>
    <w:rsid w:val="00E777AC"/>
    <w:rsid w:val="00E803A2"/>
    <w:rsid w:val="00E814D8"/>
    <w:rsid w:val="00E8172B"/>
    <w:rsid w:val="00E818E6"/>
    <w:rsid w:val="00E81A8E"/>
    <w:rsid w:val="00E81BE0"/>
    <w:rsid w:val="00E81CDD"/>
    <w:rsid w:val="00E823E8"/>
    <w:rsid w:val="00E82538"/>
    <w:rsid w:val="00E82EF9"/>
    <w:rsid w:val="00E845B2"/>
    <w:rsid w:val="00E84985"/>
    <w:rsid w:val="00E85FFB"/>
    <w:rsid w:val="00E87328"/>
    <w:rsid w:val="00E876C6"/>
    <w:rsid w:val="00E87A02"/>
    <w:rsid w:val="00E87CEF"/>
    <w:rsid w:val="00E90040"/>
    <w:rsid w:val="00E90398"/>
    <w:rsid w:val="00E9054C"/>
    <w:rsid w:val="00E907A8"/>
    <w:rsid w:val="00E90EF6"/>
    <w:rsid w:val="00E91CA1"/>
    <w:rsid w:val="00E92087"/>
    <w:rsid w:val="00E92D1E"/>
    <w:rsid w:val="00E92E3B"/>
    <w:rsid w:val="00E93292"/>
    <w:rsid w:val="00E939BF"/>
    <w:rsid w:val="00E945C7"/>
    <w:rsid w:val="00E94906"/>
    <w:rsid w:val="00E94A5D"/>
    <w:rsid w:val="00E94DEE"/>
    <w:rsid w:val="00E95653"/>
    <w:rsid w:val="00E95E01"/>
    <w:rsid w:val="00E961F9"/>
    <w:rsid w:val="00E967AD"/>
    <w:rsid w:val="00E96B28"/>
    <w:rsid w:val="00E97AA3"/>
    <w:rsid w:val="00E97C7B"/>
    <w:rsid w:val="00E97F7A"/>
    <w:rsid w:val="00EA0120"/>
    <w:rsid w:val="00EA0E63"/>
    <w:rsid w:val="00EA155B"/>
    <w:rsid w:val="00EA1596"/>
    <w:rsid w:val="00EA1BBC"/>
    <w:rsid w:val="00EA33F4"/>
    <w:rsid w:val="00EA3A2F"/>
    <w:rsid w:val="00EA3D08"/>
    <w:rsid w:val="00EA3ED7"/>
    <w:rsid w:val="00EA447F"/>
    <w:rsid w:val="00EA4767"/>
    <w:rsid w:val="00EA580B"/>
    <w:rsid w:val="00EA5C9D"/>
    <w:rsid w:val="00EA5CA7"/>
    <w:rsid w:val="00EA643F"/>
    <w:rsid w:val="00EA6725"/>
    <w:rsid w:val="00EA6C8B"/>
    <w:rsid w:val="00EA6D8C"/>
    <w:rsid w:val="00EA78EE"/>
    <w:rsid w:val="00EA791C"/>
    <w:rsid w:val="00EA7B12"/>
    <w:rsid w:val="00EB0358"/>
    <w:rsid w:val="00EB03D6"/>
    <w:rsid w:val="00EB0586"/>
    <w:rsid w:val="00EB0612"/>
    <w:rsid w:val="00EB0D68"/>
    <w:rsid w:val="00EB1025"/>
    <w:rsid w:val="00EB1212"/>
    <w:rsid w:val="00EB2270"/>
    <w:rsid w:val="00EB22CC"/>
    <w:rsid w:val="00EB244F"/>
    <w:rsid w:val="00EB2672"/>
    <w:rsid w:val="00EB26FA"/>
    <w:rsid w:val="00EB277B"/>
    <w:rsid w:val="00EB28D0"/>
    <w:rsid w:val="00EB2BE5"/>
    <w:rsid w:val="00EB4A7F"/>
    <w:rsid w:val="00EB4E96"/>
    <w:rsid w:val="00EB5715"/>
    <w:rsid w:val="00EB578E"/>
    <w:rsid w:val="00EB57BA"/>
    <w:rsid w:val="00EB5A68"/>
    <w:rsid w:val="00EB6807"/>
    <w:rsid w:val="00EB6A8B"/>
    <w:rsid w:val="00EB7222"/>
    <w:rsid w:val="00EB722A"/>
    <w:rsid w:val="00EB72D6"/>
    <w:rsid w:val="00EB76C9"/>
    <w:rsid w:val="00EB790C"/>
    <w:rsid w:val="00EB7BD1"/>
    <w:rsid w:val="00EC0631"/>
    <w:rsid w:val="00EC0756"/>
    <w:rsid w:val="00EC084C"/>
    <w:rsid w:val="00EC09AC"/>
    <w:rsid w:val="00EC178C"/>
    <w:rsid w:val="00EC19AE"/>
    <w:rsid w:val="00EC207D"/>
    <w:rsid w:val="00EC26C1"/>
    <w:rsid w:val="00EC29EF"/>
    <w:rsid w:val="00EC2DBD"/>
    <w:rsid w:val="00EC443F"/>
    <w:rsid w:val="00EC4803"/>
    <w:rsid w:val="00EC4AFE"/>
    <w:rsid w:val="00EC4BC9"/>
    <w:rsid w:val="00EC5187"/>
    <w:rsid w:val="00EC51AE"/>
    <w:rsid w:val="00EC51C8"/>
    <w:rsid w:val="00EC5A9E"/>
    <w:rsid w:val="00EC66FA"/>
    <w:rsid w:val="00EC691F"/>
    <w:rsid w:val="00EC69F5"/>
    <w:rsid w:val="00EC6E1F"/>
    <w:rsid w:val="00EC701F"/>
    <w:rsid w:val="00EC70F5"/>
    <w:rsid w:val="00EC7ABB"/>
    <w:rsid w:val="00ED0E45"/>
    <w:rsid w:val="00ED0E9F"/>
    <w:rsid w:val="00ED119D"/>
    <w:rsid w:val="00ED204F"/>
    <w:rsid w:val="00ED26DF"/>
    <w:rsid w:val="00ED29D5"/>
    <w:rsid w:val="00ED2A7D"/>
    <w:rsid w:val="00ED2B5D"/>
    <w:rsid w:val="00ED3804"/>
    <w:rsid w:val="00ED4A07"/>
    <w:rsid w:val="00ED4BE8"/>
    <w:rsid w:val="00ED4EAC"/>
    <w:rsid w:val="00ED500D"/>
    <w:rsid w:val="00ED550E"/>
    <w:rsid w:val="00ED5B6C"/>
    <w:rsid w:val="00ED5C94"/>
    <w:rsid w:val="00ED672C"/>
    <w:rsid w:val="00ED6FCC"/>
    <w:rsid w:val="00ED71D0"/>
    <w:rsid w:val="00ED750E"/>
    <w:rsid w:val="00ED7A83"/>
    <w:rsid w:val="00EE0577"/>
    <w:rsid w:val="00EE05E0"/>
    <w:rsid w:val="00EE0B15"/>
    <w:rsid w:val="00EE0D78"/>
    <w:rsid w:val="00EE0E9C"/>
    <w:rsid w:val="00EE0EC2"/>
    <w:rsid w:val="00EE1AE5"/>
    <w:rsid w:val="00EE2341"/>
    <w:rsid w:val="00EE27FD"/>
    <w:rsid w:val="00EE2958"/>
    <w:rsid w:val="00EE2C54"/>
    <w:rsid w:val="00EE3153"/>
    <w:rsid w:val="00EE31F8"/>
    <w:rsid w:val="00EE362B"/>
    <w:rsid w:val="00EE3A6F"/>
    <w:rsid w:val="00EE3F36"/>
    <w:rsid w:val="00EE479F"/>
    <w:rsid w:val="00EE5080"/>
    <w:rsid w:val="00EE538A"/>
    <w:rsid w:val="00EE53A6"/>
    <w:rsid w:val="00EE56D8"/>
    <w:rsid w:val="00EE61AE"/>
    <w:rsid w:val="00EE65AF"/>
    <w:rsid w:val="00EE65C7"/>
    <w:rsid w:val="00EE6C59"/>
    <w:rsid w:val="00EE6F01"/>
    <w:rsid w:val="00EE754F"/>
    <w:rsid w:val="00EE761E"/>
    <w:rsid w:val="00EE7A37"/>
    <w:rsid w:val="00EF026A"/>
    <w:rsid w:val="00EF1538"/>
    <w:rsid w:val="00EF1D25"/>
    <w:rsid w:val="00EF1E61"/>
    <w:rsid w:val="00EF2282"/>
    <w:rsid w:val="00EF243D"/>
    <w:rsid w:val="00EF300D"/>
    <w:rsid w:val="00EF4333"/>
    <w:rsid w:val="00EF43D2"/>
    <w:rsid w:val="00EF48CA"/>
    <w:rsid w:val="00EF4E83"/>
    <w:rsid w:val="00EF4EB1"/>
    <w:rsid w:val="00EF5922"/>
    <w:rsid w:val="00EF5C52"/>
    <w:rsid w:val="00EF5F6E"/>
    <w:rsid w:val="00EF6389"/>
    <w:rsid w:val="00EF63DD"/>
    <w:rsid w:val="00EF6FF5"/>
    <w:rsid w:val="00EF7592"/>
    <w:rsid w:val="00EF776D"/>
    <w:rsid w:val="00EF7E74"/>
    <w:rsid w:val="00EF7F70"/>
    <w:rsid w:val="00F00232"/>
    <w:rsid w:val="00F0088D"/>
    <w:rsid w:val="00F00BB6"/>
    <w:rsid w:val="00F00C74"/>
    <w:rsid w:val="00F01A06"/>
    <w:rsid w:val="00F02573"/>
    <w:rsid w:val="00F02AAC"/>
    <w:rsid w:val="00F038EF"/>
    <w:rsid w:val="00F03E3A"/>
    <w:rsid w:val="00F04044"/>
    <w:rsid w:val="00F045E6"/>
    <w:rsid w:val="00F049EA"/>
    <w:rsid w:val="00F05E29"/>
    <w:rsid w:val="00F05EA6"/>
    <w:rsid w:val="00F062D7"/>
    <w:rsid w:val="00F065BF"/>
    <w:rsid w:val="00F06B2E"/>
    <w:rsid w:val="00F0740A"/>
    <w:rsid w:val="00F075C4"/>
    <w:rsid w:val="00F076D7"/>
    <w:rsid w:val="00F07847"/>
    <w:rsid w:val="00F0793E"/>
    <w:rsid w:val="00F07C15"/>
    <w:rsid w:val="00F07E04"/>
    <w:rsid w:val="00F07E44"/>
    <w:rsid w:val="00F10366"/>
    <w:rsid w:val="00F104F2"/>
    <w:rsid w:val="00F1119A"/>
    <w:rsid w:val="00F114C5"/>
    <w:rsid w:val="00F1159E"/>
    <w:rsid w:val="00F11B60"/>
    <w:rsid w:val="00F125BA"/>
    <w:rsid w:val="00F1267C"/>
    <w:rsid w:val="00F12BB0"/>
    <w:rsid w:val="00F12C6D"/>
    <w:rsid w:val="00F12EC2"/>
    <w:rsid w:val="00F133C3"/>
    <w:rsid w:val="00F14960"/>
    <w:rsid w:val="00F14A23"/>
    <w:rsid w:val="00F158C7"/>
    <w:rsid w:val="00F15C22"/>
    <w:rsid w:val="00F16656"/>
    <w:rsid w:val="00F16808"/>
    <w:rsid w:val="00F16D73"/>
    <w:rsid w:val="00F17008"/>
    <w:rsid w:val="00F17E40"/>
    <w:rsid w:val="00F17F3B"/>
    <w:rsid w:val="00F201BA"/>
    <w:rsid w:val="00F204F2"/>
    <w:rsid w:val="00F21ACC"/>
    <w:rsid w:val="00F21B51"/>
    <w:rsid w:val="00F21CB7"/>
    <w:rsid w:val="00F220BA"/>
    <w:rsid w:val="00F2237D"/>
    <w:rsid w:val="00F22569"/>
    <w:rsid w:val="00F22DBB"/>
    <w:rsid w:val="00F22DD9"/>
    <w:rsid w:val="00F23FC1"/>
    <w:rsid w:val="00F24944"/>
    <w:rsid w:val="00F24D01"/>
    <w:rsid w:val="00F25438"/>
    <w:rsid w:val="00F25835"/>
    <w:rsid w:val="00F25A25"/>
    <w:rsid w:val="00F2604E"/>
    <w:rsid w:val="00F2608B"/>
    <w:rsid w:val="00F260C9"/>
    <w:rsid w:val="00F26D45"/>
    <w:rsid w:val="00F26E05"/>
    <w:rsid w:val="00F27B0E"/>
    <w:rsid w:val="00F27BFC"/>
    <w:rsid w:val="00F301DC"/>
    <w:rsid w:val="00F30310"/>
    <w:rsid w:val="00F310AF"/>
    <w:rsid w:val="00F31125"/>
    <w:rsid w:val="00F31664"/>
    <w:rsid w:val="00F3232B"/>
    <w:rsid w:val="00F32335"/>
    <w:rsid w:val="00F323BD"/>
    <w:rsid w:val="00F32CB4"/>
    <w:rsid w:val="00F33577"/>
    <w:rsid w:val="00F33618"/>
    <w:rsid w:val="00F336B4"/>
    <w:rsid w:val="00F336DA"/>
    <w:rsid w:val="00F338C9"/>
    <w:rsid w:val="00F33E60"/>
    <w:rsid w:val="00F33FAF"/>
    <w:rsid w:val="00F3417B"/>
    <w:rsid w:val="00F34836"/>
    <w:rsid w:val="00F34975"/>
    <w:rsid w:val="00F34CE4"/>
    <w:rsid w:val="00F35067"/>
    <w:rsid w:val="00F35D20"/>
    <w:rsid w:val="00F35D79"/>
    <w:rsid w:val="00F35E7F"/>
    <w:rsid w:val="00F36CA2"/>
    <w:rsid w:val="00F37171"/>
    <w:rsid w:val="00F37250"/>
    <w:rsid w:val="00F37692"/>
    <w:rsid w:val="00F40578"/>
    <w:rsid w:val="00F405A3"/>
    <w:rsid w:val="00F40660"/>
    <w:rsid w:val="00F40942"/>
    <w:rsid w:val="00F4145A"/>
    <w:rsid w:val="00F41B68"/>
    <w:rsid w:val="00F4214D"/>
    <w:rsid w:val="00F428EE"/>
    <w:rsid w:val="00F42A56"/>
    <w:rsid w:val="00F42EE4"/>
    <w:rsid w:val="00F435A9"/>
    <w:rsid w:val="00F44922"/>
    <w:rsid w:val="00F450B0"/>
    <w:rsid w:val="00F451F0"/>
    <w:rsid w:val="00F46146"/>
    <w:rsid w:val="00F461C5"/>
    <w:rsid w:val="00F46B5F"/>
    <w:rsid w:val="00F46D9C"/>
    <w:rsid w:val="00F46F11"/>
    <w:rsid w:val="00F4784C"/>
    <w:rsid w:val="00F47D15"/>
    <w:rsid w:val="00F501D7"/>
    <w:rsid w:val="00F5086E"/>
    <w:rsid w:val="00F50DAA"/>
    <w:rsid w:val="00F51062"/>
    <w:rsid w:val="00F51343"/>
    <w:rsid w:val="00F51858"/>
    <w:rsid w:val="00F51956"/>
    <w:rsid w:val="00F51D24"/>
    <w:rsid w:val="00F52124"/>
    <w:rsid w:val="00F52B74"/>
    <w:rsid w:val="00F53768"/>
    <w:rsid w:val="00F5380E"/>
    <w:rsid w:val="00F53A29"/>
    <w:rsid w:val="00F53C53"/>
    <w:rsid w:val="00F53E76"/>
    <w:rsid w:val="00F543F8"/>
    <w:rsid w:val="00F5478C"/>
    <w:rsid w:val="00F547FA"/>
    <w:rsid w:val="00F54F64"/>
    <w:rsid w:val="00F55173"/>
    <w:rsid w:val="00F55A6D"/>
    <w:rsid w:val="00F566A6"/>
    <w:rsid w:val="00F573A1"/>
    <w:rsid w:val="00F573B3"/>
    <w:rsid w:val="00F57505"/>
    <w:rsid w:val="00F576D5"/>
    <w:rsid w:val="00F57AC8"/>
    <w:rsid w:val="00F6045E"/>
    <w:rsid w:val="00F60616"/>
    <w:rsid w:val="00F60F37"/>
    <w:rsid w:val="00F60F58"/>
    <w:rsid w:val="00F613D3"/>
    <w:rsid w:val="00F613D9"/>
    <w:rsid w:val="00F61D8B"/>
    <w:rsid w:val="00F61E86"/>
    <w:rsid w:val="00F61F96"/>
    <w:rsid w:val="00F621DD"/>
    <w:rsid w:val="00F623CE"/>
    <w:rsid w:val="00F633A0"/>
    <w:rsid w:val="00F63679"/>
    <w:rsid w:val="00F6376E"/>
    <w:rsid w:val="00F63B41"/>
    <w:rsid w:val="00F65097"/>
    <w:rsid w:val="00F65407"/>
    <w:rsid w:val="00F65989"/>
    <w:rsid w:val="00F65EEB"/>
    <w:rsid w:val="00F65F1F"/>
    <w:rsid w:val="00F666D0"/>
    <w:rsid w:val="00F66CD7"/>
    <w:rsid w:val="00F66F9C"/>
    <w:rsid w:val="00F6761D"/>
    <w:rsid w:val="00F67BCB"/>
    <w:rsid w:val="00F704C5"/>
    <w:rsid w:val="00F707BA"/>
    <w:rsid w:val="00F714F8"/>
    <w:rsid w:val="00F71778"/>
    <w:rsid w:val="00F71AB0"/>
    <w:rsid w:val="00F71FC8"/>
    <w:rsid w:val="00F72F4D"/>
    <w:rsid w:val="00F72FC2"/>
    <w:rsid w:val="00F73CF1"/>
    <w:rsid w:val="00F73D72"/>
    <w:rsid w:val="00F749A4"/>
    <w:rsid w:val="00F74E82"/>
    <w:rsid w:val="00F75396"/>
    <w:rsid w:val="00F75B51"/>
    <w:rsid w:val="00F75B64"/>
    <w:rsid w:val="00F75F8E"/>
    <w:rsid w:val="00F75FF1"/>
    <w:rsid w:val="00F76439"/>
    <w:rsid w:val="00F76901"/>
    <w:rsid w:val="00F77061"/>
    <w:rsid w:val="00F773C6"/>
    <w:rsid w:val="00F776D7"/>
    <w:rsid w:val="00F77FA4"/>
    <w:rsid w:val="00F80270"/>
    <w:rsid w:val="00F80553"/>
    <w:rsid w:val="00F80E41"/>
    <w:rsid w:val="00F8167D"/>
    <w:rsid w:val="00F81A69"/>
    <w:rsid w:val="00F81BB9"/>
    <w:rsid w:val="00F822FC"/>
    <w:rsid w:val="00F82936"/>
    <w:rsid w:val="00F83188"/>
    <w:rsid w:val="00F83583"/>
    <w:rsid w:val="00F83949"/>
    <w:rsid w:val="00F83C36"/>
    <w:rsid w:val="00F83C99"/>
    <w:rsid w:val="00F84157"/>
    <w:rsid w:val="00F846FE"/>
    <w:rsid w:val="00F84EF2"/>
    <w:rsid w:val="00F854C0"/>
    <w:rsid w:val="00F85BE0"/>
    <w:rsid w:val="00F8618B"/>
    <w:rsid w:val="00F86541"/>
    <w:rsid w:val="00F86744"/>
    <w:rsid w:val="00F86A61"/>
    <w:rsid w:val="00F871EA"/>
    <w:rsid w:val="00F872FA"/>
    <w:rsid w:val="00F90540"/>
    <w:rsid w:val="00F90E87"/>
    <w:rsid w:val="00F91123"/>
    <w:rsid w:val="00F91460"/>
    <w:rsid w:val="00F918CF"/>
    <w:rsid w:val="00F91A22"/>
    <w:rsid w:val="00F91AC9"/>
    <w:rsid w:val="00F923F6"/>
    <w:rsid w:val="00F92461"/>
    <w:rsid w:val="00F92B32"/>
    <w:rsid w:val="00F933D2"/>
    <w:rsid w:val="00F93E21"/>
    <w:rsid w:val="00F942D3"/>
    <w:rsid w:val="00F9474A"/>
    <w:rsid w:val="00F94C85"/>
    <w:rsid w:val="00F94CB1"/>
    <w:rsid w:val="00F95611"/>
    <w:rsid w:val="00F96B55"/>
    <w:rsid w:val="00F96FFA"/>
    <w:rsid w:val="00F971D8"/>
    <w:rsid w:val="00F9784D"/>
    <w:rsid w:val="00FA10F4"/>
    <w:rsid w:val="00FA1933"/>
    <w:rsid w:val="00FA1A3D"/>
    <w:rsid w:val="00FA22F1"/>
    <w:rsid w:val="00FA30A4"/>
    <w:rsid w:val="00FA340B"/>
    <w:rsid w:val="00FA42E1"/>
    <w:rsid w:val="00FA4F00"/>
    <w:rsid w:val="00FA516B"/>
    <w:rsid w:val="00FA5363"/>
    <w:rsid w:val="00FA5FB5"/>
    <w:rsid w:val="00FA62AE"/>
    <w:rsid w:val="00FA63C7"/>
    <w:rsid w:val="00FA6A03"/>
    <w:rsid w:val="00FA7051"/>
    <w:rsid w:val="00FA7865"/>
    <w:rsid w:val="00FB0560"/>
    <w:rsid w:val="00FB06E9"/>
    <w:rsid w:val="00FB1FDD"/>
    <w:rsid w:val="00FB2907"/>
    <w:rsid w:val="00FB2BC2"/>
    <w:rsid w:val="00FB3101"/>
    <w:rsid w:val="00FB3519"/>
    <w:rsid w:val="00FB3952"/>
    <w:rsid w:val="00FB4F98"/>
    <w:rsid w:val="00FB4FE1"/>
    <w:rsid w:val="00FB5D15"/>
    <w:rsid w:val="00FB60F7"/>
    <w:rsid w:val="00FB65DB"/>
    <w:rsid w:val="00FB70D2"/>
    <w:rsid w:val="00FB742C"/>
    <w:rsid w:val="00FB7AFB"/>
    <w:rsid w:val="00FC00C1"/>
    <w:rsid w:val="00FC07B6"/>
    <w:rsid w:val="00FC0A24"/>
    <w:rsid w:val="00FC0CA7"/>
    <w:rsid w:val="00FC11BB"/>
    <w:rsid w:val="00FC33A8"/>
    <w:rsid w:val="00FC35C5"/>
    <w:rsid w:val="00FC3BDA"/>
    <w:rsid w:val="00FC3EF5"/>
    <w:rsid w:val="00FC4EF7"/>
    <w:rsid w:val="00FC5526"/>
    <w:rsid w:val="00FC59AB"/>
    <w:rsid w:val="00FC5ABB"/>
    <w:rsid w:val="00FC5DC1"/>
    <w:rsid w:val="00FC6DBA"/>
    <w:rsid w:val="00FD0F3A"/>
    <w:rsid w:val="00FD173A"/>
    <w:rsid w:val="00FD17D2"/>
    <w:rsid w:val="00FD1FDE"/>
    <w:rsid w:val="00FD21BC"/>
    <w:rsid w:val="00FD2539"/>
    <w:rsid w:val="00FD2B5F"/>
    <w:rsid w:val="00FD30B3"/>
    <w:rsid w:val="00FD3365"/>
    <w:rsid w:val="00FD3474"/>
    <w:rsid w:val="00FD373C"/>
    <w:rsid w:val="00FD438F"/>
    <w:rsid w:val="00FD4668"/>
    <w:rsid w:val="00FD4B69"/>
    <w:rsid w:val="00FD50F8"/>
    <w:rsid w:val="00FD5252"/>
    <w:rsid w:val="00FD5A18"/>
    <w:rsid w:val="00FD7645"/>
    <w:rsid w:val="00FD7868"/>
    <w:rsid w:val="00FD7F42"/>
    <w:rsid w:val="00FE0768"/>
    <w:rsid w:val="00FE0B71"/>
    <w:rsid w:val="00FE0DB7"/>
    <w:rsid w:val="00FE10B9"/>
    <w:rsid w:val="00FE10BA"/>
    <w:rsid w:val="00FE1326"/>
    <w:rsid w:val="00FE1A0C"/>
    <w:rsid w:val="00FE21CC"/>
    <w:rsid w:val="00FE280E"/>
    <w:rsid w:val="00FE2BE4"/>
    <w:rsid w:val="00FE3550"/>
    <w:rsid w:val="00FE4460"/>
    <w:rsid w:val="00FE4DF2"/>
    <w:rsid w:val="00FE50CB"/>
    <w:rsid w:val="00FE519C"/>
    <w:rsid w:val="00FE583F"/>
    <w:rsid w:val="00FE59C0"/>
    <w:rsid w:val="00FE63F7"/>
    <w:rsid w:val="00FE6BA6"/>
    <w:rsid w:val="00FE6FAB"/>
    <w:rsid w:val="00FE7D60"/>
    <w:rsid w:val="00FE7EEB"/>
    <w:rsid w:val="00FF073C"/>
    <w:rsid w:val="00FF0F4C"/>
    <w:rsid w:val="00FF1038"/>
    <w:rsid w:val="00FF228B"/>
    <w:rsid w:val="00FF23FC"/>
    <w:rsid w:val="00FF28F0"/>
    <w:rsid w:val="00FF29E3"/>
    <w:rsid w:val="00FF3AB3"/>
    <w:rsid w:val="00FF406D"/>
    <w:rsid w:val="00FF43C2"/>
    <w:rsid w:val="00FF470A"/>
    <w:rsid w:val="00FF487E"/>
    <w:rsid w:val="00FF4AD4"/>
    <w:rsid w:val="00FF4B14"/>
    <w:rsid w:val="00FF4BDE"/>
    <w:rsid w:val="00FF54A8"/>
    <w:rsid w:val="00FF55E2"/>
    <w:rsid w:val="00FF579C"/>
    <w:rsid w:val="00FF58BE"/>
    <w:rsid w:val="00FF697F"/>
    <w:rsid w:val="00FF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768113"/>
  <w14:defaultImageDpi w14:val="32767"/>
  <w15:docId w15:val="{F4BF45B5-626D-42A4-83B3-F1C7AFC2D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957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45EDA"/>
    <w:pPr>
      <w:keepNext/>
      <w:keepLines/>
      <w:numPr>
        <w:numId w:val="33"/>
      </w:numPr>
      <w:spacing w:beforeLines="10" w:before="10" w:line="240" w:lineRule="auto"/>
      <w:ind w:firstLineChars="0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365B"/>
    <w:pPr>
      <w:keepNext/>
      <w:keepLines/>
      <w:numPr>
        <w:ilvl w:val="1"/>
        <w:numId w:val="33"/>
      </w:numPr>
      <w:spacing w:beforeLines="50" w:before="50" w:afterLines="50" w:after="50"/>
      <w:ind w:firstLineChars="0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00C1"/>
    <w:pPr>
      <w:keepNext/>
      <w:keepLines/>
      <w:numPr>
        <w:ilvl w:val="2"/>
        <w:numId w:val="33"/>
      </w:numPr>
      <w:spacing w:beforeLines="50" w:before="156" w:afterLines="50" w:after="156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5CE6"/>
    <w:pPr>
      <w:keepNext/>
      <w:keepLines/>
      <w:numPr>
        <w:ilvl w:val="3"/>
        <w:numId w:val="33"/>
      </w:numPr>
      <w:ind w:firstLineChars="0"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="420"/>
    </w:pPr>
  </w:style>
  <w:style w:type="table" w:styleId="a4">
    <w:name w:val="Table Grid"/>
    <w:basedOn w:val="a1"/>
    <w:uiPriority w:val="39"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  <w:style w:type="paragraph" w:customStyle="1" w:styleId="Default">
    <w:name w:val="Default"/>
    <w:rsid w:val="006F740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45EDA"/>
    <w:rPr>
      <w:rFonts w:ascii="Times New Roman" w:eastAsia="黑体" w:hAnsi="Times New Roman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519BE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F365B"/>
    <w:rPr>
      <w:rFonts w:ascii="Times New Roman" w:eastAsia="黑体" w:hAnsi="Times New Roman" w:cstheme="majorBidi"/>
      <w:b/>
      <w:bCs/>
      <w:sz w:val="3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357A7"/>
    <w:pPr>
      <w:tabs>
        <w:tab w:val="right" w:leader="dot" w:pos="9204"/>
      </w:tabs>
    </w:pPr>
  </w:style>
  <w:style w:type="paragraph" w:styleId="TOC2">
    <w:name w:val="toc 2"/>
    <w:basedOn w:val="a"/>
    <w:next w:val="a"/>
    <w:autoRedefine/>
    <w:uiPriority w:val="39"/>
    <w:unhideWhenUsed/>
    <w:rsid w:val="00451CC0"/>
    <w:pPr>
      <w:tabs>
        <w:tab w:val="left" w:pos="1680"/>
        <w:tab w:val="right" w:leader="dot" w:pos="9204"/>
      </w:tabs>
      <w:wordWrap w:val="0"/>
      <w:ind w:leftChars="200" w:left="480" w:firstLine="480"/>
    </w:pPr>
  </w:style>
  <w:style w:type="character" w:styleId="a9">
    <w:name w:val="Hyperlink"/>
    <w:basedOn w:val="a0"/>
    <w:uiPriority w:val="99"/>
    <w:unhideWhenUsed/>
    <w:rsid w:val="00B519BE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FC00C1"/>
    <w:rPr>
      <w:rFonts w:ascii="Times New Roman" w:eastAsia="宋体" w:hAnsi="Times New Roman"/>
      <w:b/>
      <w:bCs/>
      <w:sz w:val="28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0B7C94"/>
    <w:pPr>
      <w:ind w:leftChars="400" w:left="840"/>
    </w:pPr>
  </w:style>
  <w:style w:type="paragraph" w:styleId="aa">
    <w:name w:val="Balloon Text"/>
    <w:basedOn w:val="a"/>
    <w:link w:val="ab"/>
    <w:uiPriority w:val="99"/>
    <w:semiHidden/>
    <w:unhideWhenUsed/>
    <w:rsid w:val="004761D5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761D5"/>
    <w:rPr>
      <w:sz w:val="18"/>
      <w:szCs w:val="18"/>
    </w:rPr>
  </w:style>
  <w:style w:type="paragraph" w:customStyle="1" w:styleId="ac">
    <w:name w:val="图"/>
    <w:basedOn w:val="a"/>
    <w:next w:val="a"/>
    <w:link w:val="ad"/>
    <w:qFormat/>
    <w:rsid w:val="002A69BD"/>
    <w:pPr>
      <w:spacing w:line="240" w:lineRule="auto"/>
      <w:ind w:firstLineChars="0" w:firstLine="0"/>
      <w:jc w:val="center"/>
    </w:pPr>
    <w:rPr>
      <w:noProof/>
    </w:rPr>
  </w:style>
  <w:style w:type="character" w:customStyle="1" w:styleId="40">
    <w:name w:val="标题 4 字符"/>
    <w:basedOn w:val="a0"/>
    <w:link w:val="4"/>
    <w:uiPriority w:val="9"/>
    <w:rsid w:val="00D55CE6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ad">
    <w:name w:val="图 字符"/>
    <w:basedOn w:val="a0"/>
    <w:link w:val="ac"/>
    <w:rsid w:val="002A69BD"/>
    <w:rPr>
      <w:rFonts w:ascii="Times New Roman" w:eastAsia="宋体" w:hAnsi="Times New Roman"/>
      <w:noProof/>
      <w:sz w:val="24"/>
    </w:rPr>
  </w:style>
  <w:style w:type="paragraph" w:styleId="ae">
    <w:name w:val="Title"/>
    <w:basedOn w:val="a"/>
    <w:next w:val="a"/>
    <w:link w:val="af"/>
    <w:uiPriority w:val="10"/>
    <w:qFormat/>
    <w:rsid w:val="006864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6864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6864FE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1">
    <w:name w:val="副标题 字符"/>
    <w:basedOn w:val="a0"/>
    <w:link w:val="af0"/>
    <w:uiPriority w:val="11"/>
    <w:rsid w:val="006864FE"/>
    <w:rPr>
      <w:b/>
      <w:bCs/>
      <w:kern w:val="28"/>
      <w:sz w:val="32"/>
      <w:szCs w:val="32"/>
    </w:rPr>
  </w:style>
  <w:style w:type="paragraph" w:customStyle="1" w:styleId="af2">
    <w:name w:val="代码"/>
    <w:basedOn w:val="a"/>
    <w:link w:val="af3"/>
    <w:rsid w:val="00C378BB"/>
    <w:pPr>
      <w:pBdr>
        <w:top w:val="thinThickSmallGap" w:sz="12" w:space="1" w:color="auto"/>
        <w:left w:val="thinThickSmallGap" w:sz="12" w:space="4" w:color="auto"/>
        <w:bottom w:val="thickThinSmallGap" w:sz="12" w:space="1" w:color="auto"/>
        <w:right w:val="thickThinSmallGap" w:sz="12" w:space="4" w:color="auto"/>
      </w:pBdr>
      <w:wordWrap w:val="0"/>
      <w:spacing w:line="240" w:lineRule="auto"/>
    </w:pPr>
    <w:rPr>
      <w:rFonts w:ascii="新宋体" w:hAnsi="新宋体" w:cs="Courier New"/>
      <w:kern w:val="0"/>
    </w:rPr>
  </w:style>
  <w:style w:type="character" w:customStyle="1" w:styleId="af3">
    <w:name w:val="代码 字符"/>
    <w:basedOn w:val="a0"/>
    <w:link w:val="af2"/>
    <w:rsid w:val="00C378BB"/>
    <w:rPr>
      <w:rFonts w:ascii="新宋体" w:eastAsia="宋体" w:hAnsi="新宋体" w:cs="Courier New"/>
      <w:kern w:val="0"/>
      <w:sz w:val="24"/>
    </w:rPr>
  </w:style>
  <w:style w:type="paragraph" w:customStyle="1" w:styleId="alt">
    <w:name w:val="alt"/>
    <w:basedOn w:val="a"/>
    <w:rsid w:val="005D27D3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ljs-meta">
    <w:name w:val="hljs-meta"/>
    <w:basedOn w:val="a0"/>
    <w:rsid w:val="005D27D3"/>
  </w:style>
  <w:style w:type="character" w:customStyle="1" w:styleId="hljs-comment">
    <w:name w:val="hljs-comment"/>
    <w:basedOn w:val="a0"/>
    <w:rsid w:val="005D27D3"/>
  </w:style>
  <w:style w:type="character" w:customStyle="1" w:styleId="hljs-keyword">
    <w:name w:val="hljs-keyword"/>
    <w:basedOn w:val="a0"/>
    <w:rsid w:val="005D27D3"/>
  </w:style>
  <w:style w:type="character" w:customStyle="1" w:styleId="hljs-variable">
    <w:name w:val="hljs-variable"/>
    <w:basedOn w:val="a0"/>
    <w:rsid w:val="005D27D3"/>
  </w:style>
  <w:style w:type="character" w:customStyle="1" w:styleId="hljs-builtin">
    <w:name w:val="hljs-built_in"/>
    <w:basedOn w:val="a0"/>
    <w:rsid w:val="005D27D3"/>
  </w:style>
  <w:style w:type="character" w:customStyle="1" w:styleId="hljs-string">
    <w:name w:val="hljs-string"/>
    <w:basedOn w:val="a0"/>
    <w:rsid w:val="005D27D3"/>
  </w:style>
  <w:style w:type="paragraph" w:styleId="HTML">
    <w:name w:val="HTML Preformatted"/>
    <w:basedOn w:val="a"/>
    <w:link w:val="HTML0"/>
    <w:uiPriority w:val="99"/>
    <w:semiHidden/>
    <w:unhideWhenUsed/>
    <w:rsid w:val="00834A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34A88"/>
    <w:rPr>
      <w:rFonts w:ascii="宋体" w:eastAsia="宋体" w:hAnsi="宋体" w:cs="宋体"/>
      <w:kern w:val="0"/>
      <w:sz w:val="24"/>
      <w:szCs w:val="24"/>
    </w:rPr>
  </w:style>
  <w:style w:type="character" w:customStyle="1" w:styleId="sc21">
    <w:name w:val="sc21"/>
    <w:basedOn w:val="a0"/>
    <w:rsid w:val="0010246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0246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0"/>
    <w:rsid w:val="0010246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0"/>
    <w:rsid w:val="0010246D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41">
    <w:name w:val="sc41"/>
    <w:basedOn w:val="a0"/>
    <w:rsid w:val="0010246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10246D"/>
    <w:rPr>
      <w:rFonts w:ascii="Courier New" w:hAnsi="Courier New" w:cs="Courier New" w:hint="default"/>
      <w:b/>
      <w:bCs/>
      <w:color w:val="FF8040"/>
      <w:sz w:val="20"/>
      <w:szCs w:val="20"/>
      <w:shd w:val="clear" w:color="auto" w:fill="FFFFD9"/>
    </w:rPr>
  </w:style>
  <w:style w:type="character" w:customStyle="1" w:styleId="sc51">
    <w:name w:val="sc51"/>
    <w:basedOn w:val="a0"/>
    <w:rsid w:val="0010246D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code">
    <w:name w:val="code"/>
    <w:basedOn w:val="a"/>
    <w:link w:val="code0"/>
    <w:qFormat/>
    <w:rsid w:val="006D42A1"/>
    <w:pPr>
      <w:widowControl/>
      <w:pBdr>
        <w:top w:val="thinThickSmallGap" w:sz="12" w:space="1" w:color="auto"/>
        <w:left w:val="thinThickSmallGap" w:sz="12" w:space="4" w:color="auto"/>
        <w:bottom w:val="thickThinSmallGap" w:sz="12" w:space="1" w:color="auto"/>
        <w:right w:val="thickThinSmallGap" w:sz="12" w:space="4" w:color="auto"/>
      </w:pBdr>
      <w:shd w:val="clear" w:color="auto" w:fill="FFFFFF"/>
      <w:spacing w:line="240" w:lineRule="auto"/>
      <w:ind w:firstLine="420"/>
      <w:jc w:val="left"/>
    </w:pPr>
    <w:rPr>
      <w:rFonts w:ascii="新宋体" w:eastAsia="新宋体" w:hAnsi="新宋体" w:cs="Courier New"/>
      <w:color w:val="008000"/>
      <w:kern w:val="0"/>
      <w:sz w:val="21"/>
      <w:szCs w:val="21"/>
    </w:rPr>
  </w:style>
  <w:style w:type="character" w:customStyle="1" w:styleId="sc61">
    <w:name w:val="sc61"/>
    <w:basedOn w:val="a0"/>
    <w:rsid w:val="0096222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ode0">
    <w:name w:val="code 字符"/>
    <w:basedOn w:val="a0"/>
    <w:link w:val="code"/>
    <w:rsid w:val="006D42A1"/>
    <w:rPr>
      <w:rFonts w:ascii="新宋体" w:eastAsia="新宋体" w:hAnsi="新宋体" w:cs="Courier New"/>
      <w:color w:val="008000"/>
      <w:kern w:val="0"/>
      <w:szCs w:val="21"/>
      <w:shd w:val="clear" w:color="auto" w:fill="FFFFFF"/>
    </w:rPr>
  </w:style>
  <w:style w:type="character" w:customStyle="1" w:styleId="sc31">
    <w:name w:val="sc31"/>
    <w:basedOn w:val="a0"/>
    <w:rsid w:val="006255D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11">
    <w:name w:val="sc111"/>
    <w:basedOn w:val="a0"/>
    <w:rsid w:val="006255D3"/>
    <w:rPr>
      <w:rFonts w:ascii="Courier New" w:hAnsi="Courier New" w:cs="Courier New" w:hint="default"/>
      <w:b/>
      <w:bCs/>
      <w:color w:val="804040"/>
      <w:sz w:val="20"/>
      <w:szCs w:val="20"/>
      <w:shd w:val="clear" w:color="auto" w:fill="E1FFF3"/>
    </w:rPr>
  </w:style>
  <w:style w:type="character" w:customStyle="1" w:styleId="mi">
    <w:name w:val="mi"/>
    <w:basedOn w:val="a0"/>
    <w:rsid w:val="007F2C6B"/>
  </w:style>
  <w:style w:type="character" w:customStyle="1" w:styleId="mjxassistivemathml">
    <w:name w:val="mjx_assistive_mathml"/>
    <w:basedOn w:val="a0"/>
    <w:rsid w:val="007F2C6B"/>
  </w:style>
  <w:style w:type="character" w:customStyle="1" w:styleId="sc11">
    <w:name w:val="sc11"/>
    <w:basedOn w:val="a0"/>
    <w:rsid w:val="004C092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4C092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4C092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2">
    <w:name w:val="sc12"/>
    <w:basedOn w:val="a0"/>
    <w:rsid w:val="00035186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DecimalAligned">
    <w:name w:val="Decimal Aligned"/>
    <w:basedOn w:val="a"/>
    <w:uiPriority w:val="40"/>
    <w:qFormat/>
    <w:rsid w:val="00820826"/>
    <w:pPr>
      <w:widowControl/>
      <w:tabs>
        <w:tab w:val="decimal" w:pos="360"/>
      </w:tabs>
      <w:spacing w:after="200" w:line="276" w:lineRule="auto"/>
      <w:ind w:firstLineChars="0" w:firstLine="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f4">
    <w:name w:val="footnote text"/>
    <w:basedOn w:val="a"/>
    <w:link w:val="af5"/>
    <w:uiPriority w:val="99"/>
    <w:unhideWhenUsed/>
    <w:rsid w:val="00820826"/>
    <w:pPr>
      <w:widowControl/>
      <w:spacing w:line="240" w:lineRule="auto"/>
      <w:ind w:firstLineChars="0" w:firstLine="0"/>
      <w:jc w:val="left"/>
    </w:pPr>
    <w:rPr>
      <w:rFonts w:asciiTheme="minorHAnsi" w:eastAsiaTheme="minorEastAsia" w:hAnsiTheme="minorHAnsi" w:cs="Times New Roman"/>
      <w:kern w:val="0"/>
      <w:sz w:val="20"/>
      <w:szCs w:val="20"/>
    </w:rPr>
  </w:style>
  <w:style w:type="character" w:customStyle="1" w:styleId="af5">
    <w:name w:val="脚注文本 字符"/>
    <w:basedOn w:val="a0"/>
    <w:link w:val="af4"/>
    <w:uiPriority w:val="99"/>
    <w:rsid w:val="00820826"/>
    <w:rPr>
      <w:rFonts w:cs="Times New Roman"/>
      <w:kern w:val="0"/>
      <w:sz w:val="20"/>
      <w:szCs w:val="20"/>
    </w:rPr>
  </w:style>
  <w:style w:type="character" w:styleId="af6">
    <w:name w:val="Subtle Emphasis"/>
    <w:basedOn w:val="a0"/>
    <w:uiPriority w:val="19"/>
    <w:qFormat/>
    <w:rsid w:val="00820826"/>
    <w:rPr>
      <w:i/>
      <w:iCs/>
    </w:rPr>
  </w:style>
  <w:style w:type="table" w:styleId="-1">
    <w:name w:val="Light Shading Accent 1"/>
    <w:basedOn w:val="a1"/>
    <w:uiPriority w:val="60"/>
    <w:rsid w:val="00820826"/>
    <w:rPr>
      <w:color w:val="2E74B5" w:themeColor="accent1" w:themeShade="BF"/>
      <w:kern w:val="0"/>
      <w:sz w:val="22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af7">
    <w:name w:val="Grid Table Light"/>
    <w:basedOn w:val="a1"/>
    <w:uiPriority w:val="40"/>
    <w:rsid w:val="00ED2B5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ED2B5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de2">
    <w:name w:val="code2"/>
    <w:basedOn w:val="a"/>
    <w:link w:val="code20"/>
    <w:qFormat/>
    <w:rsid w:val="00A82EB7"/>
    <w:pPr>
      <w:widowControl/>
      <w:shd w:val="clear" w:color="auto" w:fill="FFFFFF"/>
      <w:spacing w:line="240" w:lineRule="auto"/>
      <w:ind w:firstLineChars="0" w:firstLine="0"/>
      <w:jc w:val="left"/>
    </w:pPr>
    <w:rPr>
      <w:rFonts w:ascii="新宋体" w:eastAsia="新宋体" w:hAnsi="新宋体" w:cs="Courier New"/>
      <w:color w:val="804000"/>
      <w:kern w:val="0"/>
      <w:sz w:val="21"/>
      <w:szCs w:val="21"/>
    </w:rPr>
  </w:style>
  <w:style w:type="character" w:customStyle="1" w:styleId="code20">
    <w:name w:val="code2 字符"/>
    <w:basedOn w:val="a0"/>
    <w:link w:val="code2"/>
    <w:rsid w:val="00A82EB7"/>
    <w:rPr>
      <w:rFonts w:ascii="新宋体" w:eastAsia="新宋体" w:hAnsi="新宋体" w:cs="Courier New"/>
      <w:color w:val="804000"/>
      <w:kern w:val="0"/>
      <w:szCs w:val="21"/>
      <w:shd w:val="clear" w:color="auto" w:fill="FFFFFF"/>
    </w:rPr>
  </w:style>
  <w:style w:type="character" w:styleId="af8">
    <w:name w:val="Placeholder Text"/>
    <w:basedOn w:val="a0"/>
    <w:uiPriority w:val="99"/>
    <w:semiHidden/>
    <w:rsid w:val="0018044A"/>
    <w:rPr>
      <w:color w:val="808080"/>
    </w:rPr>
  </w:style>
  <w:style w:type="character" w:customStyle="1" w:styleId="sc231">
    <w:name w:val="sc231"/>
    <w:basedOn w:val="a0"/>
    <w:rsid w:val="00DA6496"/>
    <w:rPr>
      <w:rFonts w:ascii="Courier New" w:hAnsi="Courier New" w:cs="Courier New" w:hint="default"/>
      <w:color w:val="008000"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396AB1"/>
    <w:rPr>
      <w:color w:val="954F72" w:themeColor="followedHyperlink"/>
      <w:u w:val="single"/>
    </w:rPr>
  </w:style>
  <w:style w:type="character" w:styleId="afa">
    <w:name w:val="Unresolved Mention"/>
    <w:basedOn w:val="a0"/>
    <w:uiPriority w:val="99"/>
    <w:semiHidden/>
    <w:unhideWhenUsed/>
    <w:rsid w:val="00777C9E"/>
    <w:rPr>
      <w:color w:val="605E5C"/>
      <w:shd w:val="clear" w:color="auto" w:fill="E1DFDD"/>
    </w:rPr>
  </w:style>
  <w:style w:type="paragraph" w:customStyle="1" w:styleId="afb">
    <w:name w:val="摘要、任务书标题"/>
    <w:basedOn w:val="a"/>
    <w:next w:val="a"/>
    <w:link w:val="afc"/>
    <w:qFormat/>
    <w:rsid w:val="00876B4E"/>
    <w:pPr>
      <w:spacing w:beforeLines="50" w:before="50" w:afterLines="50" w:after="50"/>
      <w:ind w:firstLineChars="0" w:firstLine="0"/>
      <w:jc w:val="center"/>
      <w:outlineLvl w:val="0"/>
    </w:pPr>
    <w:rPr>
      <w:rFonts w:ascii="Arial Unicode MS" w:eastAsia="黑体" w:hAnsi="Arial Unicode MS" w:cs="Times New Roman"/>
      <w:b/>
      <w:bCs/>
      <w:sz w:val="36"/>
      <w:szCs w:val="36"/>
    </w:rPr>
  </w:style>
  <w:style w:type="character" w:customStyle="1" w:styleId="afc">
    <w:name w:val="摘要、任务书标题 字符"/>
    <w:link w:val="afb"/>
    <w:qFormat/>
    <w:rsid w:val="00876B4E"/>
    <w:rPr>
      <w:rFonts w:ascii="Arial Unicode MS" w:eastAsia="黑体" w:hAnsi="Arial Unicode MS" w:cs="Times New Roman"/>
      <w:b/>
      <w:bCs/>
      <w:sz w:val="36"/>
      <w:szCs w:val="36"/>
    </w:rPr>
  </w:style>
  <w:style w:type="character" w:customStyle="1" w:styleId="sc141">
    <w:name w:val="sc141"/>
    <w:basedOn w:val="a0"/>
    <w:rsid w:val="003F7E1F"/>
    <w:rPr>
      <w:rFonts w:ascii="Courier New" w:hAnsi="Courier New" w:cs="Courier New" w:hint="default"/>
      <w:b/>
      <w:bCs/>
      <w:color w:val="880088"/>
      <w:sz w:val="20"/>
      <w:szCs w:val="20"/>
    </w:rPr>
  </w:style>
  <w:style w:type="paragraph" w:customStyle="1" w:styleId="MTDisplayEquation">
    <w:name w:val="MTDisplayEquation"/>
    <w:basedOn w:val="a"/>
    <w:next w:val="a"/>
    <w:link w:val="MTDisplayEquation0"/>
    <w:rsid w:val="00D45293"/>
    <w:pPr>
      <w:tabs>
        <w:tab w:val="center" w:pos="4820"/>
        <w:tab w:val="right" w:pos="9640"/>
      </w:tabs>
      <w:ind w:firstLine="480"/>
    </w:pPr>
  </w:style>
  <w:style w:type="character" w:customStyle="1" w:styleId="MTDisplayEquation0">
    <w:name w:val="MTDisplayEquation 字符"/>
    <w:basedOn w:val="a0"/>
    <w:link w:val="MTDisplayEquation"/>
    <w:rsid w:val="00D45293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8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7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4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5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5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0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5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7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1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7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3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6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1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3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8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2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2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1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1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2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w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wmf"/><Relationship Id="rId22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uWanpeng\Desktop\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F03AC-57F4-4E93-9858-DA2B44824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146</TotalTime>
  <Pages>22</Pages>
  <Words>3310</Words>
  <Characters>18867</Characters>
  <Application>Microsoft Office Word</Application>
  <DocSecurity>0</DocSecurity>
  <Lines>157</Lines>
  <Paragraphs>44</Paragraphs>
  <ScaleCrop>false</ScaleCrop>
  <Company>中国矿业大学(徐州)计算机学院</Company>
  <LinksUpToDate>false</LinksUpToDate>
  <CharactersWithSpaces>22133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操作系统安全——作业一</dc:title>
  <dc:subject/>
  <dc:creator>XuWanpeng</dc:creator>
  <cp:keywords/>
  <dc:description/>
  <cp:lastModifiedBy>Xu Wanpeng</cp:lastModifiedBy>
  <cp:revision>836</cp:revision>
  <cp:lastPrinted>2022-05-01T16:01:00Z</cp:lastPrinted>
  <dcterms:created xsi:type="dcterms:W3CDTF">2023-04-29T06:35:00Z</dcterms:created>
  <dcterms:modified xsi:type="dcterms:W3CDTF">2023-04-30T11:47:00Z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