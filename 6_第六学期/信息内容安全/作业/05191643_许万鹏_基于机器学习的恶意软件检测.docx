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0AE8" w:rsidRPr="007409BA" w:rsidRDefault="00C30AE8" w:rsidP="00C30AE8">
      <w:pPr>
        <w:spacing w:line="240" w:lineRule="auto"/>
        <w:ind w:firstLineChars="0" w:firstLine="0"/>
        <w:jc w:val="center"/>
        <w:rPr>
          <w:rFonts w:eastAsia="华文中宋" w:hint="eastAsia"/>
          <w:b/>
          <w:bCs/>
          <w:sz w:val="48"/>
        </w:rPr>
      </w:pPr>
    </w:p>
    <w:p w:rsidR="00C30AE8" w:rsidRPr="007409BA" w:rsidRDefault="00C30AE8" w:rsidP="00C30AE8">
      <w:pPr>
        <w:spacing w:line="240" w:lineRule="auto"/>
        <w:ind w:firstLineChars="0" w:firstLine="0"/>
        <w:jc w:val="center"/>
        <w:rPr>
          <w:rFonts w:eastAsia="华文中宋"/>
          <w:b/>
          <w:bCs/>
          <w:sz w:val="48"/>
        </w:rPr>
      </w:pPr>
    </w:p>
    <w:p w:rsidR="00C30AE8" w:rsidRDefault="00C30AE8" w:rsidP="00C30AE8">
      <w:pPr>
        <w:spacing w:line="240" w:lineRule="auto"/>
        <w:ind w:firstLineChars="0" w:firstLine="0"/>
        <w:jc w:val="center"/>
        <w:rPr>
          <w:rFonts w:eastAsia="华文中宋"/>
          <w:b/>
          <w:bCs/>
          <w:sz w:val="48"/>
        </w:rPr>
      </w:pPr>
      <w:r>
        <w:rPr>
          <w:rFonts w:eastAsia="华文中宋" w:hint="eastAsia"/>
          <w:b/>
          <w:bCs/>
          <w:sz w:val="48"/>
        </w:rPr>
        <w:t>中国矿业大学计算机学院</w:t>
      </w:r>
    </w:p>
    <w:p w:rsidR="00C30AE8" w:rsidRDefault="00C30AE8" w:rsidP="00C30AE8">
      <w:pPr>
        <w:spacing w:line="240" w:lineRule="auto"/>
        <w:ind w:firstLineChars="0" w:firstLine="0"/>
        <w:jc w:val="center"/>
        <w:rPr>
          <w:b/>
          <w:bCs/>
          <w:sz w:val="48"/>
        </w:rPr>
      </w:pPr>
    </w:p>
    <w:p w:rsidR="00C30AE8" w:rsidRDefault="00BC413D" w:rsidP="00C30AE8">
      <w:pPr>
        <w:spacing w:line="240" w:lineRule="auto"/>
        <w:ind w:firstLineChars="0" w:firstLine="0"/>
        <w:jc w:val="center"/>
        <w:rPr>
          <w:rFonts w:ascii="Arial" w:eastAsia="黑体" w:hAnsi="Arial" w:cs="Arial"/>
          <w:b/>
          <w:bCs/>
          <w:sz w:val="44"/>
        </w:rPr>
      </w:pPr>
      <w:r>
        <w:rPr>
          <w:rFonts w:ascii="Arial" w:eastAsia="黑体" w:hAnsi="Arial" w:cs="Arial"/>
          <w:b/>
          <w:bCs/>
          <w:sz w:val="44"/>
          <w:u w:val="single"/>
        </w:rPr>
        <w:t xml:space="preserve"> </w:t>
      </w:r>
      <w:r w:rsidR="00C30AE8">
        <w:rPr>
          <w:rFonts w:ascii="Arial" w:eastAsia="黑体" w:hAnsi="Arial" w:cs="Arial"/>
          <w:b/>
          <w:bCs/>
          <w:sz w:val="44"/>
          <w:u w:val="single"/>
        </w:rPr>
        <w:t>2019</w:t>
      </w:r>
      <w:r w:rsidR="00C30AE8">
        <w:rPr>
          <w:rFonts w:ascii="Arial" w:eastAsia="黑体" w:hAnsi="Arial" w:cs="Arial" w:hint="eastAsia"/>
          <w:b/>
          <w:bCs/>
          <w:sz w:val="44"/>
          <w:u w:val="single"/>
        </w:rPr>
        <w:t xml:space="preserve"> </w:t>
      </w:r>
      <w:r w:rsidR="00C30AE8">
        <w:rPr>
          <w:rFonts w:ascii="Arial" w:eastAsia="黑体" w:hAnsi="Arial" w:cs="Arial" w:hint="eastAsia"/>
          <w:b/>
          <w:bCs/>
          <w:sz w:val="44"/>
        </w:rPr>
        <w:t>级</w:t>
      </w:r>
      <w:r w:rsidR="00C30AE8" w:rsidRPr="004E3980">
        <w:rPr>
          <w:rFonts w:ascii="Arial" w:eastAsia="黑体" w:hAnsi="Arial" w:cs="Arial" w:hint="eastAsia"/>
          <w:b/>
          <w:bCs/>
          <w:sz w:val="44"/>
        </w:rPr>
        <w:t>本科生</w:t>
      </w:r>
      <w:r w:rsidR="00C30AE8">
        <w:rPr>
          <w:rFonts w:ascii="Arial" w:eastAsia="黑体" w:hAnsi="Arial" w:cs="Arial" w:hint="eastAsia"/>
          <w:b/>
          <w:bCs/>
          <w:sz w:val="44"/>
        </w:rPr>
        <w:t>课程作业</w:t>
      </w:r>
    </w:p>
    <w:p w:rsidR="00C30AE8" w:rsidRPr="00DB4CE4" w:rsidRDefault="00C30AE8" w:rsidP="00C30AE8">
      <w:pPr>
        <w:spacing w:line="240" w:lineRule="auto"/>
        <w:ind w:firstLineChars="0" w:firstLine="0"/>
        <w:jc w:val="center"/>
        <w:rPr>
          <w:b/>
          <w:bCs/>
          <w:sz w:val="48"/>
        </w:rPr>
      </w:pPr>
    </w:p>
    <w:p w:rsidR="00C30AE8" w:rsidRPr="00DB4CE4" w:rsidRDefault="00C30AE8" w:rsidP="00C30AE8">
      <w:pPr>
        <w:spacing w:line="240" w:lineRule="auto"/>
        <w:ind w:firstLineChars="0" w:firstLine="0"/>
        <w:jc w:val="center"/>
        <w:rPr>
          <w:b/>
          <w:bCs/>
          <w:sz w:val="48"/>
        </w:rPr>
      </w:pPr>
    </w:p>
    <w:p w:rsidR="00C30AE8" w:rsidRDefault="00C30AE8" w:rsidP="00C30AE8">
      <w:pPr>
        <w:spacing w:line="240" w:lineRule="auto"/>
        <w:ind w:firstLineChars="0" w:firstLine="0"/>
        <w:jc w:val="center"/>
        <w:rPr>
          <w:sz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4716"/>
      </w:tblGrid>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C30AE8"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课程名称</w:t>
            </w:r>
          </w:p>
        </w:tc>
        <w:tc>
          <w:tcPr>
            <w:tcW w:w="0" w:type="auto"/>
            <w:tcBorders>
              <w:top w:val="nil"/>
              <w:left w:val="nil"/>
              <w:bottom w:val="single" w:sz="4" w:space="0" w:color="auto"/>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信息内容安全</w:t>
            </w:r>
          </w:p>
        </w:tc>
      </w:tr>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报告题目</w:t>
            </w:r>
          </w:p>
        </w:tc>
        <w:tc>
          <w:tcPr>
            <w:tcW w:w="0" w:type="auto"/>
            <w:tcBorders>
              <w:top w:val="single" w:sz="4" w:space="0" w:color="auto"/>
              <w:left w:val="nil"/>
              <w:right w:val="nil"/>
            </w:tcBorders>
            <w:shd w:val="clear" w:color="auto" w:fill="auto"/>
            <w:vAlign w:val="bottom"/>
          </w:tcPr>
          <w:p w:rsidR="00C30AE8" w:rsidRPr="009A56EC" w:rsidRDefault="00E8408E"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基于机器学习的恶意软件检测</w:t>
            </w:r>
            <w:r w:rsidR="00D32AAD">
              <w:rPr>
                <w:rFonts w:ascii="华文仿宋" w:eastAsia="华文仿宋" w:hAnsi="华文仿宋" w:hint="eastAsia"/>
                <w:sz w:val="30"/>
              </w:rPr>
              <w:t>技术</w:t>
            </w:r>
          </w:p>
        </w:tc>
      </w:tr>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报告时间</w:t>
            </w:r>
          </w:p>
        </w:tc>
        <w:tc>
          <w:tcPr>
            <w:tcW w:w="0" w:type="auto"/>
            <w:tcBorders>
              <w:left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202</w:t>
            </w:r>
            <w:r w:rsidRPr="009A56EC">
              <w:rPr>
                <w:rFonts w:ascii="华文仿宋" w:eastAsia="华文仿宋" w:hAnsi="华文仿宋"/>
                <w:sz w:val="30"/>
              </w:rPr>
              <w:t>2</w:t>
            </w:r>
            <w:r w:rsidRPr="009A56EC">
              <w:rPr>
                <w:rFonts w:ascii="华文仿宋" w:eastAsia="华文仿宋" w:hAnsi="华文仿宋" w:hint="eastAsia"/>
                <w:sz w:val="30"/>
              </w:rPr>
              <w:t>年6月2</w:t>
            </w:r>
            <w:r w:rsidRPr="009A56EC">
              <w:rPr>
                <w:rFonts w:ascii="华文仿宋" w:eastAsia="华文仿宋" w:hAnsi="华文仿宋"/>
                <w:sz w:val="30"/>
              </w:rPr>
              <w:t>6</w:t>
            </w:r>
            <w:r w:rsidRPr="009A56EC">
              <w:rPr>
                <w:rFonts w:ascii="华文仿宋" w:eastAsia="华文仿宋" w:hAnsi="华文仿宋" w:hint="eastAsia"/>
                <w:sz w:val="30"/>
              </w:rPr>
              <w:t>日</w:t>
            </w:r>
          </w:p>
        </w:tc>
      </w:tr>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姓</w:t>
            </w:r>
            <w:r w:rsidR="00C30AE8" w:rsidRPr="009A56EC">
              <w:rPr>
                <w:rFonts w:ascii="华文仿宋" w:eastAsia="华文仿宋" w:hAnsi="华文仿宋" w:hint="eastAsia"/>
                <w:sz w:val="30"/>
              </w:rPr>
              <w:t xml:space="preserve"> </w:t>
            </w:r>
            <w:r w:rsidR="00C30AE8" w:rsidRPr="009A56EC">
              <w:rPr>
                <w:rFonts w:ascii="华文仿宋" w:eastAsia="华文仿宋" w:hAnsi="华文仿宋"/>
                <w:sz w:val="30"/>
              </w:rPr>
              <w:t xml:space="preserve">   </w:t>
            </w:r>
            <w:r w:rsidRPr="009A56EC">
              <w:rPr>
                <w:rFonts w:ascii="华文仿宋" w:eastAsia="华文仿宋" w:hAnsi="华文仿宋" w:hint="eastAsia"/>
                <w:sz w:val="30"/>
              </w:rPr>
              <w:t>名</w:t>
            </w:r>
          </w:p>
        </w:tc>
        <w:tc>
          <w:tcPr>
            <w:tcW w:w="0" w:type="auto"/>
            <w:tcBorders>
              <w:left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许万鹏</w:t>
            </w:r>
          </w:p>
        </w:tc>
      </w:tr>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学</w:t>
            </w:r>
            <w:r w:rsidR="00C30AE8" w:rsidRPr="009A56EC">
              <w:rPr>
                <w:rFonts w:ascii="华文仿宋" w:eastAsia="华文仿宋" w:hAnsi="华文仿宋" w:hint="eastAsia"/>
                <w:sz w:val="30"/>
              </w:rPr>
              <w:t xml:space="preserve"> </w:t>
            </w:r>
            <w:r w:rsidR="00C30AE8" w:rsidRPr="009A56EC">
              <w:rPr>
                <w:rFonts w:ascii="华文仿宋" w:eastAsia="华文仿宋" w:hAnsi="华文仿宋"/>
                <w:sz w:val="30"/>
              </w:rPr>
              <w:t xml:space="preserve">   </w:t>
            </w:r>
            <w:r w:rsidRPr="009A56EC">
              <w:rPr>
                <w:rFonts w:ascii="华文仿宋" w:eastAsia="华文仿宋" w:hAnsi="华文仿宋" w:hint="eastAsia"/>
                <w:sz w:val="30"/>
              </w:rPr>
              <w:t>号</w:t>
            </w:r>
          </w:p>
        </w:tc>
        <w:tc>
          <w:tcPr>
            <w:tcW w:w="0" w:type="auto"/>
            <w:tcBorders>
              <w:left w:val="nil"/>
              <w:bottom w:val="single" w:sz="4" w:space="0" w:color="auto"/>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0</w:t>
            </w:r>
            <w:r w:rsidRPr="009A56EC">
              <w:rPr>
                <w:rFonts w:ascii="华文仿宋" w:eastAsia="华文仿宋" w:hAnsi="华文仿宋"/>
                <w:sz w:val="30"/>
              </w:rPr>
              <w:t>5191643</w:t>
            </w:r>
          </w:p>
        </w:tc>
      </w:tr>
      <w:tr w:rsidR="00C30AE8" w:rsidRPr="009A56EC" w:rsidTr="002D700D">
        <w:trPr>
          <w:trHeight w:hRule="exact" w:val="794"/>
          <w:jc w:val="center"/>
        </w:trPr>
        <w:tc>
          <w:tcPr>
            <w:tcW w:w="0" w:type="auto"/>
            <w:tcBorders>
              <w:top w:val="nil"/>
              <w:left w:val="nil"/>
              <w:bottom w:val="nil"/>
              <w:right w:val="nil"/>
            </w:tcBorders>
            <w:shd w:val="clear" w:color="auto" w:fill="auto"/>
            <w:vAlign w:val="bottom"/>
          </w:tcPr>
          <w:p w:rsidR="00C30AE8" w:rsidRPr="009A56EC" w:rsidRDefault="00C30AE8"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任课教师</w:t>
            </w:r>
          </w:p>
        </w:tc>
        <w:tc>
          <w:tcPr>
            <w:tcW w:w="0" w:type="auto"/>
            <w:tcBorders>
              <w:left w:val="nil"/>
              <w:bottom w:val="single" w:sz="4" w:space="0" w:color="auto"/>
              <w:right w:val="nil"/>
            </w:tcBorders>
            <w:shd w:val="clear" w:color="auto" w:fill="auto"/>
            <w:vAlign w:val="bottom"/>
          </w:tcPr>
          <w:p w:rsidR="00C30AE8" w:rsidRPr="009A56EC" w:rsidRDefault="00E52480" w:rsidP="002D700D">
            <w:pPr>
              <w:spacing w:line="240" w:lineRule="auto"/>
              <w:ind w:firstLineChars="0" w:firstLine="0"/>
              <w:jc w:val="center"/>
              <w:rPr>
                <w:rFonts w:ascii="华文仿宋" w:eastAsia="华文仿宋" w:hAnsi="华文仿宋"/>
                <w:sz w:val="30"/>
              </w:rPr>
            </w:pPr>
            <w:r w:rsidRPr="009A56EC">
              <w:rPr>
                <w:rFonts w:ascii="华文仿宋" w:eastAsia="华文仿宋" w:hAnsi="华文仿宋" w:hint="eastAsia"/>
                <w:sz w:val="30"/>
              </w:rPr>
              <w:t>曹天杰</w:t>
            </w:r>
          </w:p>
        </w:tc>
      </w:tr>
    </w:tbl>
    <w:p w:rsidR="00C30AE8" w:rsidRDefault="00C30AE8" w:rsidP="00A33CC7">
      <w:pPr>
        <w:widowControl/>
        <w:spacing w:line="240" w:lineRule="auto"/>
        <w:ind w:firstLineChars="0" w:firstLine="0"/>
        <w:jc w:val="center"/>
        <w:rPr>
          <w:b/>
          <w:bCs/>
          <w:sz w:val="48"/>
        </w:rPr>
      </w:pPr>
      <w:r>
        <w:rPr>
          <w:b/>
          <w:bCs/>
          <w:sz w:val="48"/>
        </w:rPr>
        <w:br w:type="page"/>
      </w:r>
    </w:p>
    <w:p w:rsidR="00C30AE8" w:rsidRPr="00361886" w:rsidRDefault="00C30AE8" w:rsidP="00361886">
      <w:pPr>
        <w:spacing w:line="240" w:lineRule="auto"/>
        <w:ind w:firstLineChars="0" w:firstLine="0"/>
        <w:jc w:val="center"/>
        <w:rPr>
          <w:rFonts w:ascii="华文仿宋" w:eastAsia="华文仿宋" w:hAnsi="华文仿宋"/>
          <w:b/>
          <w:bCs/>
          <w:sz w:val="40"/>
        </w:rPr>
      </w:pPr>
    </w:p>
    <w:p w:rsidR="00C30AE8" w:rsidRPr="000406C9" w:rsidRDefault="00C30AE8" w:rsidP="003D646B">
      <w:pPr>
        <w:spacing w:line="240" w:lineRule="auto"/>
        <w:ind w:firstLineChars="0" w:firstLine="0"/>
        <w:jc w:val="center"/>
        <w:rPr>
          <w:rFonts w:ascii="华文仿宋" w:eastAsia="华文仿宋" w:hAnsi="华文仿宋"/>
          <w:b/>
          <w:bCs/>
          <w:sz w:val="40"/>
        </w:rPr>
      </w:pPr>
      <w:r w:rsidRPr="000406C9">
        <w:rPr>
          <w:rFonts w:ascii="华文仿宋" w:eastAsia="华文仿宋" w:hAnsi="华文仿宋" w:hint="eastAsia"/>
          <w:b/>
          <w:bCs/>
          <w:sz w:val="40"/>
        </w:rPr>
        <w:t>2021-2022(二)《信息内容安全》评分表</w:t>
      </w:r>
    </w:p>
    <w:p w:rsidR="00C30AE8" w:rsidRPr="00361886" w:rsidRDefault="00C30AE8" w:rsidP="00361886">
      <w:pPr>
        <w:spacing w:line="240" w:lineRule="auto"/>
        <w:ind w:firstLineChars="0" w:firstLine="0"/>
        <w:jc w:val="center"/>
        <w:rPr>
          <w:rFonts w:ascii="华文仿宋" w:eastAsia="华文仿宋" w:hAnsi="华文仿宋"/>
          <w:b/>
          <w:bCs/>
          <w:sz w:val="40"/>
        </w:rPr>
      </w:pPr>
    </w:p>
    <w:tbl>
      <w:tblPr>
        <w:tblStyle w:val="a5"/>
        <w:tblW w:w="0" w:type="auto"/>
        <w:jc w:val="center"/>
        <w:tblLook w:val="04A0" w:firstRow="1" w:lastRow="0" w:firstColumn="1" w:lastColumn="0" w:noHBand="0" w:noVBand="1"/>
      </w:tblPr>
      <w:tblGrid>
        <w:gridCol w:w="1105"/>
        <w:gridCol w:w="1582"/>
        <w:gridCol w:w="3687"/>
        <w:gridCol w:w="1417"/>
        <w:gridCol w:w="737"/>
      </w:tblGrid>
      <w:tr w:rsidR="00C30AE8" w:rsidRPr="00163092" w:rsidTr="00F25776">
        <w:trPr>
          <w:trHeight w:val="454"/>
          <w:jc w:val="center"/>
        </w:trPr>
        <w:tc>
          <w:tcPr>
            <w:tcW w:w="1105" w:type="dxa"/>
            <w:shd w:val="clear" w:color="auto" w:fill="D8D8D8" w:themeFill="background1" w:themeFillShade="D8"/>
            <w:vAlign w:val="center"/>
          </w:tcPr>
          <w:p w:rsidR="00C30AE8" w:rsidRPr="00163092" w:rsidRDefault="00C30AE8" w:rsidP="00163092">
            <w:pPr>
              <w:ind w:firstLineChars="0" w:firstLine="0"/>
              <w:jc w:val="center"/>
              <w:rPr>
                <w:rFonts w:ascii="华文仿宋" w:eastAsia="华文仿宋" w:hAnsi="华文仿宋"/>
                <w:b/>
                <w:bCs/>
                <w:sz w:val="22"/>
              </w:rPr>
            </w:pPr>
            <w:r w:rsidRPr="00163092">
              <w:rPr>
                <w:rFonts w:ascii="华文仿宋" w:eastAsia="华文仿宋" w:hAnsi="华文仿宋" w:hint="eastAsia"/>
                <w:b/>
                <w:bCs/>
                <w:sz w:val="22"/>
              </w:rPr>
              <w:t>考核类别</w:t>
            </w:r>
          </w:p>
        </w:tc>
        <w:tc>
          <w:tcPr>
            <w:tcW w:w="1582" w:type="dxa"/>
            <w:shd w:val="clear" w:color="auto" w:fill="D8D8D8" w:themeFill="background1" w:themeFillShade="D8"/>
            <w:vAlign w:val="center"/>
          </w:tcPr>
          <w:p w:rsidR="00C30AE8" w:rsidRPr="00163092" w:rsidRDefault="00C30AE8" w:rsidP="00163092">
            <w:pPr>
              <w:ind w:firstLineChars="0" w:firstLine="0"/>
              <w:jc w:val="center"/>
              <w:rPr>
                <w:rFonts w:ascii="华文仿宋" w:eastAsia="华文仿宋" w:hAnsi="华文仿宋"/>
                <w:b/>
                <w:bCs/>
                <w:sz w:val="22"/>
              </w:rPr>
            </w:pPr>
            <w:r w:rsidRPr="00163092">
              <w:rPr>
                <w:rFonts w:ascii="华文仿宋" w:eastAsia="华文仿宋" w:hAnsi="华文仿宋" w:hint="eastAsia"/>
                <w:b/>
                <w:bCs/>
                <w:sz w:val="22"/>
              </w:rPr>
              <w:t>考核内容</w:t>
            </w:r>
          </w:p>
        </w:tc>
        <w:tc>
          <w:tcPr>
            <w:tcW w:w="3687" w:type="dxa"/>
            <w:shd w:val="clear" w:color="auto" w:fill="D8D8D8" w:themeFill="background1" w:themeFillShade="D8"/>
            <w:vAlign w:val="center"/>
          </w:tcPr>
          <w:p w:rsidR="00C30AE8" w:rsidRPr="00163092" w:rsidRDefault="00C30AE8" w:rsidP="00163092">
            <w:pPr>
              <w:ind w:firstLineChars="0" w:firstLine="0"/>
              <w:jc w:val="center"/>
              <w:rPr>
                <w:rFonts w:ascii="华文仿宋" w:eastAsia="华文仿宋" w:hAnsi="华文仿宋"/>
                <w:b/>
                <w:bCs/>
                <w:sz w:val="22"/>
              </w:rPr>
            </w:pPr>
            <w:r w:rsidRPr="00163092">
              <w:rPr>
                <w:rFonts w:ascii="华文仿宋" w:eastAsia="华文仿宋" w:hAnsi="华文仿宋" w:hint="eastAsia"/>
                <w:b/>
                <w:bCs/>
                <w:sz w:val="22"/>
              </w:rPr>
              <w:t>支撑课程目标</w:t>
            </w:r>
          </w:p>
        </w:tc>
        <w:tc>
          <w:tcPr>
            <w:tcW w:w="1417" w:type="dxa"/>
            <w:shd w:val="clear" w:color="auto" w:fill="D8D8D8" w:themeFill="background1" w:themeFillShade="D8"/>
            <w:vAlign w:val="center"/>
          </w:tcPr>
          <w:p w:rsidR="00C30AE8" w:rsidRPr="00163092" w:rsidRDefault="00C30AE8" w:rsidP="00163092">
            <w:pPr>
              <w:ind w:firstLineChars="0" w:firstLine="0"/>
              <w:jc w:val="center"/>
              <w:rPr>
                <w:rFonts w:ascii="华文仿宋" w:eastAsia="华文仿宋" w:hAnsi="华文仿宋"/>
                <w:b/>
                <w:bCs/>
                <w:sz w:val="22"/>
              </w:rPr>
            </w:pPr>
            <w:r w:rsidRPr="00163092">
              <w:rPr>
                <w:rFonts w:ascii="华文仿宋" w:eastAsia="华文仿宋" w:hAnsi="华文仿宋" w:hint="eastAsia"/>
                <w:b/>
                <w:bCs/>
                <w:sz w:val="22"/>
              </w:rPr>
              <w:t>试题类型与分值比例</w:t>
            </w:r>
          </w:p>
        </w:tc>
        <w:tc>
          <w:tcPr>
            <w:tcW w:w="737" w:type="dxa"/>
            <w:shd w:val="clear" w:color="auto" w:fill="D8D8D8" w:themeFill="background1" w:themeFillShade="D8"/>
            <w:vAlign w:val="center"/>
          </w:tcPr>
          <w:p w:rsidR="00C30AE8" w:rsidRPr="00163092" w:rsidRDefault="00C30AE8" w:rsidP="00163092">
            <w:pPr>
              <w:ind w:firstLineChars="0" w:firstLine="0"/>
              <w:jc w:val="center"/>
              <w:rPr>
                <w:rFonts w:ascii="华文仿宋" w:eastAsia="华文仿宋" w:hAnsi="华文仿宋"/>
                <w:b/>
                <w:bCs/>
                <w:sz w:val="22"/>
              </w:rPr>
            </w:pPr>
            <w:r w:rsidRPr="00163092">
              <w:rPr>
                <w:rFonts w:ascii="华文仿宋" w:eastAsia="华文仿宋" w:hAnsi="华文仿宋" w:hint="eastAsia"/>
                <w:b/>
                <w:bCs/>
                <w:sz w:val="22"/>
              </w:rPr>
              <w:t>分数</w:t>
            </w:r>
          </w:p>
        </w:tc>
      </w:tr>
      <w:tr w:rsidR="00C30AE8" w:rsidRPr="00163092" w:rsidTr="00F25776">
        <w:trPr>
          <w:trHeight w:val="1332"/>
          <w:jc w:val="center"/>
        </w:trPr>
        <w:tc>
          <w:tcPr>
            <w:tcW w:w="1105" w:type="dxa"/>
            <w:vAlign w:val="center"/>
          </w:tcPr>
          <w:p w:rsidR="00C30AE8" w:rsidRPr="00163092" w:rsidRDefault="00C30AE8" w:rsidP="00163092">
            <w:pPr>
              <w:ind w:firstLineChars="0" w:firstLine="0"/>
              <w:jc w:val="center"/>
              <w:rPr>
                <w:rFonts w:ascii="华文仿宋" w:eastAsia="华文仿宋" w:hAnsi="华文仿宋"/>
                <w:sz w:val="22"/>
              </w:rPr>
            </w:pPr>
            <w:r w:rsidRPr="00163092">
              <w:rPr>
                <w:rFonts w:ascii="华文仿宋" w:eastAsia="华文仿宋" w:hAnsi="华文仿宋" w:hint="eastAsia"/>
                <w:sz w:val="22"/>
              </w:rPr>
              <w:t>结课考核</w:t>
            </w:r>
          </w:p>
        </w:tc>
        <w:tc>
          <w:tcPr>
            <w:tcW w:w="1582"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课程报告（论文综述、设计、实现、写作规范）</w:t>
            </w:r>
          </w:p>
        </w:tc>
        <w:tc>
          <w:tcPr>
            <w:tcW w:w="368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b/>
                <w:sz w:val="22"/>
                <w:szCs w:val="21"/>
              </w:rPr>
              <w:t>目标</w:t>
            </w:r>
            <w:r w:rsidRPr="00163092">
              <w:rPr>
                <w:rFonts w:ascii="华文仿宋" w:eastAsia="华文仿宋" w:hAnsi="华文仿宋"/>
                <w:b/>
                <w:sz w:val="22"/>
                <w:szCs w:val="21"/>
              </w:rPr>
              <w:t>3</w:t>
            </w:r>
            <w:r w:rsidRPr="00163092">
              <w:rPr>
                <w:rFonts w:ascii="华文仿宋" w:eastAsia="华文仿宋" w:hAnsi="华文仿宋" w:hint="eastAsia"/>
                <w:sz w:val="22"/>
                <w:szCs w:val="21"/>
              </w:rPr>
              <w:t>：掌握信息内容安全的基础知识，针对具体问题和要求选择正确的技术路线，通过在实验环境中进行仿真实验并能根据算法特点进行攻击测试和综合性能评价，得到具有参考价值的结论。</w:t>
            </w:r>
          </w:p>
        </w:tc>
        <w:tc>
          <w:tcPr>
            <w:tcW w:w="141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课程报告，100%</w:t>
            </w:r>
          </w:p>
        </w:tc>
        <w:tc>
          <w:tcPr>
            <w:tcW w:w="737" w:type="dxa"/>
            <w:vAlign w:val="center"/>
          </w:tcPr>
          <w:p w:rsidR="00C30AE8" w:rsidRPr="00163092" w:rsidRDefault="00C30AE8" w:rsidP="00163092">
            <w:pPr>
              <w:ind w:firstLineChars="0" w:firstLine="0"/>
              <w:rPr>
                <w:rFonts w:ascii="华文仿宋" w:eastAsia="华文仿宋" w:hAnsi="华文仿宋"/>
                <w:sz w:val="16"/>
                <w:szCs w:val="18"/>
              </w:rPr>
            </w:pPr>
          </w:p>
        </w:tc>
      </w:tr>
      <w:tr w:rsidR="00C30AE8" w:rsidRPr="00163092" w:rsidTr="00F25776">
        <w:trPr>
          <w:trHeight w:val="1332"/>
          <w:jc w:val="center"/>
        </w:trPr>
        <w:tc>
          <w:tcPr>
            <w:tcW w:w="1105" w:type="dxa"/>
            <w:vMerge w:val="restart"/>
            <w:vAlign w:val="center"/>
          </w:tcPr>
          <w:p w:rsidR="00C30AE8" w:rsidRPr="00163092" w:rsidRDefault="00C30AE8" w:rsidP="00163092">
            <w:pPr>
              <w:ind w:firstLineChars="0" w:firstLine="0"/>
              <w:jc w:val="center"/>
              <w:rPr>
                <w:rFonts w:ascii="华文仿宋" w:eastAsia="华文仿宋" w:hAnsi="华文仿宋"/>
                <w:sz w:val="22"/>
              </w:rPr>
            </w:pPr>
            <w:r w:rsidRPr="00163092">
              <w:rPr>
                <w:rFonts w:ascii="华文仿宋" w:eastAsia="华文仿宋" w:hAnsi="华文仿宋" w:hint="eastAsia"/>
                <w:sz w:val="22"/>
              </w:rPr>
              <w:t>过程考核</w:t>
            </w:r>
          </w:p>
        </w:tc>
        <w:tc>
          <w:tcPr>
            <w:tcW w:w="1582"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1.基本概念、原理</w:t>
            </w:r>
          </w:p>
        </w:tc>
        <w:tc>
          <w:tcPr>
            <w:tcW w:w="368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b/>
                <w:sz w:val="22"/>
                <w:szCs w:val="21"/>
              </w:rPr>
              <w:t>目标1</w:t>
            </w:r>
            <w:r w:rsidRPr="00163092">
              <w:rPr>
                <w:rFonts w:ascii="华文仿宋" w:eastAsia="华文仿宋" w:hAnsi="华文仿宋" w:hint="eastAsia"/>
                <w:sz w:val="22"/>
                <w:szCs w:val="21"/>
              </w:rPr>
              <w:t>:掌握信息内容安全的基本概念、分类、原理和相关技术，能够根据课程基本知识对信息内容安全领域出现的问题进行归类、分析、并有初步分析和解决问题的能力。</w:t>
            </w:r>
          </w:p>
        </w:tc>
        <w:tc>
          <w:tcPr>
            <w:tcW w:w="141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系统演示及解说，3</w:t>
            </w:r>
            <w:r w:rsidRPr="00163092">
              <w:rPr>
                <w:rFonts w:ascii="华文仿宋" w:eastAsia="华文仿宋" w:hAnsi="华文仿宋"/>
                <w:sz w:val="22"/>
              </w:rPr>
              <w:t>0%</w:t>
            </w:r>
          </w:p>
        </w:tc>
        <w:tc>
          <w:tcPr>
            <w:tcW w:w="737" w:type="dxa"/>
            <w:vAlign w:val="center"/>
          </w:tcPr>
          <w:p w:rsidR="00C30AE8" w:rsidRPr="00163092" w:rsidRDefault="00C30AE8" w:rsidP="00163092">
            <w:pPr>
              <w:ind w:firstLineChars="0" w:firstLine="0"/>
              <w:rPr>
                <w:rFonts w:ascii="华文仿宋" w:eastAsia="华文仿宋" w:hAnsi="华文仿宋"/>
                <w:sz w:val="16"/>
                <w:szCs w:val="18"/>
              </w:rPr>
            </w:pPr>
          </w:p>
        </w:tc>
      </w:tr>
      <w:tr w:rsidR="00C30AE8" w:rsidRPr="00163092" w:rsidTr="00F25776">
        <w:trPr>
          <w:trHeight w:val="1332"/>
          <w:jc w:val="center"/>
        </w:trPr>
        <w:tc>
          <w:tcPr>
            <w:tcW w:w="1105" w:type="dxa"/>
            <w:vMerge/>
          </w:tcPr>
          <w:p w:rsidR="00C30AE8" w:rsidRPr="00163092" w:rsidRDefault="00C30AE8" w:rsidP="00163092">
            <w:pPr>
              <w:ind w:firstLineChars="0" w:firstLine="0"/>
              <w:rPr>
                <w:rFonts w:ascii="华文仿宋" w:eastAsia="华文仿宋" w:hAnsi="华文仿宋"/>
                <w:sz w:val="22"/>
              </w:rPr>
            </w:pPr>
          </w:p>
        </w:tc>
        <w:tc>
          <w:tcPr>
            <w:tcW w:w="1582"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2.系统设计与分析</w:t>
            </w:r>
          </w:p>
        </w:tc>
        <w:tc>
          <w:tcPr>
            <w:tcW w:w="368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b/>
                <w:sz w:val="22"/>
                <w:szCs w:val="21"/>
              </w:rPr>
              <w:t>目标2</w:t>
            </w:r>
            <w:r w:rsidRPr="00163092">
              <w:rPr>
                <w:rFonts w:ascii="华文仿宋" w:eastAsia="华文仿宋" w:hAnsi="华文仿宋" w:hint="eastAsia"/>
                <w:sz w:val="22"/>
                <w:szCs w:val="21"/>
              </w:rPr>
              <w:t>：掌握信息内容安全处理相关的理论、技术以及健全的评价体系，能够根据具体问题分析算法、设计算法、实现算法并能综合评价算法。</w:t>
            </w:r>
          </w:p>
        </w:tc>
        <w:tc>
          <w:tcPr>
            <w:tcW w:w="141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PPT讲解与答辩，5</w:t>
            </w:r>
            <w:r w:rsidRPr="00163092">
              <w:rPr>
                <w:rFonts w:ascii="华文仿宋" w:eastAsia="华文仿宋" w:hAnsi="华文仿宋"/>
                <w:sz w:val="22"/>
              </w:rPr>
              <w:t>0%</w:t>
            </w:r>
          </w:p>
        </w:tc>
        <w:tc>
          <w:tcPr>
            <w:tcW w:w="737" w:type="dxa"/>
            <w:vAlign w:val="center"/>
          </w:tcPr>
          <w:p w:rsidR="00C30AE8" w:rsidRPr="00163092" w:rsidRDefault="00C30AE8" w:rsidP="00163092">
            <w:pPr>
              <w:ind w:firstLineChars="0" w:firstLine="0"/>
              <w:rPr>
                <w:rFonts w:ascii="华文仿宋" w:eastAsia="华文仿宋" w:hAnsi="华文仿宋"/>
                <w:sz w:val="16"/>
                <w:szCs w:val="18"/>
              </w:rPr>
            </w:pPr>
          </w:p>
        </w:tc>
      </w:tr>
      <w:tr w:rsidR="00C30AE8" w:rsidRPr="00163092" w:rsidTr="00F25776">
        <w:trPr>
          <w:trHeight w:val="1332"/>
          <w:jc w:val="center"/>
        </w:trPr>
        <w:tc>
          <w:tcPr>
            <w:tcW w:w="1105" w:type="dxa"/>
            <w:vMerge/>
          </w:tcPr>
          <w:p w:rsidR="00C30AE8" w:rsidRPr="00163092" w:rsidRDefault="00C30AE8" w:rsidP="00163092">
            <w:pPr>
              <w:ind w:firstLineChars="0" w:firstLine="0"/>
              <w:rPr>
                <w:rFonts w:ascii="华文仿宋" w:eastAsia="华文仿宋" w:hAnsi="华文仿宋"/>
                <w:sz w:val="22"/>
              </w:rPr>
            </w:pPr>
          </w:p>
        </w:tc>
        <w:tc>
          <w:tcPr>
            <w:tcW w:w="1582"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3.</w:t>
            </w:r>
            <w:r w:rsidRPr="00163092">
              <w:rPr>
                <w:rFonts w:ascii="华文仿宋" w:eastAsia="华文仿宋" w:hAnsi="华文仿宋"/>
                <w:sz w:val="22"/>
              </w:rPr>
              <w:t xml:space="preserve"> </w:t>
            </w:r>
            <w:r w:rsidRPr="00163092">
              <w:rPr>
                <w:rFonts w:ascii="华文仿宋" w:eastAsia="华文仿宋" w:hAnsi="华文仿宋" w:hint="eastAsia"/>
                <w:sz w:val="22"/>
              </w:rPr>
              <w:t>基本概念、原理</w:t>
            </w:r>
          </w:p>
        </w:tc>
        <w:tc>
          <w:tcPr>
            <w:tcW w:w="3687" w:type="dxa"/>
            <w:vAlign w:val="center"/>
          </w:tcPr>
          <w:p w:rsidR="00C30AE8" w:rsidRPr="00163092" w:rsidRDefault="00C30AE8" w:rsidP="009C4AC8">
            <w:pPr>
              <w:ind w:firstLineChars="0"/>
              <w:jc w:val="left"/>
              <w:rPr>
                <w:rFonts w:ascii="华文仿宋" w:eastAsia="华文仿宋" w:hAnsi="华文仿宋"/>
                <w:sz w:val="22"/>
              </w:rPr>
            </w:pPr>
          </w:p>
        </w:tc>
        <w:tc>
          <w:tcPr>
            <w:tcW w:w="141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作业或测试，</w:t>
            </w:r>
            <w:r w:rsidRPr="00163092">
              <w:rPr>
                <w:rFonts w:ascii="华文仿宋" w:eastAsia="华文仿宋" w:hAnsi="华文仿宋"/>
                <w:sz w:val="22"/>
              </w:rPr>
              <w:t>20%</w:t>
            </w:r>
          </w:p>
        </w:tc>
        <w:tc>
          <w:tcPr>
            <w:tcW w:w="737" w:type="dxa"/>
            <w:vAlign w:val="center"/>
          </w:tcPr>
          <w:p w:rsidR="00C30AE8" w:rsidRPr="00163092" w:rsidRDefault="00C30AE8" w:rsidP="00163092">
            <w:pPr>
              <w:ind w:firstLineChars="0" w:firstLine="0"/>
              <w:rPr>
                <w:rFonts w:ascii="华文仿宋" w:eastAsia="华文仿宋" w:hAnsi="华文仿宋"/>
                <w:sz w:val="16"/>
                <w:szCs w:val="18"/>
              </w:rPr>
            </w:pPr>
          </w:p>
        </w:tc>
      </w:tr>
      <w:tr w:rsidR="00C30AE8" w:rsidRPr="00163092" w:rsidTr="00F25776">
        <w:trPr>
          <w:trHeight w:val="454"/>
          <w:jc w:val="center"/>
        </w:trPr>
        <w:tc>
          <w:tcPr>
            <w:tcW w:w="2687" w:type="dxa"/>
            <w:gridSpan w:val="2"/>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结课考核与过程考核比例</w:t>
            </w:r>
          </w:p>
        </w:tc>
        <w:tc>
          <w:tcPr>
            <w:tcW w:w="368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结课考核：60%</w:t>
            </w:r>
          </w:p>
        </w:tc>
        <w:tc>
          <w:tcPr>
            <w:tcW w:w="1417" w:type="dxa"/>
            <w:vAlign w:val="center"/>
          </w:tcPr>
          <w:p w:rsidR="00C30AE8" w:rsidRPr="00163092" w:rsidRDefault="00C30AE8" w:rsidP="00163092">
            <w:pPr>
              <w:ind w:firstLineChars="0" w:firstLine="0"/>
              <w:rPr>
                <w:rFonts w:ascii="华文仿宋" w:eastAsia="华文仿宋" w:hAnsi="华文仿宋"/>
                <w:sz w:val="22"/>
              </w:rPr>
            </w:pPr>
            <w:r w:rsidRPr="00163092">
              <w:rPr>
                <w:rFonts w:ascii="华文仿宋" w:eastAsia="华文仿宋" w:hAnsi="华文仿宋" w:hint="eastAsia"/>
                <w:sz w:val="22"/>
              </w:rPr>
              <w:t>过程考核：40%</w:t>
            </w:r>
          </w:p>
        </w:tc>
        <w:tc>
          <w:tcPr>
            <w:tcW w:w="737" w:type="dxa"/>
            <w:vAlign w:val="center"/>
          </w:tcPr>
          <w:p w:rsidR="00C30AE8" w:rsidRPr="00163092" w:rsidRDefault="00C30AE8" w:rsidP="00163092">
            <w:pPr>
              <w:ind w:firstLineChars="0" w:firstLine="0"/>
              <w:rPr>
                <w:rFonts w:ascii="华文仿宋" w:eastAsia="华文仿宋" w:hAnsi="华文仿宋" w:cs="Wingdings 2"/>
                <w:sz w:val="22"/>
              </w:rPr>
            </w:pPr>
          </w:p>
        </w:tc>
      </w:tr>
    </w:tbl>
    <w:p w:rsidR="00B650E8" w:rsidRPr="00163092" w:rsidRDefault="00B650E8" w:rsidP="00163092">
      <w:pPr>
        <w:widowControl/>
        <w:ind w:rightChars="1000" w:right="2400" w:firstLineChars="0" w:firstLine="0"/>
        <w:jc w:val="right"/>
        <w:rPr>
          <w:rFonts w:ascii="华文仿宋" w:eastAsia="华文仿宋" w:hAnsi="华文仿宋"/>
          <w:sz w:val="22"/>
          <w:szCs w:val="24"/>
        </w:rPr>
      </w:pPr>
      <w:r w:rsidRPr="00163092">
        <w:rPr>
          <w:rFonts w:ascii="华文仿宋" w:eastAsia="华文仿宋" w:hAnsi="华文仿宋" w:hint="eastAsia"/>
          <w:sz w:val="22"/>
          <w:szCs w:val="24"/>
        </w:rPr>
        <w:t>评阅人：</w:t>
      </w:r>
    </w:p>
    <w:p w:rsidR="00B650E8" w:rsidRPr="00163092" w:rsidRDefault="00B650E8" w:rsidP="00710338">
      <w:pPr>
        <w:widowControl/>
        <w:ind w:rightChars="200" w:right="480" w:firstLineChars="0" w:firstLine="0"/>
        <w:jc w:val="right"/>
        <w:rPr>
          <w:rFonts w:ascii="华文仿宋" w:eastAsia="华文仿宋" w:hAnsi="华文仿宋"/>
          <w:sz w:val="22"/>
          <w:szCs w:val="24"/>
        </w:rPr>
      </w:pPr>
      <w:r w:rsidRPr="00163092">
        <w:rPr>
          <w:rFonts w:ascii="华文仿宋" w:eastAsia="华文仿宋" w:hAnsi="华文仿宋" w:hint="eastAsia"/>
          <w:sz w:val="22"/>
          <w:szCs w:val="24"/>
        </w:rPr>
        <w:t>2</w:t>
      </w:r>
      <w:r w:rsidRPr="00163092">
        <w:rPr>
          <w:rFonts w:ascii="华文仿宋" w:eastAsia="华文仿宋" w:hAnsi="华文仿宋"/>
          <w:sz w:val="22"/>
          <w:szCs w:val="24"/>
        </w:rPr>
        <w:t>022</w:t>
      </w:r>
      <w:r w:rsidRPr="00163092">
        <w:rPr>
          <w:rFonts w:ascii="华文仿宋" w:eastAsia="华文仿宋" w:hAnsi="华文仿宋" w:hint="eastAsia"/>
          <w:sz w:val="22"/>
          <w:szCs w:val="24"/>
        </w:rPr>
        <w:t>年7月1</w:t>
      </w:r>
      <w:r w:rsidRPr="00163092">
        <w:rPr>
          <w:rFonts w:ascii="华文仿宋" w:eastAsia="华文仿宋" w:hAnsi="华文仿宋"/>
          <w:sz w:val="22"/>
          <w:szCs w:val="24"/>
        </w:rPr>
        <w:t>0</w:t>
      </w:r>
      <w:r w:rsidRPr="00163092">
        <w:rPr>
          <w:rFonts w:ascii="华文仿宋" w:eastAsia="华文仿宋" w:hAnsi="华文仿宋" w:hint="eastAsia"/>
          <w:sz w:val="22"/>
          <w:szCs w:val="24"/>
        </w:rPr>
        <w:t>日</w:t>
      </w:r>
    </w:p>
    <w:p w:rsidR="00B519BE" w:rsidRDefault="00B519BE" w:rsidP="00681DE3">
      <w:pPr>
        <w:widowControl/>
        <w:spacing w:line="240" w:lineRule="auto"/>
        <w:ind w:firstLineChars="0" w:firstLine="0"/>
        <w:jc w:val="center"/>
        <w:rPr>
          <w:rFonts w:ascii="华文中宋" w:eastAsia="华文中宋" w:hAnsi="华文中宋"/>
          <w:sz w:val="22"/>
          <w:szCs w:val="24"/>
        </w:rPr>
      </w:pPr>
      <w:r w:rsidRPr="00F812F1">
        <w:rPr>
          <w:rFonts w:ascii="华文中宋" w:eastAsia="华文中宋" w:hAnsi="华文中宋"/>
          <w:sz w:val="22"/>
          <w:szCs w:val="24"/>
        </w:rPr>
        <w:br w:type="page"/>
      </w:r>
    </w:p>
    <w:p w:rsidR="00BB0623" w:rsidRPr="00796695" w:rsidRDefault="00BB0623" w:rsidP="00DF6E04">
      <w:pPr>
        <w:pStyle w:val="afb"/>
        <w:snapToGrid w:val="0"/>
        <w:spacing w:line="200" w:lineRule="exact"/>
        <w:jc w:val="center"/>
        <w:rPr>
          <w:rFonts w:ascii="黑体" w:eastAsia="黑体"/>
          <w:sz w:val="44"/>
          <w:szCs w:val="44"/>
          <w:lang w:eastAsia="zh-Hans"/>
        </w:rPr>
      </w:pPr>
    </w:p>
    <w:p w:rsidR="00BB0623" w:rsidRPr="00796695" w:rsidRDefault="00BB0623" w:rsidP="00DF6E04">
      <w:pPr>
        <w:pStyle w:val="afb"/>
        <w:snapToGrid w:val="0"/>
        <w:spacing w:line="200" w:lineRule="exact"/>
        <w:jc w:val="center"/>
        <w:rPr>
          <w:rFonts w:ascii="黑体" w:eastAsia="黑体"/>
          <w:sz w:val="44"/>
          <w:szCs w:val="44"/>
          <w:lang w:eastAsia="zh-Hans"/>
        </w:rPr>
      </w:pPr>
    </w:p>
    <w:p w:rsidR="00BB0623" w:rsidRPr="00796695" w:rsidRDefault="00BB0623" w:rsidP="00DF6E04">
      <w:pPr>
        <w:pStyle w:val="afb"/>
        <w:snapToGrid w:val="0"/>
        <w:spacing w:line="200" w:lineRule="exact"/>
        <w:jc w:val="center"/>
        <w:rPr>
          <w:rFonts w:ascii="黑体" w:eastAsia="黑体"/>
          <w:sz w:val="44"/>
          <w:szCs w:val="44"/>
          <w:lang w:eastAsia="zh-Hans"/>
        </w:rPr>
      </w:pPr>
    </w:p>
    <w:p w:rsidR="00BB0623" w:rsidRPr="00796695" w:rsidRDefault="00BB0623" w:rsidP="00DF6E04">
      <w:pPr>
        <w:pStyle w:val="afb"/>
        <w:snapToGrid w:val="0"/>
        <w:spacing w:line="200" w:lineRule="exact"/>
        <w:jc w:val="center"/>
        <w:rPr>
          <w:rFonts w:ascii="黑体" w:eastAsia="黑体"/>
          <w:sz w:val="44"/>
          <w:szCs w:val="44"/>
          <w:lang w:eastAsia="zh-Hans"/>
        </w:rPr>
      </w:pPr>
    </w:p>
    <w:p w:rsidR="00BB0623" w:rsidRDefault="00BB0623"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Pr="00796695" w:rsidRDefault="00DF6E04" w:rsidP="00DF6E04">
      <w:pPr>
        <w:pStyle w:val="afb"/>
        <w:snapToGrid w:val="0"/>
        <w:spacing w:line="200" w:lineRule="exact"/>
        <w:jc w:val="center"/>
        <w:rPr>
          <w:rFonts w:ascii="黑体" w:eastAsia="黑体"/>
          <w:sz w:val="44"/>
          <w:szCs w:val="44"/>
          <w:lang w:eastAsia="zh-Hans"/>
        </w:rPr>
      </w:pPr>
    </w:p>
    <w:p w:rsidR="00BB0623" w:rsidRDefault="00BB0623"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Pr="00796695" w:rsidRDefault="00DF6E04" w:rsidP="00DF6E04">
      <w:pPr>
        <w:pStyle w:val="afb"/>
        <w:snapToGrid w:val="0"/>
        <w:spacing w:line="200" w:lineRule="exact"/>
        <w:jc w:val="center"/>
        <w:rPr>
          <w:rFonts w:ascii="黑体" w:eastAsia="黑体"/>
          <w:sz w:val="44"/>
          <w:szCs w:val="44"/>
          <w:lang w:eastAsia="zh-Hans"/>
        </w:rPr>
      </w:pPr>
    </w:p>
    <w:p w:rsidR="00BB0623" w:rsidRDefault="00BB0623" w:rsidP="00796695">
      <w:pPr>
        <w:pStyle w:val="afb"/>
        <w:snapToGrid w:val="0"/>
        <w:jc w:val="center"/>
      </w:pPr>
      <w:bookmarkStart w:id="0" w:name="_Hlk41770792"/>
      <w:r>
        <w:rPr>
          <w:rFonts w:ascii="黑体" w:eastAsia="黑体" w:hint="eastAsia"/>
          <w:sz w:val="44"/>
          <w:szCs w:val="44"/>
          <w:lang w:eastAsia="zh-Hans"/>
        </w:rPr>
        <w:t>基于</w:t>
      </w:r>
      <w:r w:rsidR="008A6F49">
        <w:rPr>
          <w:rFonts w:ascii="黑体" w:eastAsia="黑体" w:hint="eastAsia"/>
          <w:sz w:val="44"/>
          <w:szCs w:val="44"/>
          <w:lang w:eastAsia="zh-Hans"/>
        </w:rPr>
        <w:t>机器学习</w:t>
      </w:r>
      <w:r>
        <w:rPr>
          <w:rFonts w:ascii="黑体" w:eastAsia="黑体" w:hint="eastAsia"/>
          <w:sz w:val="44"/>
          <w:szCs w:val="44"/>
          <w:lang w:eastAsia="zh-Hans"/>
        </w:rPr>
        <w:t>的</w:t>
      </w:r>
      <w:bookmarkEnd w:id="0"/>
      <w:r w:rsidR="009B51B7">
        <w:rPr>
          <w:rFonts w:ascii="黑体" w:eastAsia="黑体" w:hint="eastAsia"/>
          <w:sz w:val="44"/>
          <w:szCs w:val="44"/>
          <w:lang w:eastAsia="zh-Hans"/>
        </w:rPr>
        <w:t>恶意软件检测</w:t>
      </w:r>
      <w:r>
        <w:rPr>
          <w:rFonts w:ascii="黑体" w:eastAsia="黑体" w:hint="eastAsia"/>
          <w:sz w:val="44"/>
          <w:szCs w:val="44"/>
          <w:lang w:eastAsia="zh-Hans"/>
        </w:rPr>
        <w:t>技术</w:t>
      </w:r>
    </w:p>
    <w:p w:rsidR="00BB0623" w:rsidRDefault="00712E63" w:rsidP="00796695">
      <w:pPr>
        <w:pStyle w:val="afb"/>
        <w:spacing w:line="360" w:lineRule="auto"/>
        <w:jc w:val="center"/>
        <w:rPr>
          <w:rFonts w:ascii="Times New Roman" w:eastAsia="黑体" w:hAnsi="Times New Roman"/>
          <w:bCs/>
          <w:sz w:val="44"/>
          <w:szCs w:val="44"/>
        </w:rPr>
      </w:pPr>
      <w:r w:rsidRPr="00712E63">
        <w:rPr>
          <w:rFonts w:ascii="Times New Roman" w:eastAsia="黑体" w:hAnsi="Times New Roman"/>
          <w:bCs/>
          <w:sz w:val="44"/>
          <w:szCs w:val="44"/>
        </w:rPr>
        <w:t>Malware Detection</w:t>
      </w:r>
      <w:r w:rsidR="00BB0623">
        <w:rPr>
          <w:rFonts w:ascii="Times New Roman" w:eastAsia="黑体" w:hAnsi="Times New Roman" w:hint="eastAsia"/>
          <w:bCs/>
          <w:sz w:val="44"/>
          <w:szCs w:val="44"/>
        </w:rPr>
        <w:t xml:space="preserve"> Technology Based on </w:t>
      </w:r>
      <w:r w:rsidRPr="00712E63">
        <w:rPr>
          <w:rFonts w:ascii="Times New Roman" w:eastAsia="黑体" w:hAnsi="Times New Roman"/>
          <w:bCs/>
          <w:sz w:val="44"/>
          <w:szCs w:val="44"/>
        </w:rPr>
        <w:t>Machine Learning</w:t>
      </w:r>
    </w:p>
    <w:p w:rsidR="00BB0623" w:rsidRDefault="00BB0623" w:rsidP="00DF6E04">
      <w:pPr>
        <w:pStyle w:val="afb"/>
        <w:snapToGrid w:val="0"/>
        <w:spacing w:line="200" w:lineRule="exact"/>
        <w:jc w:val="center"/>
        <w:rPr>
          <w:rFonts w:ascii="黑体" w:eastAsia="黑体"/>
          <w:sz w:val="44"/>
          <w:szCs w:val="44"/>
          <w:lang w:eastAsia="zh-Hans"/>
        </w:rPr>
      </w:pPr>
    </w:p>
    <w:p w:rsidR="00DF6E04" w:rsidRPr="00597BAF"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Default="00DF6E04" w:rsidP="00DF6E04">
      <w:pPr>
        <w:pStyle w:val="afb"/>
        <w:snapToGrid w:val="0"/>
        <w:spacing w:line="200" w:lineRule="exact"/>
        <w:jc w:val="center"/>
        <w:rPr>
          <w:rFonts w:ascii="黑体" w:eastAsia="黑体"/>
          <w:sz w:val="44"/>
          <w:szCs w:val="44"/>
          <w:lang w:eastAsia="zh-Hans"/>
        </w:rPr>
      </w:pPr>
    </w:p>
    <w:p w:rsidR="00DF6E04" w:rsidRPr="00DF6E04" w:rsidRDefault="00DF6E04" w:rsidP="00DF6E04">
      <w:pPr>
        <w:pStyle w:val="afb"/>
        <w:snapToGrid w:val="0"/>
        <w:spacing w:line="200" w:lineRule="exact"/>
        <w:jc w:val="center"/>
        <w:rPr>
          <w:rFonts w:ascii="黑体" w:eastAsia="黑体"/>
          <w:sz w:val="44"/>
          <w:szCs w:val="44"/>
          <w:lang w:eastAsia="zh-Hans"/>
        </w:rPr>
      </w:pPr>
    </w:p>
    <w:p w:rsidR="00BB0623" w:rsidRPr="00DF6E04" w:rsidRDefault="00BB0623" w:rsidP="00DF6E04">
      <w:pPr>
        <w:pStyle w:val="afb"/>
        <w:snapToGrid w:val="0"/>
        <w:spacing w:line="200" w:lineRule="exact"/>
        <w:jc w:val="center"/>
        <w:rPr>
          <w:rFonts w:ascii="黑体" w:eastAsia="黑体"/>
          <w:sz w:val="44"/>
          <w:szCs w:val="44"/>
          <w:lang w:eastAsia="zh-Hans"/>
        </w:rPr>
      </w:pPr>
    </w:p>
    <w:p w:rsidR="00BB0623" w:rsidRPr="00DF6E04" w:rsidRDefault="00BB0623" w:rsidP="00DF6E04">
      <w:pPr>
        <w:pStyle w:val="afb"/>
        <w:snapToGrid w:val="0"/>
        <w:spacing w:line="200" w:lineRule="exact"/>
        <w:jc w:val="center"/>
        <w:rPr>
          <w:rFonts w:ascii="黑体" w:eastAsia="黑体"/>
          <w:sz w:val="44"/>
          <w:szCs w:val="44"/>
          <w:lang w:eastAsia="zh-Hans"/>
        </w:rPr>
      </w:pPr>
    </w:p>
    <w:p w:rsidR="00BB0623" w:rsidRPr="00DF6E04" w:rsidRDefault="00BB0623" w:rsidP="00DF6E04">
      <w:pPr>
        <w:pStyle w:val="afb"/>
        <w:snapToGrid w:val="0"/>
        <w:jc w:val="center"/>
        <w:rPr>
          <w:sz w:val="30"/>
          <w:szCs w:val="30"/>
        </w:rPr>
      </w:pPr>
      <w:r>
        <w:rPr>
          <w:rFonts w:hint="eastAsia"/>
          <w:sz w:val="30"/>
          <w:szCs w:val="30"/>
        </w:rPr>
        <w:t>作  者：</w:t>
      </w:r>
      <w:r w:rsidR="00DF6E04">
        <w:rPr>
          <w:rFonts w:hint="eastAsia"/>
          <w:sz w:val="30"/>
          <w:szCs w:val="30"/>
          <w:lang w:eastAsia="zh-Hans"/>
        </w:rPr>
        <w:t>许万鹏</w:t>
      </w:r>
    </w:p>
    <w:p w:rsidR="00BE09D5" w:rsidRDefault="00BE09D5" w:rsidP="00501FD6">
      <w:pPr>
        <w:widowControl/>
        <w:spacing w:line="240" w:lineRule="auto"/>
        <w:ind w:firstLineChars="0" w:firstLine="0"/>
        <w:jc w:val="center"/>
        <w:rPr>
          <w:rFonts w:ascii="华文中宋" w:eastAsia="华文中宋" w:hAnsi="华文中宋"/>
          <w:sz w:val="22"/>
          <w:szCs w:val="24"/>
        </w:rPr>
      </w:pPr>
      <w:r>
        <w:rPr>
          <w:rFonts w:ascii="华文中宋" w:eastAsia="华文中宋" w:hAnsi="华文中宋"/>
          <w:sz w:val="22"/>
          <w:szCs w:val="24"/>
        </w:rPr>
        <w:br w:type="page"/>
      </w:r>
    </w:p>
    <w:p w:rsidR="00BE09D5" w:rsidRDefault="00BE09D5" w:rsidP="00D440FA">
      <w:pPr>
        <w:pStyle w:val="afd"/>
        <w:pageBreakBefore/>
        <w:spacing w:before="156" w:after="156" w:line="240" w:lineRule="auto"/>
      </w:pPr>
      <w:bookmarkStart w:id="1" w:name="_Toc107277375"/>
      <w:bookmarkStart w:id="2" w:name="_Toc107277717"/>
      <w:bookmarkStart w:id="3" w:name="_Toc107277753"/>
      <w:bookmarkStart w:id="4" w:name="_Toc107277977"/>
      <w:bookmarkStart w:id="5" w:name="_Toc107291370"/>
      <w:r>
        <w:rPr>
          <w:rFonts w:hint="eastAsia"/>
        </w:rPr>
        <w:lastRenderedPageBreak/>
        <w:t>摘要</w:t>
      </w:r>
      <w:bookmarkEnd w:id="1"/>
      <w:bookmarkEnd w:id="2"/>
      <w:bookmarkEnd w:id="3"/>
      <w:bookmarkEnd w:id="4"/>
      <w:bookmarkEnd w:id="5"/>
    </w:p>
    <w:p w:rsidR="00E93D3D" w:rsidRDefault="00E42A3A" w:rsidP="00E42A3A">
      <w:pPr>
        <w:ind w:firstLine="480"/>
      </w:pPr>
      <w:r w:rsidRPr="00E42A3A">
        <w:rPr>
          <w:rFonts w:hint="eastAsia"/>
        </w:rPr>
        <w:t>信息安全是当今互联网社会必须重视的问题，恶意软件的高发增长给互联网信息安全带来了很大的风险。有效地检测恶意软件成为现今必须克服的问题。目前基于特征码的恶意软件检测技术己经很难全面检测数量如此庞大的恶意软件，特别是无法检测新型恶意软件。基于行为的恶意软件检测分析技术应运而生，近年来基于</w:t>
      </w:r>
      <w:r w:rsidR="00F25042">
        <w:rPr>
          <w:rFonts w:hint="eastAsia"/>
        </w:rPr>
        <w:t>W</w:t>
      </w:r>
      <w:r w:rsidR="00F25042">
        <w:t xml:space="preserve">indows </w:t>
      </w:r>
      <w:r w:rsidR="003E5956">
        <w:rPr>
          <w:rFonts w:hint="eastAsia"/>
        </w:rPr>
        <w:t>API</w:t>
      </w:r>
      <w:r w:rsidRPr="00E42A3A">
        <w:rPr>
          <w:rFonts w:hint="eastAsia"/>
        </w:rPr>
        <w:t>调用行为的恶意软件动态分析技术成为了研究的热点。本文就基于</w:t>
      </w:r>
      <w:r w:rsidRPr="00E42A3A">
        <w:rPr>
          <w:rFonts w:hint="eastAsia"/>
        </w:rPr>
        <w:t>Windows API</w:t>
      </w:r>
      <w:r w:rsidRPr="00E42A3A">
        <w:rPr>
          <w:rFonts w:hint="eastAsia"/>
        </w:rPr>
        <w:t>调用行为的恶意软件检测技术进行了</w:t>
      </w:r>
      <w:r w:rsidR="002B6AE7">
        <w:rPr>
          <w:rFonts w:hint="eastAsia"/>
        </w:rPr>
        <w:t>研究</w:t>
      </w:r>
      <w:r w:rsidRPr="00E42A3A">
        <w:rPr>
          <w:rFonts w:hint="eastAsia"/>
        </w:rPr>
        <w:t>，提高恶意软件的检测率。</w:t>
      </w:r>
    </w:p>
    <w:p w:rsidR="00E93D3D" w:rsidRDefault="00E42A3A" w:rsidP="00F93A1F">
      <w:pPr>
        <w:ind w:firstLine="480"/>
      </w:pPr>
      <w:r w:rsidRPr="00E42A3A">
        <w:rPr>
          <w:rFonts w:hint="eastAsia"/>
        </w:rPr>
        <w:t>本文结合文本分析技术和</w:t>
      </w:r>
      <w:r w:rsidR="008E1BA8">
        <w:rPr>
          <w:rFonts w:hint="eastAsia"/>
        </w:rPr>
        <w:t>机器学习</w:t>
      </w:r>
      <w:r w:rsidRPr="00E42A3A">
        <w:rPr>
          <w:rFonts w:hint="eastAsia"/>
        </w:rPr>
        <w:t>技术，对软件的</w:t>
      </w:r>
      <w:r w:rsidRPr="00E42A3A">
        <w:rPr>
          <w:rFonts w:hint="eastAsia"/>
        </w:rPr>
        <w:t>Windows API</w:t>
      </w:r>
      <w:r w:rsidRPr="00E42A3A">
        <w:rPr>
          <w:rFonts w:hint="eastAsia"/>
        </w:rPr>
        <w:t>调用行为进行分析</w:t>
      </w:r>
      <w:r w:rsidR="00882FB2">
        <w:rPr>
          <w:rFonts w:hint="eastAsia"/>
        </w:rPr>
        <w:t>研究</w:t>
      </w:r>
      <w:r w:rsidRPr="00E42A3A">
        <w:rPr>
          <w:rFonts w:hint="eastAsia"/>
        </w:rPr>
        <w:t>。</w:t>
      </w:r>
      <w:r w:rsidR="00056BDA">
        <w:rPr>
          <w:rFonts w:hint="eastAsia"/>
        </w:rPr>
        <w:t>本文</w:t>
      </w:r>
      <w:r w:rsidR="001D42E1">
        <w:rPr>
          <w:rFonts w:hint="eastAsia"/>
        </w:rPr>
        <w:t>立足阿里天池平台的比赛——</w:t>
      </w:r>
      <w:r w:rsidR="001D42E1" w:rsidRPr="001D42E1">
        <w:rPr>
          <w:rFonts w:hint="eastAsia"/>
        </w:rPr>
        <w:t>阿里云安全恶意程序检测</w:t>
      </w:r>
      <w:r w:rsidR="00F97FD6">
        <w:rPr>
          <w:rFonts w:hint="eastAsia"/>
        </w:rPr>
        <w:t>，</w:t>
      </w:r>
      <w:r w:rsidR="0094005B">
        <w:rPr>
          <w:rFonts w:hint="eastAsia"/>
        </w:rPr>
        <w:t>对</w:t>
      </w:r>
      <w:r w:rsidR="0094005B" w:rsidRPr="00E42A3A">
        <w:rPr>
          <w:rFonts w:hint="eastAsia"/>
        </w:rPr>
        <w:t>软件的</w:t>
      </w:r>
      <w:r w:rsidR="0094005B" w:rsidRPr="00E42A3A">
        <w:rPr>
          <w:rFonts w:hint="eastAsia"/>
        </w:rPr>
        <w:t>Windows API</w:t>
      </w:r>
      <w:r w:rsidR="0094005B" w:rsidRPr="00E42A3A">
        <w:rPr>
          <w:rFonts w:hint="eastAsia"/>
        </w:rPr>
        <w:t>调用行为</w:t>
      </w:r>
      <w:r w:rsidR="00F93A1F">
        <w:rPr>
          <w:rFonts w:hint="eastAsia"/>
        </w:rPr>
        <w:t>进行数据探索，</w:t>
      </w:r>
      <w:r w:rsidR="005F1502">
        <w:rPr>
          <w:rFonts w:hint="eastAsia"/>
        </w:rPr>
        <w:t>对</w:t>
      </w:r>
      <w:r w:rsidR="00F93A1F">
        <w:rPr>
          <w:rFonts w:hint="eastAsia"/>
        </w:rPr>
        <w:t>恶意</w:t>
      </w:r>
      <w:r w:rsidR="008B509C">
        <w:rPr>
          <w:rFonts w:hint="eastAsia"/>
        </w:rPr>
        <w:t>软件</w:t>
      </w:r>
      <w:r w:rsidR="005F1502">
        <w:rPr>
          <w:rFonts w:hint="eastAsia"/>
        </w:rPr>
        <w:t>的调用行为构建特征。接下来，针对构建的特征集，使用</w:t>
      </w:r>
      <w:r w:rsidR="00950FDD">
        <w:rPr>
          <w:rFonts w:hint="eastAsia"/>
        </w:rPr>
        <w:t>三种</w:t>
      </w:r>
      <w:r w:rsidR="004D5A40">
        <w:rPr>
          <w:rFonts w:hint="eastAsia"/>
        </w:rPr>
        <w:t>基线模型进行预测</w:t>
      </w:r>
      <w:r w:rsidR="00220A16">
        <w:rPr>
          <w:rFonts w:hint="eastAsia"/>
        </w:rPr>
        <w:t>，最终使用</w:t>
      </w:r>
      <w:r w:rsidR="00220A16">
        <w:rPr>
          <w:rFonts w:hint="eastAsia"/>
        </w:rPr>
        <w:t>TextCNN</w:t>
      </w:r>
      <w:r w:rsidR="00DB3187">
        <w:rPr>
          <w:rFonts w:hint="eastAsia"/>
        </w:rPr>
        <w:t>算法</w:t>
      </w:r>
      <w:r w:rsidR="00674E61">
        <w:rPr>
          <w:rFonts w:hint="eastAsia"/>
        </w:rPr>
        <w:t>构建模型并提交</w:t>
      </w:r>
      <w:r w:rsidR="00BA5C78">
        <w:rPr>
          <w:rFonts w:hint="eastAsia"/>
        </w:rPr>
        <w:t>。同时，本文对软件</w:t>
      </w:r>
      <w:r w:rsidR="00BA5C78">
        <w:rPr>
          <w:rFonts w:hint="eastAsia"/>
        </w:rPr>
        <w:t>Windows</w:t>
      </w:r>
      <w:r w:rsidR="00BA5C78">
        <w:t xml:space="preserve"> </w:t>
      </w:r>
      <w:r w:rsidR="00BA5C78">
        <w:rPr>
          <w:rFonts w:hint="eastAsia"/>
        </w:rPr>
        <w:t>API</w:t>
      </w:r>
      <w:r w:rsidR="00BA5C78">
        <w:rPr>
          <w:rFonts w:hint="eastAsia"/>
        </w:rPr>
        <w:t>调用频率和</w:t>
      </w:r>
      <w:r w:rsidR="00BA5C78">
        <w:rPr>
          <w:rFonts w:hint="eastAsia"/>
        </w:rPr>
        <w:t>Windows</w:t>
      </w:r>
      <w:r w:rsidR="00BA5C78">
        <w:t xml:space="preserve"> </w:t>
      </w:r>
      <w:r w:rsidR="00BA5C78">
        <w:rPr>
          <w:rFonts w:hint="eastAsia"/>
        </w:rPr>
        <w:t>API</w:t>
      </w:r>
      <w:r w:rsidR="00BA5C78">
        <w:rPr>
          <w:rFonts w:hint="eastAsia"/>
        </w:rPr>
        <w:t>调用之间的关联关系进行了探究</w:t>
      </w:r>
      <w:r w:rsidRPr="00E42A3A">
        <w:rPr>
          <w:rFonts w:hint="eastAsia"/>
        </w:rPr>
        <w:t>。再者，使用</w:t>
      </w:r>
      <w:r w:rsidR="0004769F">
        <w:rPr>
          <w:rFonts w:hint="eastAsia"/>
        </w:rPr>
        <w:t>TF-IDF</w:t>
      </w:r>
      <w:r w:rsidR="0011403D">
        <w:rPr>
          <w:rFonts w:hint="eastAsia"/>
        </w:rPr>
        <w:t>和</w:t>
      </w:r>
      <w:r w:rsidR="0011403D">
        <w:rPr>
          <w:rFonts w:hint="eastAsia"/>
        </w:rPr>
        <w:t>CNN-LSTM</w:t>
      </w:r>
      <w:r w:rsidRPr="00E42A3A">
        <w:rPr>
          <w:rFonts w:hint="eastAsia"/>
        </w:rPr>
        <w:t>对样本进行文本分类</w:t>
      </w:r>
      <w:r w:rsidR="00B12567">
        <w:rPr>
          <w:rFonts w:hint="eastAsia"/>
        </w:rPr>
        <w:t>和预测</w:t>
      </w:r>
      <w:r w:rsidRPr="00E42A3A">
        <w:rPr>
          <w:rFonts w:hint="eastAsia"/>
        </w:rPr>
        <w:t>。</w:t>
      </w:r>
      <w:r w:rsidR="0054419F">
        <w:rPr>
          <w:rFonts w:hint="eastAsia"/>
        </w:rPr>
        <w:t>接着</w:t>
      </w:r>
      <w:r w:rsidRPr="00E42A3A">
        <w:rPr>
          <w:rFonts w:hint="eastAsia"/>
        </w:rPr>
        <w:t>，使用了文本分类评价指标对实验的结果进行分析与评价</w:t>
      </w:r>
      <w:r w:rsidR="0054419F">
        <w:rPr>
          <w:rFonts w:hint="eastAsia"/>
        </w:rPr>
        <w:t>。最终，本文训练的模型可以识别</w:t>
      </w:r>
      <w:r w:rsidR="002B15AC" w:rsidRPr="002B15AC">
        <w:rPr>
          <w:rFonts w:hint="eastAsia"/>
        </w:rPr>
        <w:t>正常文件</w:t>
      </w:r>
      <w:r w:rsidR="002B15AC">
        <w:rPr>
          <w:rFonts w:hint="eastAsia"/>
        </w:rPr>
        <w:t>、</w:t>
      </w:r>
      <w:r w:rsidR="002B15AC" w:rsidRPr="002B15AC">
        <w:rPr>
          <w:rFonts w:hint="eastAsia"/>
        </w:rPr>
        <w:t>勒索病毒</w:t>
      </w:r>
      <w:r w:rsidR="002B15AC">
        <w:rPr>
          <w:rFonts w:hint="eastAsia"/>
        </w:rPr>
        <w:t>、</w:t>
      </w:r>
      <w:r w:rsidR="002B15AC" w:rsidRPr="002B15AC">
        <w:rPr>
          <w:rFonts w:hint="eastAsia"/>
        </w:rPr>
        <w:t>挖矿程序</w:t>
      </w:r>
      <w:r w:rsidR="002B15AC">
        <w:rPr>
          <w:rFonts w:hint="eastAsia"/>
        </w:rPr>
        <w:t>、</w:t>
      </w:r>
      <w:r w:rsidR="002B15AC" w:rsidRPr="002B15AC">
        <w:rPr>
          <w:rFonts w:hint="eastAsia"/>
        </w:rPr>
        <w:t>DDoS</w:t>
      </w:r>
      <w:r w:rsidR="002B15AC" w:rsidRPr="002B15AC">
        <w:rPr>
          <w:rFonts w:hint="eastAsia"/>
        </w:rPr>
        <w:t>木马</w:t>
      </w:r>
      <w:r w:rsidR="002B15AC">
        <w:rPr>
          <w:rFonts w:hint="eastAsia"/>
        </w:rPr>
        <w:t>、</w:t>
      </w:r>
      <w:r w:rsidR="002B15AC" w:rsidRPr="002B15AC">
        <w:rPr>
          <w:rFonts w:hint="eastAsia"/>
        </w:rPr>
        <w:t>蠕虫病毒</w:t>
      </w:r>
      <w:r w:rsidR="002B15AC">
        <w:rPr>
          <w:rFonts w:hint="eastAsia"/>
        </w:rPr>
        <w:t>、</w:t>
      </w:r>
      <w:r w:rsidR="002B15AC" w:rsidRPr="002B15AC">
        <w:rPr>
          <w:rFonts w:hint="eastAsia"/>
        </w:rPr>
        <w:t>感染型病毒</w:t>
      </w:r>
      <w:r w:rsidR="002B15AC">
        <w:rPr>
          <w:rFonts w:hint="eastAsia"/>
        </w:rPr>
        <w:t>、</w:t>
      </w:r>
      <w:r w:rsidR="002B15AC" w:rsidRPr="002B15AC">
        <w:rPr>
          <w:rFonts w:hint="eastAsia"/>
        </w:rPr>
        <w:t>后门程序</w:t>
      </w:r>
      <w:r w:rsidR="002B15AC">
        <w:rPr>
          <w:rFonts w:hint="eastAsia"/>
        </w:rPr>
        <w:t>、</w:t>
      </w:r>
      <w:r w:rsidR="002B15AC" w:rsidRPr="002B15AC">
        <w:rPr>
          <w:rFonts w:hint="eastAsia"/>
        </w:rPr>
        <w:t>木马程序</w:t>
      </w:r>
      <w:r w:rsidR="002B15AC">
        <w:rPr>
          <w:rFonts w:hint="eastAsia"/>
        </w:rPr>
        <w:t>共七种</w:t>
      </w:r>
      <w:r w:rsidR="00246810">
        <w:rPr>
          <w:rFonts w:hint="eastAsia"/>
        </w:rPr>
        <w:t>恶意软件</w:t>
      </w:r>
      <w:r w:rsidR="002B15AC">
        <w:rPr>
          <w:rFonts w:hint="eastAsia"/>
        </w:rPr>
        <w:t>。</w:t>
      </w:r>
    </w:p>
    <w:p w:rsidR="00E42A3A" w:rsidRDefault="00E42A3A" w:rsidP="00E93D3D">
      <w:pPr>
        <w:ind w:firstLine="480"/>
      </w:pPr>
      <w:r w:rsidRPr="00E42A3A">
        <w:rPr>
          <w:rFonts w:hint="eastAsia"/>
        </w:rPr>
        <w:t>本文多方面的实验结果都表明，</w:t>
      </w:r>
      <w:r w:rsidRPr="00E42A3A">
        <w:rPr>
          <w:rFonts w:hint="eastAsia"/>
        </w:rPr>
        <w:t>Windows API</w:t>
      </w:r>
      <w:r w:rsidRPr="00E42A3A">
        <w:rPr>
          <w:rFonts w:hint="eastAsia"/>
        </w:rPr>
        <w:t>调用日志包含的内容极为丰富，基于</w:t>
      </w:r>
      <w:r w:rsidRPr="00E42A3A">
        <w:rPr>
          <w:rFonts w:hint="eastAsia"/>
        </w:rPr>
        <w:t>Windows API</w:t>
      </w:r>
      <w:r w:rsidRPr="00E42A3A">
        <w:rPr>
          <w:rFonts w:hint="eastAsia"/>
        </w:rPr>
        <w:t>调用行为的恶意软件动态检测技术，可取得更好的恶意软件检测效果，具有较强实用价值。本文在后续的研究中会继续</w:t>
      </w:r>
      <w:r w:rsidR="0084177C">
        <w:rPr>
          <w:rFonts w:hint="eastAsia"/>
        </w:rPr>
        <w:t>探究</w:t>
      </w:r>
      <w:r w:rsidRPr="00E42A3A">
        <w:rPr>
          <w:rFonts w:hint="eastAsia"/>
        </w:rPr>
        <w:t>Windows API</w:t>
      </w:r>
      <w:r w:rsidRPr="00E42A3A">
        <w:rPr>
          <w:rFonts w:hint="eastAsia"/>
        </w:rPr>
        <w:t>调用的其他方面对恶意软件检测的影响。</w:t>
      </w:r>
    </w:p>
    <w:p w:rsidR="00B63867" w:rsidRDefault="00B63867" w:rsidP="00B63867">
      <w:pPr>
        <w:ind w:firstLineChars="0" w:firstLine="0"/>
      </w:pPr>
    </w:p>
    <w:p w:rsidR="00B63867" w:rsidRPr="00E42A3A" w:rsidRDefault="00B63867" w:rsidP="00B63867">
      <w:pPr>
        <w:ind w:firstLineChars="0" w:firstLine="0"/>
      </w:pPr>
      <w:r w:rsidRPr="00B63867">
        <w:rPr>
          <w:rFonts w:hint="eastAsia"/>
          <w:b/>
        </w:rPr>
        <w:t>关键词</w:t>
      </w:r>
      <w:r w:rsidRPr="00B63867">
        <w:rPr>
          <w:rFonts w:hint="eastAsia"/>
        </w:rPr>
        <w:t>：</w:t>
      </w:r>
      <w:r>
        <w:rPr>
          <w:rFonts w:hint="eastAsia"/>
        </w:rPr>
        <w:t>Windows</w:t>
      </w:r>
      <w:r>
        <w:t xml:space="preserve"> </w:t>
      </w:r>
      <w:r>
        <w:rPr>
          <w:rFonts w:hint="eastAsia"/>
        </w:rPr>
        <w:t>API</w:t>
      </w:r>
      <w:r w:rsidRPr="00B63867">
        <w:rPr>
          <w:rFonts w:hint="eastAsia"/>
        </w:rPr>
        <w:t>调用</w:t>
      </w:r>
      <w:r>
        <w:rPr>
          <w:rFonts w:hint="eastAsia"/>
        </w:rPr>
        <w:t>；</w:t>
      </w:r>
      <w:r w:rsidRPr="00B63867">
        <w:rPr>
          <w:rFonts w:hint="eastAsia"/>
        </w:rPr>
        <w:t>恶意软件动态检测</w:t>
      </w:r>
      <w:r>
        <w:rPr>
          <w:rFonts w:hint="eastAsia"/>
        </w:rPr>
        <w:t>；</w:t>
      </w:r>
      <w:r w:rsidR="00E21DB5">
        <w:rPr>
          <w:rFonts w:hint="eastAsia"/>
        </w:rPr>
        <w:t>L</w:t>
      </w:r>
      <w:r w:rsidR="00E21DB5">
        <w:t>ightGBM</w:t>
      </w:r>
      <w:r w:rsidR="00F240B0" w:rsidRPr="00B63867">
        <w:rPr>
          <w:rFonts w:hint="eastAsia"/>
        </w:rPr>
        <w:t>；</w:t>
      </w:r>
      <w:r w:rsidR="00F240B0">
        <w:rPr>
          <w:rFonts w:hint="eastAsia"/>
        </w:rPr>
        <w:t>TextCNN</w:t>
      </w:r>
      <w:r w:rsidRPr="00B63867">
        <w:rPr>
          <w:rFonts w:hint="eastAsia"/>
        </w:rPr>
        <w:t></w:t>
      </w:r>
    </w:p>
    <w:p w:rsidR="00EB6DDC" w:rsidRDefault="00EB6DDC" w:rsidP="00340C36">
      <w:pPr>
        <w:pStyle w:val="afd"/>
        <w:pageBreakBefore/>
        <w:snapToGrid w:val="0"/>
        <w:spacing w:before="156" w:after="156" w:line="240" w:lineRule="auto"/>
      </w:pPr>
      <w:bookmarkStart w:id="6" w:name="_Toc42974986"/>
      <w:bookmarkStart w:id="7" w:name="_Toc1047941807"/>
      <w:bookmarkStart w:id="8" w:name="_Toc896135959"/>
      <w:bookmarkStart w:id="9" w:name="_Toc1279674738"/>
      <w:bookmarkStart w:id="10" w:name="_Toc42200252"/>
      <w:bookmarkStart w:id="11" w:name="_Toc42200913"/>
      <w:bookmarkStart w:id="12" w:name="_Toc107277376"/>
      <w:bookmarkStart w:id="13" w:name="_Toc107277718"/>
      <w:bookmarkStart w:id="14" w:name="_Toc107277754"/>
      <w:bookmarkStart w:id="15" w:name="_Toc107277978"/>
      <w:bookmarkStart w:id="16" w:name="_Toc107291371"/>
      <w:r>
        <w:rPr>
          <w:rFonts w:hint="eastAsia"/>
        </w:rPr>
        <w:lastRenderedPageBreak/>
        <w:t>Abstract</w:t>
      </w:r>
      <w:bookmarkEnd w:id="6"/>
      <w:bookmarkEnd w:id="7"/>
      <w:bookmarkEnd w:id="8"/>
      <w:bookmarkEnd w:id="9"/>
      <w:bookmarkEnd w:id="10"/>
      <w:bookmarkEnd w:id="11"/>
      <w:bookmarkEnd w:id="12"/>
      <w:bookmarkEnd w:id="13"/>
      <w:bookmarkEnd w:id="14"/>
      <w:bookmarkEnd w:id="15"/>
      <w:bookmarkEnd w:id="16"/>
    </w:p>
    <w:p w:rsidR="00C425CF" w:rsidRDefault="00A7787C" w:rsidP="00CF3C0B">
      <w:pPr>
        <w:ind w:firstLine="480"/>
      </w:pPr>
      <w:r w:rsidRPr="00A7787C">
        <w:rPr>
          <w:rFonts w:hint="eastAsia"/>
        </w:rPr>
        <w:t>Information security is a very important problem that we should pay attenti</w:t>
      </w:r>
      <w:r w:rsidR="00C425CF">
        <w:t>on to</w:t>
      </w:r>
      <w:r w:rsidRPr="00A7787C">
        <w:rPr>
          <w:rFonts w:hint="eastAsia"/>
        </w:rPr>
        <w:t xml:space="preserve"> innowaday</w:t>
      </w:r>
      <w:r w:rsidR="00C425CF">
        <w:t>'</w:t>
      </w:r>
      <w:r w:rsidRPr="00A7787C">
        <w:rPr>
          <w:rFonts w:hint="eastAsia"/>
        </w:rPr>
        <w:t>s</w:t>
      </w:r>
      <w:r w:rsidR="00C425CF">
        <w:t xml:space="preserve"> </w:t>
      </w:r>
      <w:r w:rsidRPr="00A7787C">
        <w:rPr>
          <w:rFonts w:hint="eastAsia"/>
        </w:rPr>
        <w:t>internet society. The number of malwares is growing fast and it is bringing a bigrisk to the information security of internet It</w:t>
      </w:r>
      <w:r w:rsidR="00A42DED">
        <w:t>'</w:t>
      </w:r>
      <w:r w:rsidRPr="00A7787C">
        <w:rPr>
          <w:rFonts w:hint="eastAsia"/>
        </w:rPr>
        <w:t>s a big problem that we need to solve to detectthe malwares efficiently. It</w:t>
      </w:r>
      <w:r w:rsidR="00C425CF">
        <w:t>'</w:t>
      </w:r>
      <w:r w:rsidRPr="00A7787C">
        <w:rPr>
          <w:rFonts w:hint="eastAsia"/>
        </w:rPr>
        <w:t>s difficult for the signature code based malwares detecting</w:t>
      </w:r>
      <w:r w:rsidR="00C425CF">
        <w:rPr>
          <w:rFonts w:hint="eastAsia"/>
        </w:rPr>
        <w:t xml:space="preserve"> </w:t>
      </w:r>
      <w:r w:rsidR="00C425CF">
        <w:t>technology to te</w:t>
      </w:r>
      <w:r w:rsidRPr="00A7787C">
        <w:rPr>
          <w:rFonts w:hint="eastAsia"/>
        </w:rPr>
        <w:t xml:space="preserve">chnology </w:t>
      </w:r>
      <w:r w:rsidR="00C425CF">
        <w:t>t</w:t>
      </w:r>
      <w:r w:rsidRPr="00A7787C">
        <w:rPr>
          <w:rFonts w:hint="eastAsia"/>
        </w:rPr>
        <w:t>o de</w:t>
      </w:r>
      <w:r w:rsidR="00C425CF">
        <w:t>te</w:t>
      </w:r>
      <w:r w:rsidRPr="00A7787C">
        <w:rPr>
          <w:rFonts w:hint="eastAsia"/>
        </w:rPr>
        <w:t>ct the huge number of malwares especially the new types. So the</w:t>
      </w:r>
      <w:r w:rsidR="00C425CF">
        <w:t xml:space="preserve"> </w:t>
      </w:r>
      <w:r w:rsidRPr="00A7787C">
        <w:rPr>
          <w:rFonts w:hint="eastAsia"/>
        </w:rPr>
        <w:t>behaviors based malwares detecting technology is appearing. It</w:t>
      </w:r>
      <w:r w:rsidR="00C425CF">
        <w:t>'</w:t>
      </w:r>
      <w:r w:rsidRPr="00A7787C">
        <w:rPr>
          <w:rFonts w:hint="eastAsia"/>
        </w:rPr>
        <w:t>s a hot point to research o</w:t>
      </w:r>
      <w:r w:rsidR="00C425CF">
        <w:rPr>
          <w:rFonts w:hint="eastAsia"/>
        </w:rPr>
        <w:t>n</w:t>
      </w:r>
      <w:r w:rsidR="00C425CF">
        <w:t xml:space="preserve"> </w:t>
      </w:r>
      <w:r w:rsidRPr="00A7787C">
        <w:rPr>
          <w:rFonts w:hint="eastAsia"/>
        </w:rPr>
        <w:t>the malwares deleting ba</w:t>
      </w:r>
      <w:r w:rsidR="00C425CF">
        <w:rPr>
          <w:rFonts w:hint="eastAsia"/>
        </w:rPr>
        <w:t>s</w:t>
      </w:r>
      <w:r w:rsidR="00C425CF">
        <w:t>e</w:t>
      </w:r>
      <w:r w:rsidRPr="00A7787C">
        <w:rPr>
          <w:rFonts w:hint="eastAsia"/>
        </w:rPr>
        <w:t xml:space="preserve">d </w:t>
      </w:r>
      <w:r w:rsidR="00C425CF">
        <w:t xml:space="preserve">on </w:t>
      </w:r>
      <w:r w:rsidRPr="00A7787C">
        <w:rPr>
          <w:rFonts w:hint="eastAsia"/>
        </w:rPr>
        <w:t>the Windows API call behaviors. I did some research on theWindows API call behaviors of malwares a</w:t>
      </w:r>
      <w:r w:rsidR="00C425CF">
        <w:rPr>
          <w:rFonts w:hint="eastAsia"/>
        </w:rPr>
        <w:t>n</w:t>
      </w:r>
      <w:r w:rsidRPr="00A7787C">
        <w:rPr>
          <w:rFonts w:hint="eastAsia"/>
        </w:rPr>
        <w:t>d benig</w:t>
      </w:r>
      <w:r w:rsidR="00C425CF">
        <w:t xml:space="preserve">n </w:t>
      </w:r>
      <w:r w:rsidRPr="00A7787C">
        <w:rPr>
          <w:rFonts w:hint="eastAsia"/>
        </w:rPr>
        <w:t>softwares to improve the detecting rate</w:t>
      </w:r>
      <w:r w:rsidR="00C425CF">
        <w:t xml:space="preserve"> </w:t>
      </w:r>
      <w:r w:rsidRPr="00A7787C">
        <w:rPr>
          <w:rFonts w:hint="eastAsia"/>
        </w:rPr>
        <w:t>of malwares.</w:t>
      </w:r>
    </w:p>
    <w:p w:rsidR="0012221C" w:rsidRDefault="00873AE2" w:rsidP="00CF3C0B">
      <w:pPr>
        <w:ind w:firstLine="480"/>
      </w:pPr>
      <w:r w:rsidRPr="00873AE2">
        <w:t xml:space="preserve">This paper combines text analysis technology and machine learning technology to analyze and study the Windows API invocation behavior of software. In this paper, based on the </w:t>
      </w:r>
      <w:r w:rsidR="00AF185D">
        <w:rPr>
          <w:rFonts w:hint="eastAsia"/>
        </w:rPr>
        <w:t>aliyun</w:t>
      </w:r>
      <w:r w:rsidRPr="00873AE2">
        <w:t xml:space="preserve"> security malicious program detection, a competition on the </w:t>
      </w:r>
      <w:r w:rsidR="00271E0B">
        <w:rPr>
          <w:rFonts w:hint="eastAsia"/>
        </w:rPr>
        <w:t>aliyun</w:t>
      </w:r>
      <w:r w:rsidR="00271E0B">
        <w:t xml:space="preserve"> </w:t>
      </w:r>
      <w:r w:rsidR="00CD32B2">
        <w:rPr>
          <w:rFonts w:hint="eastAsia"/>
        </w:rPr>
        <w:t>TIANCHI</w:t>
      </w:r>
      <w:r w:rsidRPr="00873AE2">
        <w:t xml:space="preserve"> platform, data exploration of the Windows API invocation behavior of software is conducted to construct features for the invocation behavior of malware. </w:t>
      </w:r>
      <w:r w:rsidR="008F69CF" w:rsidRPr="008F69CF">
        <w:t>Next, the predictions are performed using three baseline models for the constructed feature sets, and the models are finally constructed and submitted using the TextCNN algorithm.</w:t>
      </w:r>
      <w:r w:rsidR="00C17C95" w:rsidRPr="00C17C95">
        <w:t xml:space="preserve"> Meanwhile, the correlation between the frequency of software Windows API calls and Windows API calls is explored in this paper. Further, text classification and prediction of samples are performed using TF-IDF and CNN-LSTM. Then, text classification evaluation metrics are used to analyze and evaluate the results of the experiments. Finally, the model trained in this paper can identify a total of seven types of malware: normal files, ransomware, mining programs, DDoS Trojans, worms, infectious viruses, backdoor programs, and Trojan horses.</w:t>
      </w:r>
    </w:p>
    <w:p w:rsidR="003C170A" w:rsidRDefault="00A7787C" w:rsidP="00CF3C0B">
      <w:pPr>
        <w:ind w:firstLine="480"/>
      </w:pPr>
      <w:r w:rsidRPr="00A7787C">
        <w:rPr>
          <w:rFonts w:hint="eastAsia"/>
        </w:rPr>
        <w:t>We find that the Wi</w:t>
      </w:r>
      <w:r w:rsidR="003C170A">
        <w:t>nd</w:t>
      </w:r>
      <w:r w:rsidRPr="00A7787C">
        <w:rPr>
          <w:rFonts w:hint="eastAsia"/>
        </w:rPr>
        <w:t xml:space="preserve">ows API call logfiles have rich informatio through our </w:t>
      </w:r>
      <w:r w:rsidR="003C170A">
        <w:rPr>
          <w:rFonts w:hint="eastAsia"/>
        </w:rPr>
        <w:t>r</w:t>
      </w:r>
      <w:r w:rsidR="003C170A">
        <w:t>ese</w:t>
      </w:r>
      <w:r w:rsidRPr="00A7787C">
        <w:rPr>
          <w:rFonts w:hint="eastAsia"/>
        </w:rPr>
        <w:t>arch</w:t>
      </w:r>
      <w:r w:rsidR="003C170A">
        <w:t xml:space="preserve">. </w:t>
      </w:r>
      <w:r w:rsidRPr="00A7787C">
        <w:rPr>
          <w:rFonts w:hint="eastAsia"/>
        </w:rPr>
        <w:t>It</w:t>
      </w:r>
      <w:r w:rsidR="003C170A">
        <w:t>'</w:t>
      </w:r>
      <w:r w:rsidRPr="00A7787C">
        <w:rPr>
          <w:rFonts w:hint="eastAsia"/>
        </w:rPr>
        <w:t>s a be</w:t>
      </w:r>
      <w:r w:rsidR="003C170A">
        <w:rPr>
          <w:rFonts w:hint="eastAsia"/>
        </w:rPr>
        <w:t>t</w:t>
      </w:r>
      <w:r w:rsidR="003C170A">
        <w:t>t</w:t>
      </w:r>
      <w:r w:rsidRPr="00A7787C">
        <w:rPr>
          <w:rFonts w:hint="eastAsia"/>
        </w:rPr>
        <w:t xml:space="preserve">er and useful way </w:t>
      </w:r>
      <w:r w:rsidR="003C170A">
        <w:t>to</w:t>
      </w:r>
      <w:r w:rsidRPr="00A7787C">
        <w:rPr>
          <w:rFonts w:hint="eastAsia"/>
        </w:rPr>
        <w:t xml:space="preserve"> de</w:t>
      </w:r>
      <w:r w:rsidR="003C170A">
        <w:rPr>
          <w:rFonts w:hint="eastAsia"/>
        </w:rPr>
        <w:t>t</w:t>
      </w:r>
      <w:r w:rsidR="003C170A">
        <w:t>e</w:t>
      </w:r>
      <w:r w:rsidRPr="00A7787C">
        <w:rPr>
          <w:rFonts w:hint="eastAsia"/>
        </w:rPr>
        <w:t>ct malwares based on the Windows API call behaviors. In</w:t>
      </w:r>
      <w:r w:rsidR="003C170A">
        <w:t xml:space="preserve"> </w:t>
      </w:r>
      <w:r w:rsidRPr="00A7787C">
        <w:rPr>
          <w:rFonts w:hint="eastAsia"/>
        </w:rPr>
        <w:t xml:space="preserve">the </w:t>
      </w:r>
      <w:r w:rsidR="003C170A">
        <w:t>follow</w:t>
      </w:r>
      <w:r w:rsidRPr="00A7787C">
        <w:rPr>
          <w:rFonts w:hint="eastAsia"/>
        </w:rPr>
        <w:t>-</w:t>
      </w:r>
      <w:r w:rsidR="003C170A">
        <w:t>up</w:t>
      </w:r>
      <w:r w:rsidRPr="00A7787C">
        <w:rPr>
          <w:rFonts w:hint="eastAsia"/>
        </w:rPr>
        <w:t xml:space="preserve"> study,</w:t>
      </w:r>
      <w:r w:rsidR="003C170A">
        <w:t xml:space="preserve"> </w:t>
      </w:r>
      <w:r w:rsidRPr="00A7787C">
        <w:rPr>
          <w:rFonts w:hint="eastAsia"/>
        </w:rPr>
        <w:t>I will go on the research on the</w:t>
      </w:r>
      <w:r w:rsidR="003C170A">
        <w:t xml:space="preserve"> </w:t>
      </w:r>
      <w:r w:rsidRPr="00A7787C">
        <w:rPr>
          <w:rFonts w:hint="eastAsia"/>
        </w:rPr>
        <w:t>other aspects of the Windows API call</w:t>
      </w:r>
      <w:r w:rsidR="003C170A">
        <w:t xml:space="preserve"> </w:t>
      </w:r>
      <w:r w:rsidRPr="00A7787C">
        <w:rPr>
          <w:rFonts w:hint="eastAsia"/>
        </w:rPr>
        <w:t>logfiles.</w:t>
      </w:r>
    </w:p>
    <w:p w:rsidR="003C170A" w:rsidRDefault="003C170A" w:rsidP="00CF3C0B">
      <w:pPr>
        <w:ind w:firstLine="480"/>
      </w:pPr>
    </w:p>
    <w:p w:rsidR="00CF3C0B" w:rsidRPr="00CF3C0B" w:rsidRDefault="00A7787C" w:rsidP="003C170A">
      <w:pPr>
        <w:ind w:firstLineChars="0" w:firstLine="0"/>
        <w:jc w:val="left"/>
      </w:pPr>
      <w:r w:rsidRPr="003C170A">
        <w:rPr>
          <w:rFonts w:hint="eastAsia"/>
          <w:b/>
        </w:rPr>
        <w:t>Keywords</w:t>
      </w:r>
      <w:r w:rsidRPr="00A7787C">
        <w:rPr>
          <w:rFonts w:hint="eastAsia"/>
        </w:rPr>
        <w:t>: Windows API C</w:t>
      </w:r>
      <w:r w:rsidR="003C170A">
        <w:rPr>
          <w:rFonts w:hint="eastAsia"/>
        </w:rPr>
        <w:t>a</w:t>
      </w:r>
      <w:r w:rsidR="003C170A">
        <w:t>ll,</w:t>
      </w:r>
      <w:r w:rsidRPr="00A7787C">
        <w:rPr>
          <w:rFonts w:hint="eastAsia"/>
        </w:rPr>
        <w:t xml:space="preserve"> Malware Deletion, </w:t>
      </w:r>
      <w:r w:rsidR="001C05F2">
        <w:t>LightGBM</w:t>
      </w:r>
      <w:r w:rsidRPr="00A7787C">
        <w:rPr>
          <w:rFonts w:hint="eastAsia"/>
        </w:rPr>
        <w:t>,</w:t>
      </w:r>
      <w:r w:rsidR="003C170A">
        <w:t xml:space="preserve"> </w:t>
      </w:r>
      <w:r w:rsidRPr="00A7787C">
        <w:rPr>
          <w:rFonts w:hint="eastAsia"/>
        </w:rPr>
        <w:t>Text</w:t>
      </w:r>
      <w:r w:rsidR="001C05F2">
        <w:t>CNN</w:t>
      </w:r>
      <w:r w:rsidRPr="00A7787C">
        <w:rPr>
          <w:rFonts w:hint="eastAsia"/>
        </w:rPr>
        <w:t></w:t>
      </w:r>
    </w:p>
    <w:p w:rsidR="001500E4" w:rsidRDefault="001500E4" w:rsidP="00F94A1D">
      <w:pPr>
        <w:pageBreakBefore/>
        <w:spacing w:before="480" w:after="360"/>
        <w:ind w:firstLineChars="0" w:firstLine="0"/>
        <w:jc w:val="center"/>
        <w:outlineLvl w:val="0"/>
      </w:pPr>
      <w:bookmarkStart w:id="17" w:name="_Toc42201469"/>
      <w:bookmarkStart w:id="18" w:name="_Toc191419785"/>
      <w:bookmarkStart w:id="19" w:name="_Toc1244561202"/>
      <w:bookmarkStart w:id="20" w:name="_Toc42975048"/>
      <w:bookmarkStart w:id="21" w:name="_Toc1054246502"/>
      <w:bookmarkStart w:id="22" w:name="_Toc107277377"/>
      <w:bookmarkStart w:id="23" w:name="_Toc107277719"/>
      <w:bookmarkStart w:id="24" w:name="_Toc107277755"/>
      <w:bookmarkStart w:id="25" w:name="_Toc107277979"/>
      <w:bookmarkStart w:id="26" w:name="_Toc107291372"/>
      <w:r>
        <w:rPr>
          <w:rFonts w:ascii="黑体" w:eastAsia="黑体" w:hint="eastAsia"/>
          <w:b/>
          <w:sz w:val="36"/>
          <w:szCs w:val="36"/>
        </w:rPr>
        <w:lastRenderedPageBreak/>
        <w:t>目  录</w:t>
      </w:r>
      <w:bookmarkEnd w:id="17"/>
      <w:bookmarkEnd w:id="18"/>
      <w:bookmarkEnd w:id="19"/>
      <w:bookmarkEnd w:id="20"/>
      <w:bookmarkEnd w:id="21"/>
      <w:bookmarkEnd w:id="22"/>
      <w:bookmarkEnd w:id="23"/>
      <w:bookmarkEnd w:id="24"/>
      <w:bookmarkEnd w:id="25"/>
      <w:bookmarkEnd w:id="26"/>
    </w:p>
    <w:p w:rsidR="00D40A2A" w:rsidRPr="00E46DF4" w:rsidRDefault="00D40A2A" w:rsidP="00D40A2A">
      <w:pPr>
        <w:pStyle w:val="TOC1"/>
        <w:tabs>
          <w:tab w:val="right" w:leader="dot" w:pos="9204"/>
        </w:tabs>
        <w:wordWrap w:val="0"/>
        <w:ind w:firstLine="482"/>
        <w:rPr>
          <w:rFonts w:asciiTheme="minorHAnsi" w:eastAsiaTheme="minorEastAsia" w:hAnsiTheme="minorHAnsi"/>
          <w:b w:val="0"/>
          <w:bCs w:val="0"/>
          <w:noProof/>
          <w:sz w:val="24"/>
          <w:szCs w:val="24"/>
        </w:rPr>
      </w:pPr>
      <w:r w:rsidRPr="00E46DF4">
        <w:rPr>
          <w:sz w:val="24"/>
          <w:szCs w:val="24"/>
        </w:rPr>
        <w:fldChar w:fldCharType="begin"/>
      </w:r>
      <w:r w:rsidRPr="00E46DF4">
        <w:rPr>
          <w:sz w:val="24"/>
          <w:szCs w:val="24"/>
        </w:rPr>
        <w:instrText xml:space="preserve"> TOC \o "1-2" \h \z \u </w:instrText>
      </w:r>
      <w:r w:rsidRPr="00E46DF4">
        <w:rPr>
          <w:sz w:val="24"/>
          <w:szCs w:val="24"/>
        </w:rPr>
        <w:fldChar w:fldCharType="separate"/>
      </w:r>
      <w:hyperlink w:anchor="_Toc107291370" w:history="1">
        <w:r w:rsidRPr="00E46DF4">
          <w:rPr>
            <w:rStyle w:val="aa"/>
            <w:noProof/>
            <w:sz w:val="24"/>
            <w:szCs w:val="24"/>
          </w:rPr>
          <w:t>摘要</w:t>
        </w:r>
        <w:r w:rsidRPr="00E46DF4">
          <w:rPr>
            <w:noProof/>
            <w:webHidden/>
            <w:sz w:val="24"/>
            <w:szCs w:val="24"/>
          </w:rPr>
          <w:tab/>
        </w:r>
        <w:r w:rsidRPr="00E46DF4">
          <w:rPr>
            <w:noProof/>
            <w:webHidden/>
            <w:sz w:val="24"/>
            <w:szCs w:val="24"/>
          </w:rPr>
          <w:fldChar w:fldCharType="begin"/>
        </w:r>
        <w:r w:rsidRPr="00E46DF4">
          <w:rPr>
            <w:noProof/>
            <w:webHidden/>
            <w:sz w:val="24"/>
            <w:szCs w:val="24"/>
          </w:rPr>
          <w:instrText xml:space="preserve"> PAGEREF _Toc107291370 \h </w:instrText>
        </w:r>
        <w:r w:rsidRPr="00E46DF4">
          <w:rPr>
            <w:noProof/>
            <w:webHidden/>
            <w:sz w:val="24"/>
            <w:szCs w:val="24"/>
          </w:rPr>
        </w:r>
        <w:r w:rsidRPr="00E46DF4">
          <w:rPr>
            <w:noProof/>
            <w:webHidden/>
            <w:sz w:val="24"/>
            <w:szCs w:val="24"/>
          </w:rPr>
          <w:fldChar w:fldCharType="separate"/>
        </w:r>
        <w:r w:rsidRPr="00E46DF4">
          <w:rPr>
            <w:noProof/>
            <w:webHidden/>
            <w:sz w:val="24"/>
            <w:szCs w:val="24"/>
          </w:rPr>
          <w:t>IV</w:t>
        </w:r>
        <w:r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72" w:history="1">
        <w:r w:rsidR="00D40A2A" w:rsidRPr="00E46DF4">
          <w:rPr>
            <w:rStyle w:val="aa"/>
            <w:rFonts w:ascii="黑体" w:eastAsia="黑体"/>
            <w:noProof/>
            <w:sz w:val="24"/>
            <w:szCs w:val="24"/>
          </w:rPr>
          <w:t>目录</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_Toc107291372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VI</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74" w:history="1">
        <w:r w:rsidR="00D40A2A" w:rsidRPr="00E46DF4">
          <w:rPr>
            <w:rStyle w:val="aa"/>
            <w:noProof/>
            <w:sz w:val="24"/>
            <w:szCs w:val="24"/>
          </w:rPr>
          <w:t xml:space="preserve">1 </w:t>
        </w:r>
        <w:r w:rsidR="00D40A2A" w:rsidRPr="00E46DF4">
          <w:rPr>
            <w:rStyle w:val="aa"/>
            <w:noProof/>
            <w:sz w:val="24"/>
            <w:szCs w:val="24"/>
          </w:rPr>
          <w:t>绪论</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_Toc107291374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1</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76" w:history="1">
        <w:r w:rsidR="00D40A2A" w:rsidRPr="00E46DF4">
          <w:rPr>
            <w:rStyle w:val="aa"/>
            <w:noProof/>
            <w:sz w:val="24"/>
            <w:szCs w:val="24"/>
          </w:rPr>
          <w:t xml:space="preserve">1.1 </w:t>
        </w:r>
        <w:r w:rsidR="00D40A2A" w:rsidRPr="00E46DF4">
          <w:rPr>
            <w:rStyle w:val="aa"/>
            <w:noProof/>
            <w:sz w:val="24"/>
            <w:szCs w:val="24"/>
          </w:rPr>
          <w:t>研究背景及意义</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_Toc107291376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1</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77" w:history="1">
        <w:r w:rsidR="00D40A2A" w:rsidRPr="00E46DF4">
          <w:rPr>
            <w:rStyle w:val="aa"/>
            <w:noProof/>
            <w:sz w:val="24"/>
            <w:szCs w:val="24"/>
          </w:rPr>
          <w:t xml:space="preserve">1.2 </w:t>
        </w:r>
        <w:r w:rsidR="00D40A2A" w:rsidRPr="00E46DF4">
          <w:rPr>
            <w:rStyle w:val="aa"/>
            <w:noProof/>
            <w:sz w:val="24"/>
            <w:szCs w:val="24"/>
          </w:rPr>
          <w:t>国内外研究现状</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_Toc107291377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2</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78" w:history="1">
        <w:r w:rsidR="00D40A2A" w:rsidRPr="00E46DF4">
          <w:rPr>
            <w:rStyle w:val="aa"/>
            <w:noProof/>
            <w:sz w:val="24"/>
            <w:szCs w:val="24"/>
          </w:rPr>
          <w:t xml:space="preserve">1.3 </w:t>
        </w:r>
        <w:r w:rsidR="00D40A2A" w:rsidRPr="00E46DF4">
          <w:rPr>
            <w:rStyle w:val="aa"/>
            <w:noProof/>
            <w:sz w:val="24"/>
            <w:szCs w:val="24"/>
          </w:rPr>
          <w:t>论文组织结构</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_Toc107291378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4</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79" w:history="1">
        <w:r w:rsidR="00D40A2A" w:rsidRPr="00E46DF4">
          <w:rPr>
            <w:rStyle w:val="aa"/>
            <w:noProof/>
            <w:sz w:val="24"/>
            <w:szCs w:val="24"/>
          </w:rPr>
          <w:t xml:space="preserve">2 </w:t>
        </w:r>
        <w:r w:rsidR="00D40A2A" w:rsidRPr="00E46DF4">
          <w:rPr>
            <w:rStyle w:val="aa"/>
            <w:noProof/>
            <w:sz w:val="24"/>
            <w:szCs w:val="24"/>
          </w:rPr>
          <w:t>相关概念与技术</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_Toc107291379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4</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1" w:history="1">
        <w:r w:rsidR="00D40A2A" w:rsidRPr="00E46DF4">
          <w:rPr>
            <w:rStyle w:val="aa"/>
            <w:noProof/>
            <w:sz w:val="24"/>
            <w:szCs w:val="24"/>
          </w:rPr>
          <w:t>2.1 LightGBM</w:t>
        </w:r>
        <w:r w:rsidR="00D40A2A" w:rsidRPr="00E46DF4">
          <w:rPr>
            <w:rStyle w:val="aa"/>
            <w:noProof/>
            <w:sz w:val="24"/>
            <w:szCs w:val="24"/>
          </w:rPr>
          <w:t>框架</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_Toc107291381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4</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2" w:history="1">
        <w:r w:rsidR="00D40A2A" w:rsidRPr="00E46DF4">
          <w:rPr>
            <w:rStyle w:val="aa"/>
            <w:noProof/>
            <w:sz w:val="24"/>
            <w:szCs w:val="24"/>
          </w:rPr>
          <w:t>2.2 CNN</w:t>
        </w:r>
        <w:r w:rsidR="00D40A2A" w:rsidRPr="00E46DF4">
          <w:rPr>
            <w:rStyle w:val="aa"/>
            <w:noProof/>
            <w:sz w:val="24"/>
            <w:szCs w:val="24"/>
          </w:rPr>
          <w:t>算法</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_Toc107291382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3" w:history="1">
        <w:r w:rsidR="00D40A2A" w:rsidRPr="00E46DF4">
          <w:rPr>
            <w:rStyle w:val="aa"/>
            <w:noProof/>
            <w:sz w:val="24"/>
            <w:szCs w:val="24"/>
          </w:rPr>
          <w:t>2.3 TextCNN</w:t>
        </w:r>
        <w:r w:rsidR="00D40A2A" w:rsidRPr="00E46DF4">
          <w:rPr>
            <w:rStyle w:val="aa"/>
            <w:noProof/>
            <w:sz w:val="24"/>
            <w:szCs w:val="24"/>
          </w:rPr>
          <w:t>算法</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_Toc107291383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9</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84" w:history="1">
        <w:r w:rsidR="00D40A2A" w:rsidRPr="00E46DF4">
          <w:rPr>
            <w:rStyle w:val="aa"/>
            <w:noProof/>
            <w:sz w:val="24"/>
            <w:szCs w:val="24"/>
          </w:rPr>
          <w:t xml:space="preserve">3 </w:t>
        </w:r>
        <w:r w:rsidR="00D40A2A" w:rsidRPr="00E46DF4">
          <w:rPr>
            <w:rStyle w:val="aa"/>
            <w:noProof/>
            <w:sz w:val="24"/>
            <w:szCs w:val="24"/>
          </w:rPr>
          <w:t>系统设计与实现</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_Toc107291384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11</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6" w:history="1">
        <w:r w:rsidR="00D40A2A" w:rsidRPr="00E46DF4">
          <w:rPr>
            <w:rStyle w:val="aa"/>
            <w:noProof/>
            <w:sz w:val="24"/>
            <w:szCs w:val="24"/>
          </w:rPr>
          <w:t xml:space="preserve">3.1 </w:t>
        </w:r>
        <w:r w:rsidR="00D40A2A" w:rsidRPr="00E46DF4">
          <w:rPr>
            <w:rStyle w:val="aa"/>
            <w:noProof/>
            <w:sz w:val="24"/>
            <w:szCs w:val="24"/>
          </w:rPr>
          <w:t>赛题理解</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_Toc107291386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11</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7" w:history="1">
        <w:r w:rsidR="00D40A2A" w:rsidRPr="00E46DF4">
          <w:rPr>
            <w:rStyle w:val="aa"/>
            <w:noProof/>
            <w:sz w:val="24"/>
            <w:szCs w:val="24"/>
          </w:rPr>
          <w:t xml:space="preserve">3.2 </w:t>
        </w:r>
        <w:r w:rsidR="00D40A2A" w:rsidRPr="00E46DF4">
          <w:rPr>
            <w:rStyle w:val="aa"/>
            <w:noProof/>
            <w:sz w:val="24"/>
            <w:szCs w:val="24"/>
          </w:rPr>
          <w:t>数据探索</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_Toc107291387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13</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8" w:history="1">
        <w:r w:rsidR="00D40A2A" w:rsidRPr="00E46DF4">
          <w:rPr>
            <w:rStyle w:val="aa"/>
            <w:noProof/>
            <w:sz w:val="24"/>
            <w:szCs w:val="24"/>
          </w:rPr>
          <w:t xml:space="preserve">3.3 </w:t>
        </w:r>
        <w:r w:rsidR="00D40A2A" w:rsidRPr="00E46DF4">
          <w:rPr>
            <w:rStyle w:val="aa"/>
            <w:noProof/>
            <w:sz w:val="24"/>
            <w:szCs w:val="24"/>
          </w:rPr>
          <w:t>特征工程与基线模型</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_Toc107291388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22</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89" w:history="1">
        <w:r w:rsidR="00D40A2A" w:rsidRPr="00E46DF4">
          <w:rPr>
            <w:rStyle w:val="aa"/>
            <w:noProof/>
            <w:sz w:val="24"/>
            <w:szCs w:val="24"/>
          </w:rPr>
          <w:t xml:space="preserve">3.4 </w:t>
        </w:r>
        <w:r w:rsidR="00D40A2A" w:rsidRPr="00E46DF4">
          <w:rPr>
            <w:rStyle w:val="aa"/>
            <w:noProof/>
            <w:sz w:val="24"/>
            <w:szCs w:val="24"/>
          </w:rPr>
          <w:t>高阶数据探索</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_Toc107291389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27</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0" w:history="1">
        <w:r w:rsidR="00D40A2A" w:rsidRPr="00E46DF4">
          <w:rPr>
            <w:rStyle w:val="aa"/>
            <w:noProof/>
            <w:sz w:val="24"/>
            <w:szCs w:val="24"/>
          </w:rPr>
          <w:t xml:space="preserve">3.5 </w:t>
        </w:r>
        <w:r w:rsidR="00D40A2A" w:rsidRPr="00E46DF4">
          <w:rPr>
            <w:rStyle w:val="aa"/>
            <w:noProof/>
            <w:sz w:val="24"/>
            <w:szCs w:val="24"/>
          </w:rPr>
          <w:t>特征工程进阶与方案优化</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_Toc107291390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41</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1" w:history="1">
        <w:r w:rsidR="00D40A2A" w:rsidRPr="00E46DF4">
          <w:rPr>
            <w:rStyle w:val="aa"/>
            <w:noProof/>
            <w:sz w:val="24"/>
            <w:szCs w:val="24"/>
          </w:rPr>
          <w:t xml:space="preserve">3.6 </w:t>
        </w:r>
        <w:r w:rsidR="00D40A2A" w:rsidRPr="00E46DF4">
          <w:rPr>
            <w:rStyle w:val="aa"/>
            <w:noProof/>
            <w:sz w:val="24"/>
            <w:szCs w:val="24"/>
          </w:rPr>
          <w:t>优化技巧与解决方案升级</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_Toc107291391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51</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92" w:history="1">
        <w:r w:rsidR="00D40A2A" w:rsidRPr="00E46DF4">
          <w:rPr>
            <w:rStyle w:val="aa"/>
            <w:noProof/>
            <w:sz w:val="24"/>
            <w:szCs w:val="24"/>
          </w:rPr>
          <w:t xml:space="preserve">4 </w:t>
        </w:r>
        <w:r w:rsidR="00D40A2A" w:rsidRPr="00E46DF4">
          <w:rPr>
            <w:rStyle w:val="aa"/>
            <w:noProof/>
            <w:sz w:val="24"/>
            <w:szCs w:val="24"/>
          </w:rPr>
          <w:t>系统测试与改进</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_Toc107291392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62</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4" w:history="1">
        <w:r w:rsidR="00D40A2A" w:rsidRPr="00E46DF4">
          <w:rPr>
            <w:rStyle w:val="aa"/>
            <w:noProof/>
            <w:sz w:val="24"/>
            <w:szCs w:val="24"/>
          </w:rPr>
          <w:t xml:space="preserve">4.1 </w:t>
        </w:r>
        <w:r w:rsidR="00D40A2A" w:rsidRPr="00E46DF4">
          <w:rPr>
            <w:rStyle w:val="aa"/>
            <w:noProof/>
            <w:sz w:val="24"/>
            <w:szCs w:val="24"/>
          </w:rPr>
          <w:t>系统测试</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_Toc107291394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62</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5" w:history="1">
        <w:r w:rsidR="00D40A2A" w:rsidRPr="00E46DF4">
          <w:rPr>
            <w:rStyle w:val="aa"/>
            <w:noProof/>
            <w:sz w:val="24"/>
            <w:szCs w:val="24"/>
          </w:rPr>
          <w:t xml:space="preserve">4.2 </w:t>
        </w:r>
        <w:r w:rsidR="00D40A2A" w:rsidRPr="00E46DF4">
          <w:rPr>
            <w:rStyle w:val="aa"/>
            <w:noProof/>
            <w:sz w:val="24"/>
            <w:szCs w:val="24"/>
          </w:rPr>
          <w:t>改进</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_Toc107291395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63</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396" w:history="1">
        <w:r w:rsidR="00D40A2A" w:rsidRPr="00E46DF4">
          <w:rPr>
            <w:rStyle w:val="aa"/>
            <w:noProof/>
            <w:sz w:val="24"/>
            <w:szCs w:val="24"/>
          </w:rPr>
          <w:t xml:space="preserve">5 </w:t>
        </w:r>
        <w:r w:rsidR="00D40A2A" w:rsidRPr="00E46DF4">
          <w:rPr>
            <w:rStyle w:val="aa"/>
            <w:noProof/>
            <w:sz w:val="24"/>
            <w:szCs w:val="24"/>
          </w:rPr>
          <w:t>总结与展望</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_Toc107291396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64</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8" w:history="1">
        <w:r w:rsidR="00D40A2A" w:rsidRPr="00E46DF4">
          <w:rPr>
            <w:rStyle w:val="aa"/>
            <w:noProof/>
            <w:sz w:val="24"/>
            <w:szCs w:val="24"/>
          </w:rPr>
          <w:t xml:space="preserve">5.1 </w:t>
        </w:r>
        <w:r w:rsidR="00D40A2A" w:rsidRPr="00E46DF4">
          <w:rPr>
            <w:rStyle w:val="aa"/>
            <w:noProof/>
            <w:sz w:val="24"/>
            <w:szCs w:val="24"/>
          </w:rPr>
          <w:t>总结</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_Toc107291398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64</w:t>
        </w:r>
        <w:r w:rsidR="00D40A2A" w:rsidRPr="00E46DF4">
          <w:rPr>
            <w:noProof/>
            <w:webHidden/>
            <w:sz w:val="24"/>
            <w:szCs w:val="24"/>
          </w:rPr>
          <w:fldChar w:fldCharType="end"/>
        </w:r>
      </w:hyperlink>
    </w:p>
    <w:p w:rsidR="00D40A2A" w:rsidRPr="00E46DF4" w:rsidRDefault="00981B92" w:rsidP="00D40A2A">
      <w:pPr>
        <w:pStyle w:val="TOC2"/>
        <w:tabs>
          <w:tab w:val="right" w:leader="dot" w:pos="9204"/>
        </w:tabs>
        <w:wordWrap w:val="0"/>
        <w:ind w:firstLine="480"/>
        <w:rPr>
          <w:rFonts w:asciiTheme="minorHAnsi" w:eastAsiaTheme="minorEastAsia" w:hAnsiTheme="minorHAnsi"/>
          <w:noProof/>
          <w:sz w:val="24"/>
          <w:szCs w:val="24"/>
        </w:rPr>
      </w:pPr>
      <w:hyperlink w:anchor="_Toc107291399" w:history="1">
        <w:r w:rsidR="00D40A2A" w:rsidRPr="00E46DF4">
          <w:rPr>
            <w:rStyle w:val="aa"/>
            <w:noProof/>
            <w:sz w:val="24"/>
            <w:szCs w:val="24"/>
          </w:rPr>
          <w:t xml:space="preserve">5.2 </w:t>
        </w:r>
        <w:r w:rsidR="00D40A2A" w:rsidRPr="00E46DF4">
          <w:rPr>
            <w:rStyle w:val="aa"/>
            <w:noProof/>
            <w:sz w:val="24"/>
            <w:szCs w:val="24"/>
          </w:rPr>
          <w:t>进一步研究</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_Toc107291399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65</w:t>
        </w:r>
        <w:r w:rsidR="00D40A2A" w:rsidRPr="00E46DF4">
          <w:rPr>
            <w:noProof/>
            <w:webHidden/>
            <w:sz w:val="24"/>
            <w:szCs w:val="24"/>
          </w:rPr>
          <w:fldChar w:fldCharType="end"/>
        </w:r>
      </w:hyperlink>
    </w:p>
    <w:p w:rsidR="00D40A2A" w:rsidRPr="00E46DF4" w:rsidRDefault="00981B92" w:rsidP="00D40A2A">
      <w:pPr>
        <w:pStyle w:val="TOC1"/>
        <w:tabs>
          <w:tab w:val="right" w:leader="dot" w:pos="9204"/>
        </w:tabs>
        <w:wordWrap w:val="0"/>
        <w:ind w:firstLine="482"/>
        <w:rPr>
          <w:rFonts w:asciiTheme="minorHAnsi" w:eastAsiaTheme="minorEastAsia" w:hAnsiTheme="minorHAnsi"/>
          <w:b w:val="0"/>
          <w:bCs w:val="0"/>
          <w:noProof/>
          <w:sz w:val="24"/>
          <w:szCs w:val="24"/>
        </w:rPr>
      </w:pPr>
      <w:hyperlink w:anchor="_Toc107291400" w:history="1">
        <w:r w:rsidR="00D40A2A" w:rsidRPr="00E46DF4">
          <w:rPr>
            <w:rStyle w:val="aa"/>
            <w:noProof/>
            <w:sz w:val="24"/>
            <w:szCs w:val="24"/>
          </w:rPr>
          <w:t>参考文献</w:t>
        </w:r>
        <w:r w:rsidR="00D40A2A" w:rsidRPr="00E46DF4">
          <w:rPr>
            <w:noProof/>
            <w:webHidden/>
            <w:sz w:val="24"/>
            <w:szCs w:val="24"/>
          </w:rPr>
          <w:tab/>
        </w:r>
        <w:r w:rsidR="00D40A2A" w:rsidRPr="00E46DF4">
          <w:rPr>
            <w:noProof/>
            <w:webHidden/>
            <w:sz w:val="24"/>
            <w:szCs w:val="24"/>
          </w:rPr>
          <w:fldChar w:fldCharType="begin"/>
        </w:r>
        <w:r w:rsidR="00D40A2A" w:rsidRPr="00E46DF4">
          <w:rPr>
            <w:noProof/>
            <w:webHidden/>
            <w:sz w:val="24"/>
            <w:szCs w:val="24"/>
          </w:rPr>
          <w:instrText xml:space="preserve"> PAGEREF _Toc107291400 \h </w:instrText>
        </w:r>
        <w:r w:rsidR="00D40A2A" w:rsidRPr="00E46DF4">
          <w:rPr>
            <w:noProof/>
            <w:webHidden/>
            <w:sz w:val="24"/>
            <w:szCs w:val="24"/>
          </w:rPr>
        </w:r>
        <w:r w:rsidR="00D40A2A" w:rsidRPr="00E46DF4">
          <w:rPr>
            <w:noProof/>
            <w:webHidden/>
            <w:sz w:val="24"/>
            <w:szCs w:val="24"/>
          </w:rPr>
          <w:fldChar w:fldCharType="separate"/>
        </w:r>
        <w:r w:rsidR="00D40A2A" w:rsidRPr="00E46DF4">
          <w:rPr>
            <w:noProof/>
            <w:webHidden/>
            <w:sz w:val="24"/>
            <w:szCs w:val="24"/>
          </w:rPr>
          <w:t>66</w:t>
        </w:r>
        <w:r w:rsidR="00D40A2A" w:rsidRPr="00E46DF4">
          <w:rPr>
            <w:noProof/>
            <w:webHidden/>
            <w:sz w:val="24"/>
            <w:szCs w:val="24"/>
          </w:rPr>
          <w:fldChar w:fldCharType="end"/>
        </w:r>
      </w:hyperlink>
    </w:p>
    <w:p w:rsidR="00D40A2A" w:rsidRPr="00562D9E" w:rsidRDefault="00D40A2A" w:rsidP="00D40A2A">
      <w:pPr>
        <w:wordWrap w:val="0"/>
        <w:ind w:firstLine="480"/>
        <w:rPr>
          <w:b/>
          <w:bCs/>
          <w:lang w:val="zh-CN"/>
        </w:rPr>
      </w:pPr>
      <w:r w:rsidRPr="00E46DF4">
        <w:rPr>
          <w:szCs w:val="24"/>
        </w:rPr>
        <w:fldChar w:fldCharType="end"/>
      </w:r>
    </w:p>
    <w:p w:rsidR="00474062" w:rsidRPr="007434E8" w:rsidRDefault="00474062" w:rsidP="00FE3E7E">
      <w:pPr>
        <w:ind w:firstLine="480"/>
        <w:rPr>
          <w:rFonts w:ascii="华文中宋" w:hAnsi="华文中宋"/>
        </w:rPr>
      </w:pPr>
    </w:p>
    <w:p w:rsidR="00C82ABD" w:rsidRPr="0040400D" w:rsidRDefault="00C82ABD" w:rsidP="0040400D">
      <w:pPr>
        <w:pageBreakBefore/>
        <w:spacing w:before="480" w:after="360"/>
        <w:ind w:firstLineChars="0" w:firstLine="0"/>
        <w:jc w:val="center"/>
        <w:outlineLvl w:val="0"/>
        <w:rPr>
          <w:rFonts w:ascii="黑体" w:eastAsia="黑体"/>
          <w:b/>
          <w:sz w:val="36"/>
          <w:szCs w:val="36"/>
        </w:rPr>
      </w:pPr>
      <w:bookmarkStart w:id="27" w:name="_Toc849400234"/>
      <w:bookmarkStart w:id="28" w:name="_Toc107291373"/>
      <w:r w:rsidRPr="0040400D">
        <w:rPr>
          <w:rFonts w:ascii="黑体" w:eastAsia="黑体"/>
          <w:b/>
          <w:sz w:val="36"/>
          <w:szCs w:val="36"/>
        </w:rPr>
        <w:lastRenderedPageBreak/>
        <w:t>Contents</w:t>
      </w:r>
      <w:bookmarkEnd w:id="27"/>
      <w:bookmarkEnd w:id="28"/>
    </w:p>
    <w:p w:rsidR="0059157F" w:rsidRPr="00E46DF4" w:rsidRDefault="0059157F" w:rsidP="0059157F">
      <w:pPr>
        <w:pStyle w:val="TOC1"/>
        <w:tabs>
          <w:tab w:val="right" w:leader="dot" w:pos="9204"/>
        </w:tabs>
        <w:ind w:firstLine="482"/>
        <w:rPr>
          <w:rFonts w:asciiTheme="minorHAnsi" w:eastAsiaTheme="minorEastAsia" w:hAnsiTheme="minorHAnsi"/>
          <w:b w:val="0"/>
          <w:bCs w:val="0"/>
          <w:noProof/>
          <w:sz w:val="24"/>
          <w:szCs w:val="24"/>
        </w:rPr>
      </w:pPr>
      <w:r w:rsidRPr="00E46DF4">
        <w:rPr>
          <w:sz w:val="24"/>
          <w:szCs w:val="24"/>
        </w:rPr>
        <w:fldChar w:fldCharType="begin"/>
      </w:r>
      <w:r w:rsidRPr="00E46DF4">
        <w:rPr>
          <w:sz w:val="24"/>
          <w:szCs w:val="24"/>
        </w:rPr>
        <w:instrText xml:space="preserve"> TOC \o "1-2" \h \z \u </w:instrText>
      </w:r>
      <w:r w:rsidRPr="00E46DF4">
        <w:rPr>
          <w:sz w:val="24"/>
          <w:szCs w:val="24"/>
        </w:rPr>
        <w:fldChar w:fldCharType="separate"/>
      </w:r>
      <w:hyperlink w:anchor="_Toc107291371" w:history="1">
        <w:r w:rsidRPr="00E46DF4">
          <w:rPr>
            <w:rStyle w:val="aa"/>
            <w:noProof/>
            <w:sz w:val="24"/>
            <w:szCs w:val="24"/>
          </w:rPr>
          <w:t>Abstract</w:t>
        </w:r>
        <w:r w:rsidRPr="00E46DF4">
          <w:rPr>
            <w:noProof/>
            <w:webHidden/>
            <w:sz w:val="24"/>
            <w:szCs w:val="24"/>
          </w:rPr>
          <w:tab/>
        </w:r>
        <w:r w:rsidRPr="00E46DF4">
          <w:rPr>
            <w:noProof/>
            <w:webHidden/>
            <w:sz w:val="24"/>
            <w:szCs w:val="24"/>
          </w:rPr>
          <w:fldChar w:fldCharType="begin"/>
        </w:r>
        <w:r w:rsidRPr="00E46DF4">
          <w:rPr>
            <w:noProof/>
            <w:webHidden/>
            <w:sz w:val="24"/>
            <w:szCs w:val="24"/>
          </w:rPr>
          <w:instrText xml:space="preserve"> PAGEREF _Toc107291371 \h </w:instrText>
        </w:r>
        <w:r w:rsidRPr="00E46DF4">
          <w:rPr>
            <w:noProof/>
            <w:webHidden/>
            <w:sz w:val="24"/>
            <w:szCs w:val="24"/>
          </w:rPr>
        </w:r>
        <w:r w:rsidRPr="00E46DF4">
          <w:rPr>
            <w:noProof/>
            <w:webHidden/>
            <w:sz w:val="24"/>
            <w:szCs w:val="24"/>
          </w:rPr>
          <w:fldChar w:fldCharType="separate"/>
        </w:r>
        <w:r w:rsidRPr="00E46DF4">
          <w:rPr>
            <w:noProof/>
            <w:webHidden/>
            <w:sz w:val="24"/>
            <w:szCs w:val="24"/>
          </w:rPr>
          <w:t>V</w:t>
        </w:r>
        <w:r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73" w:history="1">
        <w:r w:rsidR="0059157F" w:rsidRPr="00E46DF4">
          <w:rPr>
            <w:rStyle w:val="aa"/>
            <w:rFonts w:ascii="黑体" w:eastAsia="黑体"/>
            <w:noProof/>
            <w:sz w:val="24"/>
            <w:szCs w:val="24"/>
          </w:rPr>
          <w:t>Contents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_Toc107291373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VIII</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75" w:history="1">
        <w:r w:rsidR="0059157F" w:rsidRPr="00E46DF4">
          <w:rPr>
            <w:rStyle w:val="aa"/>
            <w:noProof/>
            <w:sz w:val="24"/>
            <w:szCs w:val="24"/>
          </w:rPr>
          <w:t>1 Introduction</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_Toc107291375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1</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76" w:history="1">
        <w:r w:rsidR="0059157F" w:rsidRPr="00E46DF4">
          <w:rPr>
            <w:rStyle w:val="aa"/>
            <w:noProof/>
            <w:sz w:val="24"/>
            <w:szCs w:val="24"/>
          </w:rPr>
          <w:t>1.1 Research Background and Significance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_Toc107291376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1</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77" w:history="1">
        <w:r w:rsidR="0059157F" w:rsidRPr="00E46DF4">
          <w:rPr>
            <w:rStyle w:val="aa"/>
            <w:noProof/>
            <w:sz w:val="24"/>
            <w:szCs w:val="24"/>
          </w:rPr>
          <w:t>1.2 Research Status at Home and Abroad</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_Toc107291377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2</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78" w:history="1">
        <w:r w:rsidR="0059157F" w:rsidRPr="00E46DF4">
          <w:rPr>
            <w:rStyle w:val="aa"/>
            <w:noProof/>
            <w:sz w:val="24"/>
            <w:szCs w:val="24"/>
          </w:rPr>
          <w:t>1.3 The Organizational Structure of the Thesis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_Toc107291378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4</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80" w:history="1">
        <w:r w:rsidR="0059157F" w:rsidRPr="00E46DF4">
          <w:rPr>
            <w:rStyle w:val="aa"/>
            <w:noProof/>
            <w:sz w:val="24"/>
            <w:szCs w:val="24"/>
          </w:rPr>
          <w:t>2 Related Concepts and Technologies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_Toc107291380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4</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1" w:history="1">
        <w:r w:rsidR="0059157F" w:rsidRPr="00E46DF4">
          <w:rPr>
            <w:rStyle w:val="aa"/>
            <w:noProof/>
            <w:sz w:val="24"/>
            <w:szCs w:val="24"/>
          </w:rPr>
          <w:t>2.1 LightGBM Frame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_Toc107291381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4</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2" w:history="1">
        <w:r w:rsidR="0059157F" w:rsidRPr="00E46DF4">
          <w:rPr>
            <w:rStyle w:val="aa"/>
            <w:noProof/>
            <w:sz w:val="24"/>
            <w:szCs w:val="24"/>
          </w:rPr>
          <w:t>2.2 CNN Algorithm</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_Toc107291382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3" w:history="1">
        <w:r w:rsidR="0059157F" w:rsidRPr="00E46DF4">
          <w:rPr>
            <w:rStyle w:val="aa"/>
            <w:noProof/>
            <w:sz w:val="24"/>
            <w:szCs w:val="24"/>
          </w:rPr>
          <w:t>2.3 TextCNN Algorithm</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_Toc107291383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9</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85" w:history="1">
        <w:r w:rsidR="0059157F" w:rsidRPr="00E46DF4">
          <w:rPr>
            <w:rStyle w:val="aa"/>
            <w:noProof/>
            <w:sz w:val="24"/>
            <w:szCs w:val="24"/>
          </w:rPr>
          <w:t>3 System Design and Implementation</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_Toc107291385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11</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6" w:history="1">
        <w:r w:rsidR="0059157F" w:rsidRPr="00E46DF4">
          <w:rPr>
            <w:rStyle w:val="aa"/>
            <w:noProof/>
            <w:sz w:val="24"/>
            <w:szCs w:val="24"/>
          </w:rPr>
          <w:t>3.1</w:t>
        </w:r>
        <w:r w:rsidR="00EA0EA9">
          <w:rPr>
            <w:rStyle w:val="aa"/>
            <w:noProof/>
            <w:sz w:val="24"/>
            <w:szCs w:val="24"/>
          </w:rPr>
          <w:t xml:space="preserve"> </w:t>
        </w:r>
        <w:r w:rsidR="0059157F" w:rsidRPr="00E46DF4">
          <w:rPr>
            <w:rStyle w:val="aa"/>
            <w:noProof/>
            <w:sz w:val="24"/>
            <w:szCs w:val="24"/>
          </w:rPr>
          <w:t>Understand the Competition</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_Toc107291386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11</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7" w:history="1">
        <w:r w:rsidR="0059157F" w:rsidRPr="00E46DF4">
          <w:rPr>
            <w:rStyle w:val="aa"/>
            <w:noProof/>
            <w:sz w:val="24"/>
            <w:szCs w:val="24"/>
          </w:rPr>
          <w:t>3.2 Data Explore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_Toc107291387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13</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8" w:history="1">
        <w:r w:rsidR="0059157F" w:rsidRPr="00E46DF4">
          <w:rPr>
            <w:rStyle w:val="aa"/>
            <w:noProof/>
            <w:sz w:val="24"/>
            <w:szCs w:val="24"/>
          </w:rPr>
          <w:t>3.3 Feature Engineering and Baseline Model</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_Toc107291388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22</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89" w:history="1">
        <w:r w:rsidR="0059157F" w:rsidRPr="00E46DF4">
          <w:rPr>
            <w:rStyle w:val="aa"/>
            <w:noProof/>
            <w:sz w:val="24"/>
            <w:szCs w:val="24"/>
          </w:rPr>
          <w:t>3.4 Advanced Data Explore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_Toc107291389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27</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0" w:history="1">
        <w:r w:rsidR="0059157F" w:rsidRPr="00E46DF4">
          <w:rPr>
            <w:rStyle w:val="aa"/>
            <w:noProof/>
            <w:sz w:val="24"/>
            <w:szCs w:val="24"/>
          </w:rPr>
          <w:t>3.5 Advanced Feature Engineering and Program Optimization</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_Toc107291390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41</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1" w:history="1">
        <w:r w:rsidR="0059157F" w:rsidRPr="00E46DF4">
          <w:rPr>
            <w:rStyle w:val="aa"/>
            <w:noProof/>
            <w:sz w:val="24"/>
            <w:szCs w:val="24"/>
          </w:rPr>
          <w:t>3.6 Optimization Tips and Solution Upgrades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_Toc107291391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51</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93" w:history="1">
        <w:r w:rsidR="0059157F" w:rsidRPr="00E46DF4">
          <w:rPr>
            <w:rStyle w:val="aa"/>
            <w:noProof/>
            <w:sz w:val="24"/>
            <w:szCs w:val="24"/>
          </w:rPr>
          <w:t>4 System Test and Improve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_Toc107291393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62</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4" w:history="1">
        <w:r w:rsidR="0059157F" w:rsidRPr="00E46DF4">
          <w:rPr>
            <w:rStyle w:val="aa"/>
            <w:noProof/>
            <w:sz w:val="24"/>
            <w:szCs w:val="24"/>
          </w:rPr>
          <w:t>4.1 System Test</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_Toc107291394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62</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5" w:history="1">
        <w:r w:rsidR="0059157F" w:rsidRPr="00E46DF4">
          <w:rPr>
            <w:rStyle w:val="aa"/>
            <w:noProof/>
            <w:sz w:val="24"/>
            <w:szCs w:val="24"/>
          </w:rPr>
          <w:t>4.2 Improve</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_Toc107291395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63</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397" w:history="1">
        <w:r w:rsidR="0059157F" w:rsidRPr="00E46DF4">
          <w:rPr>
            <w:rStyle w:val="aa"/>
            <w:noProof/>
            <w:sz w:val="24"/>
            <w:szCs w:val="24"/>
          </w:rPr>
          <w:t>5 Conclusions and Prospects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_Toc107291397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64</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8" w:history="1">
        <w:r w:rsidR="0059157F" w:rsidRPr="00E46DF4">
          <w:rPr>
            <w:rStyle w:val="aa"/>
            <w:noProof/>
            <w:sz w:val="24"/>
            <w:szCs w:val="24"/>
          </w:rPr>
          <w:t>5.1 Conclusions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_Toc107291398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64</w:t>
        </w:r>
        <w:r w:rsidR="0059157F" w:rsidRPr="00E46DF4">
          <w:rPr>
            <w:noProof/>
            <w:webHidden/>
            <w:sz w:val="24"/>
            <w:szCs w:val="24"/>
          </w:rPr>
          <w:fldChar w:fldCharType="end"/>
        </w:r>
      </w:hyperlink>
    </w:p>
    <w:p w:rsidR="0059157F" w:rsidRPr="00E46DF4" w:rsidRDefault="00981B92" w:rsidP="0059157F">
      <w:pPr>
        <w:pStyle w:val="TOC2"/>
        <w:tabs>
          <w:tab w:val="right" w:leader="dot" w:pos="9204"/>
        </w:tabs>
        <w:ind w:firstLine="480"/>
        <w:rPr>
          <w:rFonts w:asciiTheme="minorHAnsi" w:eastAsiaTheme="minorEastAsia" w:hAnsiTheme="minorHAnsi"/>
          <w:noProof/>
          <w:sz w:val="24"/>
          <w:szCs w:val="24"/>
        </w:rPr>
      </w:pPr>
      <w:hyperlink w:anchor="_Toc107291399" w:history="1">
        <w:r w:rsidR="0059157F" w:rsidRPr="00E46DF4">
          <w:rPr>
            <w:rStyle w:val="aa"/>
            <w:noProof/>
            <w:sz w:val="24"/>
            <w:szCs w:val="24"/>
          </w:rPr>
          <w:t xml:space="preserve">5.2 </w:t>
        </w:r>
        <w:r w:rsidR="0059157F" w:rsidRPr="00E46DF4">
          <w:rPr>
            <w:rStyle w:val="aa"/>
            <w:noProof/>
            <w:sz w:val="24"/>
            <w:szCs w:val="24"/>
            <w:lang w:eastAsia="zh-Hans"/>
          </w:rPr>
          <w:t>F</w:t>
        </w:r>
        <w:r w:rsidR="0059157F" w:rsidRPr="00E46DF4">
          <w:rPr>
            <w:rStyle w:val="aa"/>
            <w:noProof/>
            <w:sz w:val="24"/>
            <w:szCs w:val="24"/>
          </w:rPr>
          <w:t>urther Research</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_Toc107291399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65</w:t>
        </w:r>
        <w:r w:rsidR="0059157F" w:rsidRPr="00E46DF4">
          <w:rPr>
            <w:noProof/>
            <w:webHidden/>
            <w:sz w:val="24"/>
            <w:szCs w:val="24"/>
          </w:rPr>
          <w:fldChar w:fldCharType="end"/>
        </w:r>
      </w:hyperlink>
    </w:p>
    <w:p w:rsidR="0059157F" w:rsidRPr="00E46DF4" w:rsidRDefault="00981B92" w:rsidP="0059157F">
      <w:pPr>
        <w:pStyle w:val="TOC1"/>
        <w:tabs>
          <w:tab w:val="right" w:leader="dot" w:pos="9204"/>
        </w:tabs>
        <w:ind w:firstLine="482"/>
        <w:rPr>
          <w:rFonts w:asciiTheme="minorHAnsi" w:eastAsiaTheme="minorEastAsia" w:hAnsiTheme="minorHAnsi"/>
          <w:b w:val="0"/>
          <w:bCs w:val="0"/>
          <w:noProof/>
          <w:sz w:val="24"/>
          <w:szCs w:val="24"/>
        </w:rPr>
      </w:pPr>
      <w:hyperlink w:anchor="_Toc107291400" w:history="1">
        <w:r w:rsidR="00FF462F">
          <w:rPr>
            <w:rStyle w:val="aa"/>
            <w:rFonts w:hint="eastAsia"/>
            <w:noProof/>
            <w:sz w:val="24"/>
            <w:szCs w:val="24"/>
          </w:rPr>
          <w:t>References</w:t>
        </w:r>
        <w:r w:rsidR="0059157F" w:rsidRPr="00E46DF4">
          <w:rPr>
            <w:noProof/>
            <w:webHidden/>
            <w:sz w:val="24"/>
            <w:szCs w:val="24"/>
          </w:rPr>
          <w:tab/>
        </w:r>
        <w:r w:rsidR="0059157F" w:rsidRPr="00E46DF4">
          <w:rPr>
            <w:noProof/>
            <w:webHidden/>
            <w:sz w:val="24"/>
            <w:szCs w:val="24"/>
          </w:rPr>
          <w:fldChar w:fldCharType="begin"/>
        </w:r>
        <w:r w:rsidR="0059157F" w:rsidRPr="00E46DF4">
          <w:rPr>
            <w:noProof/>
            <w:webHidden/>
            <w:sz w:val="24"/>
            <w:szCs w:val="24"/>
          </w:rPr>
          <w:instrText xml:space="preserve"> PAGEREF _Toc107291400 \h </w:instrText>
        </w:r>
        <w:r w:rsidR="0059157F" w:rsidRPr="00E46DF4">
          <w:rPr>
            <w:noProof/>
            <w:webHidden/>
            <w:sz w:val="24"/>
            <w:szCs w:val="24"/>
          </w:rPr>
        </w:r>
        <w:r w:rsidR="0059157F" w:rsidRPr="00E46DF4">
          <w:rPr>
            <w:noProof/>
            <w:webHidden/>
            <w:sz w:val="24"/>
            <w:szCs w:val="24"/>
          </w:rPr>
          <w:fldChar w:fldCharType="separate"/>
        </w:r>
        <w:r w:rsidR="0059157F" w:rsidRPr="00E46DF4">
          <w:rPr>
            <w:noProof/>
            <w:webHidden/>
            <w:sz w:val="24"/>
            <w:szCs w:val="24"/>
          </w:rPr>
          <w:t>66</w:t>
        </w:r>
        <w:r w:rsidR="0059157F" w:rsidRPr="00E46DF4">
          <w:rPr>
            <w:noProof/>
            <w:webHidden/>
            <w:sz w:val="24"/>
            <w:szCs w:val="24"/>
          </w:rPr>
          <w:fldChar w:fldCharType="end"/>
        </w:r>
      </w:hyperlink>
    </w:p>
    <w:p w:rsidR="0059157F" w:rsidRPr="00562D9E" w:rsidRDefault="0059157F" w:rsidP="0059157F">
      <w:pPr>
        <w:ind w:firstLine="480"/>
        <w:rPr>
          <w:b/>
          <w:bCs/>
          <w:lang w:val="zh-CN"/>
        </w:rPr>
      </w:pPr>
      <w:r w:rsidRPr="00E46DF4">
        <w:rPr>
          <w:szCs w:val="24"/>
        </w:rPr>
        <w:fldChar w:fldCharType="end"/>
      </w:r>
    </w:p>
    <w:p w:rsidR="004B63EB" w:rsidRDefault="004B63EB" w:rsidP="00474062">
      <w:pPr>
        <w:widowControl/>
        <w:ind w:firstLine="480"/>
        <w:jc w:val="left"/>
      </w:pPr>
    </w:p>
    <w:p w:rsidR="0059157F" w:rsidRDefault="0059157F" w:rsidP="00474062">
      <w:pPr>
        <w:widowControl/>
        <w:ind w:firstLine="480"/>
        <w:jc w:val="left"/>
        <w:rPr>
          <w:rFonts w:ascii="华文中宋" w:eastAsia="华文中宋" w:hAnsi="华文中宋"/>
          <w:szCs w:val="24"/>
        </w:rPr>
      </w:pPr>
    </w:p>
    <w:p w:rsidR="00D27E7B" w:rsidRPr="00EB1025" w:rsidRDefault="00D27E7B" w:rsidP="00474062">
      <w:pPr>
        <w:widowControl/>
        <w:ind w:firstLine="480"/>
        <w:jc w:val="left"/>
        <w:rPr>
          <w:rFonts w:ascii="华文中宋" w:eastAsia="华文中宋" w:hAnsi="华文中宋"/>
          <w:szCs w:val="24"/>
        </w:rPr>
        <w:sectPr w:rsidR="00D27E7B" w:rsidRPr="00EB1025" w:rsidSect="005F0737">
          <w:headerReference w:type="even" r:id="rId8"/>
          <w:headerReference w:type="default" r:id="rId9"/>
          <w:footerReference w:type="even" r:id="rId10"/>
          <w:footerReference w:type="default" r:id="rId11"/>
          <w:headerReference w:type="first" r:id="rId12"/>
          <w:footerReference w:type="first" r:id="rId13"/>
          <w:pgSz w:w="11906" w:h="16838"/>
          <w:pgMar w:top="1134" w:right="1274" w:bottom="1134" w:left="1134" w:header="851" w:footer="992" w:gutter="284"/>
          <w:pgNumType w:fmt="upperRoman" w:start="1"/>
          <w:cols w:space="425"/>
          <w:titlePg/>
          <w:docGrid w:type="lines" w:linePitch="312"/>
        </w:sectPr>
      </w:pPr>
    </w:p>
    <w:p w:rsidR="004459D5" w:rsidRDefault="00C82B42" w:rsidP="0074542F">
      <w:pPr>
        <w:pStyle w:val="1"/>
        <w:spacing w:before="31"/>
      </w:pPr>
      <w:bookmarkStart w:id="29" w:name="_Toc107277378"/>
      <w:bookmarkStart w:id="30" w:name="_Toc107277720"/>
      <w:bookmarkStart w:id="31" w:name="_Toc107277756"/>
      <w:bookmarkStart w:id="32" w:name="_Toc107277980"/>
      <w:bookmarkStart w:id="33" w:name="_Toc107291374"/>
      <w:r w:rsidRPr="00DE101D">
        <w:rPr>
          <w:rFonts w:hint="eastAsia"/>
        </w:rPr>
        <w:lastRenderedPageBreak/>
        <w:t>绪论</w:t>
      </w:r>
      <w:bookmarkEnd w:id="29"/>
      <w:bookmarkEnd w:id="30"/>
      <w:bookmarkEnd w:id="31"/>
      <w:bookmarkEnd w:id="32"/>
      <w:bookmarkEnd w:id="33"/>
    </w:p>
    <w:p w:rsidR="009E6EF0" w:rsidRPr="009E6EF0" w:rsidRDefault="00125247" w:rsidP="009E6EF0">
      <w:pPr>
        <w:pStyle w:val="1"/>
        <w:numPr>
          <w:ilvl w:val="0"/>
          <w:numId w:val="0"/>
        </w:numPr>
        <w:spacing w:before="31"/>
      </w:pPr>
      <w:bookmarkStart w:id="34" w:name="_Toc107291375"/>
      <w:r>
        <w:t>1 Introduction</w:t>
      </w:r>
      <w:bookmarkEnd w:id="34"/>
    </w:p>
    <w:p w:rsidR="002714FC" w:rsidRDefault="002714FC" w:rsidP="00FB2C2C">
      <w:pPr>
        <w:pStyle w:val="2"/>
        <w:spacing w:before="156" w:after="156"/>
      </w:pPr>
      <w:bookmarkStart w:id="35" w:name="X5e7c4d418aba13dd4f3614932e8664718beab5f"/>
      <w:bookmarkStart w:id="36" w:name="_Toc1753842897"/>
      <w:bookmarkStart w:id="37" w:name="_Toc1039611043"/>
      <w:bookmarkStart w:id="38" w:name="_Toc107277379"/>
      <w:bookmarkStart w:id="39" w:name="_Toc107277721"/>
      <w:bookmarkStart w:id="40" w:name="_Toc107277757"/>
      <w:bookmarkStart w:id="41" w:name="_Toc107277981"/>
      <w:bookmarkStart w:id="42" w:name="_Toc107291376"/>
      <w:r w:rsidRPr="00FB2C2C">
        <w:t>研究背景及意义</w:t>
      </w:r>
      <w:r w:rsidRPr="00FB2C2C">
        <w:t>(Research Background and Significance)</w:t>
      </w:r>
      <w:bookmarkEnd w:id="35"/>
      <w:bookmarkEnd w:id="36"/>
      <w:bookmarkEnd w:id="37"/>
      <w:bookmarkEnd w:id="38"/>
      <w:bookmarkEnd w:id="39"/>
      <w:bookmarkEnd w:id="40"/>
      <w:bookmarkEnd w:id="41"/>
      <w:bookmarkEnd w:id="42"/>
    </w:p>
    <w:p w:rsidR="0022144C" w:rsidRDefault="0022144C" w:rsidP="0022144C">
      <w:pPr>
        <w:ind w:firstLine="480"/>
      </w:pPr>
      <w:r w:rsidRPr="0022144C">
        <w:rPr>
          <w:rFonts w:hint="eastAsia"/>
        </w:rPr>
        <w:t>互联网技术的发展给人们带来了好处</w:t>
      </w:r>
      <w:r w:rsidRPr="0022144C">
        <w:rPr>
          <w:rFonts w:hint="eastAsia"/>
        </w:rPr>
        <w:t>,</w:t>
      </w:r>
      <w:r w:rsidRPr="0022144C">
        <w:rPr>
          <w:rFonts w:hint="eastAsia"/>
        </w:rPr>
        <w:t>而风险也伴随而来。高速发展的互联网中信息安全问题不断出现</w:t>
      </w:r>
      <w:r w:rsidR="006B0FC1">
        <w:rPr>
          <w:rFonts w:hint="eastAsia"/>
        </w:rPr>
        <w:t>，</w:t>
      </w:r>
      <w:r w:rsidRPr="0022144C">
        <w:rPr>
          <w:rFonts w:hint="eastAsia"/>
        </w:rPr>
        <w:t>基础和新型网络产品带来的风险日益增加。根据</w:t>
      </w:r>
      <w:r w:rsidRPr="0022144C">
        <w:rPr>
          <w:rFonts w:hint="eastAsia"/>
        </w:rPr>
        <w:t>McAfee20</w:t>
      </w:r>
      <w:r w:rsidR="006A52FB">
        <w:t>2</w:t>
      </w:r>
      <w:r w:rsidR="003616A4">
        <w:t>1</w:t>
      </w:r>
      <w:r w:rsidRPr="0022144C">
        <w:rPr>
          <w:rFonts w:hint="eastAsia"/>
        </w:rPr>
        <w:t>年的报告</w:t>
      </w:r>
      <w:r w:rsidR="00900001" w:rsidRPr="00900001">
        <w:rPr>
          <w:rFonts w:hint="eastAsia"/>
          <w:vertAlign w:val="superscript"/>
        </w:rPr>
        <w:t>[</w:t>
      </w:r>
      <w:r w:rsidR="00900001" w:rsidRPr="00900001">
        <w:rPr>
          <w:vertAlign w:val="superscript"/>
        </w:rPr>
        <w:t>1]</w:t>
      </w:r>
      <w:r w:rsidRPr="0022144C">
        <w:rPr>
          <w:rFonts w:hint="eastAsia"/>
        </w:rPr>
        <w:t>显示</w:t>
      </w:r>
      <w:r w:rsidRPr="0022144C">
        <w:rPr>
          <w:rFonts w:hint="eastAsia"/>
        </w:rPr>
        <w:t>,</w:t>
      </w:r>
      <w:r w:rsidRPr="0022144C">
        <w:rPr>
          <w:rFonts w:hint="eastAsia"/>
        </w:rPr>
        <w:t>恶意软件的数量年年上升</w:t>
      </w:r>
      <w:r w:rsidR="006B0FC1">
        <w:rPr>
          <w:rFonts w:hint="eastAsia"/>
        </w:rPr>
        <w:t>，</w:t>
      </w:r>
      <w:r w:rsidRPr="0022144C">
        <w:rPr>
          <w:rFonts w:hint="eastAsia"/>
        </w:rPr>
        <w:t>且上升的速度十分惊人。如图</w:t>
      </w:r>
      <w:r w:rsidRPr="0022144C">
        <w:rPr>
          <w:rFonts w:hint="eastAsia"/>
        </w:rPr>
        <w:t>1-</w:t>
      </w:r>
      <w:r w:rsidR="006A52FB">
        <w:t>1</w:t>
      </w:r>
      <w:r w:rsidRPr="0022144C">
        <w:rPr>
          <w:rFonts w:hint="eastAsia"/>
        </w:rPr>
        <w:t>所示</w:t>
      </w:r>
      <w:r w:rsidR="006B0FC1">
        <w:rPr>
          <w:rFonts w:hint="eastAsia"/>
        </w:rPr>
        <w:t>，</w:t>
      </w:r>
      <w:r w:rsidRPr="0022144C">
        <w:rPr>
          <w:rFonts w:hint="eastAsia"/>
        </w:rPr>
        <w:t>20</w:t>
      </w:r>
      <w:r w:rsidR="006A52FB">
        <w:t>21</w:t>
      </w:r>
      <w:r w:rsidRPr="0022144C">
        <w:rPr>
          <w:rFonts w:hint="eastAsia"/>
        </w:rPr>
        <w:t>年第一季度的恶意软件数量统计达到</w:t>
      </w:r>
      <w:r w:rsidR="006A52FB">
        <w:t>87.6</w:t>
      </w:r>
      <w:r w:rsidR="00F61066">
        <w:rPr>
          <w:rFonts w:hint="eastAsia"/>
        </w:rPr>
        <w:t>兆</w:t>
      </w:r>
      <w:r w:rsidR="006B0FC1">
        <w:rPr>
          <w:rFonts w:hint="eastAsia"/>
        </w:rPr>
        <w:t>，</w:t>
      </w:r>
      <w:r w:rsidRPr="0022144C">
        <w:rPr>
          <w:rFonts w:hint="eastAsia"/>
        </w:rPr>
        <w:t>较</w:t>
      </w:r>
      <w:r w:rsidRPr="0022144C">
        <w:rPr>
          <w:rFonts w:hint="eastAsia"/>
        </w:rPr>
        <w:t>20</w:t>
      </w:r>
      <w:r w:rsidR="00C5345A">
        <w:t>20</w:t>
      </w:r>
      <w:r w:rsidRPr="0022144C">
        <w:rPr>
          <w:rFonts w:hint="eastAsia"/>
        </w:rPr>
        <w:t>年第四季度增长将近</w:t>
      </w:r>
      <w:r w:rsidR="00E652F0">
        <w:t>3</w:t>
      </w:r>
      <w:r w:rsidR="00F61066">
        <w:rPr>
          <w:rFonts w:hint="eastAsia"/>
        </w:rPr>
        <w:t>兆</w:t>
      </w:r>
      <w:r w:rsidRPr="0022144C">
        <w:rPr>
          <w:rFonts w:hint="eastAsia"/>
        </w:rPr>
        <w:t>。</w:t>
      </w:r>
    </w:p>
    <w:p w:rsidR="00675372" w:rsidRDefault="00A64DBF" w:rsidP="00675372">
      <w:pPr>
        <w:pStyle w:val="ad"/>
      </w:pPr>
      <w:r>
        <w:drawing>
          <wp:inline distT="0" distB="0" distL="0" distR="0" wp14:anchorId="1E112087" wp14:editId="69B4E316">
            <wp:extent cx="4694327" cy="5403048"/>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4327" cy="5403048"/>
                    </a:xfrm>
                    <a:prstGeom prst="rect">
                      <a:avLst/>
                    </a:prstGeom>
                  </pic:spPr>
                </pic:pic>
              </a:graphicData>
            </a:graphic>
          </wp:inline>
        </w:drawing>
      </w:r>
    </w:p>
    <w:p w:rsidR="00B36960" w:rsidRDefault="00B36960" w:rsidP="00B36960">
      <w:pPr>
        <w:pStyle w:val="aff0"/>
        <w:ind w:firstLine="480"/>
        <w:rPr>
          <w:lang w:eastAsia="zh-Hans"/>
        </w:rPr>
      </w:pPr>
      <w:r>
        <w:rPr>
          <w:rFonts w:hint="eastAsia"/>
          <w:lang w:eastAsia="zh-Hans"/>
        </w:rPr>
        <w:t>图</w:t>
      </w:r>
      <w:r>
        <w:rPr>
          <w:rFonts w:hint="eastAsia"/>
          <w:lang w:eastAsia="zh-Hans"/>
        </w:rPr>
        <w:t xml:space="preserve"> </w:t>
      </w:r>
      <w:r w:rsidR="002212A9">
        <w:rPr>
          <w:lang w:eastAsia="zh-Hans"/>
        </w:rPr>
        <w:t>1</w:t>
      </w:r>
      <w:r>
        <w:rPr>
          <w:rFonts w:hint="eastAsia"/>
          <w:lang w:eastAsia="zh-Hans"/>
        </w:rPr>
        <w:t xml:space="preserve">-1 </w:t>
      </w:r>
      <w:r w:rsidR="00004524" w:rsidRPr="0022144C">
        <w:rPr>
          <w:rFonts w:hint="eastAsia"/>
        </w:rPr>
        <w:t>20</w:t>
      </w:r>
      <w:r w:rsidR="00004524">
        <w:t>21</w:t>
      </w:r>
      <w:r w:rsidR="00004524" w:rsidRPr="0022144C">
        <w:rPr>
          <w:rFonts w:hint="eastAsia"/>
        </w:rPr>
        <w:t>年第一季度恶意软件数量</w:t>
      </w:r>
    </w:p>
    <w:p w:rsidR="00B36960" w:rsidRPr="00B36960" w:rsidRDefault="00B36960" w:rsidP="00B36960">
      <w:pPr>
        <w:ind w:firstLine="480"/>
        <w:jc w:val="center"/>
      </w:pPr>
      <w:r>
        <w:rPr>
          <w:rFonts w:hint="eastAsia"/>
          <w:lang w:eastAsia="zh-Hans"/>
        </w:rPr>
        <w:t xml:space="preserve">Figure </w:t>
      </w:r>
      <w:r w:rsidR="00AE26A7">
        <w:rPr>
          <w:lang w:eastAsia="zh-Hans"/>
        </w:rPr>
        <w:t>1</w:t>
      </w:r>
      <w:r>
        <w:rPr>
          <w:rFonts w:hint="eastAsia"/>
          <w:lang w:eastAsia="zh-Hans"/>
        </w:rPr>
        <w:t xml:space="preserve">-1 </w:t>
      </w:r>
      <w:r w:rsidR="00AE26A7" w:rsidRPr="00AE26A7">
        <w:rPr>
          <w:lang w:eastAsia="zh-Hans"/>
        </w:rPr>
        <w:t>Number of malware in Q1 2021</w:t>
      </w:r>
    </w:p>
    <w:p w:rsidR="003C3144" w:rsidRDefault="006D79A3" w:rsidP="006D79A3">
      <w:pPr>
        <w:ind w:firstLine="480"/>
      </w:pPr>
      <w:r w:rsidRPr="006D79A3">
        <w:rPr>
          <w:rFonts w:hint="eastAsia"/>
        </w:rPr>
        <w:t>所谓恶意软件是指在计算机系统上执行恶意任务的病毒、蠕虫和木马等程序，通过破</w:t>
      </w:r>
      <w:r w:rsidRPr="006D79A3">
        <w:rPr>
          <w:rFonts w:hint="eastAsia"/>
        </w:rPr>
        <w:lastRenderedPageBreak/>
        <w:t>坏软件进程来实施控制。恶意软件出现的最初因素主要是兴趣的驱动，例如显示出安全缺陷或者是自己的技术能力，然而现在它是</w:t>
      </w:r>
      <w:r w:rsidR="00B32E7B">
        <w:rPr>
          <w:rFonts w:hint="eastAsia"/>
        </w:rPr>
        <w:t>以</w:t>
      </w:r>
      <w:r w:rsidRPr="006D79A3">
        <w:rPr>
          <w:rFonts w:hint="eastAsia"/>
        </w:rPr>
        <w:t>试图破坏计算机系统和其他电子设备完整性为目的。因此，如何保护计算机系统和数据不因偶然或恶意的原因而遭到破坏、更改或泄露，如何降低计病毒感染算机的机会等信息安全技术，是当今计算机网络领域的研究重点。</w:t>
      </w:r>
    </w:p>
    <w:p w:rsidR="006D79A3" w:rsidRDefault="006D79A3" w:rsidP="006D79A3">
      <w:pPr>
        <w:ind w:firstLine="480"/>
      </w:pPr>
      <w:r w:rsidRPr="006D79A3">
        <w:rPr>
          <w:rFonts w:hint="eastAsia"/>
        </w:rPr>
        <w:t>目前主流的反病毒方法是使用之前生成的特征库，进行基于特征的反病毒扫描</w:t>
      </w:r>
      <w:r w:rsidR="007D01B4" w:rsidRPr="006F1116">
        <w:rPr>
          <w:rFonts w:hint="eastAsia"/>
          <w:vertAlign w:val="superscript"/>
        </w:rPr>
        <w:t>[</w:t>
      </w:r>
      <w:r w:rsidR="007D01B4" w:rsidRPr="006F1116">
        <w:rPr>
          <w:vertAlign w:val="superscript"/>
        </w:rPr>
        <w:t>2]</w:t>
      </w:r>
      <w:r w:rsidRPr="006D79A3">
        <w:rPr>
          <w:rFonts w:hint="eastAsia"/>
        </w:rPr>
        <w:t>。这种基于特征码的恶意软件检测是在上个世纪中期，基于特征码的检测被提出</w:t>
      </w:r>
      <w:r w:rsidR="007D01B4" w:rsidRPr="006F1116">
        <w:rPr>
          <w:rFonts w:hint="eastAsia"/>
          <w:vertAlign w:val="superscript"/>
        </w:rPr>
        <w:t>[</w:t>
      </w:r>
      <w:r w:rsidR="007D01B4" w:rsidRPr="006F1116">
        <w:rPr>
          <w:vertAlign w:val="superscript"/>
        </w:rPr>
        <w:t>3]</w:t>
      </w:r>
      <w:r w:rsidRPr="006D79A3">
        <w:rPr>
          <w:rFonts w:hint="eastAsia"/>
        </w:rPr>
        <w:t>。它的检测效果很大一部分决定于所具有的特征库，特征库越大则检测的准确率越高。特征码是一段短的字节字符串，对于每个己知的恶意软件类型都是唯一的，所对恶意软</w:t>
      </w:r>
      <w:r w:rsidR="00B32E7B" w:rsidRPr="00B32E7B">
        <w:rPr>
          <w:rFonts w:hint="eastAsia"/>
        </w:rPr>
        <w:t>件及其后代有很高的检测率</w:t>
      </w:r>
      <w:r w:rsidR="007D01B4" w:rsidRPr="006F1116">
        <w:rPr>
          <w:rFonts w:hint="eastAsia"/>
          <w:vertAlign w:val="superscript"/>
        </w:rPr>
        <w:t>[</w:t>
      </w:r>
      <w:r w:rsidR="007D01B4" w:rsidRPr="006F1116">
        <w:rPr>
          <w:vertAlign w:val="superscript"/>
        </w:rPr>
        <w:t>4]</w:t>
      </w:r>
      <w:r w:rsidR="00B32E7B" w:rsidRPr="00B32E7B">
        <w:rPr>
          <w:rFonts w:hint="eastAsia"/>
        </w:rPr>
        <w:t>。但是该技术存在的最大两个问题是：首先这些特征码都来自于人工的分析，这就给出错留下了空间</w:t>
      </w:r>
      <w:r w:rsidR="007D01B4" w:rsidRPr="006F1116">
        <w:rPr>
          <w:rFonts w:hint="eastAsia"/>
          <w:vertAlign w:val="superscript"/>
        </w:rPr>
        <w:t>[</w:t>
      </w:r>
      <w:r w:rsidR="007D01B4" w:rsidRPr="006F1116">
        <w:rPr>
          <w:vertAlign w:val="superscript"/>
        </w:rPr>
        <w:t>5]</w:t>
      </w:r>
      <w:r w:rsidR="00B32E7B" w:rsidRPr="00B32E7B">
        <w:rPr>
          <w:rFonts w:hint="eastAsia"/>
        </w:rPr>
        <w:t>。而且根据迈克菲的报告</w:t>
      </w:r>
      <w:r w:rsidR="00B32E7B" w:rsidRPr="00B32E7B">
        <w:rPr>
          <w:rFonts w:hint="eastAsia"/>
        </w:rPr>
        <w:t>2020</w:t>
      </w:r>
      <w:r w:rsidR="00B32E7B" w:rsidRPr="00B32E7B">
        <w:rPr>
          <w:rFonts w:hint="eastAsia"/>
        </w:rPr>
        <w:t>年最后一个季度到</w:t>
      </w:r>
      <w:r w:rsidR="00B32E7B" w:rsidRPr="00B32E7B">
        <w:rPr>
          <w:rFonts w:hint="eastAsia"/>
        </w:rPr>
        <w:t>2021</w:t>
      </w:r>
      <w:r w:rsidR="00B32E7B" w:rsidRPr="00B32E7B">
        <w:rPr>
          <w:rFonts w:hint="eastAsia"/>
        </w:rPr>
        <w:t>年第一季度的恶意软件每日平均增长速率是</w:t>
      </w:r>
      <w:r w:rsidR="00B32E7B" w:rsidRPr="00B32E7B">
        <w:rPr>
          <w:rFonts w:hint="eastAsia"/>
        </w:rPr>
        <w:t>500000</w:t>
      </w:r>
      <w:r w:rsidR="00B32E7B" w:rsidRPr="00B32E7B">
        <w:rPr>
          <w:rFonts w:hint="eastAsia"/>
        </w:rPr>
        <w:t>个。如果使用人工来分析如此大量的新型恶意软件，无疑需要极大的时间代价</w:t>
      </w:r>
      <w:r w:rsidR="007D01B4" w:rsidRPr="006F1116">
        <w:rPr>
          <w:rFonts w:hint="eastAsia"/>
          <w:vertAlign w:val="superscript"/>
        </w:rPr>
        <w:t>[</w:t>
      </w:r>
      <w:r w:rsidR="007D01B4" w:rsidRPr="006F1116">
        <w:rPr>
          <w:vertAlign w:val="superscript"/>
        </w:rPr>
        <w:t>6]</w:t>
      </w:r>
      <w:r w:rsidR="00B32E7B" w:rsidRPr="00B32E7B">
        <w:rPr>
          <w:rFonts w:hint="eastAsia"/>
        </w:rPr>
        <w:t>。而且分析得到新的特征码后，需要更新数据库同时需要部署到所有基于该数据库的客户端</w:t>
      </w:r>
      <w:r w:rsidR="007D01B4" w:rsidRPr="006F1116">
        <w:rPr>
          <w:rFonts w:hint="eastAsia"/>
          <w:vertAlign w:val="superscript"/>
        </w:rPr>
        <w:t>[</w:t>
      </w:r>
      <w:r w:rsidR="00B4175C">
        <w:rPr>
          <w:vertAlign w:val="superscript"/>
        </w:rPr>
        <w:t>5</w:t>
      </w:r>
      <w:r w:rsidR="007D01B4" w:rsidRPr="006F1116">
        <w:rPr>
          <w:vertAlign w:val="superscript"/>
        </w:rPr>
        <w:t>]</w:t>
      </w:r>
      <w:r w:rsidR="00B32E7B" w:rsidRPr="00B32E7B">
        <w:rPr>
          <w:rFonts w:hint="eastAsia"/>
        </w:rPr>
        <w:t>。其次，特征码的检测没有办法检测多态、变异和未知的恶意软件，能检测的只是特征己经存在于数据库中的恶意软件，这是基于特征码的恶意软件检测目前最大的不足</w:t>
      </w:r>
      <w:r w:rsidR="007D01B4" w:rsidRPr="006F1116">
        <w:rPr>
          <w:rFonts w:hint="eastAsia"/>
          <w:vertAlign w:val="superscript"/>
        </w:rPr>
        <w:t>[</w:t>
      </w:r>
      <w:r w:rsidR="00B4175C">
        <w:rPr>
          <w:vertAlign w:val="superscript"/>
        </w:rPr>
        <w:t>7</w:t>
      </w:r>
      <w:r w:rsidR="007D01B4" w:rsidRPr="006F1116">
        <w:rPr>
          <w:vertAlign w:val="superscript"/>
        </w:rPr>
        <w:t>-</w:t>
      </w:r>
      <w:r w:rsidR="00B4175C">
        <w:rPr>
          <w:vertAlign w:val="superscript"/>
        </w:rPr>
        <w:t>9</w:t>
      </w:r>
      <w:r w:rsidR="007D01B4" w:rsidRPr="006F1116">
        <w:rPr>
          <w:vertAlign w:val="superscript"/>
        </w:rPr>
        <w:t>]</w:t>
      </w:r>
      <w:r w:rsidR="00B32E7B" w:rsidRPr="00B32E7B">
        <w:rPr>
          <w:rFonts w:hint="eastAsia"/>
        </w:rPr>
        <w:t>。</w:t>
      </w:r>
    </w:p>
    <w:p w:rsidR="00100F5E" w:rsidRDefault="00100F5E" w:rsidP="00100F5E">
      <w:pPr>
        <w:ind w:firstLine="480"/>
      </w:pPr>
      <w:r>
        <w:rPr>
          <w:rFonts w:hint="eastAsia"/>
        </w:rPr>
        <w:t>目前基于行为的恶意软件检测主要分为静态分析检测和动态分析检测两种方式</w:t>
      </w:r>
      <w:r w:rsidR="00B010F7" w:rsidRPr="00B010F7">
        <w:rPr>
          <w:rFonts w:hint="eastAsia"/>
          <w:vertAlign w:val="superscript"/>
        </w:rPr>
        <w:t>[</w:t>
      </w:r>
      <w:r w:rsidR="00B010F7" w:rsidRPr="00B010F7">
        <w:rPr>
          <w:vertAlign w:val="superscript"/>
        </w:rPr>
        <w:t>2, 10-12]</w:t>
      </w:r>
      <w:r>
        <w:rPr>
          <w:rFonts w:hint="eastAsia"/>
        </w:rPr>
        <w:t>。其中，静态分析是通过对代码的分析获得软件的行为信息，但它依然无法良好应对精良的代码混淆技术。而动态的分析是通过实际运行软件，捕捉行为进行分析，它可以有效地应对代码混淆技术，更真实地反映软件意图。</w:t>
      </w:r>
    </w:p>
    <w:p w:rsidR="00100F5E" w:rsidRDefault="00100F5E" w:rsidP="00100F5E">
      <w:pPr>
        <w:ind w:firstLine="480"/>
      </w:pPr>
      <w:r>
        <w:rPr>
          <w:rFonts w:hint="eastAsia"/>
        </w:rPr>
        <w:t>本文认为无论经过怎样的掩饰，行为始终会暴露恶意软件的意图。而一个恶意软件实现自己的意图，需要通过调用现有的系统</w:t>
      </w:r>
      <w:r>
        <w:rPr>
          <w:rFonts w:hint="eastAsia"/>
        </w:rPr>
        <w:t>API</w:t>
      </w:r>
      <w:r>
        <w:rPr>
          <w:rFonts w:hint="eastAsia"/>
        </w:rPr>
        <w:t>，否则就需要自己再编写大量的代码，不只增加了代码复杂度，同时还会增加被检测的几率</w:t>
      </w:r>
      <w:r w:rsidR="008F7FD8" w:rsidRPr="008F7FD8">
        <w:rPr>
          <w:rFonts w:hint="eastAsia"/>
          <w:vertAlign w:val="superscript"/>
        </w:rPr>
        <w:t>[</w:t>
      </w:r>
      <w:r w:rsidR="008F7FD8" w:rsidRPr="008F7FD8">
        <w:rPr>
          <w:vertAlign w:val="superscript"/>
        </w:rPr>
        <w:t>13]</w:t>
      </w:r>
      <w:r>
        <w:rPr>
          <w:rFonts w:hint="eastAsia"/>
        </w:rPr>
        <w:t>。且</w:t>
      </w:r>
      <w:r>
        <w:rPr>
          <w:rFonts w:hint="eastAsia"/>
        </w:rPr>
        <w:t>Shankarapani</w:t>
      </w:r>
      <w:r>
        <w:rPr>
          <w:rFonts w:hint="eastAsia"/>
        </w:rPr>
        <w:t>等的研究表明</w:t>
      </w:r>
      <w:r>
        <w:rPr>
          <w:rFonts w:hint="eastAsia"/>
        </w:rPr>
        <w:t>Windows API</w:t>
      </w:r>
      <w:r>
        <w:rPr>
          <w:rFonts w:hint="eastAsia"/>
        </w:rPr>
        <w:t>调用可反映一段代码的特殊行为，可帮助检测恶意软件</w:t>
      </w:r>
      <w:r w:rsidR="00F25DE5" w:rsidRPr="00901B0B">
        <w:rPr>
          <w:rFonts w:hint="eastAsia"/>
          <w:vertAlign w:val="superscript"/>
        </w:rPr>
        <w:t>[</w:t>
      </w:r>
      <w:r w:rsidR="00F25DE5" w:rsidRPr="00901B0B">
        <w:rPr>
          <w:vertAlign w:val="superscript"/>
        </w:rPr>
        <w:t>14]</w:t>
      </w:r>
      <w:r>
        <w:rPr>
          <w:rFonts w:hint="eastAsia"/>
        </w:rPr>
        <w:t>。所以</w:t>
      </w:r>
      <w:r>
        <w:rPr>
          <w:rFonts w:hint="eastAsia"/>
        </w:rPr>
        <w:t>Windows API</w:t>
      </w:r>
      <w:r>
        <w:rPr>
          <w:rFonts w:hint="eastAsia"/>
        </w:rPr>
        <w:t>调用是值得分析的软件行为之一。因此，本文设计基于动态检测的思想，分析</w:t>
      </w:r>
      <w:r>
        <w:rPr>
          <w:rFonts w:hint="eastAsia"/>
        </w:rPr>
        <w:t>Windows</w:t>
      </w:r>
      <w:r>
        <w:rPr>
          <w:rFonts w:hint="eastAsia"/>
        </w:rPr>
        <w:t>操作系统中软件的</w:t>
      </w:r>
      <w:r>
        <w:rPr>
          <w:rFonts w:hint="eastAsia"/>
        </w:rPr>
        <w:t>Windows API</w:t>
      </w:r>
      <w:r>
        <w:rPr>
          <w:rFonts w:hint="eastAsia"/>
        </w:rPr>
        <w:t>调用行为，实现恶意软件检测。通过收集大量的恶意软件和非恶意软件样本，然后监测它们的</w:t>
      </w:r>
      <w:r>
        <w:rPr>
          <w:rFonts w:hint="eastAsia"/>
        </w:rPr>
        <w:t>Windows API</w:t>
      </w:r>
      <w:r>
        <w:rPr>
          <w:rFonts w:hint="eastAsia"/>
        </w:rPr>
        <w:t>调用，结合文本分</w:t>
      </w:r>
      <w:bookmarkStart w:id="43" w:name="_GoBack"/>
      <w:bookmarkEnd w:id="43"/>
      <w:r>
        <w:rPr>
          <w:rFonts w:hint="eastAsia"/>
        </w:rPr>
        <w:t>类和数据挖掘的技术进行分析。以弥补基于特征码和静态分析的恶意软件检测的不足。</w:t>
      </w:r>
    </w:p>
    <w:p w:rsidR="00100F5E" w:rsidRPr="006D79A3" w:rsidRDefault="00100F5E" w:rsidP="00100F5E">
      <w:pPr>
        <w:ind w:firstLine="480"/>
      </w:pPr>
      <w:r>
        <w:rPr>
          <w:rFonts w:hint="eastAsia"/>
        </w:rPr>
        <w:t>总之，本文旨在通过对软件的</w:t>
      </w:r>
      <w:r>
        <w:rPr>
          <w:rFonts w:hint="eastAsia"/>
        </w:rPr>
        <w:t>Windows API</w:t>
      </w:r>
      <w:r>
        <w:rPr>
          <w:rFonts w:hint="eastAsia"/>
        </w:rPr>
        <w:t>调用的分析，能够探究出一个有效的检测恶意软件方法，提高目前的恶意软件检测率。</w:t>
      </w:r>
    </w:p>
    <w:p w:rsidR="00FB2C2C" w:rsidRDefault="00FB2C2C" w:rsidP="00905398">
      <w:pPr>
        <w:pStyle w:val="2"/>
        <w:spacing w:before="156" w:after="156"/>
      </w:pPr>
      <w:bookmarkStart w:id="44" w:name="_Toc815847709"/>
      <w:bookmarkStart w:id="45" w:name="_Toc477031157"/>
      <w:bookmarkStart w:id="46" w:name="_Toc107277380"/>
      <w:bookmarkStart w:id="47" w:name="_Toc107277722"/>
      <w:bookmarkStart w:id="48" w:name="_Toc107277758"/>
      <w:bookmarkStart w:id="49" w:name="_Toc107277982"/>
      <w:bookmarkStart w:id="50" w:name="_Toc107291377"/>
      <w:r w:rsidRPr="00905398">
        <w:t>国内外研究现状</w:t>
      </w:r>
      <w:r w:rsidRPr="00905398">
        <w:t>(Research Status at Home and Abroad)</w:t>
      </w:r>
      <w:bookmarkEnd w:id="44"/>
      <w:bookmarkEnd w:id="45"/>
      <w:bookmarkEnd w:id="46"/>
      <w:bookmarkEnd w:id="47"/>
      <w:bookmarkEnd w:id="48"/>
      <w:bookmarkEnd w:id="49"/>
      <w:bookmarkEnd w:id="50"/>
    </w:p>
    <w:p w:rsidR="00D36B5A" w:rsidRDefault="00D36B5A" w:rsidP="00D36B5A">
      <w:pPr>
        <w:pStyle w:val="3"/>
      </w:pPr>
      <w:bookmarkStart w:id="51" w:name="_Toc107277759"/>
      <w:r>
        <w:rPr>
          <w:rFonts w:hint="eastAsia"/>
        </w:rPr>
        <w:t>静态恶意软件检测</w:t>
      </w:r>
      <w:r w:rsidR="00C3166F">
        <w:rPr>
          <w:rFonts w:hint="eastAsia"/>
        </w:rPr>
        <w:t>(</w:t>
      </w:r>
      <w:r w:rsidR="00C3166F" w:rsidRPr="00C3166F">
        <w:t xml:space="preserve">Static </w:t>
      </w:r>
      <w:r w:rsidR="004C5F3D">
        <w:t>M</w:t>
      </w:r>
      <w:r w:rsidR="00C3166F" w:rsidRPr="00C3166F">
        <w:t xml:space="preserve">alware </w:t>
      </w:r>
      <w:r w:rsidR="004C5F3D">
        <w:t>D</w:t>
      </w:r>
      <w:r w:rsidR="00C3166F" w:rsidRPr="00C3166F">
        <w:t>etection</w:t>
      </w:r>
      <w:r w:rsidR="00C3166F">
        <w:t>)</w:t>
      </w:r>
      <w:bookmarkEnd w:id="51"/>
    </w:p>
    <w:p w:rsidR="00535AF9" w:rsidRDefault="00967D63" w:rsidP="00695159">
      <w:pPr>
        <w:ind w:firstLine="480"/>
      </w:pPr>
      <w:r w:rsidRPr="00967D63">
        <w:rPr>
          <w:rFonts w:hint="eastAsia"/>
        </w:rPr>
        <w:t>静态检测其实就是对软件的代码的分析。它并不会实际运行恶意软件，其主要通过分析恶意软件的字节码，指令等。如果可获得程序的源代码，静态分析的效果会较好，然而</w:t>
      </w:r>
      <w:r w:rsidRPr="00967D63">
        <w:rPr>
          <w:rFonts w:hint="eastAsia"/>
        </w:rPr>
        <w:lastRenderedPageBreak/>
        <w:t>这对很多的恶意软件来说是不可行的。而且即使在知道恶意软件的源代码的情况下，代码混淆技术所带来的代码执行的不确定性，也给分析带来了挑战。而且部分恶意软件的代码调用或指令执行只有在动态的情况下才会体现</w:t>
      </w:r>
      <w:r w:rsidR="00FC2CC4" w:rsidRPr="00FC2CC4">
        <w:rPr>
          <w:rFonts w:hint="eastAsia"/>
          <w:vertAlign w:val="superscript"/>
        </w:rPr>
        <w:t>[</w:t>
      </w:r>
      <w:r w:rsidR="00FC2CC4" w:rsidRPr="00FC2CC4">
        <w:rPr>
          <w:vertAlign w:val="superscript"/>
        </w:rPr>
        <w:t>5]</w:t>
      </w:r>
      <w:r w:rsidRPr="00967D63">
        <w:rPr>
          <w:rFonts w:hint="eastAsia"/>
        </w:rPr>
        <w:t>。静态的恶意软件检测方法并不实际运行软件，因此难应对加壳、变形及多态等技术。同时相关的恶</w:t>
      </w:r>
      <w:r w:rsidR="00BA3CA2" w:rsidRPr="00BA3CA2">
        <w:rPr>
          <w:rFonts w:hint="eastAsia"/>
        </w:rPr>
        <w:t>意行为并没有真实展现，通过静态检测，不一定能确保软件行为的安全性</w:t>
      </w:r>
      <w:r w:rsidR="003168C1" w:rsidRPr="003168C1">
        <w:rPr>
          <w:rFonts w:hint="eastAsia"/>
          <w:vertAlign w:val="superscript"/>
        </w:rPr>
        <w:t>[</w:t>
      </w:r>
      <w:r w:rsidR="003168C1" w:rsidRPr="003168C1">
        <w:rPr>
          <w:vertAlign w:val="superscript"/>
        </w:rPr>
        <w:t>15]</w:t>
      </w:r>
      <w:r w:rsidR="00BA3CA2" w:rsidRPr="00BA3CA2">
        <w:rPr>
          <w:rFonts w:hint="eastAsia"/>
        </w:rPr>
        <w:t>。</w:t>
      </w:r>
    </w:p>
    <w:p w:rsidR="00535AF9" w:rsidRDefault="00BA3CA2" w:rsidP="00695159">
      <w:pPr>
        <w:ind w:firstLine="480"/>
      </w:pPr>
      <w:r w:rsidRPr="00BA3CA2">
        <w:rPr>
          <w:rFonts w:hint="eastAsia"/>
        </w:rPr>
        <w:t>最常见的就是基于</w:t>
      </w:r>
      <w:r w:rsidRPr="00BA3CA2">
        <w:rPr>
          <w:rFonts w:hint="eastAsia"/>
        </w:rPr>
        <w:t>PE</w:t>
      </w:r>
      <w:r w:rsidRPr="00BA3CA2">
        <w:rPr>
          <w:rFonts w:hint="eastAsia"/>
        </w:rPr>
        <w:t>文件的分析。</w:t>
      </w:r>
      <w:r w:rsidRPr="00BA3CA2">
        <w:rPr>
          <w:rFonts w:hint="eastAsia"/>
        </w:rPr>
        <w:t>2004</w:t>
      </w:r>
      <w:r w:rsidRPr="00BA3CA2">
        <w:rPr>
          <w:rFonts w:hint="eastAsia"/>
        </w:rPr>
        <w:t>年</w:t>
      </w:r>
      <w:r w:rsidRPr="00BA3CA2">
        <w:rPr>
          <w:rFonts w:hint="eastAsia"/>
        </w:rPr>
        <w:t>A.H.Sung</w:t>
      </w:r>
      <w:r w:rsidRPr="00BA3CA2">
        <w:rPr>
          <w:rFonts w:hint="eastAsia"/>
        </w:rPr>
        <w:t>等提出了应对代码混淆技术的恶意软件检测，使用</w:t>
      </w:r>
      <w:r w:rsidRPr="00BA3CA2">
        <w:rPr>
          <w:rFonts w:hint="eastAsia"/>
        </w:rPr>
        <w:t>PE</w:t>
      </w:r>
      <w:r w:rsidRPr="00BA3CA2">
        <w:rPr>
          <w:rFonts w:hint="eastAsia"/>
        </w:rPr>
        <w:t>中的</w:t>
      </w:r>
      <w:r w:rsidRPr="00BA3CA2">
        <w:rPr>
          <w:rFonts w:hint="eastAsia"/>
        </w:rPr>
        <w:t>Windows API</w:t>
      </w:r>
      <w:r w:rsidRPr="00BA3CA2">
        <w:rPr>
          <w:rFonts w:hint="eastAsia"/>
        </w:rPr>
        <w:t>作为特征进行检测，改善了原有恶意软件的检测方法</w:t>
      </w:r>
      <w:r w:rsidR="00335F6A" w:rsidRPr="000211DF">
        <w:rPr>
          <w:rFonts w:hint="eastAsia"/>
          <w:vertAlign w:val="superscript"/>
        </w:rPr>
        <w:t>[</w:t>
      </w:r>
      <w:r w:rsidR="00335F6A" w:rsidRPr="000211DF">
        <w:rPr>
          <w:vertAlign w:val="superscript"/>
        </w:rPr>
        <w:t>16]</w:t>
      </w:r>
      <w:r w:rsidR="00335F6A">
        <w:rPr>
          <w:rFonts w:hint="eastAsia"/>
        </w:rPr>
        <w:t>。</w:t>
      </w:r>
      <w:r w:rsidRPr="00BA3CA2">
        <w:rPr>
          <w:rFonts w:hint="eastAsia"/>
        </w:rPr>
        <w:t>他们使用了导入地址表来发现</w:t>
      </w:r>
      <w:r w:rsidRPr="00BA3CA2">
        <w:rPr>
          <w:rFonts w:hint="eastAsia"/>
        </w:rPr>
        <w:t>Windows API</w:t>
      </w:r>
      <w:r w:rsidRPr="00BA3CA2">
        <w:rPr>
          <w:rFonts w:hint="eastAsia"/>
        </w:rPr>
        <w:t>调用。</w:t>
      </w:r>
      <w:r w:rsidRPr="00BA3CA2">
        <w:rPr>
          <w:rFonts w:hint="eastAsia"/>
        </w:rPr>
        <w:t>K.Rozinov</w:t>
      </w:r>
      <w:r w:rsidRPr="00BA3CA2">
        <w:rPr>
          <w:rFonts w:hint="eastAsia"/>
        </w:rPr>
        <w:t>也使用了类似的方法进行研究。还有比较经典的</w:t>
      </w:r>
      <w:r w:rsidRPr="00BA3CA2">
        <w:rPr>
          <w:rFonts w:hint="eastAsia"/>
        </w:rPr>
        <w:t>n-gram</w:t>
      </w:r>
      <w:r w:rsidRPr="00BA3CA2">
        <w:rPr>
          <w:rFonts w:hint="eastAsia"/>
        </w:rPr>
        <w:t>方法，己经在基于文本的恶意软件检测中得到应用，但是并没有有效的检测出所有类型的恶意代码</w:t>
      </w:r>
      <w:r w:rsidR="00DE7331" w:rsidRPr="000211DF">
        <w:rPr>
          <w:rFonts w:hint="eastAsia"/>
          <w:vertAlign w:val="superscript"/>
        </w:rPr>
        <w:t>[</w:t>
      </w:r>
      <w:r w:rsidR="00DE7331" w:rsidRPr="000211DF">
        <w:rPr>
          <w:vertAlign w:val="superscript"/>
        </w:rPr>
        <w:t>12]</w:t>
      </w:r>
      <w:r w:rsidRPr="00BA3CA2">
        <w:rPr>
          <w:rFonts w:hint="eastAsia"/>
        </w:rPr>
        <w:t>。</w:t>
      </w:r>
    </w:p>
    <w:p w:rsidR="00535AF9" w:rsidRDefault="00BA3CA2" w:rsidP="00695159">
      <w:pPr>
        <w:ind w:firstLine="480"/>
      </w:pPr>
      <w:r w:rsidRPr="00BA3CA2">
        <w:rPr>
          <w:rFonts w:hint="eastAsia"/>
        </w:rPr>
        <w:t>国内也有很多关于</w:t>
      </w:r>
      <w:r w:rsidRPr="00BA3CA2">
        <w:rPr>
          <w:rFonts w:hint="eastAsia"/>
        </w:rPr>
        <w:t>PE</w:t>
      </w:r>
      <w:r w:rsidRPr="00BA3CA2">
        <w:rPr>
          <w:rFonts w:hint="eastAsia"/>
        </w:rPr>
        <w:t>文件恶意软件检测的研究，白等人结合数据挖掘的方法，很好地区分了恶意软件及非恶意软件，取得了</w:t>
      </w:r>
      <w:r w:rsidRPr="00BA3CA2">
        <w:rPr>
          <w:rFonts w:hint="eastAsia"/>
        </w:rPr>
        <w:t>99.1%</w:t>
      </w:r>
      <w:r w:rsidRPr="00BA3CA2">
        <w:rPr>
          <w:rFonts w:hint="eastAsia"/>
        </w:rPr>
        <w:t>的检测率</w:t>
      </w:r>
      <w:r w:rsidR="00591129" w:rsidRPr="000211DF">
        <w:rPr>
          <w:rFonts w:hint="eastAsia"/>
          <w:vertAlign w:val="superscript"/>
        </w:rPr>
        <w:t>[</w:t>
      </w:r>
      <w:r w:rsidR="00591129" w:rsidRPr="000211DF">
        <w:rPr>
          <w:vertAlign w:val="superscript"/>
        </w:rPr>
        <w:t>17]</w:t>
      </w:r>
      <w:r w:rsidRPr="00BA3CA2">
        <w:rPr>
          <w:rFonts w:hint="eastAsia"/>
        </w:rPr>
        <w:t>。付文等人考虑到了恶意的</w:t>
      </w:r>
      <w:r w:rsidRPr="00BA3CA2">
        <w:rPr>
          <w:rFonts w:hint="eastAsia"/>
        </w:rPr>
        <w:t>API</w:t>
      </w:r>
      <w:r w:rsidRPr="00BA3CA2">
        <w:rPr>
          <w:rFonts w:hint="eastAsia"/>
        </w:rPr>
        <w:t>调用，对病毒变体具有较好的检测效果</w:t>
      </w:r>
      <w:r w:rsidR="00591129" w:rsidRPr="000211DF">
        <w:rPr>
          <w:rFonts w:hint="eastAsia"/>
          <w:vertAlign w:val="superscript"/>
        </w:rPr>
        <w:t>[</w:t>
      </w:r>
      <w:r w:rsidR="00591129" w:rsidRPr="000211DF">
        <w:rPr>
          <w:vertAlign w:val="superscript"/>
        </w:rPr>
        <w:t>18]</w:t>
      </w:r>
      <w:r w:rsidRPr="00BA3CA2">
        <w:rPr>
          <w:rFonts w:hint="eastAsia"/>
        </w:rPr>
        <w:t>。白等使用了</w:t>
      </w:r>
      <w:r w:rsidRPr="00BA3CA2">
        <w:rPr>
          <w:rFonts w:hint="eastAsia"/>
        </w:rPr>
        <w:t>API</w:t>
      </w:r>
      <w:r w:rsidRPr="00BA3CA2">
        <w:rPr>
          <w:rFonts w:hint="eastAsia"/>
        </w:rPr>
        <w:t>调用图来提取</w:t>
      </w:r>
      <w:r w:rsidRPr="00BA3CA2">
        <w:rPr>
          <w:rFonts w:hint="eastAsia"/>
        </w:rPr>
        <w:t>API</w:t>
      </w:r>
      <w:r w:rsidRPr="00BA3CA2">
        <w:rPr>
          <w:rFonts w:hint="eastAsia"/>
        </w:rPr>
        <w:t>调用图对恶意软件进行检测也是一种重要的恶意软件检测方法</w:t>
      </w:r>
      <w:r w:rsidR="00591129" w:rsidRPr="000211DF">
        <w:rPr>
          <w:rFonts w:hint="eastAsia"/>
          <w:vertAlign w:val="superscript"/>
        </w:rPr>
        <w:t>[</w:t>
      </w:r>
      <w:r w:rsidR="00591129" w:rsidRPr="000211DF">
        <w:rPr>
          <w:vertAlign w:val="superscript"/>
        </w:rPr>
        <w:t>19]</w:t>
      </w:r>
      <w:r w:rsidRPr="00BA3CA2">
        <w:rPr>
          <w:rFonts w:hint="eastAsia"/>
        </w:rPr>
        <w:t>。</w:t>
      </w:r>
    </w:p>
    <w:p w:rsidR="00695159" w:rsidRPr="00695159" w:rsidRDefault="00BA3CA2" w:rsidP="00695159">
      <w:pPr>
        <w:ind w:firstLine="480"/>
      </w:pPr>
      <w:r w:rsidRPr="00BA3CA2">
        <w:rPr>
          <w:rFonts w:hint="eastAsia"/>
        </w:rPr>
        <w:t>静态检测的方法对基于特征码的检测方法有一定的改进，对变体病毒也有较好的检测效果。然而静态的检测方法并不会真正的运行恶意软件，这样恶意软件就有了可乘之机。</w:t>
      </w:r>
    </w:p>
    <w:p w:rsidR="00B46458" w:rsidRDefault="00B46458" w:rsidP="00B46458">
      <w:pPr>
        <w:pStyle w:val="3"/>
      </w:pPr>
      <w:bookmarkStart w:id="52" w:name="_Toc107277760"/>
      <w:r>
        <w:rPr>
          <w:rFonts w:hint="eastAsia"/>
        </w:rPr>
        <w:t>动态恶意软件检测</w:t>
      </w:r>
      <w:r w:rsidR="001F42B6">
        <w:t>(</w:t>
      </w:r>
      <w:r w:rsidR="001F42B6" w:rsidRPr="001F42B6">
        <w:t>Dynamic Malware Detection</w:t>
      </w:r>
      <w:r w:rsidR="001F42B6">
        <w:t>)</w:t>
      </w:r>
      <w:bookmarkEnd w:id="52"/>
    </w:p>
    <w:p w:rsidR="003153CC" w:rsidRDefault="003153CC" w:rsidP="003153CC">
      <w:pPr>
        <w:ind w:firstLine="480"/>
      </w:pPr>
      <w:r w:rsidRPr="003153CC">
        <w:rPr>
          <w:rFonts w:hint="eastAsia"/>
        </w:rPr>
        <w:t>动态的恶意软件检测方法，通过实际运行恶意软件，在运行的过程中捕捉到其行为，以其行为作为分析的资料。因此动态的检测方法，需要实际的执行软件，从软件执行产生的行为来获得分析的元素。分析一个程序在被执行的过程中的动作称之为动态分析</w:t>
      </w:r>
      <w:r w:rsidR="006163C2" w:rsidRPr="000211DF">
        <w:rPr>
          <w:rFonts w:hint="eastAsia"/>
          <w:vertAlign w:val="superscript"/>
        </w:rPr>
        <w:t>[</w:t>
      </w:r>
      <w:r w:rsidR="006163C2" w:rsidRPr="000211DF">
        <w:rPr>
          <w:vertAlign w:val="superscript"/>
        </w:rPr>
        <w:t>5]</w:t>
      </w:r>
      <w:r w:rsidRPr="003153CC">
        <w:rPr>
          <w:rFonts w:hint="eastAsia"/>
        </w:rPr>
        <w:t>。无论一个恶意软件的制作者使用怎样的技术来混淆和掩藏恶意程序的代码，恶意代码的行为都是无法掩饰的。对于一个恶意软件来说，它的变体的功能基本上都是没有改变的</w:t>
      </w:r>
      <w:r w:rsidR="006163C2" w:rsidRPr="000211DF">
        <w:rPr>
          <w:rFonts w:hint="eastAsia"/>
          <w:vertAlign w:val="superscript"/>
        </w:rPr>
        <w:t>[</w:t>
      </w:r>
      <w:r w:rsidR="006163C2" w:rsidRPr="000211DF">
        <w:rPr>
          <w:vertAlign w:val="superscript"/>
        </w:rPr>
        <w:t>20]</w:t>
      </w:r>
      <w:r w:rsidRPr="003153CC">
        <w:rPr>
          <w:rFonts w:hint="eastAsia"/>
        </w:rPr>
        <w:t>。行为可更加真实的反应一个程序的意图。而在</w:t>
      </w:r>
      <w:r w:rsidRPr="003153CC">
        <w:rPr>
          <w:rFonts w:hint="eastAsia"/>
        </w:rPr>
        <w:t>Windows</w:t>
      </w:r>
      <w:r w:rsidRPr="003153CC">
        <w:rPr>
          <w:rFonts w:hint="eastAsia"/>
        </w:rPr>
        <w:t>平台之下，很多的行为都是通过调用系统带的</w:t>
      </w:r>
      <w:r w:rsidRPr="003153CC">
        <w:rPr>
          <w:rFonts w:hint="eastAsia"/>
        </w:rPr>
        <w:t>API</w:t>
      </w:r>
      <w:r w:rsidRPr="003153CC">
        <w:rPr>
          <w:rFonts w:hint="eastAsia"/>
        </w:rPr>
        <w:t>来完成的。使用</w:t>
      </w:r>
      <w:r w:rsidRPr="003153CC">
        <w:rPr>
          <w:rFonts w:hint="eastAsia"/>
        </w:rPr>
        <w:t>API</w:t>
      </w:r>
      <w:r w:rsidRPr="003153CC">
        <w:rPr>
          <w:rFonts w:hint="eastAsia"/>
        </w:rPr>
        <w:t>作动态的分析因素成为了信息安全领域的一个研究热点。</w:t>
      </w:r>
    </w:p>
    <w:p w:rsidR="008C3670" w:rsidRDefault="003153CC" w:rsidP="003153CC">
      <w:pPr>
        <w:ind w:firstLine="480"/>
      </w:pPr>
      <w:r w:rsidRPr="003153CC">
        <w:rPr>
          <w:rFonts w:hint="eastAsia"/>
        </w:rPr>
        <w:t>国内韩等人使用</w:t>
      </w:r>
      <w:r w:rsidRPr="003153CC">
        <w:rPr>
          <w:rFonts w:hint="eastAsia"/>
        </w:rPr>
        <w:t>APIOVERRIDE</w:t>
      </w:r>
      <w:r w:rsidRPr="003153CC">
        <w:rPr>
          <w:rFonts w:hint="eastAsia"/>
        </w:rPr>
        <w:t>工具对软件的</w:t>
      </w:r>
      <w:r w:rsidRPr="003153CC">
        <w:rPr>
          <w:rFonts w:hint="eastAsia"/>
        </w:rPr>
        <w:t>Windows API</w:t>
      </w:r>
      <w:r w:rsidRPr="003153CC">
        <w:rPr>
          <w:rFonts w:hint="eastAsia"/>
        </w:rPr>
        <w:t>调用进行了监测，使用了</w:t>
      </w:r>
      <w:r w:rsidRPr="003153CC">
        <w:rPr>
          <w:rFonts w:hint="eastAsia"/>
        </w:rPr>
        <w:t>450</w:t>
      </w:r>
      <w:r w:rsidRPr="003153CC">
        <w:rPr>
          <w:rFonts w:hint="eastAsia"/>
        </w:rPr>
        <w:t>个非恶意软件和</w:t>
      </w:r>
      <w:r w:rsidRPr="003153CC">
        <w:rPr>
          <w:rFonts w:hint="eastAsia"/>
        </w:rPr>
        <w:t>950</w:t>
      </w:r>
      <w:r w:rsidRPr="003153CC">
        <w:rPr>
          <w:rFonts w:hint="eastAsia"/>
        </w:rPr>
        <w:t>个恶意软件样本进行分析。采用信息增益作为特征提取的方法，提取了</w:t>
      </w:r>
      <w:r w:rsidRPr="003153CC">
        <w:rPr>
          <w:rFonts w:hint="eastAsia"/>
        </w:rPr>
        <w:t>APL</w:t>
      </w:r>
      <w:r w:rsidRPr="003153CC">
        <w:rPr>
          <w:rFonts w:hint="eastAsia"/>
        </w:rPr>
        <w:t>参数和</w:t>
      </w:r>
      <w:r w:rsidRPr="003153CC">
        <w:rPr>
          <w:rFonts w:hint="eastAsia"/>
        </w:rPr>
        <w:t>API</w:t>
      </w:r>
      <w:r w:rsidRPr="003153CC">
        <w:rPr>
          <w:rFonts w:hint="eastAsia"/>
        </w:rPr>
        <w:t>参数组合</w:t>
      </w:r>
      <w:r w:rsidRPr="003153CC">
        <w:rPr>
          <w:rFonts w:hint="eastAsia"/>
        </w:rPr>
        <w:t>H</w:t>
      </w:r>
      <w:r w:rsidRPr="003153CC">
        <w:rPr>
          <w:rFonts w:hint="eastAsia"/>
        </w:rPr>
        <w:t>组特征，使用</w:t>
      </w:r>
      <w:r w:rsidRPr="003153CC">
        <w:rPr>
          <w:rFonts w:hint="eastAsia"/>
        </w:rPr>
        <w:t>eka</w:t>
      </w:r>
      <w:r w:rsidRPr="003153CC">
        <w:rPr>
          <w:rFonts w:hint="eastAsia"/>
        </w:rPr>
        <w:t>分类器进行分类，取得了</w:t>
      </w:r>
      <w:r w:rsidRPr="003153CC">
        <w:rPr>
          <w:rFonts w:hint="eastAsia"/>
        </w:rPr>
        <w:t>90%</w:t>
      </w:r>
      <w:r w:rsidRPr="003153CC">
        <w:rPr>
          <w:rFonts w:hint="eastAsia"/>
        </w:rPr>
        <w:t>以上的分类准确率</w:t>
      </w:r>
      <w:r w:rsidR="006163C2" w:rsidRPr="000211DF">
        <w:rPr>
          <w:rFonts w:hint="eastAsia"/>
          <w:vertAlign w:val="superscript"/>
        </w:rPr>
        <w:t>[</w:t>
      </w:r>
      <w:r w:rsidR="006163C2" w:rsidRPr="000211DF">
        <w:rPr>
          <w:vertAlign w:val="superscript"/>
        </w:rPr>
        <w:t>21]</w:t>
      </w:r>
      <w:r w:rsidRPr="003153CC">
        <w:rPr>
          <w:rFonts w:hint="eastAsia"/>
        </w:rPr>
        <w:t>。王等人分析程序</w:t>
      </w:r>
      <w:r w:rsidRPr="003153CC">
        <w:rPr>
          <w:rFonts w:hint="eastAsia"/>
        </w:rPr>
        <w:t>PE</w:t>
      </w:r>
      <w:r w:rsidRPr="003153CC">
        <w:rPr>
          <w:rFonts w:hint="eastAsia"/>
        </w:rPr>
        <w:t>文件调用的</w:t>
      </w:r>
      <w:r w:rsidRPr="003153CC">
        <w:rPr>
          <w:rFonts w:hint="eastAsia"/>
        </w:rPr>
        <w:t>API</w:t>
      </w:r>
      <w:r w:rsidRPr="003153CC">
        <w:rPr>
          <w:rFonts w:hint="eastAsia"/>
        </w:rPr>
        <w:t>，在特征选取时对信息增益进行了改进，将每个日志文件中</w:t>
      </w:r>
      <w:r w:rsidRPr="003153CC">
        <w:rPr>
          <w:rFonts w:hint="eastAsia"/>
        </w:rPr>
        <w:t>API</w:t>
      </w:r>
      <w:r w:rsidRPr="003153CC">
        <w:rPr>
          <w:rFonts w:hint="eastAsia"/>
        </w:rPr>
        <w:t>出现的频率加考虑。提取特征之后使用多种方法进行分类，其中随机森林分类方法使得检测率达到了</w:t>
      </w:r>
      <w:r w:rsidRPr="003153CC">
        <w:rPr>
          <w:rFonts w:hint="eastAsia"/>
        </w:rPr>
        <w:t>96%</w:t>
      </w:r>
      <w:r w:rsidRPr="003153CC">
        <w:rPr>
          <w:rFonts w:hint="eastAsia"/>
        </w:rPr>
        <w:t>上</w:t>
      </w:r>
      <w:r w:rsidR="006163C2" w:rsidRPr="000211DF">
        <w:rPr>
          <w:rFonts w:hint="eastAsia"/>
          <w:vertAlign w:val="superscript"/>
        </w:rPr>
        <w:t>[</w:t>
      </w:r>
      <w:r w:rsidR="006163C2" w:rsidRPr="000211DF">
        <w:rPr>
          <w:vertAlign w:val="superscript"/>
        </w:rPr>
        <w:t>22]</w:t>
      </w:r>
      <w:r w:rsidRPr="003153CC">
        <w:rPr>
          <w:rFonts w:hint="eastAsia"/>
        </w:rPr>
        <w:t>。白等人使用</w:t>
      </w:r>
      <w:r w:rsidRPr="003153CC">
        <w:rPr>
          <w:rFonts w:hint="eastAsia"/>
        </w:rPr>
        <w:t>Native API</w:t>
      </w:r>
      <w:r w:rsidRPr="003153CC">
        <w:rPr>
          <w:rFonts w:hint="eastAsia"/>
        </w:rPr>
        <w:t>的调用频率，结合数据挖掘得到了</w:t>
      </w:r>
      <w:r w:rsidRPr="003153CC">
        <w:rPr>
          <w:rFonts w:hint="eastAsia"/>
        </w:rPr>
        <w:t>96%</w:t>
      </w:r>
      <w:r w:rsidRPr="003153CC">
        <w:rPr>
          <w:rFonts w:hint="eastAsia"/>
        </w:rPr>
        <w:t>上的检测率</w:t>
      </w:r>
      <w:r w:rsidR="006163C2" w:rsidRPr="000211DF">
        <w:rPr>
          <w:rFonts w:hint="eastAsia"/>
          <w:vertAlign w:val="superscript"/>
        </w:rPr>
        <w:t>[</w:t>
      </w:r>
      <w:r w:rsidR="006163C2" w:rsidRPr="000211DF">
        <w:rPr>
          <w:vertAlign w:val="superscript"/>
        </w:rPr>
        <w:t>15]</w:t>
      </w:r>
      <w:r w:rsidRPr="003153CC">
        <w:rPr>
          <w:rFonts w:hint="eastAsia"/>
        </w:rPr>
        <w:t>。</w:t>
      </w:r>
    </w:p>
    <w:p w:rsidR="003153CC" w:rsidRPr="003153CC" w:rsidRDefault="003153CC" w:rsidP="003153CC">
      <w:pPr>
        <w:ind w:firstLine="480"/>
      </w:pPr>
      <w:r w:rsidRPr="003153CC">
        <w:rPr>
          <w:rFonts w:hint="eastAsia"/>
        </w:rPr>
        <w:t>国外动态检测到的方式较多，最开始的使用</w:t>
      </w:r>
      <w:r w:rsidRPr="003153CC">
        <w:rPr>
          <w:rFonts w:hint="eastAsia"/>
        </w:rPr>
        <w:t>API</w:t>
      </w:r>
      <w:r w:rsidRPr="003153CC">
        <w:rPr>
          <w:rFonts w:hint="eastAsia"/>
        </w:rPr>
        <w:t>调用的频率进行特征的选择，例如文</w:t>
      </w:r>
      <w:r w:rsidRPr="003153CC">
        <w:rPr>
          <w:rFonts w:hint="eastAsia"/>
        </w:rPr>
        <w:lastRenderedPageBreak/>
        <w:t>献</w:t>
      </w:r>
      <w:r w:rsidR="006163C2">
        <w:t>23</w:t>
      </w:r>
      <w:r w:rsidRPr="003153CC">
        <w:rPr>
          <w:rFonts w:hint="eastAsia"/>
        </w:rPr>
        <w:t>也达到了</w:t>
      </w:r>
      <w:r w:rsidRPr="003153CC">
        <w:rPr>
          <w:rFonts w:hint="eastAsia"/>
        </w:rPr>
        <w:t>90%</w:t>
      </w:r>
      <w:r w:rsidRPr="003153CC">
        <w:rPr>
          <w:rFonts w:hint="eastAsia"/>
        </w:rPr>
        <w:t>上的准确率</w:t>
      </w:r>
      <w:r w:rsidR="006163C2" w:rsidRPr="000211DF">
        <w:rPr>
          <w:rFonts w:hint="eastAsia"/>
          <w:vertAlign w:val="superscript"/>
        </w:rPr>
        <w:t>[</w:t>
      </w:r>
      <w:r w:rsidR="006163C2" w:rsidRPr="000211DF">
        <w:rPr>
          <w:vertAlign w:val="superscript"/>
        </w:rPr>
        <w:t>23]</w:t>
      </w:r>
      <w:r w:rsidRPr="003153CC">
        <w:rPr>
          <w:rFonts w:hint="eastAsia"/>
        </w:rPr>
        <w:t>。后续的研究对算法进行了改进，效果也得到了提高。</w:t>
      </w:r>
      <w:r w:rsidRPr="003153CC">
        <w:rPr>
          <w:rFonts w:hint="eastAsia"/>
        </w:rPr>
        <w:t>Dolly</w:t>
      </w:r>
      <w:r w:rsidRPr="003153CC">
        <w:rPr>
          <w:rFonts w:hint="eastAsia"/>
        </w:rPr>
        <w:t>等对使用</w:t>
      </w:r>
      <w:r w:rsidRPr="003153CC">
        <w:rPr>
          <w:rFonts w:hint="eastAsia"/>
        </w:rPr>
        <w:t>Fisher</w:t>
      </w:r>
      <w:r w:rsidRPr="003153CC">
        <w:rPr>
          <w:rFonts w:hint="eastAsia"/>
        </w:rPr>
        <w:t>得分进行特征选取，使用</w:t>
      </w:r>
      <w:r w:rsidRPr="003153CC">
        <w:rPr>
          <w:rFonts w:hint="eastAsia"/>
        </w:rPr>
        <w:t>SVM</w:t>
      </w:r>
      <w:r w:rsidRPr="003153CC">
        <w:rPr>
          <w:rFonts w:hint="eastAsia"/>
        </w:rPr>
        <w:t>分类取得了最佳的准确率，高达</w:t>
      </w:r>
      <w:r w:rsidRPr="003153CC">
        <w:rPr>
          <w:rFonts w:hint="eastAsia"/>
        </w:rPr>
        <w:t>98%</w:t>
      </w:r>
      <w:r w:rsidR="006163C2" w:rsidRPr="000211DF">
        <w:rPr>
          <w:vertAlign w:val="superscript"/>
        </w:rPr>
        <w:t>[24]</w:t>
      </w:r>
      <w:r w:rsidRPr="003153CC">
        <w:rPr>
          <w:rFonts w:hint="eastAsia"/>
        </w:rPr>
        <w:t>。</w:t>
      </w:r>
      <w:r w:rsidRPr="003153CC">
        <w:rPr>
          <w:rFonts w:hint="eastAsia"/>
        </w:rPr>
        <w:t>G.Ganesh Sundarkumar</w:t>
      </w:r>
      <w:r w:rsidRPr="003153CC">
        <w:rPr>
          <w:rFonts w:hint="eastAsia"/>
        </w:rPr>
        <w:t>等使用</w:t>
      </w:r>
      <w:r w:rsidRPr="003153CC">
        <w:rPr>
          <w:rFonts w:hint="eastAsia"/>
        </w:rPr>
        <w:t>LDA</w:t>
      </w:r>
      <w:r w:rsidRPr="003153CC">
        <w:rPr>
          <w:rFonts w:hint="eastAsia"/>
        </w:rPr>
        <w:t>结合文档频率对特征进行提取，</w:t>
      </w:r>
      <w:r w:rsidR="004F1730" w:rsidRPr="004F1730">
        <w:rPr>
          <w:rFonts w:hint="eastAsia"/>
        </w:rPr>
        <w:t>使用两个数据集进行实验，只选用了几个特征进行分类，其准确率相对于前面两种方法有所降低，不过依然保持在</w:t>
      </w:r>
      <w:r w:rsidR="004F1730" w:rsidRPr="004F1730">
        <w:rPr>
          <w:rFonts w:hint="eastAsia"/>
        </w:rPr>
        <w:t>80%</w:t>
      </w:r>
      <w:r w:rsidR="004F1730" w:rsidRPr="004F1730">
        <w:rPr>
          <w:rFonts w:hint="eastAsia"/>
        </w:rPr>
        <w:t>以上</w:t>
      </w:r>
      <w:r w:rsidR="00A069B5" w:rsidRPr="000211DF">
        <w:rPr>
          <w:rFonts w:hint="eastAsia"/>
          <w:vertAlign w:val="superscript"/>
        </w:rPr>
        <w:t>[</w:t>
      </w:r>
      <w:r w:rsidR="00A069B5" w:rsidRPr="000211DF">
        <w:rPr>
          <w:vertAlign w:val="superscript"/>
        </w:rPr>
        <w:t>25]</w:t>
      </w:r>
      <w:r w:rsidR="004F1730" w:rsidRPr="004F1730">
        <w:rPr>
          <w:rFonts w:hint="eastAsia"/>
        </w:rPr>
        <w:t>。</w:t>
      </w:r>
    </w:p>
    <w:p w:rsidR="0058724D" w:rsidRDefault="003B382F" w:rsidP="00AE389B">
      <w:pPr>
        <w:pStyle w:val="2"/>
        <w:spacing w:before="156" w:after="156"/>
      </w:pPr>
      <w:bookmarkStart w:id="53" w:name="_Toc573712012"/>
      <w:bookmarkStart w:id="54" w:name="_Toc222328000"/>
      <w:bookmarkStart w:id="55" w:name="_Toc107277381"/>
      <w:bookmarkStart w:id="56" w:name="_Toc107277723"/>
      <w:bookmarkStart w:id="57" w:name="_Toc107277761"/>
      <w:bookmarkStart w:id="58" w:name="_Toc107277983"/>
      <w:bookmarkStart w:id="59" w:name="_Toc107291378"/>
      <w:r w:rsidRPr="00905398">
        <w:t>论文组织结构</w:t>
      </w:r>
      <w:r w:rsidRPr="00905398">
        <w:t>(The Organizational Structure of the Thesis)</w:t>
      </w:r>
      <w:bookmarkEnd w:id="53"/>
      <w:bookmarkEnd w:id="54"/>
      <w:bookmarkEnd w:id="55"/>
      <w:bookmarkEnd w:id="56"/>
      <w:bookmarkEnd w:id="57"/>
      <w:bookmarkEnd w:id="58"/>
      <w:bookmarkEnd w:id="59"/>
    </w:p>
    <w:p w:rsidR="0083399D" w:rsidRDefault="0083399D" w:rsidP="0083399D">
      <w:pPr>
        <w:ind w:firstLine="480"/>
      </w:pPr>
      <w:r>
        <w:rPr>
          <w:rFonts w:hint="eastAsia"/>
        </w:rPr>
        <w:t>本文的主要研究目的在于：通过对恶意软件行为的分析，实现恶意软件的检测。</w:t>
      </w:r>
    </w:p>
    <w:p w:rsidR="0083399D" w:rsidRDefault="0083399D" w:rsidP="0083399D">
      <w:pPr>
        <w:ind w:firstLine="480"/>
      </w:pPr>
      <w:r>
        <w:rPr>
          <w:rFonts w:hint="eastAsia"/>
        </w:rPr>
        <w:t>所以本文的主要研究内容如下：</w:t>
      </w:r>
    </w:p>
    <w:p w:rsidR="0083399D" w:rsidRDefault="0083399D" w:rsidP="0083399D">
      <w:pPr>
        <w:ind w:firstLine="480"/>
      </w:pPr>
      <w:r>
        <w:rPr>
          <w:rFonts w:hint="eastAsia"/>
        </w:rPr>
        <w:t>(1)</w:t>
      </w:r>
      <w:r>
        <w:rPr>
          <w:rFonts w:hint="eastAsia"/>
        </w:rPr>
        <w:t>通过国内外恶意软件分享网站及论坛，收集恶意软件样本。</w:t>
      </w:r>
    </w:p>
    <w:p w:rsidR="0083399D" w:rsidRDefault="0083399D" w:rsidP="0083399D">
      <w:pPr>
        <w:ind w:firstLine="480"/>
      </w:pPr>
      <w:r>
        <w:rPr>
          <w:rFonts w:hint="eastAsia"/>
        </w:rPr>
        <w:t>(2)</w:t>
      </w:r>
      <w:r>
        <w:rPr>
          <w:rFonts w:hint="eastAsia"/>
        </w:rPr>
        <w:t>在虚拟机中，运行收集到的恶意软件样本，收集恶意软件</w:t>
      </w:r>
      <w:r>
        <w:rPr>
          <w:rFonts w:hint="eastAsia"/>
        </w:rPr>
        <w:t>API</w:t>
      </w:r>
      <w:r>
        <w:rPr>
          <w:rFonts w:hint="eastAsia"/>
        </w:rPr>
        <w:t>调用日志。日志文件作为分析对象，将恶意软件动态行为分析转换为对文本的分析。</w:t>
      </w:r>
    </w:p>
    <w:p w:rsidR="00ED6372" w:rsidRDefault="00ED6372" w:rsidP="0083399D">
      <w:pPr>
        <w:ind w:firstLine="480"/>
      </w:pPr>
      <w:r>
        <w:rPr>
          <w:rFonts w:hint="eastAsia"/>
        </w:rPr>
        <w:t>注：实际上</w:t>
      </w:r>
      <w:r w:rsidR="00C3183A">
        <w:rPr>
          <w:rFonts w:hint="eastAsia"/>
        </w:rPr>
        <w:t>我通过“</w:t>
      </w:r>
      <w:r w:rsidR="00C3183A" w:rsidRPr="00C3183A">
        <w:rPr>
          <w:rFonts w:hint="eastAsia"/>
        </w:rPr>
        <w:t>阿里云安全恶意程序检测</w:t>
      </w:r>
      <w:r w:rsidR="00C3183A">
        <w:rPr>
          <w:rFonts w:hint="eastAsia"/>
        </w:rPr>
        <w:t>”</w:t>
      </w:r>
      <w:r w:rsidR="00857C05">
        <w:rPr>
          <w:rFonts w:hint="eastAsia"/>
        </w:rPr>
        <w:t>竞赛获取</w:t>
      </w:r>
      <w:r w:rsidR="00FA5F6D">
        <w:rPr>
          <w:rFonts w:hint="eastAsia"/>
        </w:rPr>
        <w:t>了</w:t>
      </w:r>
      <w:r w:rsidR="00747B9E">
        <w:rPr>
          <w:rFonts w:hint="eastAsia"/>
        </w:rPr>
        <w:t>恶意软件</w:t>
      </w:r>
      <w:r w:rsidR="00747B9E">
        <w:rPr>
          <w:rFonts w:hint="eastAsia"/>
        </w:rPr>
        <w:t>API</w:t>
      </w:r>
      <w:r w:rsidR="00747B9E">
        <w:rPr>
          <w:rFonts w:hint="eastAsia"/>
        </w:rPr>
        <w:t>调用数据集</w:t>
      </w:r>
      <w:r w:rsidR="00A441B5">
        <w:rPr>
          <w:rFonts w:hint="eastAsia"/>
        </w:rPr>
        <w:t>。</w:t>
      </w:r>
    </w:p>
    <w:p w:rsidR="0083399D" w:rsidRDefault="0083399D" w:rsidP="0083399D">
      <w:pPr>
        <w:ind w:firstLine="480"/>
      </w:pPr>
      <w:r>
        <w:rPr>
          <w:rFonts w:hint="eastAsia"/>
        </w:rPr>
        <w:t>(3)</w:t>
      </w:r>
      <w:r>
        <w:rPr>
          <w:rFonts w:hint="eastAsia"/>
        </w:rPr>
        <w:t>对参数取值的影响进行探究。使用文本分析的方法，从收集到的日志文本文件中提取特征，进行</w:t>
      </w:r>
      <w:r w:rsidR="00AF2356">
        <w:rPr>
          <w:rFonts w:hint="eastAsia"/>
        </w:rPr>
        <w:t>数据探索及</w:t>
      </w:r>
      <w:r>
        <w:rPr>
          <w:rFonts w:hint="eastAsia"/>
        </w:rPr>
        <w:t>数据预处理。</w:t>
      </w:r>
    </w:p>
    <w:p w:rsidR="0083399D" w:rsidRDefault="0083399D" w:rsidP="0083399D">
      <w:pPr>
        <w:ind w:firstLine="480"/>
      </w:pPr>
      <w:r>
        <w:rPr>
          <w:rFonts w:hint="eastAsia"/>
        </w:rPr>
        <w:t>(4)</w:t>
      </w:r>
      <w:r w:rsidR="001B4A64">
        <w:rPr>
          <w:rFonts w:hint="eastAsia"/>
        </w:rPr>
        <w:t>使用三种不同的基线模型</w:t>
      </w:r>
      <w:r w:rsidR="009C5D17">
        <w:rPr>
          <w:rFonts w:hint="eastAsia"/>
        </w:rPr>
        <w:t>分别</w:t>
      </w:r>
      <w:r w:rsidR="001B146E">
        <w:rPr>
          <w:rFonts w:hint="eastAsia"/>
        </w:rPr>
        <w:t>预测并</w:t>
      </w:r>
      <w:r w:rsidR="00D67BD6">
        <w:rPr>
          <w:rFonts w:hint="eastAsia"/>
        </w:rPr>
        <w:t>计算</w:t>
      </w:r>
      <w:r w:rsidR="00D67BD6">
        <w:rPr>
          <w:rFonts w:hint="eastAsia"/>
        </w:rPr>
        <w:t>logloss</w:t>
      </w:r>
      <w:r>
        <w:rPr>
          <w:rFonts w:hint="eastAsia"/>
        </w:rPr>
        <w:t>。对三组</w:t>
      </w:r>
      <w:r w:rsidR="00E14959">
        <w:rPr>
          <w:rFonts w:hint="eastAsia"/>
        </w:rPr>
        <w:t>基线模型</w:t>
      </w:r>
      <w:r>
        <w:rPr>
          <w:rFonts w:hint="eastAsia"/>
        </w:rPr>
        <w:t>选择不同数量的特征进行实验。同时选用多种分类算法进行实验，取得了更好的恶意软件检测效果。</w:t>
      </w:r>
    </w:p>
    <w:p w:rsidR="0083399D" w:rsidRPr="0083399D" w:rsidRDefault="0083399D" w:rsidP="0083399D">
      <w:pPr>
        <w:ind w:firstLine="480"/>
      </w:pPr>
      <w:r>
        <w:rPr>
          <w:rFonts w:hint="eastAsia"/>
        </w:rPr>
        <w:t>(5)</w:t>
      </w:r>
      <w:r>
        <w:rPr>
          <w:rFonts w:hint="eastAsia"/>
        </w:rPr>
        <w:t>其他如下方面的探究：把</w:t>
      </w:r>
      <w:r>
        <w:rPr>
          <w:rFonts w:hint="eastAsia"/>
        </w:rPr>
        <w:t>Windows API</w:t>
      </w:r>
      <w:r>
        <w:rPr>
          <w:rFonts w:hint="eastAsia"/>
        </w:rPr>
        <w:t>调用频率、</w:t>
      </w:r>
      <w:r>
        <w:rPr>
          <w:rFonts w:hint="eastAsia"/>
        </w:rPr>
        <w:t>Windows API</w:t>
      </w:r>
      <w:r>
        <w:rPr>
          <w:rFonts w:hint="eastAsia"/>
        </w:rPr>
        <w:t>调用之间的关联关系等恶意行为检测和实验结果分析。</w:t>
      </w:r>
    </w:p>
    <w:p w:rsidR="00C82B42" w:rsidRDefault="00C82B42" w:rsidP="00C82B42">
      <w:pPr>
        <w:pStyle w:val="1"/>
        <w:spacing w:before="31"/>
      </w:pPr>
      <w:bookmarkStart w:id="60" w:name="_Toc107277382"/>
      <w:bookmarkStart w:id="61" w:name="_Toc107277724"/>
      <w:bookmarkStart w:id="62" w:name="_Toc107277762"/>
      <w:bookmarkStart w:id="63" w:name="_Toc107277984"/>
      <w:bookmarkStart w:id="64" w:name="_Toc107291379"/>
      <w:r>
        <w:rPr>
          <w:rFonts w:hint="eastAsia"/>
        </w:rPr>
        <w:t>相关概念与技术</w:t>
      </w:r>
      <w:bookmarkEnd w:id="60"/>
      <w:bookmarkEnd w:id="61"/>
      <w:bookmarkEnd w:id="62"/>
      <w:bookmarkEnd w:id="63"/>
      <w:bookmarkEnd w:id="64"/>
    </w:p>
    <w:p w:rsidR="00010A61" w:rsidRPr="00010A61" w:rsidRDefault="00FD7357" w:rsidP="00010A61">
      <w:pPr>
        <w:pStyle w:val="1"/>
        <w:numPr>
          <w:ilvl w:val="0"/>
          <w:numId w:val="0"/>
        </w:numPr>
        <w:spacing w:before="31"/>
      </w:pPr>
      <w:bookmarkStart w:id="65" w:name="_Toc107291380"/>
      <w:r>
        <w:t xml:space="preserve">2 </w:t>
      </w:r>
      <w:r w:rsidR="00010A61">
        <w:t>Related Concepts and Technologies</w:t>
      </w:r>
      <w:bookmarkEnd w:id="65"/>
    </w:p>
    <w:p w:rsidR="004646BE" w:rsidRDefault="004646BE" w:rsidP="004646BE">
      <w:pPr>
        <w:pStyle w:val="2"/>
        <w:spacing w:before="156" w:after="156"/>
      </w:pPr>
      <w:bookmarkStart w:id="66" w:name="_Toc107291381"/>
      <w:r>
        <w:rPr>
          <w:rFonts w:hint="eastAsia"/>
        </w:rPr>
        <w:t>LightGBM</w:t>
      </w:r>
      <w:r w:rsidR="00C36C1B">
        <w:rPr>
          <w:rFonts w:hint="eastAsia"/>
        </w:rPr>
        <w:t>框架</w:t>
      </w:r>
      <w:r w:rsidR="00C340C9">
        <w:rPr>
          <w:rFonts w:hint="eastAsia"/>
        </w:rPr>
        <w:t>(LightGBM</w:t>
      </w:r>
      <w:r w:rsidR="00C340C9">
        <w:t xml:space="preserve"> Frame)</w:t>
      </w:r>
      <w:bookmarkEnd w:id="66"/>
    </w:p>
    <w:p w:rsidR="002610AA" w:rsidRDefault="002610AA" w:rsidP="002610AA">
      <w:pPr>
        <w:pStyle w:val="3"/>
      </w:pPr>
      <w:r>
        <w:rPr>
          <w:rFonts w:hint="eastAsia"/>
        </w:rPr>
        <w:t>简介</w:t>
      </w:r>
    </w:p>
    <w:p w:rsidR="002610AA" w:rsidRDefault="00B31685" w:rsidP="002610AA">
      <w:pPr>
        <w:ind w:firstLine="480"/>
      </w:pPr>
      <w:r w:rsidRPr="00B31685">
        <w:rPr>
          <w:rFonts w:hint="eastAsia"/>
        </w:rPr>
        <w:t xml:space="preserve">GBDT (Gradient Boosting Decision Tree) </w:t>
      </w:r>
      <w:r w:rsidRPr="00B31685">
        <w:rPr>
          <w:rFonts w:hint="eastAsia"/>
        </w:rPr>
        <w:t>是机器学习中一个长盛不衰的模型，其主要思想是利用弱分类器（决策树）迭代训练以得到最优模型，该模型具有训练效果好、不易过拟合等优点。</w:t>
      </w:r>
      <w:r w:rsidRPr="00B31685">
        <w:rPr>
          <w:rFonts w:hint="eastAsia"/>
        </w:rPr>
        <w:t>GBDT</w:t>
      </w:r>
      <w:r w:rsidRPr="00B31685">
        <w:rPr>
          <w:rFonts w:hint="eastAsia"/>
        </w:rPr>
        <w:t>不仅在工业界应用广泛，通常被用于多分类、点击率预测、搜索排序等任务；在各种数据挖掘竞赛中也是致命武器，据统计</w:t>
      </w:r>
      <w:r w:rsidRPr="00B31685">
        <w:rPr>
          <w:rFonts w:hint="eastAsia"/>
        </w:rPr>
        <w:t>Kaggle</w:t>
      </w:r>
      <w:r w:rsidRPr="00B31685">
        <w:rPr>
          <w:rFonts w:hint="eastAsia"/>
        </w:rPr>
        <w:t>上的比赛有一半以上的冠军方案都是基于</w:t>
      </w:r>
      <w:r w:rsidRPr="00B31685">
        <w:rPr>
          <w:rFonts w:hint="eastAsia"/>
        </w:rPr>
        <w:t>GBDT</w:t>
      </w:r>
      <w:r w:rsidRPr="00B31685">
        <w:rPr>
          <w:rFonts w:hint="eastAsia"/>
        </w:rPr>
        <w:t>。而</w:t>
      </w:r>
      <w:r w:rsidRPr="00B31685">
        <w:rPr>
          <w:rFonts w:hint="eastAsia"/>
        </w:rPr>
        <w:t>LightGBM</w:t>
      </w:r>
      <w:r w:rsidRPr="00B31685">
        <w:rPr>
          <w:rFonts w:hint="eastAsia"/>
        </w:rPr>
        <w:t>（</w:t>
      </w:r>
      <w:r w:rsidRPr="00B31685">
        <w:rPr>
          <w:rFonts w:hint="eastAsia"/>
        </w:rPr>
        <w:t>Light Gradient Boosting Machine</w:t>
      </w:r>
      <w:r w:rsidRPr="00B31685">
        <w:rPr>
          <w:rFonts w:hint="eastAsia"/>
        </w:rPr>
        <w:t>）是一个实现</w:t>
      </w:r>
      <w:r w:rsidRPr="00B31685">
        <w:rPr>
          <w:rFonts w:hint="eastAsia"/>
        </w:rPr>
        <w:t>GBDT</w:t>
      </w:r>
      <w:r w:rsidRPr="00B31685">
        <w:rPr>
          <w:rFonts w:hint="eastAsia"/>
        </w:rPr>
        <w:t>算法的框架，支持高效率的并行训练，并且具有更快的训练速度、更低的内存消耗、更好的准确率、支持分布式可以快速处理海量数据等优点。</w:t>
      </w:r>
    </w:p>
    <w:p w:rsidR="00E21E2F" w:rsidRDefault="00E21E2F" w:rsidP="00E21E2F">
      <w:pPr>
        <w:pStyle w:val="3"/>
      </w:pPr>
      <w:r>
        <w:rPr>
          <w:rFonts w:hint="eastAsia"/>
        </w:rPr>
        <w:lastRenderedPageBreak/>
        <w:t>优化</w:t>
      </w:r>
    </w:p>
    <w:p w:rsidR="00D47250" w:rsidRDefault="00D35DE0" w:rsidP="00D35DE0">
      <w:pPr>
        <w:ind w:firstLine="480"/>
      </w:pPr>
      <w:r>
        <w:rPr>
          <w:rFonts w:hint="eastAsia"/>
        </w:rPr>
        <w:t>为了</w:t>
      </w:r>
      <w:r w:rsidR="00D47250">
        <w:rPr>
          <w:rFonts w:hint="eastAsia"/>
        </w:rPr>
        <w:t>能够在不损害准确率的条件下加快</w:t>
      </w:r>
      <w:r w:rsidR="00D47250">
        <w:rPr>
          <w:rFonts w:hint="eastAsia"/>
        </w:rPr>
        <w:t>GBDT</w:t>
      </w:r>
      <w:r w:rsidR="00D47250">
        <w:rPr>
          <w:rFonts w:hint="eastAsia"/>
        </w:rPr>
        <w:t>模型的训练速度，</w:t>
      </w:r>
      <w:r w:rsidR="00D47250">
        <w:rPr>
          <w:rFonts w:hint="eastAsia"/>
        </w:rPr>
        <w:t>lightGBM</w:t>
      </w:r>
      <w:r w:rsidR="00D47250">
        <w:rPr>
          <w:rFonts w:hint="eastAsia"/>
        </w:rPr>
        <w:t>在传统的</w:t>
      </w:r>
      <w:r w:rsidR="00D47250">
        <w:rPr>
          <w:rFonts w:hint="eastAsia"/>
        </w:rPr>
        <w:t>GBDT</w:t>
      </w:r>
      <w:r w:rsidR="00D47250">
        <w:rPr>
          <w:rFonts w:hint="eastAsia"/>
        </w:rPr>
        <w:t>算法上进行了如下优化：</w:t>
      </w:r>
    </w:p>
    <w:p w:rsidR="00D47250" w:rsidRDefault="00D47250" w:rsidP="00AC0ED1">
      <w:pPr>
        <w:pStyle w:val="a4"/>
        <w:numPr>
          <w:ilvl w:val="0"/>
          <w:numId w:val="49"/>
        </w:numPr>
        <w:ind w:firstLineChars="0"/>
      </w:pPr>
      <w:r>
        <w:rPr>
          <w:rFonts w:hint="eastAsia"/>
        </w:rPr>
        <w:t>基于</w:t>
      </w:r>
      <w:r>
        <w:rPr>
          <w:rFonts w:hint="eastAsia"/>
        </w:rPr>
        <w:t>Histogram</w:t>
      </w:r>
      <w:r>
        <w:rPr>
          <w:rFonts w:hint="eastAsia"/>
        </w:rPr>
        <w:t>的决策树算法。</w:t>
      </w:r>
    </w:p>
    <w:p w:rsidR="00D47250" w:rsidRDefault="00D47250" w:rsidP="00AC0ED1">
      <w:pPr>
        <w:pStyle w:val="a4"/>
        <w:numPr>
          <w:ilvl w:val="0"/>
          <w:numId w:val="49"/>
        </w:numPr>
        <w:ind w:firstLineChars="0"/>
      </w:pPr>
      <w:r>
        <w:rPr>
          <w:rFonts w:hint="eastAsia"/>
        </w:rPr>
        <w:t>单边梯度采样</w:t>
      </w:r>
      <w:r>
        <w:rPr>
          <w:rFonts w:hint="eastAsia"/>
        </w:rPr>
        <w:t xml:space="preserve"> Gradient-based One-Side Sampling(GOSS)</w:t>
      </w:r>
      <w:r>
        <w:rPr>
          <w:rFonts w:hint="eastAsia"/>
        </w:rPr>
        <w:t>：使用</w:t>
      </w:r>
      <w:r>
        <w:rPr>
          <w:rFonts w:hint="eastAsia"/>
        </w:rPr>
        <w:t>GOSS</w:t>
      </w:r>
      <w:r>
        <w:rPr>
          <w:rFonts w:hint="eastAsia"/>
        </w:rPr>
        <w:t>可以减少大量只具有小梯度的数据实例，这样在计算信息增益的时候只利用剩下的具有高梯度的数据就可以了，相比</w:t>
      </w:r>
      <w:r>
        <w:rPr>
          <w:rFonts w:hint="eastAsia"/>
        </w:rPr>
        <w:t>XGBoost</w:t>
      </w:r>
      <w:r>
        <w:rPr>
          <w:rFonts w:hint="eastAsia"/>
        </w:rPr>
        <w:t>遍历所有特征值节省了不少时间和空间上的开销。</w:t>
      </w:r>
    </w:p>
    <w:p w:rsidR="00D47250" w:rsidRDefault="00D47250" w:rsidP="00AC0ED1">
      <w:pPr>
        <w:pStyle w:val="a4"/>
        <w:numPr>
          <w:ilvl w:val="0"/>
          <w:numId w:val="49"/>
        </w:numPr>
        <w:ind w:firstLineChars="0"/>
      </w:pPr>
      <w:r>
        <w:rPr>
          <w:rFonts w:hint="eastAsia"/>
        </w:rPr>
        <w:t>互斥特征捆绑</w:t>
      </w:r>
      <w:r>
        <w:rPr>
          <w:rFonts w:hint="eastAsia"/>
        </w:rPr>
        <w:t xml:space="preserve"> Exclusive Feature Bundling(EFB)</w:t>
      </w:r>
      <w:r>
        <w:rPr>
          <w:rFonts w:hint="eastAsia"/>
        </w:rPr>
        <w:t>：使用</w:t>
      </w:r>
      <w:r>
        <w:rPr>
          <w:rFonts w:hint="eastAsia"/>
        </w:rPr>
        <w:t>EFB</w:t>
      </w:r>
      <w:r>
        <w:rPr>
          <w:rFonts w:hint="eastAsia"/>
        </w:rPr>
        <w:t>可以将许多互斥的特征绑定为一个特征，这样达到了降维的目的。</w:t>
      </w:r>
    </w:p>
    <w:p w:rsidR="00D47250" w:rsidRDefault="00D47250" w:rsidP="00AC0ED1">
      <w:pPr>
        <w:pStyle w:val="a4"/>
        <w:numPr>
          <w:ilvl w:val="0"/>
          <w:numId w:val="49"/>
        </w:numPr>
        <w:ind w:firstLineChars="0"/>
      </w:pPr>
      <w:r>
        <w:rPr>
          <w:rFonts w:hint="eastAsia"/>
        </w:rPr>
        <w:t>带深度限制的</w:t>
      </w:r>
      <w:r>
        <w:rPr>
          <w:rFonts w:hint="eastAsia"/>
        </w:rPr>
        <w:t>Leaf-wise</w:t>
      </w:r>
      <w:r>
        <w:rPr>
          <w:rFonts w:hint="eastAsia"/>
        </w:rPr>
        <w:t>的叶子生长策略：大多数</w:t>
      </w:r>
      <w:r>
        <w:rPr>
          <w:rFonts w:hint="eastAsia"/>
        </w:rPr>
        <w:t>GBDT</w:t>
      </w:r>
      <w:r>
        <w:rPr>
          <w:rFonts w:hint="eastAsia"/>
        </w:rPr>
        <w:t>工具使用低效的按层生长</w:t>
      </w:r>
      <w:r>
        <w:rPr>
          <w:rFonts w:hint="eastAsia"/>
        </w:rPr>
        <w:t xml:space="preserve"> (level-wise) </w:t>
      </w:r>
      <w:r>
        <w:rPr>
          <w:rFonts w:hint="eastAsia"/>
        </w:rPr>
        <w:t>的决策树生长策略，因为它不加区分的对待同一层的叶子，带来了很多没必要的开销。实际上很多叶子的分裂增益较低，没必要进行搜索和分裂。</w:t>
      </w:r>
      <w:r>
        <w:rPr>
          <w:rFonts w:hint="eastAsia"/>
        </w:rPr>
        <w:t>LightGBM</w:t>
      </w:r>
      <w:r>
        <w:rPr>
          <w:rFonts w:hint="eastAsia"/>
        </w:rPr>
        <w:t>使用了带有深度限制的按叶子生长</w:t>
      </w:r>
      <w:r>
        <w:rPr>
          <w:rFonts w:hint="eastAsia"/>
        </w:rPr>
        <w:t xml:space="preserve"> (leaf-wise) </w:t>
      </w:r>
      <w:r>
        <w:rPr>
          <w:rFonts w:hint="eastAsia"/>
        </w:rPr>
        <w:t>算法。</w:t>
      </w:r>
    </w:p>
    <w:p w:rsidR="00D47250" w:rsidRDefault="00D47250" w:rsidP="00AC0ED1">
      <w:pPr>
        <w:pStyle w:val="a4"/>
        <w:numPr>
          <w:ilvl w:val="0"/>
          <w:numId w:val="49"/>
        </w:numPr>
        <w:ind w:firstLineChars="0"/>
      </w:pPr>
      <w:r>
        <w:rPr>
          <w:rFonts w:hint="eastAsia"/>
        </w:rPr>
        <w:t>直接支持类别特征</w:t>
      </w:r>
      <w:r>
        <w:rPr>
          <w:rFonts w:hint="eastAsia"/>
        </w:rPr>
        <w:t>(Categorical Feature)</w:t>
      </w:r>
    </w:p>
    <w:p w:rsidR="00D47250" w:rsidRDefault="00D47250" w:rsidP="00AC0ED1">
      <w:pPr>
        <w:pStyle w:val="a4"/>
        <w:numPr>
          <w:ilvl w:val="0"/>
          <w:numId w:val="49"/>
        </w:numPr>
        <w:ind w:firstLineChars="0"/>
      </w:pPr>
      <w:r>
        <w:rPr>
          <w:rFonts w:hint="eastAsia"/>
        </w:rPr>
        <w:t>支持高效并行</w:t>
      </w:r>
    </w:p>
    <w:p w:rsidR="00D47250" w:rsidRDefault="00D47250" w:rsidP="00AC0ED1">
      <w:pPr>
        <w:pStyle w:val="a4"/>
        <w:numPr>
          <w:ilvl w:val="0"/>
          <w:numId w:val="49"/>
        </w:numPr>
        <w:ind w:firstLineChars="0"/>
      </w:pPr>
      <w:r>
        <w:rPr>
          <w:rFonts w:hint="eastAsia"/>
        </w:rPr>
        <w:t>Cache</w:t>
      </w:r>
      <w:r>
        <w:rPr>
          <w:rFonts w:hint="eastAsia"/>
        </w:rPr>
        <w:t>命中率优化</w:t>
      </w:r>
    </w:p>
    <w:p w:rsidR="00CD79B1" w:rsidRDefault="00CD79B1" w:rsidP="00CD79B1">
      <w:pPr>
        <w:ind w:firstLineChars="0"/>
      </w:pPr>
      <w:r>
        <w:rPr>
          <w:rFonts w:hint="eastAsia"/>
        </w:rPr>
        <w:t>这里不再</w:t>
      </w:r>
      <w:r w:rsidR="0048212C">
        <w:rPr>
          <w:rFonts w:hint="eastAsia"/>
        </w:rPr>
        <w:t>对</w:t>
      </w:r>
      <w:r w:rsidR="004B4720">
        <w:rPr>
          <w:rFonts w:hint="eastAsia"/>
        </w:rPr>
        <w:t>这些</w:t>
      </w:r>
      <w:r w:rsidR="0048212C">
        <w:rPr>
          <w:rFonts w:hint="eastAsia"/>
        </w:rPr>
        <w:t>优化进行</w:t>
      </w:r>
      <w:r>
        <w:rPr>
          <w:rFonts w:hint="eastAsia"/>
        </w:rPr>
        <w:t>具体</w:t>
      </w:r>
      <w:r w:rsidR="00A203FE">
        <w:rPr>
          <w:rFonts w:hint="eastAsia"/>
        </w:rPr>
        <w:t>说明</w:t>
      </w:r>
      <w:r w:rsidR="004B4720">
        <w:rPr>
          <w:rFonts w:hint="eastAsia"/>
        </w:rPr>
        <w:t>。</w:t>
      </w:r>
    </w:p>
    <w:p w:rsidR="002F6344" w:rsidRDefault="00A91314" w:rsidP="003D5363">
      <w:pPr>
        <w:pStyle w:val="3"/>
      </w:pPr>
      <w:r>
        <w:rPr>
          <w:rFonts w:hint="eastAsia"/>
        </w:rPr>
        <w:t>工程优化</w:t>
      </w:r>
    </w:p>
    <w:p w:rsidR="004F2681" w:rsidRDefault="004F2681" w:rsidP="004F2681">
      <w:pPr>
        <w:pStyle w:val="4"/>
      </w:pPr>
      <w:r w:rsidRPr="004F2681">
        <w:rPr>
          <w:rFonts w:hint="eastAsia"/>
        </w:rPr>
        <w:t>直接支持类别特征</w:t>
      </w:r>
    </w:p>
    <w:p w:rsidR="000E2F1A" w:rsidRDefault="000E2F1A" w:rsidP="004F1048">
      <w:pPr>
        <w:ind w:firstLine="480"/>
      </w:pPr>
      <w:r>
        <w:rPr>
          <w:rFonts w:hint="eastAsia"/>
        </w:rPr>
        <w:t>类别特征的使用在实践中是很常见的。且为了解决</w:t>
      </w:r>
      <w:r>
        <w:rPr>
          <w:rFonts w:hint="eastAsia"/>
        </w:rPr>
        <w:t>one-hot</w:t>
      </w:r>
      <w:r>
        <w:rPr>
          <w:rFonts w:hint="eastAsia"/>
        </w:rPr>
        <w:t>编码处理类别特征的不足，</w:t>
      </w:r>
      <w:r>
        <w:rPr>
          <w:rFonts w:hint="eastAsia"/>
        </w:rPr>
        <w:t>LightGBM</w:t>
      </w:r>
      <w:r>
        <w:rPr>
          <w:rFonts w:hint="eastAsia"/>
        </w:rPr>
        <w:t>优化了对类别特征的支持，可以直接输入类别特征，不需要额外的</w:t>
      </w:r>
      <w:r>
        <w:rPr>
          <w:rFonts w:hint="eastAsia"/>
        </w:rPr>
        <w:t>0/1</w:t>
      </w:r>
      <w:r>
        <w:rPr>
          <w:rFonts w:hint="eastAsia"/>
        </w:rPr>
        <w:t>展开。</w:t>
      </w:r>
      <w:r>
        <w:rPr>
          <w:rFonts w:hint="eastAsia"/>
        </w:rPr>
        <w:t>LightGBM</w:t>
      </w:r>
      <w:r>
        <w:rPr>
          <w:rFonts w:hint="eastAsia"/>
        </w:rPr>
        <w:t>采用</w:t>
      </w:r>
      <w:r>
        <w:rPr>
          <w:rFonts w:hint="eastAsia"/>
        </w:rPr>
        <w:t>many-vs-many</w:t>
      </w:r>
      <w:r>
        <w:rPr>
          <w:rFonts w:hint="eastAsia"/>
        </w:rPr>
        <w:t>的切分方式将类别特征分为两个子集，实现类别特征的最优切分。假设某维特征有</w:t>
      </w:r>
      <m:oMath>
        <m:r>
          <w:rPr>
            <w:rFonts w:ascii="Cambria Math" w:hAnsi="Cambria Math" w:hint="eastAsia"/>
          </w:rPr>
          <m:t>k</m:t>
        </m:r>
      </m:oMath>
      <w:r>
        <w:rPr>
          <w:rFonts w:hint="eastAsia"/>
        </w:rPr>
        <w:t>个类别，则有</w:t>
      </w:r>
      <m:oMath>
        <m:sSup>
          <m:sSupPr>
            <m:ctrlPr>
              <w:rPr>
                <w:rFonts w:ascii="Cambria Math" w:hAnsi="Cambria Math"/>
                <w:i/>
              </w:rPr>
            </m:ctrlPr>
          </m:sSupPr>
          <m:e>
            <m:r>
              <w:rPr>
                <w:rFonts w:ascii="Cambria Math" w:hAnsi="Cambria Math"/>
              </w:rPr>
              <m:t>2</m:t>
            </m:r>
          </m:e>
          <m:sup>
            <m:r>
              <w:rPr>
                <w:rFonts w:ascii="Cambria Math" w:hAnsi="Cambria Math"/>
              </w:rPr>
              <m:t>k-1</m:t>
            </m:r>
          </m:sup>
        </m:sSup>
        <m:r>
          <w:rPr>
            <w:rFonts w:ascii="Cambria Math" w:hAnsi="Cambria Math"/>
          </w:rPr>
          <m:t>-1</m:t>
        </m:r>
      </m:oMath>
      <w:r>
        <w:rPr>
          <w:rFonts w:hint="eastAsia"/>
        </w:rPr>
        <w:t>种可能，时间复杂度为</w:t>
      </w:r>
      <m:oMath>
        <m:r>
          <w:rPr>
            <w:rFonts w:ascii="Cambria Math" w:hAnsi="Cambria Math"/>
          </w:rPr>
          <m:t>O(</m:t>
        </m:r>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m:t>
        </m:r>
      </m:oMath>
      <w:r>
        <w:rPr>
          <w:rFonts w:hint="eastAsia"/>
        </w:rPr>
        <w:t>，</w:t>
      </w:r>
      <w:r>
        <w:rPr>
          <w:rFonts w:hint="eastAsia"/>
        </w:rPr>
        <w:t>LightGBM</w:t>
      </w:r>
      <w:r>
        <w:rPr>
          <w:rFonts w:hint="eastAsia"/>
        </w:rPr>
        <w:t>基于</w:t>
      </w:r>
      <w:r>
        <w:rPr>
          <w:rFonts w:hint="eastAsia"/>
        </w:rPr>
        <w:t>Fisher</w:t>
      </w:r>
      <w:r>
        <w:rPr>
          <w:rFonts w:hint="eastAsia"/>
        </w:rPr>
        <w:t>的《</w:t>
      </w:r>
      <w:r>
        <w:rPr>
          <w:rFonts w:hint="eastAsia"/>
        </w:rPr>
        <w:t>On Grouping For Maximum Homogeneity</w:t>
      </w:r>
      <w:r>
        <w:rPr>
          <w:rFonts w:hint="eastAsia"/>
        </w:rPr>
        <w:t>》论文实现了</w:t>
      </w:r>
      <m:oMath>
        <m:r>
          <w:rPr>
            <w:rFonts w:ascii="Cambria Math" w:hAnsi="Cambria Math" w:hint="eastAsia"/>
          </w:rPr>
          <m:t>O(</m:t>
        </m:r>
        <m:r>
          <w:rPr>
            <w:rFonts w:ascii="Cambria Math" w:hAnsi="Cambria Math"/>
          </w:rPr>
          <m:t>nlogn</m:t>
        </m:r>
        <m:r>
          <w:rPr>
            <w:rFonts w:ascii="Cambria Math" w:hAnsi="Cambria Math" w:hint="eastAsia"/>
          </w:rPr>
          <m:t>)</m:t>
        </m:r>
      </m:oMath>
      <w:r>
        <w:rPr>
          <w:rFonts w:hint="eastAsia"/>
        </w:rPr>
        <w:t>的时间复杂度。</w:t>
      </w:r>
    </w:p>
    <w:p w:rsidR="000E2F1A" w:rsidRDefault="000E2F1A" w:rsidP="005B3D27">
      <w:pPr>
        <w:spacing w:line="240" w:lineRule="auto"/>
        <w:ind w:firstLine="480"/>
      </w:pPr>
      <w:r>
        <w:rPr>
          <w:rFonts w:hint="eastAsia"/>
        </w:rPr>
        <w:t>算法流程如下图所示，在枚举分割点之前，先把直方图按照每个类别对应的</w:t>
      </w:r>
      <w:r>
        <w:rPr>
          <w:rFonts w:hint="eastAsia"/>
        </w:rPr>
        <w:t>label</w:t>
      </w:r>
      <w:r>
        <w:rPr>
          <w:rFonts w:hint="eastAsia"/>
        </w:rPr>
        <w:t>均值进行排序；然后按照排序的结果依次枚举最优分割点。从下图可以看到，</w:t>
      </w:r>
      <m:oMath>
        <m:f>
          <m:fPr>
            <m:ctrlPr>
              <w:rPr>
                <w:rFonts w:ascii="Cambria Math" w:hAnsi="Cambria Math"/>
              </w:rPr>
            </m:ctrlPr>
          </m:fPr>
          <m:num>
            <m:r>
              <w:rPr>
                <w:rFonts w:ascii="Cambria Math" w:hAnsi="Cambria Math" w:hint="eastAsia"/>
              </w:rPr>
              <m:t>Sum</m:t>
            </m:r>
            <m:r>
              <w:rPr>
                <w:rFonts w:ascii="Cambria Math" w:hAnsi="Cambria Math"/>
              </w:rPr>
              <m:t>(y)</m:t>
            </m:r>
          </m:num>
          <m:den>
            <m:r>
              <w:rPr>
                <w:rFonts w:ascii="Cambria Math" w:hAnsi="Cambria Math"/>
              </w:rPr>
              <m:t>Count(y)</m:t>
            </m:r>
          </m:den>
        </m:f>
      </m:oMath>
      <w:r>
        <w:rPr>
          <w:rFonts w:hint="eastAsia"/>
        </w:rPr>
        <w:t>为类别的均值。当然，这个方法很容易过拟合，所以</w:t>
      </w:r>
      <w:r>
        <w:rPr>
          <w:rFonts w:hint="eastAsia"/>
        </w:rPr>
        <w:t>LightGBM</w:t>
      </w:r>
      <w:r>
        <w:rPr>
          <w:rFonts w:hint="eastAsia"/>
        </w:rPr>
        <w:t>里面还增加了很多对于这个方法的约束和正则化。</w:t>
      </w:r>
    </w:p>
    <w:p w:rsidR="000E2F1A" w:rsidRPr="000E2F1A" w:rsidRDefault="000E2F1A" w:rsidP="000E2F1A">
      <w:pPr>
        <w:ind w:firstLine="480"/>
      </w:pPr>
      <w:r>
        <w:rPr>
          <w:rFonts w:hint="eastAsia"/>
        </w:rPr>
        <w:t>在</w:t>
      </w:r>
      <w:r>
        <w:rPr>
          <w:rFonts w:hint="eastAsia"/>
        </w:rPr>
        <w:t>Expo</w:t>
      </w:r>
      <w:r>
        <w:rPr>
          <w:rFonts w:hint="eastAsia"/>
        </w:rPr>
        <w:t>数据集上的实验结果表明，相比</w:t>
      </w:r>
      <w:r>
        <w:rPr>
          <w:rFonts w:hint="eastAsia"/>
        </w:rPr>
        <w:t>0/1</w:t>
      </w:r>
      <w:r>
        <w:rPr>
          <w:rFonts w:hint="eastAsia"/>
        </w:rPr>
        <w:t>展开的方法，使用</w:t>
      </w:r>
      <w:r>
        <w:rPr>
          <w:rFonts w:hint="eastAsia"/>
        </w:rPr>
        <w:t>LightGBM</w:t>
      </w:r>
      <w:r>
        <w:rPr>
          <w:rFonts w:hint="eastAsia"/>
        </w:rPr>
        <w:t>支持的类别特征可以使训练速度加速</w:t>
      </w:r>
      <w:r>
        <w:rPr>
          <w:rFonts w:hint="eastAsia"/>
        </w:rPr>
        <w:t>8</w:t>
      </w:r>
      <w:r>
        <w:rPr>
          <w:rFonts w:hint="eastAsia"/>
        </w:rPr>
        <w:t>倍，并且精度一致。更重要的是，</w:t>
      </w:r>
      <w:r>
        <w:rPr>
          <w:rFonts w:hint="eastAsia"/>
        </w:rPr>
        <w:t>LightGBM</w:t>
      </w:r>
      <w:r>
        <w:rPr>
          <w:rFonts w:hint="eastAsia"/>
        </w:rPr>
        <w:t>是第一个直接支持类别特征的</w:t>
      </w:r>
      <w:r>
        <w:rPr>
          <w:rFonts w:hint="eastAsia"/>
        </w:rPr>
        <w:t>GBDT</w:t>
      </w:r>
      <w:r>
        <w:rPr>
          <w:rFonts w:hint="eastAsia"/>
        </w:rPr>
        <w:t>工具。</w:t>
      </w:r>
    </w:p>
    <w:p w:rsidR="006554A5" w:rsidRDefault="006554A5" w:rsidP="006554A5">
      <w:pPr>
        <w:pStyle w:val="4"/>
      </w:pPr>
      <w:r w:rsidRPr="006554A5">
        <w:rPr>
          <w:rFonts w:hint="eastAsia"/>
        </w:rPr>
        <w:lastRenderedPageBreak/>
        <w:t>支持高效并行</w:t>
      </w:r>
    </w:p>
    <w:p w:rsidR="00BE20D7" w:rsidRDefault="00BE20D7" w:rsidP="00BE20D7">
      <w:pPr>
        <w:ind w:firstLine="480"/>
      </w:pPr>
      <w:r>
        <w:rPr>
          <w:rFonts w:hint="eastAsia"/>
        </w:rPr>
        <w:t>高效并行具体包含：</w:t>
      </w:r>
    </w:p>
    <w:p w:rsidR="00BE20D7" w:rsidRDefault="00BE20D7" w:rsidP="00BE20D7">
      <w:pPr>
        <w:ind w:firstLine="480"/>
      </w:pPr>
      <w:r>
        <w:rPr>
          <w:rFonts w:hint="eastAsia"/>
        </w:rPr>
        <w:t>1</w:t>
      </w:r>
      <w:r>
        <w:t>.</w:t>
      </w:r>
      <w:r>
        <w:rPr>
          <w:rFonts w:hint="eastAsia"/>
        </w:rPr>
        <w:t xml:space="preserve"> </w:t>
      </w:r>
      <w:r w:rsidRPr="00BE20D7">
        <w:rPr>
          <w:rFonts w:hint="eastAsia"/>
        </w:rPr>
        <w:t>特征并行</w:t>
      </w:r>
    </w:p>
    <w:p w:rsidR="00BE20D7" w:rsidRDefault="00D53F9E" w:rsidP="00BE20D7">
      <w:pPr>
        <w:ind w:firstLine="480"/>
      </w:pPr>
      <w:r w:rsidRPr="00D53F9E">
        <w:rPr>
          <w:rFonts w:hint="eastAsia"/>
        </w:rPr>
        <w:t>特征并行的主要思想是不同机器在不同的特征集合上分别寻找最优的分割点，然后在机器间同步最优的分割点。</w:t>
      </w:r>
      <w:r w:rsidRPr="00D53F9E">
        <w:rPr>
          <w:rFonts w:hint="eastAsia"/>
        </w:rPr>
        <w:t>XGBoost</w:t>
      </w:r>
      <w:r w:rsidRPr="00D53F9E">
        <w:rPr>
          <w:rFonts w:hint="eastAsia"/>
        </w:rPr>
        <w:t>使用的就是这种特征并行方法。</w:t>
      </w:r>
    </w:p>
    <w:p w:rsidR="0073593D" w:rsidRDefault="0073593D" w:rsidP="00BE20D7">
      <w:pPr>
        <w:ind w:firstLine="480"/>
      </w:pPr>
      <w:r>
        <w:rPr>
          <w:rFonts w:hint="eastAsia"/>
        </w:rPr>
        <w:t>2</w:t>
      </w:r>
      <w:r>
        <w:t xml:space="preserve">. </w:t>
      </w:r>
      <w:r>
        <w:rPr>
          <w:rFonts w:hint="eastAsia"/>
        </w:rPr>
        <w:t>数据并行</w:t>
      </w:r>
    </w:p>
    <w:p w:rsidR="0073593D" w:rsidRDefault="0073593D" w:rsidP="00BE20D7">
      <w:pPr>
        <w:ind w:firstLine="480"/>
      </w:pPr>
      <w:r w:rsidRPr="0073593D">
        <w:rPr>
          <w:rFonts w:hint="eastAsia"/>
        </w:rPr>
        <w:t>LightGBM</w:t>
      </w:r>
      <w:r w:rsidRPr="0073593D">
        <w:rPr>
          <w:rFonts w:hint="eastAsia"/>
        </w:rPr>
        <w:t>在数据并行中使用分散规约</w:t>
      </w:r>
      <w:r w:rsidRPr="0073593D">
        <w:rPr>
          <w:rFonts w:hint="eastAsia"/>
        </w:rPr>
        <w:t xml:space="preserve"> (Reduce scatter) </w:t>
      </w:r>
      <w:r w:rsidRPr="0073593D">
        <w:rPr>
          <w:rFonts w:hint="eastAsia"/>
        </w:rPr>
        <w:t>把直方图合并的任务分摊到不同的机器，降低通信和计算，并利用直方图做差，进一步减少了一半的通信量。</w:t>
      </w:r>
    </w:p>
    <w:p w:rsidR="00287AA8" w:rsidRDefault="00287AA8" w:rsidP="00BE20D7">
      <w:pPr>
        <w:ind w:firstLine="480"/>
      </w:pPr>
      <w:r>
        <w:rPr>
          <w:rFonts w:hint="eastAsia"/>
        </w:rPr>
        <w:t>3</w:t>
      </w:r>
      <w:r>
        <w:t xml:space="preserve">. </w:t>
      </w:r>
      <w:r>
        <w:rPr>
          <w:rFonts w:hint="eastAsia"/>
        </w:rPr>
        <w:t>投票并行</w:t>
      </w:r>
    </w:p>
    <w:p w:rsidR="00287AA8" w:rsidRPr="00BE20D7" w:rsidRDefault="00287AA8" w:rsidP="00BE20D7">
      <w:pPr>
        <w:ind w:firstLine="480"/>
      </w:pPr>
      <w:r w:rsidRPr="00287AA8">
        <w:rPr>
          <w:rFonts w:hint="eastAsia"/>
        </w:rPr>
        <w:t>基于投票的数据并行则进一步优化数据并行中的通信代价，使通信代价变成常数级别。在数据量很大的时候，使用投票并行的方式只合并部分特征的直方图从而达到降低通信量的目的，可以得到非常好的加速效果。</w:t>
      </w:r>
    </w:p>
    <w:p w:rsidR="009632CD" w:rsidRDefault="009632CD" w:rsidP="009632CD">
      <w:pPr>
        <w:pStyle w:val="4"/>
      </w:pPr>
      <w:r w:rsidRPr="009632CD">
        <w:rPr>
          <w:rFonts w:hint="eastAsia"/>
        </w:rPr>
        <w:t>Cache</w:t>
      </w:r>
      <w:r w:rsidRPr="009632CD">
        <w:rPr>
          <w:rFonts w:hint="eastAsia"/>
        </w:rPr>
        <w:t>命中率优化</w:t>
      </w:r>
    </w:p>
    <w:p w:rsidR="00B33C3D" w:rsidRDefault="00B33C3D" w:rsidP="009B585D">
      <w:pPr>
        <w:ind w:firstLine="480"/>
      </w:pPr>
      <w:r>
        <w:rPr>
          <w:rFonts w:hint="eastAsia"/>
        </w:rPr>
        <w:t xml:space="preserve">LightGBM </w:t>
      </w:r>
      <w:r>
        <w:rPr>
          <w:rFonts w:hint="eastAsia"/>
        </w:rPr>
        <w:t>所使用直方图算法对</w:t>
      </w:r>
      <w:r>
        <w:rPr>
          <w:rFonts w:hint="eastAsia"/>
        </w:rPr>
        <w:t>Cache</w:t>
      </w:r>
      <w:r>
        <w:rPr>
          <w:rFonts w:hint="eastAsia"/>
        </w:rPr>
        <w:t>友好：</w:t>
      </w:r>
    </w:p>
    <w:p w:rsidR="00B33C3D" w:rsidRDefault="009B585D" w:rsidP="00B33C3D">
      <w:pPr>
        <w:ind w:firstLine="480"/>
      </w:pPr>
      <w:r>
        <w:rPr>
          <w:rFonts w:hint="eastAsia"/>
        </w:rPr>
        <w:t>1</w:t>
      </w:r>
      <w:r>
        <w:t xml:space="preserve">. </w:t>
      </w:r>
      <w:r w:rsidR="00B33C3D">
        <w:rPr>
          <w:rFonts w:hint="eastAsia"/>
        </w:rPr>
        <w:t>所有的特征都采用相同的方式获得梯度（区别于</w:t>
      </w:r>
      <w:r w:rsidR="00B33C3D">
        <w:rPr>
          <w:rFonts w:hint="eastAsia"/>
        </w:rPr>
        <w:t>XGBoost</w:t>
      </w:r>
      <w:r w:rsidR="00B33C3D">
        <w:rPr>
          <w:rFonts w:hint="eastAsia"/>
        </w:rPr>
        <w:t>的不同特征通过不同的索引获得梯度），只需要对梯度进行排序并可实现连续访问，大大提高了缓存命中率；</w:t>
      </w:r>
    </w:p>
    <w:p w:rsidR="00347EC1" w:rsidRPr="00347EC1" w:rsidRDefault="009B585D" w:rsidP="00B33C3D">
      <w:pPr>
        <w:ind w:firstLine="480"/>
      </w:pPr>
      <w:r>
        <w:rPr>
          <w:rFonts w:hint="eastAsia"/>
        </w:rPr>
        <w:t>2.</w:t>
      </w:r>
      <w:r>
        <w:t xml:space="preserve"> </w:t>
      </w:r>
      <w:r w:rsidR="00B33C3D">
        <w:rPr>
          <w:rFonts w:hint="eastAsia"/>
        </w:rPr>
        <w:t>因为不需要存储行索引到叶子索引的数组，降低了存储消耗，而且也不存在</w:t>
      </w:r>
      <w:r w:rsidR="00B33C3D">
        <w:rPr>
          <w:rFonts w:hint="eastAsia"/>
        </w:rPr>
        <w:t>Cache Miss</w:t>
      </w:r>
      <w:r w:rsidR="00B33C3D">
        <w:rPr>
          <w:rFonts w:hint="eastAsia"/>
        </w:rPr>
        <w:t>的问题。</w:t>
      </w:r>
    </w:p>
    <w:p w:rsidR="00A148A3" w:rsidRDefault="00A148A3" w:rsidP="001F5790">
      <w:pPr>
        <w:pStyle w:val="2"/>
        <w:spacing w:before="156" w:after="156"/>
      </w:pPr>
      <w:bookmarkStart w:id="67" w:name="_Toc107291382"/>
      <w:r>
        <w:rPr>
          <w:rFonts w:hint="eastAsia"/>
        </w:rPr>
        <w:t>CNN</w:t>
      </w:r>
      <w:r w:rsidR="00196275">
        <w:rPr>
          <w:rFonts w:hint="eastAsia"/>
        </w:rPr>
        <w:t>算法</w:t>
      </w:r>
      <w:r w:rsidR="002F5707">
        <w:rPr>
          <w:rFonts w:hint="eastAsia"/>
        </w:rPr>
        <w:t>(</w:t>
      </w:r>
      <w:r w:rsidR="002F5707">
        <w:t xml:space="preserve">CNN </w:t>
      </w:r>
      <w:r w:rsidR="002F5707">
        <w:rPr>
          <w:rFonts w:hint="eastAsia"/>
        </w:rPr>
        <w:t>Algorithm</w:t>
      </w:r>
      <w:r w:rsidR="002F5707">
        <w:t>)</w:t>
      </w:r>
      <w:bookmarkEnd w:id="67"/>
    </w:p>
    <w:p w:rsidR="00B81764" w:rsidRDefault="00A3013F" w:rsidP="002120B3">
      <w:pPr>
        <w:pStyle w:val="3"/>
      </w:pPr>
      <w:r>
        <w:rPr>
          <w:rFonts w:hint="eastAsia"/>
        </w:rPr>
        <w:t>简介</w:t>
      </w:r>
    </w:p>
    <w:p w:rsidR="00D256FD" w:rsidRDefault="00D256FD" w:rsidP="00CB6331">
      <w:pPr>
        <w:ind w:firstLine="480"/>
      </w:pPr>
      <w:r>
        <w:rPr>
          <w:rFonts w:hint="eastAsia"/>
        </w:rPr>
        <w:t>卷积神经网络（</w:t>
      </w:r>
      <w:r>
        <w:rPr>
          <w:rFonts w:hint="eastAsia"/>
        </w:rPr>
        <w:t>Convolutional Neural Network, CNN</w:t>
      </w:r>
      <w:r>
        <w:rPr>
          <w:rFonts w:hint="eastAsia"/>
        </w:rPr>
        <w:t>）是一种前馈神经网络，它的人工神经元可以响应一部分覆盖范围内的周围单元，对于大型图像处理有出色表现。</w:t>
      </w:r>
    </w:p>
    <w:p w:rsidR="00FD774B" w:rsidRDefault="00D256FD" w:rsidP="00D256FD">
      <w:pPr>
        <w:ind w:firstLine="480"/>
      </w:pPr>
      <w:r>
        <w:rPr>
          <w:rFonts w:hint="eastAsia"/>
        </w:rPr>
        <w:t>卷积神经网络由一个或多个卷积层和顶端的全连通层（对应经典的神经网络）组成，同时也包括关联权重和池化层（</w:t>
      </w:r>
      <w:r w:rsidR="00EF583F">
        <w:rPr>
          <w:rFonts w:hint="eastAsia"/>
        </w:rPr>
        <w:t>P</w:t>
      </w:r>
      <w:r>
        <w:rPr>
          <w:rFonts w:hint="eastAsia"/>
        </w:rPr>
        <w:t>ooling layer</w:t>
      </w:r>
      <w:r>
        <w:rPr>
          <w:rFonts w:hint="eastAsia"/>
        </w:rPr>
        <w:t>）。这一结构使得卷积神经网络能够利用输入数据的二维结构。与其他深度学习结构相比，卷积神经网络在图像和语音识别方面能够给出更好的结果。这一模型也可以使用反向传播算法进行训练。相比较其他深度、前馈神经网络，卷积神经网络需要考量的参数更少，使之成为一种颇具吸引力的深度学习结构。</w:t>
      </w:r>
    </w:p>
    <w:p w:rsidR="001840E0" w:rsidRDefault="001840E0" w:rsidP="002120B3">
      <w:pPr>
        <w:pStyle w:val="3"/>
      </w:pPr>
      <w:r w:rsidRPr="001840E0">
        <w:rPr>
          <w:rFonts w:hint="eastAsia"/>
        </w:rPr>
        <w:t>基本原理</w:t>
      </w:r>
    </w:p>
    <w:p w:rsidR="00B3686E" w:rsidRDefault="00B3686E" w:rsidP="00E35B03">
      <w:pPr>
        <w:ind w:firstLine="480"/>
      </w:pPr>
      <w:r>
        <w:rPr>
          <w:rFonts w:hint="eastAsia"/>
        </w:rPr>
        <w:t>典型的</w:t>
      </w:r>
      <w:r>
        <w:rPr>
          <w:rFonts w:hint="eastAsia"/>
        </w:rPr>
        <w:t xml:space="preserve"> CNN </w:t>
      </w:r>
      <w:r>
        <w:rPr>
          <w:rFonts w:hint="eastAsia"/>
        </w:rPr>
        <w:t>由</w:t>
      </w:r>
      <w:r>
        <w:rPr>
          <w:rFonts w:hint="eastAsia"/>
        </w:rPr>
        <w:t>3</w:t>
      </w:r>
      <w:r>
        <w:rPr>
          <w:rFonts w:hint="eastAsia"/>
        </w:rPr>
        <w:t>个部分构成：卷积层</w:t>
      </w:r>
      <w:r w:rsidR="00E35B03">
        <w:rPr>
          <w:rFonts w:hint="eastAsia"/>
        </w:rPr>
        <w:t>、</w:t>
      </w:r>
      <w:r>
        <w:rPr>
          <w:rFonts w:hint="eastAsia"/>
        </w:rPr>
        <w:t>池化层</w:t>
      </w:r>
      <w:r w:rsidR="00E35B03">
        <w:rPr>
          <w:rFonts w:hint="eastAsia"/>
        </w:rPr>
        <w:t>、</w:t>
      </w:r>
      <w:r>
        <w:rPr>
          <w:rFonts w:hint="eastAsia"/>
        </w:rPr>
        <w:t>全连接层</w:t>
      </w:r>
      <w:r w:rsidR="00E35B03">
        <w:rPr>
          <w:rFonts w:hint="eastAsia"/>
        </w:rPr>
        <w:t>。</w:t>
      </w:r>
    </w:p>
    <w:p w:rsidR="00F4731F" w:rsidRDefault="00B3686E" w:rsidP="00B3686E">
      <w:pPr>
        <w:ind w:firstLine="480"/>
      </w:pPr>
      <w:r>
        <w:rPr>
          <w:rFonts w:hint="eastAsia"/>
        </w:rPr>
        <w:t>卷积层负责提取图像中的局部特征；池化层用来大幅降低参数量级</w:t>
      </w:r>
      <w:r>
        <w:rPr>
          <w:rFonts w:hint="eastAsia"/>
        </w:rPr>
        <w:t>(</w:t>
      </w:r>
      <w:r>
        <w:rPr>
          <w:rFonts w:hint="eastAsia"/>
        </w:rPr>
        <w:t>降维</w:t>
      </w:r>
      <w:r>
        <w:rPr>
          <w:rFonts w:hint="eastAsia"/>
        </w:rPr>
        <w:t>)</w:t>
      </w:r>
      <w:r>
        <w:rPr>
          <w:rFonts w:hint="eastAsia"/>
        </w:rPr>
        <w:t>；全连接层类似传统神经网络的部分，用来输出想要的结果。</w:t>
      </w:r>
    </w:p>
    <w:p w:rsidR="00C34F02" w:rsidRDefault="001727ED" w:rsidP="00C34F02">
      <w:pPr>
        <w:ind w:firstLine="480"/>
      </w:pPr>
      <w:r>
        <w:rPr>
          <w:rFonts w:hint="eastAsia"/>
        </w:rPr>
        <w:t>1.</w:t>
      </w:r>
      <w:r>
        <w:t xml:space="preserve"> </w:t>
      </w:r>
      <w:r w:rsidR="00C34F02">
        <w:rPr>
          <w:rFonts w:hint="eastAsia"/>
        </w:rPr>
        <w:t>卷积——提取特征</w:t>
      </w:r>
    </w:p>
    <w:p w:rsidR="00C34F02" w:rsidRDefault="00C34F02" w:rsidP="00C34F02">
      <w:pPr>
        <w:ind w:firstLine="480"/>
      </w:pPr>
      <w:r>
        <w:rPr>
          <w:rFonts w:hint="eastAsia"/>
        </w:rPr>
        <w:lastRenderedPageBreak/>
        <w:t>卷积层的运算过程如下图，用一个卷积核扫完整张图片：</w:t>
      </w:r>
    </w:p>
    <w:p w:rsidR="00DB38E1" w:rsidRDefault="00DB38E1" w:rsidP="00DB38E1">
      <w:pPr>
        <w:pStyle w:val="ad"/>
      </w:pPr>
      <w:r>
        <w:drawing>
          <wp:inline distT="0" distB="0" distL="0" distR="0" wp14:anchorId="53458E55" wp14:editId="57FD2D7B">
            <wp:extent cx="37944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4325"/>
                    <a:stretch/>
                  </pic:blipFill>
                  <pic:spPr bwMode="auto">
                    <a:xfrm>
                      <a:off x="0" y="0"/>
                      <a:ext cx="3794400" cy="2880000"/>
                    </a:xfrm>
                    <a:prstGeom prst="rect">
                      <a:avLst/>
                    </a:prstGeom>
                    <a:ln>
                      <a:noFill/>
                    </a:ln>
                    <a:extLst>
                      <a:ext uri="{53640926-AAD7-44D8-BBD7-CCE9431645EC}">
                        <a14:shadowObscured xmlns:a14="http://schemas.microsoft.com/office/drawing/2010/main"/>
                      </a:ext>
                    </a:extLst>
                  </pic:spPr>
                </pic:pic>
              </a:graphicData>
            </a:graphic>
          </wp:inline>
        </w:drawing>
      </w:r>
    </w:p>
    <w:p w:rsidR="007D156C" w:rsidRDefault="007D156C" w:rsidP="007D156C">
      <w:pPr>
        <w:pStyle w:val="aff0"/>
        <w:ind w:firstLine="480"/>
        <w:rPr>
          <w:lang w:eastAsia="zh-Hans"/>
        </w:rPr>
      </w:pPr>
      <w:r>
        <w:rPr>
          <w:rFonts w:hint="eastAsia"/>
          <w:lang w:eastAsia="zh-Hans"/>
        </w:rPr>
        <w:t>图</w:t>
      </w:r>
      <w:r>
        <w:rPr>
          <w:rFonts w:hint="eastAsia"/>
          <w:lang w:eastAsia="zh-Hans"/>
        </w:rPr>
        <w:t xml:space="preserve"> </w:t>
      </w:r>
      <w:r w:rsidR="00DE54E7">
        <w:rPr>
          <w:lang w:eastAsia="zh-Hans"/>
        </w:rPr>
        <w:t>2</w:t>
      </w:r>
      <w:r>
        <w:rPr>
          <w:rFonts w:hint="eastAsia"/>
          <w:lang w:eastAsia="zh-Hans"/>
        </w:rPr>
        <w:t xml:space="preserve">-1 </w:t>
      </w:r>
      <w:r w:rsidR="00DE54E7">
        <w:rPr>
          <w:rFonts w:hint="eastAsia"/>
        </w:rPr>
        <w:t>CNN</w:t>
      </w:r>
      <w:r w:rsidR="00DE54E7">
        <w:rPr>
          <w:rFonts w:hint="eastAsia"/>
          <w:lang w:eastAsia="zh-Hans"/>
        </w:rPr>
        <w:t>算法</w:t>
      </w:r>
    </w:p>
    <w:p w:rsidR="007D156C" w:rsidRPr="007D156C" w:rsidRDefault="007D156C" w:rsidP="007D156C">
      <w:pPr>
        <w:ind w:firstLine="480"/>
        <w:jc w:val="center"/>
      </w:pPr>
      <w:r>
        <w:rPr>
          <w:rFonts w:hint="eastAsia"/>
          <w:lang w:eastAsia="zh-Hans"/>
        </w:rPr>
        <w:t xml:space="preserve">Figure </w:t>
      </w:r>
      <w:r w:rsidR="00DE54E7">
        <w:rPr>
          <w:lang w:eastAsia="zh-Hans"/>
        </w:rPr>
        <w:t>2</w:t>
      </w:r>
      <w:r>
        <w:rPr>
          <w:rFonts w:hint="eastAsia"/>
          <w:lang w:eastAsia="zh-Hans"/>
        </w:rPr>
        <w:t xml:space="preserve">-1 </w:t>
      </w:r>
      <w:r w:rsidR="00DE54E7">
        <w:t xml:space="preserve">CNN </w:t>
      </w:r>
      <w:r w:rsidR="00DE54E7">
        <w:rPr>
          <w:rFonts w:hint="eastAsia"/>
        </w:rPr>
        <w:t>Algorithm</w:t>
      </w:r>
    </w:p>
    <w:p w:rsidR="009674C7" w:rsidRDefault="009674C7" w:rsidP="009674C7">
      <w:pPr>
        <w:ind w:firstLine="480"/>
      </w:pPr>
      <w:r w:rsidRPr="009674C7">
        <w:rPr>
          <w:rFonts w:hint="eastAsia"/>
        </w:rPr>
        <w:t>这个过程我们可以理解为我们使用一个过滤器（卷积核）来过滤图像的各个小区域，从而得到这些小区域的特征值。</w:t>
      </w:r>
    </w:p>
    <w:p w:rsidR="00834A8E" w:rsidRPr="009674C7" w:rsidRDefault="00834A8E" w:rsidP="009674C7">
      <w:pPr>
        <w:ind w:firstLine="480"/>
      </w:pPr>
      <w:r w:rsidRPr="00834A8E">
        <w:rPr>
          <w:rFonts w:hint="eastAsia"/>
        </w:rPr>
        <w:t>卷积层的通过卷积核的过滤提取出图片中局部的特征，</w:t>
      </w:r>
      <w:r w:rsidR="00D63B88">
        <w:rPr>
          <w:rFonts w:hint="eastAsia"/>
        </w:rPr>
        <w:t>和</w:t>
      </w:r>
      <w:r w:rsidRPr="00834A8E">
        <w:rPr>
          <w:rFonts w:hint="eastAsia"/>
        </w:rPr>
        <w:t>人类视觉的特征提取类似</w:t>
      </w:r>
      <w:r w:rsidR="009E304B">
        <w:rPr>
          <w:rFonts w:hint="eastAsia"/>
        </w:rPr>
        <w:t>。</w:t>
      </w:r>
    </w:p>
    <w:p w:rsidR="00D75E91" w:rsidRDefault="009674C7" w:rsidP="00D75E91">
      <w:pPr>
        <w:ind w:firstLine="480"/>
      </w:pPr>
      <w:r>
        <w:rPr>
          <w:rFonts w:hint="eastAsia"/>
        </w:rPr>
        <w:t>2</w:t>
      </w:r>
      <w:r>
        <w:t xml:space="preserve">. </w:t>
      </w:r>
      <w:r w:rsidR="00D546AE" w:rsidRPr="00D546AE">
        <w:rPr>
          <w:rFonts w:hint="eastAsia"/>
        </w:rPr>
        <w:t>池化层——数据降维，避免过拟合</w:t>
      </w:r>
    </w:p>
    <w:p w:rsidR="00546A38" w:rsidRDefault="009F4266" w:rsidP="00D75E91">
      <w:pPr>
        <w:ind w:firstLine="480"/>
      </w:pPr>
      <w:r w:rsidRPr="009F4266">
        <w:rPr>
          <w:rFonts w:hint="eastAsia"/>
        </w:rPr>
        <w:t>池化层简单说就是下采样，他可以大大降低数据的维度。其过程如下：</w:t>
      </w:r>
    </w:p>
    <w:p w:rsidR="008454A3" w:rsidRDefault="008454A3" w:rsidP="008454A3">
      <w:pPr>
        <w:pStyle w:val="ad"/>
      </w:pPr>
      <w:r>
        <w:drawing>
          <wp:inline distT="0" distB="0" distL="0" distR="0" wp14:anchorId="45D1D01A" wp14:editId="474ACA9D">
            <wp:extent cx="3405600" cy="2880000"/>
            <wp:effectExtent l="0" t="0" r="444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5600" cy="2880000"/>
                    </a:xfrm>
                    <a:prstGeom prst="rect">
                      <a:avLst/>
                    </a:prstGeom>
                  </pic:spPr>
                </pic:pic>
              </a:graphicData>
            </a:graphic>
          </wp:inline>
        </w:drawing>
      </w:r>
    </w:p>
    <w:p w:rsidR="007A0A89" w:rsidRDefault="007A0A89" w:rsidP="007A0A89">
      <w:pPr>
        <w:pStyle w:val="aff0"/>
        <w:ind w:firstLine="480"/>
        <w:rPr>
          <w:lang w:eastAsia="zh-Hans"/>
        </w:rPr>
      </w:pPr>
      <w:r>
        <w:rPr>
          <w:rFonts w:hint="eastAsia"/>
          <w:lang w:eastAsia="zh-Hans"/>
        </w:rPr>
        <w:t>图</w:t>
      </w:r>
      <w:r>
        <w:rPr>
          <w:rFonts w:hint="eastAsia"/>
          <w:lang w:eastAsia="zh-Hans"/>
        </w:rPr>
        <w:t xml:space="preserve"> </w:t>
      </w:r>
      <w:r>
        <w:rPr>
          <w:lang w:eastAsia="zh-Hans"/>
        </w:rPr>
        <w:t>2</w:t>
      </w:r>
      <w:r>
        <w:rPr>
          <w:rFonts w:hint="eastAsia"/>
          <w:lang w:eastAsia="zh-Hans"/>
        </w:rPr>
        <w:t>-</w:t>
      </w:r>
      <w:r w:rsidR="00724541">
        <w:rPr>
          <w:lang w:eastAsia="zh-Hans"/>
        </w:rPr>
        <w:t>2</w:t>
      </w:r>
      <w:r>
        <w:rPr>
          <w:rFonts w:hint="eastAsia"/>
          <w:lang w:eastAsia="zh-Hans"/>
        </w:rPr>
        <w:t xml:space="preserve"> </w:t>
      </w:r>
      <w:r w:rsidR="009E75C3">
        <w:rPr>
          <w:rFonts w:hint="eastAsia"/>
          <w:lang w:eastAsia="zh-Hans"/>
        </w:rPr>
        <w:t>池化操作</w:t>
      </w:r>
    </w:p>
    <w:p w:rsidR="007A0A89" w:rsidRPr="007A0A89" w:rsidRDefault="007A0A89" w:rsidP="007A0A89">
      <w:pPr>
        <w:ind w:firstLine="480"/>
        <w:jc w:val="center"/>
      </w:pPr>
      <w:r>
        <w:rPr>
          <w:rFonts w:hint="eastAsia"/>
          <w:lang w:eastAsia="zh-Hans"/>
        </w:rPr>
        <w:t xml:space="preserve">Figure </w:t>
      </w:r>
      <w:r>
        <w:rPr>
          <w:lang w:eastAsia="zh-Hans"/>
        </w:rPr>
        <w:t>2</w:t>
      </w:r>
      <w:r>
        <w:rPr>
          <w:rFonts w:hint="eastAsia"/>
          <w:lang w:eastAsia="zh-Hans"/>
        </w:rPr>
        <w:t>-</w:t>
      </w:r>
      <w:r w:rsidR="00724541">
        <w:rPr>
          <w:lang w:eastAsia="zh-Hans"/>
        </w:rPr>
        <w:t>2</w:t>
      </w:r>
      <w:r>
        <w:rPr>
          <w:rFonts w:hint="eastAsia"/>
          <w:lang w:eastAsia="zh-Hans"/>
        </w:rPr>
        <w:t xml:space="preserve"> </w:t>
      </w:r>
      <w:r w:rsidR="009E75C3">
        <w:rPr>
          <w:rFonts w:hint="eastAsia"/>
        </w:rPr>
        <w:t>Pooling</w:t>
      </w:r>
    </w:p>
    <w:p w:rsidR="000C08B0" w:rsidRDefault="00A07CCD" w:rsidP="000C08B0">
      <w:pPr>
        <w:ind w:firstLine="480"/>
      </w:pPr>
      <w:r w:rsidRPr="00A07CCD">
        <w:rPr>
          <w:rFonts w:hint="eastAsia"/>
        </w:rPr>
        <w:t>上图中，我们可以看到，原始图片是</w:t>
      </w:r>
      <w:r w:rsidRPr="00A07CCD">
        <w:rPr>
          <w:rFonts w:hint="eastAsia"/>
        </w:rPr>
        <w:t>20</w:t>
      </w:r>
      <w:r w:rsidRPr="00A07CCD">
        <w:rPr>
          <w:rFonts w:hint="eastAsia"/>
        </w:rPr>
        <w:t>×</w:t>
      </w:r>
      <w:r w:rsidRPr="00A07CCD">
        <w:rPr>
          <w:rFonts w:hint="eastAsia"/>
        </w:rPr>
        <w:t>20</w:t>
      </w:r>
      <w:r w:rsidRPr="00A07CCD">
        <w:rPr>
          <w:rFonts w:hint="eastAsia"/>
        </w:rPr>
        <w:t>的，我们对其进行下采样，采样窗口为</w:t>
      </w:r>
      <w:r w:rsidRPr="00A07CCD">
        <w:rPr>
          <w:rFonts w:hint="eastAsia"/>
        </w:rPr>
        <w:t>10</w:t>
      </w:r>
      <w:r w:rsidRPr="00A07CCD">
        <w:rPr>
          <w:rFonts w:hint="eastAsia"/>
        </w:rPr>
        <w:lastRenderedPageBreak/>
        <w:t>×</w:t>
      </w:r>
      <w:r w:rsidRPr="00A07CCD">
        <w:rPr>
          <w:rFonts w:hint="eastAsia"/>
        </w:rPr>
        <w:t>10</w:t>
      </w:r>
      <w:r w:rsidRPr="00A07CCD">
        <w:rPr>
          <w:rFonts w:hint="eastAsia"/>
        </w:rPr>
        <w:t>，最终将其下采样成为一个</w:t>
      </w:r>
      <w:r w:rsidRPr="00A07CCD">
        <w:rPr>
          <w:rFonts w:hint="eastAsia"/>
        </w:rPr>
        <w:t>2</w:t>
      </w:r>
      <w:r w:rsidRPr="00A07CCD">
        <w:rPr>
          <w:rFonts w:hint="eastAsia"/>
        </w:rPr>
        <w:t>×</w:t>
      </w:r>
      <w:r w:rsidRPr="00A07CCD">
        <w:rPr>
          <w:rFonts w:hint="eastAsia"/>
        </w:rPr>
        <w:t>2</w:t>
      </w:r>
      <w:r w:rsidRPr="00A07CCD">
        <w:rPr>
          <w:rFonts w:hint="eastAsia"/>
        </w:rPr>
        <w:t>大小的特征图</w:t>
      </w:r>
      <w:r w:rsidR="006D514F">
        <w:rPr>
          <w:rFonts w:hint="eastAsia"/>
        </w:rPr>
        <w:t>。</w:t>
      </w:r>
      <w:r w:rsidR="00CC5457" w:rsidRPr="00CC5457">
        <w:rPr>
          <w:rFonts w:hint="eastAsia"/>
        </w:rPr>
        <w:t>因为即使做完了卷积，图像仍然很大（因为卷积核比较小），所以为了降低数据维度，就</w:t>
      </w:r>
      <w:r w:rsidR="00DF65A5">
        <w:rPr>
          <w:rFonts w:hint="eastAsia"/>
        </w:rPr>
        <w:t>对其</w:t>
      </w:r>
      <w:r w:rsidR="00CC5457" w:rsidRPr="00CC5457">
        <w:rPr>
          <w:rFonts w:hint="eastAsia"/>
        </w:rPr>
        <w:t>进行</w:t>
      </w:r>
      <w:r w:rsidR="00C77686">
        <w:rPr>
          <w:rFonts w:hint="eastAsia"/>
        </w:rPr>
        <w:t>池化</w:t>
      </w:r>
      <w:r w:rsidR="00CC5457" w:rsidRPr="00CC5457">
        <w:rPr>
          <w:rFonts w:hint="eastAsia"/>
        </w:rPr>
        <w:t>。</w:t>
      </w:r>
    </w:p>
    <w:p w:rsidR="00B1546C" w:rsidRDefault="00B1546C" w:rsidP="000C08B0">
      <w:pPr>
        <w:ind w:firstLine="480"/>
      </w:pPr>
      <w:r w:rsidRPr="00B1546C">
        <w:rPr>
          <w:rFonts w:hint="eastAsia"/>
        </w:rPr>
        <w:t>池化层相比卷积层可以更有效的降低数据维度，这么做不但可以大大减少运算量，还可以有效的避免过拟合。</w:t>
      </w:r>
    </w:p>
    <w:p w:rsidR="00360E29" w:rsidRDefault="00360E29" w:rsidP="000C08B0">
      <w:pPr>
        <w:ind w:firstLine="480"/>
      </w:pPr>
      <w:r>
        <w:rPr>
          <w:rFonts w:hint="eastAsia"/>
        </w:rPr>
        <w:t>3</w:t>
      </w:r>
      <w:r>
        <w:t xml:space="preserve">. </w:t>
      </w:r>
      <w:r w:rsidRPr="00360E29">
        <w:rPr>
          <w:rFonts w:hint="eastAsia"/>
        </w:rPr>
        <w:t>全连接层——输出结果</w:t>
      </w:r>
    </w:p>
    <w:p w:rsidR="000B58E7" w:rsidRDefault="000F5A3F" w:rsidP="000C08B0">
      <w:pPr>
        <w:ind w:firstLine="480"/>
      </w:pPr>
      <w:r w:rsidRPr="000F5A3F">
        <w:rPr>
          <w:rFonts w:hint="eastAsia"/>
        </w:rPr>
        <w:t>经过卷积层和池化层降维过的数据，全连接层才能”跑得动”，不然数据量太大，计算成本高，效率低下。</w:t>
      </w:r>
    </w:p>
    <w:p w:rsidR="00A338AC" w:rsidRDefault="00455F21" w:rsidP="002F477D">
      <w:pPr>
        <w:ind w:firstLine="480"/>
      </w:pPr>
      <w:r>
        <w:rPr>
          <w:rFonts w:hint="eastAsia"/>
        </w:rPr>
        <w:t>一个典型的</w:t>
      </w:r>
      <w:r>
        <w:rPr>
          <w:rFonts w:hint="eastAsia"/>
        </w:rPr>
        <w:t>5</w:t>
      </w:r>
      <w:r>
        <w:rPr>
          <w:rFonts w:hint="eastAsia"/>
        </w:rPr>
        <w:t>层</w:t>
      </w:r>
      <w:r>
        <w:rPr>
          <w:rFonts w:hint="eastAsia"/>
        </w:rPr>
        <w:t>C</w:t>
      </w:r>
      <w:r>
        <w:t>NN</w:t>
      </w:r>
      <w:r>
        <w:rPr>
          <w:rFonts w:hint="eastAsia"/>
        </w:rPr>
        <w:t>——</w:t>
      </w:r>
      <w:r w:rsidR="00537176" w:rsidRPr="00537176">
        <w:rPr>
          <w:rFonts w:hint="eastAsia"/>
        </w:rPr>
        <w:t>LeNet-5</w:t>
      </w:r>
      <w:r w:rsidR="00537176" w:rsidRPr="00537176">
        <w:rPr>
          <w:rFonts w:hint="eastAsia"/>
        </w:rPr>
        <w:t>的结构</w:t>
      </w:r>
      <w:r w:rsidR="00A338AC">
        <w:rPr>
          <w:rFonts w:hint="eastAsia"/>
        </w:rPr>
        <w:t>：</w:t>
      </w:r>
    </w:p>
    <w:p w:rsidR="008774C8" w:rsidRDefault="00C85F9E" w:rsidP="00C85F9E">
      <w:pPr>
        <w:pStyle w:val="ad"/>
      </w:pPr>
      <w:r>
        <w:drawing>
          <wp:inline distT="0" distB="0" distL="0" distR="0" wp14:anchorId="1450D960" wp14:editId="39B430D2">
            <wp:extent cx="5939790" cy="1794510"/>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1794510"/>
                    </a:xfrm>
                    <a:prstGeom prst="rect">
                      <a:avLst/>
                    </a:prstGeom>
                  </pic:spPr>
                </pic:pic>
              </a:graphicData>
            </a:graphic>
          </wp:inline>
        </w:drawing>
      </w:r>
    </w:p>
    <w:p w:rsidR="007D79AE" w:rsidRDefault="007D79AE" w:rsidP="007D79AE">
      <w:pPr>
        <w:pStyle w:val="aff0"/>
        <w:ind w:firstLine="480"/>
        <w:rPr>
          <w:lang w:eastAsia="zh-Hans"/>
        </w:rPr>
      </w:pPr>
      <w:r>
        <w:rPr>
          <w:rFonts w:hint="eastAsia"/>
          <w:lang w:eastAsia="zh-Hans"/>
        </w:rPr>
        <w:t>图</w:t>
      </w:r>
      <w:r>
        <w:rPr>
          <w:rFonts w:hint="eastAsia"/>
          <w:lang w:eastAsia="zh-Hans"/>
        </w:rPr>
        <w:t xml:space="preserve"> </w:t>
      </w:r>
      <w:r>
        <w:rPr>
          <w:lang w:eastAsia="zh-Hans"/>
        </w:rPr>
        <w:t>2</w:t>
      </w:r>
      <w:r>
        <w:rPr>
          <w:rFonts w:hint="eastAsia"/>
          <w:lang w:eastAsia="zh-Hans"/>
        </w:rPr>
        <w:t>-</w:t>
      </w:r>
      <w:r w:rsidR="00724541">
        <w:rPr>
          <w:lang w:eastAsia="zh-Hans"/>
        </w:rPr>
        <w:t>3</w:t>
      </w:r>
      <w:r>
        <w:rPr>
          <w:rFonts w:hint="eastAsia"/>
          <w:lang w:eastAsia="zh-Hans"/>
        </w:rPr>
        <w:t xml:space="preserve"> </w:t>
      </w:r>
      <w:r w:rsidR="00E00F81" w:rsidRPr="00E00F81">
        <w:rPr>
          <w:lang w:eastAsia="zh-Hans"/>
        </w:rPr>
        <w:t>LeNet-5</w:t>
      </w:r>
    </w:p>
    <w:p w:rsidR="007D79AE" w:rsidRPr="007D79AE" w:rsidRDefault="007D79AE" w:rsidP="007D79AE">
      <w:pPr>
        <w:ind w:firstLine="480"/>
        <w:jc w:val="center"/>
      </w:pPr>
      <w:r>
        <w:rPr>
          <w:rFonts w:hint="eastAsia"/>
          <w:lang w:eastAsia="zh-Hans"/>
        </w:rPr>
        <w:t xml:space="preserve">Figure </w:t>
      </w:r>
      <w:r>
        <w:rPr>
          <w:lang w:eastAsia="zh-Hans"/>
        </w:rPr>
        <w:t>2</w:t>
      </w:r>
      <w:r>
        <w:rPr>
          <w:rFonts w:hint="eastAsia"/>
          <w:lang w:eastAsia="zh-Hans"/>
        </w:rPr>
        <w:t>-</w:t>
      </w:r>
      <w:r w:rsidR="000F4A94">
        <w:rPr>
          <w:lang w:eastAsia="zh-Hans"/>
        </w:rPr>
        <w:t>3</w:t>
      </w:r>
      <w:r>
        <w:rPr>
          <w:rFonts w:hint="eastAsia"/>
          <w:lang w:eastAsia="zh-Hans"/>
        </w:rPr>
        <w:t xml:space="preserve"> </w:t>
      </w:r>
      <w:r w:rsidR="00E00F81" w:rsidRPr="00E00F81">
        <w:rPr>
          <w:lang w:eastAsia="zh-Hans"/>
        </w:rPr>
        <w:t>LeNet-5</w:t>
      </w:r>
    </w:p>
    <w:p w:rsidR="007C2D1F" w:rsidRPr="007C2D1F" w:rsidRDefault="007C2D1F" w:rsidP="00CD3C9F">
      <w:pPr>
        <w:ind w:firstLine="480"/>
      </w:pPr>
      <w:r>
        <w:rPr>
          <w:rFonts w:hint="eastAsia"/>
        </w:rPr>
        <w:t>其包含</w:t>
      </w:r>
      <w:r w:rsidRPr="007C2D1F">
        <w:rPr>
          <w:rFonts w:hint="eastAsia"/>
        </w:rPr>
        <w:t>卷积层</w:t>
      </w:r>
      <w:r w:rsidR="00CD3C9F">
        <w:rPr>
          <w:rFonts w:hint="eastAsia"/>
        </w:rPr>
        <w:t>——</w:t>
      </w:r>
      <w:r w:rsidRPr="007C2D1F">
        <w:rPr>
          <w:rFonts w:hint="eastAsia"/>
        </w:rPr>
        <w:t>池化层</w:t>
      </w:r>
      <w:r w:rsidR="00CD3C9F">
        <w:rPr>
          <w:rFonts w:hint="eastAsia"/>
        </w:rPr>
        <w:t>——</w:t>
      </w:r>
      <w:r w:rsidRPr="007C2D1F">
        <w:rPr>
          <w:rFonts w:hint="eastAsia"/>
        </w:rPr>
        <w:t>卷积层</w:t>
      </w:r>
      <w:r w:rsidR="00CD3C9F">
        <w:rPr>
          <w:rFonts w:hint="eastAsia"/>
        </w:rPr>
        <w:t>——</w:t>
      </w:r>
      <w:r w:rsidRPr="007C2D1F">
        <w:rPr>
          <w:rFonts w:hint="eastAsia"/>
        </w:rPr>
        <w:t>池化层</w:t>
      </w:r>
      <w:r w:rsidR="00CD3C9F">
        <w:rPr>
          <w:rFonts w:hint="eastAsia"/>
        </w:rPr>
        <w:t>——</w:t>
      </w:r>
      <w:r w:rsidRPr="007C2D1F">
        <w:rPr>
          <w:rFonts w:hint="eastAsia"/>
        </w:rPr>
        <w:t>卷积层</w:t>
      </w:r>
      <w:r w:rsidR="00CD3C9F">
        <w:rPr>
          <w:rFonts w:hint="eastAsia"/>
        </w:rPr>
        <w:t>——</w:t>
      </w:r>
      <w:r w:rsidRPr="007C2D1F">
        <w:rPr>
          <w:rFonts w:hint="eastAsia"/>
        </w:rPr>
        <w:t>全连接层</w:t>
      </w:r>
      <w:r w:rsidR="00CD3C9F">
        <w:rPr>
          <w:rFonts w:hint="eastAsia"/>
        </w:rPr>
        <w:t>。</w:t>
      </w:r>
    </w:p>
    <w:p w:rsidR="00A148A3" w:rsidRDefault="00A148A3" w:rsidP="001F5790">
      <w:pPr>
        <w:pStyle w:val="2"/>
        <w:spacing w:before="156" w:after="156"/>
      </w:pPr>
      <w:bookmarkStart w:id="68" w:name="_Toc107291383"/>
      <w:r>
        <w:rPr>
          <w:rFonts w:hint="eastAsia"/>
        </w:rPr>
        <w:t>TextCNN</w:t>
      </w:r>
      <w:r w:rsidR="00067B8E">
        <w:rPr>
          <w:rFonts w:hint="eastAsia"/>
        </w:rPr>
        <w:t>算法</w:t>
      </w:r>
      <w:r w:rsidR="00067B8E">
        <w:rPr>
          <w:rFonts w:hint="eastAsia"/>
        </w:rPr>
        <w:t>(</w:t>
      </w:r>
      <w:r w:rsidR="002F5707">
        <w:rPr>
          <w:rFonts w:hint="eastAsia"/>
        </w:rPr>
        <w:t>TextCNN Algorithm</w:t>
      </w:r>
      <w:r w:rsidR="00067B8E">
        <w:t>)</w:t>
      </w:r>
      <w:bookmarkEnd w:id="68"/>
    </w:p>
    <w:p w:rsidR="00F27CC4" w:rsidRDefault="00273E72" w:rsidP="00273E72">
      <w:pPr>
        <w:pStyle w:val="3"/>
      </w:pPr>
      <w:r>
        <w:rPr>
          <w:rFonts w:hint="eastAsia"/>
        </w:rPr>
        <w:t>简介</w:t>
      </w:r>
    </w:p>
    <w:p w:rsidR="00273E72" w:rsidRDefault="00273E72" w:rsidP="00273E72">
      <w:pPr>
        <w:ind w:firstLine="480"/>
      </w:pPr>
      <w:r w:rsidRPr="00273E72">
        <w:rPr>
          <w:rFonts w:hint="eastAsia"/>
        </w:rPr>
        <w:t>2014</w:t>
      </w:r>
      <w:r w:rsidRPr="00273E72">
        <w:rPr>
          <w:rFonts w:hint="eastAsia"/>
        </w:rPr>
        <w:t>年，</w:t>
      </w:r>
      <w:r w:rsidRPr="00273E72">
        <w:rPr>
          <w:rFonts w:hint="eastAsia"/>
        </w:rPr>
        <w:t>Yoon Kim</w:t>
      </w:r>
      <w:r w:rsidRPr="00273E72">
        <w:rPr>
          <w:rFonts w:hint="eastAsia"/>
        </w:rPr>
        <w:t>针对</w:t>
      </w:r>
      <w:r w:rsidRPr="00273E72">
        <w:rPr>
          <w:rFonts w:hint="eastAsia"/>
        </w:rPr>
        <w:t>CNN</w:t>
      </w:r>
      <w:r w:rsidRPr="00273E72">
        <w:rPr>
          <w:rFonts w:hint="eastAsia"/>
        </w:rPr>
        <w:t>的输入层做了一些变形，提出了文本分类模型</w:t>
      </w:r>
      <w:r w:rsidR="0032333C">
        <w:rPr>
          <w:rFonts w:hint="eastAsia"/>
        </w:rPr>
        <w:t>T</w:t>
      </w:r>
      <w:r w:rsidRPr="00273E72">
        <w:rPr>
          <w:rFonts w:hint="eastAsia"/>
        </w:rPr>
        <w:t>extCNN</w:t>
      </w:r>
      <w:r w:rsidR="00D91BB6" w:rsidRPr="00D91BB6">
        <w:rPr>
          <w:vertAlign w:val="superscript"/>
        </w:rPr>
        <w:t>[26]</w:t>
      </w:r>
      <w:r w:rsidRPr="00273E72">
        <w:rPr>
          <w:rFonts w:hint="eastAsia"/>
        </w:rPr>
        <w:t>。</w:t>
      </w:r>
    </w:p>
    <w:p w:rsidR="00873383" w:rsidRDefault="00873383" w:rsidP="00657F5D">
      <w:pPr>
        <w:ind w:firstLine="480"/>
      </w:pPr>
      <w:r w:rsidRPr="00873383">
        <w:rPr>
          <w:rFonts w:hint="eastAsia"/>
        </w:rPr>
        <w:t>与传统图像的</w:t>
      </w:r>
      <w:r w:rsidRPr="00873383">
        <w:rPr>
          <w:rFonts w:hint="eastAsia"/>
        </w:rPr>
        <w:t>CNN</w:t>
      </w:r>
      <w:r w:rsidRPr="00873383">
        <w:rPr>
          <w:rFonts w:hint="eastAsia"/>
        </w:rPr>
        <w:t>网络相比</w:t>
      </w:r>
      <w:r w:rsidR="000F2F4E">
        <w:rPr>
          <w:rFonts w:hint="eastAsia"/>
        </w:rPr>
        <w:t>，</w:t>
      </w:r>
      <w:r w:rsidR="00657506">
        <w:rPr>
          <w:rFonts w:hint="eastAsia"/>
        </w:rPr>
        <w:t>T</w:t>
      </w:r>
      <w:r w:rsidRPr="00873383">
        <w:rPr>
          <w:rFonts w:hint="eastAsia"/>
        </w:rPr>
        <w:t>extCNN</w:t>
      </w:r>
      <w:r w:rsidRPr="00873383">
        <w:rPr>
          <w:rFonts w:hint="eastAsia"/>
        </w:rPr>
        <w:t>在网络结构上没有任何变化</w:t>
      </w:r>
      <w:r w:rsidR="00601549">
        <w:rPr>
          <w:rFonts w:hint="eastAsia"/>
        </w:rPr>
        <w:t>，</w:t>
      </w:r>
      <w:r w:rsidRPr="00873383">
        <w:rPr>
          <w:rFonts w:hint="eastAsia"/>
        </w:rPr>
        <w:t>甚至更加简单了</w:t>
      </w:r>
      <w:r w:rsidR="00601549">
        <w:rPr>
          <w:rFonts w:hint="eastAsia"/>
        </w:rPr>
        <w:t>，</w:t>
      </w:r>
      <w:r w:rsidR="00601549">
        <w:rPr>
          <w:rFonts w:hint="eastAsia"/>
        </w:rPr>
        <w:t>T</w:t>
      </w:r>
      <w:r w:rsidRPr="00873383">
        <w:rPr>
          <w:rFonts w:hint="eastAsia"/>
        </w:rPr>
        <w:t>extCNN</w:t>
      </w:r>
      <w:r w:rsidRPr="00873383">
        <w:rPr>
          <w:rFonts w:hint="eastAsia"/>
        </w:rPr>
        <w:t>其实只有一层卷积</w:t>
      </w:r>
      <w:r w:rsidR="00975917">
        <w:rPr>
          <w:rFonts w:hint="eastAsia"/>
        </w:rPr>
        <w:t>，</w:t>
      </w:r>
      <w:r w:rsidRPr="00873383">
        <w:rPr>
          <w:rFonts w:hint="eastAsia"/>
        </w:rPr>
        <w:t>一层</w:t>
      </w:r>
      <w:r w:rsidR="00657F5D">
        <w:rPr>
          <w:rFonts w:hint="eastAsia"/>
        </w:rPr>
        <w:t>M</w:t>
      </w:r>
      <w:r w:rsidRPr="00873383">
        <w:rPr>
          <w:rFonts w:hint="eastAsia"/>
        </w:rPr>
        <w:t>ax-</w:t>
      </w:r>
      <w:r w:rsidR="00657F5D">
        <w:t>P</w:t>
      </w:r>
      <w:r w:rsidRPr="00873383">
        <w:rPr>
          <w:rFonts w:hint="eastAsia"/>
        </w:rPr>
        <w:t>ooling</w:t>
      </w:r>
      <w:r w:rsidR="00975917">
        <w:rPr>
          <w:rFonts w:hint="eastAsia"/>
        </w:rPr>
        <w:t>，</w:t>
      </w:r>
      <w:r w:rsidRPr="00873383">
        <w:rPr>
          <w:rFonts w:hint="eastAsia"/>
        </w:rPr>
        <w:t>最后将输出外接</w:t>
      </w:r>
      <w:r w:rsidR="00657F5D">
        <w:rPr>
          <w:rFonts w:hint="eastAsia"/>
        </w:rPr>
        <w:t>S</w:t>
      </w:r>
      <w:r w:rsidRPr="00873383">
        <w:rPr>
          <w:rFonts w:hint="eastAsia"/>
        </w:rPr>
        <w:t>oftmax</w:t>
      </w:r>
      <w:r w:rsidR="0068197A">
        <w:rPr>
          <w:rFonts w:hint="eastAsia"/>
        </w:rPr>
        <w:t>进行</w:t>
      </w:r>
      <w:r w:rsidR="00657F5D">
        <w:rPr>
          <w:rFonts w:hint="eastAsia"/>
        </w:rPr>
        <w:t>N</w:t>
      </w:r>
      <w:r w:rsidRPr="00873383">
        <w:rPr>
          <w:rFonts w:hint="eastAsia"/>
        </w:rPr>
        <w:t>分类。</w:t>
      </w:r>
    </w:p>
    <w:p w:rsidR="002120B3" w:rsidRDefault="002120B3" w:rsidP="00443845">
      <w:pPr>
        <w:pStyle w:val="3"/>
      </w:pPr>
      <w:r>
        <w:rPr>
          <w:rFonts w:hint="eastAsia"/>
        </w:rPr>
        <w:t>基本原理</w:t>
      </w:r>
    </w:p>
    <w:p w:rsidR="0088339A" w:rsidRDefault="0033133E" w:rsidP="0088339A">
      <w:pPr>
        <w:pStyle w:val="4"/>
      </w:pPr>
      <w:r>
        <w:rPr>
          <w:rFonts w:hint="eastAsia"/>
        </w:rPr>
        <w:t>架构</w:t>
      </w:r>
    </w:p>
    <w:p w:rsidR="000433BA" w:rsidRPr="000433BA" w:rsidRDefault="00CE41B9" w:rsidP="000433BA">
      <w:pPr>
        <w:ind w:firstLine="480"/>
      </w:pPr>
      <w:r>
        <w:rPr>
          <w:rFonts w:hint="eastAsia"/>
        </w:rPr>
        <w:t>TextCNN</w:t>
      </w:r>
      <w:r>
        <w:rPr>
          <w:rFonts w:hint="eastAsia"/>
        </w:rPr>
        <w:t>由</w:t>
      </w:r>
      <w:r>
        <w:rPr>
          <w:rFonts w:hint="eastAsia"/>
        </w:rPr>
        <w:t>n*k</w:t>
      </w:r>
      <w:r>
        <w:rPr>
          <w:rFonts w:hint="eastAsia"/>
        </w:rPr>
        <w:t>的</w:t>
      </w:r>
      <w:r w:rsidR="001010A2">
        <w:rPr>
          <w:rFonts w:hint="eastAsia"/>
        </w:rPr>
        <w:t>文本</w:t>
      </w:r>
      <w:r>
        <w:rPr>
          <w:rFonts w:hint="eastAsia"/>
        </w:rPr>
        <w:t>、</w:t>
      </w:r>
      <w:r w:rsidR="00EC0240">
        <w:rPr>
          <w:rFonts w:hint="eastAsia"/>
        </w:rPr>
        <w:t>卷积层</w:t>
      </w:r>
      <w:r>
        <w:rPr>
          <w:rFonts w:hint="eastAsia"/>
        </w:rPr>
        <w:t>、最大池化层和全连接层</w:t>
      </w:r>
      <w:r w:rsidR="00D61ECC">
        <w:rPr>
          <w:rFonts w:hint="eastAsia"/>
        </w:rPr>
        <w:t>组成，如图：</w:t>
      </w:r>
    </w:p>
    <w:p w:rsidR="00A27BBE" w:rsidRDefault="00A46CCE" w:rsidP="00A46CCE">
      <w:pPr>
        <w:pStyle w:val="ad"/>
      </w:pPr>
      <w:r w:rsidRPr="00A46CCE">
        <w:lastRenderedPageBreak/>
        <w:drawing>
          <wp:inline distT="0" distB="0" distL="0" distR="0" wp14:anchorId="47DB33A2" wp14:editId="4FDCFEAA">
            <wp:extent cx="5939790" cy="2575560"/>
            <wp:effectExtent l="0" t="0" r="3810" b="0"/>
            <wp:docPr id="130" name="图片 1">
              <a:extLst xmlns:a="http://schemas.openxmlformats.org/drawingml/2006/main">
                <a:ext uri="{FF2B5EF4-FFF2-40B4-BE49-F238E27FC236}">
                  <a16:creationId xmlns:a16="http://schemas.microsoft.com/office/drawing/2014/main" id="{270B891B-B63F-4C9A-A6E5-D1193A5B6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270B891B-B63F-4C9A-A6E5-D1193A5B6CAD}"/>
                        </a:ext>
                      </a:extLst>
                    </pic:cNvPr>
                    <pic:cNvPicPr>
                      <a:picLocks noChangeAspect="1"/>
                    </pic:cNvPicPr>
                  </pic:nvPicPr>
                  <pic:blipFill rotWithShape="1">
                    <a:blip r:embed="rId18"/>
                    <a:srcRect b="11787"/>
                    <a:stretch/>
                  </pic:blipFill>
                  <pic:spPr bwMode="auto">
                    <a:xfrm>
                      <a:off x="0" y="0"/>
                      <a:ext cx="5939790" cy="2575560"/>
                    </a:xfrm>
                    <a:prstGeom prst="rect">
                      <a:avLst/>
                    </a:prstGeom>
                    <a:ln>
                      <a:noFill/>
                    </a:ln>
                    <a:extLst>
                      <a:ext uri="{53640926-AAD7-44D8-BBD7-CCE9431645EC}">
                        <a14:shadowObscured xmlns:a14="http://schemas.microsoft.com/office/drawing/2010/main"/>
                      </a:ext>
                    </a:extLst>
                  </pic:spPr>
                </pic:pic>
              </a:graphicData>
            </a:graphic>
          </wp:inline>
        </w:drawing>
      </w:r>
    </w:p>
    <w:p w:rsidR="00102945" w:rsidRDefault="00102945" w:rsidP="00102945">
      <w:pPr>
        <w:pStyle w:val="aff0"/>
        <w:ind w:firstLine="480"/>
        <w:rPr>
          <w:lang w:eastAsia="zh-Hans"/>
        </w:rPr>
      </w:pPr>
      <w:r>
        <w:rPr>
          <w:rFonts w:hint="eastAsia"/>
          <w:lang w:eastAsia="zh-Hans"/>
        </w:rPr>
        <w:t>图</w:t>
      </w:r>
      <w:r>
        <w:rPr>
          <w:rFonts w:hint="eastAsia"/>
          <w:lang w:eastAsia="zh-Hans"/>
        </w:rPr>
        <w:t xml:space="preserve"> </w:t>
      </w:r>
      <w:r>
        <w:rPr>
          <w:lang w:eastAsia="zh-Hans"/>
        </w:rPr>
        <w:t>2</w:t>
      </w:r>
      <w:r>
        <w:rPr>
          <w:rFonts w:hint="eastAsia"/>
          <w:lang w:eastAsia="zh-Hans"/>
        </w:rPr>
        <w:t>-</w:t>
      </w:r>
      <w:r w:rsidR="00586863">
        <w:rPr>
          <w:lang w:eastAsia="zh-Hans"/>
        </w:rPr>
        <w:t>4</w:t>
      </w:r>
      <w:r>
        <w:rPr>
          <w:rFonts w:hint="eastAsia"/>
          <w:lang w:eastAsia="zh-Hans"/>
        </w:rPr>
        <w:t xml:space="preserve"> </w:t>
      </w:r>
      <w:r w:rsidR="00175A86">
        <w:rPr>
          <w:rFonts w:hint="eastAsia"/>
        </w:rPr>
        <w:t>TextCNN</w:t>
      </w:r>
      <w:r w:rsidR="00175A86">
        <w:rPr>
          <w:rFonts w:hint="eastAsia"/>
        </w:rPr>
        <w:t>架构</w:t>
      </w:r>
    </w:p>
    <w:p w:rsidR="00102945" w:rsidRPr="00102945" w:rsidRDefault="00102945" w:rsidP="00102945">
      <w:pPr>
        <w:ind w:firstLine="480"/>
        <w:jc w:val="center"/>
      </w:pPr>
      <w:r>
        <w:rPr>
          <w:rFonts w:hint="eastAsia"/>
          <w:lang w:eastAsia="zh-Hans"/>
        </w:rPr>
        <w:t xml:space="preserve">Figure </w:t>
      </w:r>
      <w:r>
        <w:rPr>
          <w:lang w:eastAsia="zh-Hans"/>
        </w:rPr>
        <w:t>2</w:t>
      </w:r>
      <w:r>
        <w:rPr>
          <w:rFonts w:hint="eastAsia"/>
          <w:lang w:eastAsia="zh-Hans"/>
        </w:rPr>
        <w:t>-</w:t>
      </w:r>
      <w:r w:rsidR="00586863">
        <w:rPr>
          <w:lang w:eastAsia="zh-Hans"/>
        </w:rPr>
        <w:t>4</w:t>
      </w:r>
      <w:r>
        <w:rPr>
          <w:rFonts w:hint="eastAsia"/>
          <w:lang w:eastAsia="zh-Hans"/>
        </w:rPr>
        <w:t xml:space="preserve"> </w:t>
      </w:r>
      <w:r w:rsidR="00175A86">
        <w:rPr>
          <w:rFonts w:hint="eastAsia"/>
        </w:rPr>
        <w:t>TextCNN</w:t>
      </w:r>
      <w:r w:rsidR="00175A86">
        <w:t xml:space="preserve"> </w:t>
      </w:r>
      <w:r w:rsidR="00175A86">
        <w:rPr>
          <w:rFonts w:hint="eastAsia"/>
        </w:rPr>
        <w:t>Frame</w:t>
      </w:r>
    </w:p>
    <w:p w:rsidR="008536AF" w:rsidRPr="008536AF" w:rsidRDefault="008536AF" w:rsidP="008536AF">
      <w:pPr>
        <w:pStyle w:val="4"/>
      </w:pPr>
      <w:r>
        <w:rPr>
          <w:rFonts w:hint="eastAsia"/>
        </w:rPr>
        <w:t>流程</w:t>
      </w:r>
    </w:p>
    <w:p w:rsidR="004D1679" w:rsidRDefault="004D1679" w:rsidP="004D1679">
      <w:pPr>
        <w:pStyle w:val="ad"/>
      </w:pPr>
      <w:r w:rsidRPr="004D1679">
        <w:drawing>
          <wp:inline distT="0" distB="0" distL="0" distR="0" wp14:anchorId="3BE064FC" wp14:editId="35255A64">
            <wp:extent cx="5166785" cy="4728210"/>
            <wp:effectExtent l="0" t="0" r="0" b="0"/>
            <wp:docPr id="2050" name="Picture 2" descr="https://img2018.cnblogs.com/blog/1252882/201904/1252882-20190419210839993-223867017.png">
              <a:extLst xmlns:a="http://schemas.openxmlformats.org/drawingml/2006/main">
                <a:ext uri="{FF2B5EF4-FFF2-40B4-BE49-F238E27FC236}">
                  <a16:creationId xmlns:a16="http://schemas.microsoft.com/office/drawing/2014/main" id="{D48F57F5-FB13-47DE-A16A-5FA660A94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img2018.cnblogs.com/blog/1252882/201904/1252882-20190419210839993-223867017.png">
                      <a:extLst>
                        <a:ext uri="{FF2B5EF4-FFF2-40B4-BE49-F238E27FC236}">
                          <a16:creationId xmlns:a16="http://schemas.microsoft.com/office/drawing/2014/main" id="{D48F57F5-FB13-47DE-A16A-5FA660A94D7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0621" cy="4731721"/>
                    </a:xfrm>
                    <a:prstGeom prst="rect">
                      <a:avLst/>
                    </a:prstGeom>
                    <a:noFill/>
                    <a:extLst/>
                  </pic:spPr>
                </pic:pic>
              </a:graphicData>
            </a:graphic>
          </wp:inline>
        </w:drawing>
      </w:r>
    </w:p>
    <w:p w:rsidR="00D03C25" w:rsidRDefault="00D03C25" w:rsidP="00D03C25">
      <w:pPr>
        <w:pStyle w:val="aff0"/>
        <w:ind w:firstLine="480"/>
        <w:rPr>
          <w:lang w:eastAsia="zh-Hans"/>
        </w:rPr>
      </w:pPr>
      <w:r>
        <w:rPr>
          <w:rFonts w:hint="eastAsia"/>
          <w:lang w:eastAsia="zh-Hans"/>
        </w:rPr>
        <w:t>图</w:t>
      </w:r>
      <w:r>
        <w:rPr>
          <w:rFonts w:hint="eastAsia"/>
          <w:lang w:eastAsia="zh-Hans"/>
        </w:rPr>
        <w:t xml:space="preserve"> </w:t>
      </w:r>
      <w:r>
        <w:rPr>
          <w:lang w:eastAsia="zh-Hans"/>
        </w:rPr>
        <w:t>2</w:t>
      </w:r>
      <w:r>
        <w:rPr>
          <w:rFonts w:hint="eastAsia"/>
          <w:lang w:eastAsia="zh-Hans"/>
        </w:rPr>
        <w:t>-</w:t>
      </w:r>
      <w:r>
        <w:rPr>
          <w:lang w:eastAsia="zh-Hans"/>
        </w:rPr>
        <w:t>4</w:t>
      </w:r>
      <w:r>
        <w:rPr>
          <w:rFonts w:hint="eastAsia"/>
          <w:lang w:eastAsia="zh-Hans"/>
        </w:rPr>
        <w:t xml:space="preserve"> </w:t>
      </w:r>
      <w:r>
        <w:rPr>
          <w:rFonts w:hint="eastAsia"/>
        </w:rPr>
        <w:t>TextCNN</w:t>
      </w:r>
      <w:r w:rsidR="00E60528">
        <w:rPr>
          <w:rFonts w:hint="eastAsia"/>
        </w:rPr>
        <w:t>流程</w:t>
      </w:r>
    </w:p>
    <w:p w:rsidR="007D2423" w:rsidRDefault="00D03C25" w:rsidP="007D2423">
      <w:pPr>
        <w:ind w:firstLine="480"/>
        <w:jc w:val="center"/>
      </w:pPr>
      <w:r>
        <w:rPr>
          <w:rFonts w:hint="eastAsia"/>
          <w:lang w:eastAsia="zh-Hans"/>
        </w:rPr>
        <w:t xml:space="preserve">Figure </w:t>
      </w:r>
      <w:r>
        <w:rPr>
          <w:lang w:eastAsia="zh-Hans"/>
        </w:rPr>
        <w:t>2</w:t>
      </w:r>
      <w:r>
        <w:rPr>
          <w:rFonts w:hint="eastAsia"/>
          <w:lang w:eastAsia="zh-Hans"/>
        </w:rPr>
        <w:t>-</w:t>
      </w:r>
      <w:r>
        <w:rPr>
          <w:lang w:eastAsia="zh-Hans"/>
        </w:rPr>
        <w:t>4</w:t>
      </w:r>
      <w:r>
        <w:rPr>
          <w:rFonts w:hint="eastAsia"/>
          <w:lang w:eastAsia="zh-Hans"/>
        </w:rPr>
        <w:t xml:space="preserve"> </w:t>
      </w:r>
      <w:r>
        <w:rPr>
          <w:rFonts w:hint="eastAsia"/>
        </w:rPr>
        <w:t>TextCNN</w:t>
      </w:r>
      <w:r>
        <w:t xml:space="preserve"> </w:t>
      </w:r>
      <w:r w:rsidR="00E60528">
        <w:rPr>
          <w:rFonts w:hint="eastAsia"/>
        </w:rPr>
        <w:t>P</w:t>
      </w:r>
      <w:r w:rsidR="00E60528">
        <w:t>rocess</w:t>
      </w:r>
    </w:p>
    <w:p w:rsidR="00F86761" w:rsidRDefault="00CA4DEE" w:rsidP="00714743">
      <w:pPr>
        <w:ind w:firstLine="480"/>
      </w:pPr>
      <w:r>
        <w:rPr>
          <w:rFonts w:hint="eastAsia"/>
        </w:rPr>
        <w:lastRenderedPageBreak/>
        <w:t>如图所示，其与</w:t>
      </w:r>
      <w:r>
        <w:rPr>
          <w:rFonts w:hint="eastAsia"/>
        </w:rPr>
        <w:t>C</w:t>
      </w:r>
      <w:r>
        <w:t>NN</w:t>
      </w:r>
      <w:r>
        <w:rPr>
          <w:rFonts w:hint="eastAsia"/>
        </w:rPr>
        <w:t>流程相似，要注意</w:t>
      </w:r>
      <w:r w:rsidR="00F86761">
        <w:rPr>
          <w:rFonts w:hint="eastAsia"/>
        </w:rPr>
        <w:t>两点</w:t>
      </w:r>
    </w:p>
    <w:p w:rsidR="006861E3" w:rsidRDefault="00576D87" w:rsidP="00576D87">
      <w:pPr>
        <w:ind w:firstLine="480"/>
      </w:pPr>
      <w:r>
        <w:t>1</w:t>
      </w:r>
      <w:r w:rsidR="006861E3">
        <w:t xml:space="preserve">. </w:t>
      </w:r>
      <w:r w:rsidR="006861E3">
        <w:rPr>
          <w:rFonts w:hint="eastAsia"/>
        </w:rPr>
        <w:t>需要两个</w:t>
      </w:r>
      <w:r w:rsidR="006861E3">
        <w:rPr>
          <w:rFonts w:hint="eastAsia"/>
        </w:rPr>
        <w:t>filter</w:t>
      </w:r>
    </w:p>
    <w:p w:rsidR="00CA4DEE" w:rsidRDefault="00576D87" w:rsidP="00CA4DEE">
      <w:pPr>
        <w:ind w:firstLine="480"/>
      </w:pPr>
      <w:r>
        <w:t>2</w:t>
      </w:r>
      <w:r w:rsidR="000B7E1E">
        <w:t>.</w:t>
      </w:r>
      <w:r w:rsidR="00F86761">
        <w:t xml:space="preserve"> </w:t>
      </w:r>
      <w:r w:rsidR="00CA4DEE" w:rsidRPr="00CA4DEE">
        <w:rPr>
          <w:rFonts w:hint="eastAsia"/>
        </w:rPr>
        <w:t>每个</w:t>
      </w:r>
      <w:r w:rsidR="00CA4DEE" w:rsidRPr="00CA4DEE">
        <w:rPr>
          <w:rFonts w:hint="eastAsia"/>
        </w:rPr>
        <w:t xml:space="preserve">filter </w:t>
      </w:r>
      <w:r w:rsidR="00CA4DEE" w:rsidRPr="00CA4DEE">
        <w:rPr>
          <w:rFonts w:hint="eastAsia"/>
        </w:rPr>
        <w:t>的宽度与词向量等宽，只能进行一维滑动。</w:t>
      </w:r>
    </w:p>
    <w:p w:rsidR="003C16D6" w:rsidRDefault="003C16D6" w:rsidP="003C16D6">
      <w:pPr>
        <w:pStyle w:val="4"/>
      </w:pPr>
      <w:r>
        <w:rPr>
          <w:rFonts w:hint="eastAsia"/>
        </w:rPr>
        <w:t>总结</w:t>
      </w:r>
    </w:p>
    <w:p w:rsidR="003C16D6" w:rsidRDefault="003C16D6" w:rsidP="003C16D6">
      <w:pPr>
        <w:ind w:firstLine="480"/>
      </w:pPr>
      <w:r>
        <w:rPr>
          <w:rFonts w:hint="eastAsia"/>
        </w:rPr>
        <w:t>流程：先将文本分词做</w:t>
      </w:r>
      <w:r w:rsidR="00C6668A">
        <w:rPr>
          <w:rFonts w:hint="eastAsia"/>
        </w:rPr>
        <w:t>E</w:t>
      </w:r>
      <w:r>
        <w:rPr>
          <w:rFonts w:hint="eastAsia"/>
        </w:rPr>
        <w:t>mbeeding</w:t>
      </w:r>
      <w:r>
        <w:rPr>
          <w:rFonts w:hint="eastAsia"/>
        </w:rPr>
        <w:t>得到词向量</w:t>
      </w:r>
      <w:r>
        <w:rPr>
          <w:rFonts w:hint="eastAsia"/>
        </w:rPr>
        <w:t xml:space="preserve">, </w:t>
      </w:r>
      <w:r>
        <w:rPr>
          <w:rFonts w:hint="eastAsia"/>
        </w:rPr>
        <w:t>将词向量经过一层卷积</w:t>
      </w:r>
      <w:r>
        <w:rPr>
          <w:rFonts w:hint="eastAsia"/>
        </w:rPr>
        <w:t>,</w:t>
      </w:r>
      <w:r>
        <w:rPr>
          <w:rFonts w:hint="eastAsia"/>
        </w:rPr>
        <w:t>一层</w:t>
      </w:r>
      <w:r w:rsidR="00C6668A">
        <w:rPr>
          <w:rFonts w:hint="eastAsia"/>
        </w:rPr>
        <w:t>M</w:t>
      </w:r>
      <w:r>
        <w:rPr>
          <w:rFonts w:hint="eastAsia"/>
        </w:rPr>
        <w:t>ax-</w:t>
      </w:r>
      <w:r w:rsidR="00C6668A">
        <w:rPr>
          <w:rFonts w:hint="eastAsia"/>
        </w:rPr>
        <w:t>P</w:t>
      </w:r>
      <w:r>
        <w:rPr>
          <w:rFonts w:hint="eastAsia"/>
        </w:rPr>
        <w:t xml:space="preserve">ooling, </w:t>
      </w:r>
      <w:r>
        <w:rPr>
          <w:rFonts w:hint="eastAsia"/>
        </w:rPr>
        <w:t>最后将输出外接</w:t>
      </w:r>
      <w:r w:rsidR="00C6668A">
        <w:rPr>
          <w:rFonts w:hint="eastAsia"/>
        </w:rPr>
        <w:t>S</w:t>
      </w:r>
      <w:r>
        <w:rPr>
          <w:rFonts w:hint="eastAsia"/>
        </w:rPr>
        <w:t xml:space="preserve">oftmax </w:t>
      </w:r>
      <w:r>
        <w:rPr>
          <w:rFonts w:hint="eastAsia"/>
        </w:rPr>
        <w:t>来做</w:t>
      </w:r>
      <w:r w:rsidR="00C6668A">
        <w:rPr>
          <w:rFonts w:hint="eastAsia"/>
        </w:rPr>
        <w:t>N</w:t>
      </w:r>
      <w:r>
        <w:rPr>
          <w:rFonts w:hint="eastAsia"/>
        </w:rPr>
        <w:t>分类。</w:t>
      </w:r>
      <w:r>
        <w:rPr>
          <w:rFonts w:hint="eastAsia"/>
        </w:rPr>
        <w:t xml:space="preserve"> </w:t>
      </w:r>
    </w:p>
    <w:p w:rsidR="003C16D6" w:rsidRDefault="003C16D6" w:rsidP="003C16D6">
      <w:pPr>
        <w:ind w:firstLine="480"/>
      </w:pPr>
      <w:r>
        <w:rPr>
          <w:rFonts w:hint="eastAsia"/>
        </w:rPr>
        <w:t>优势：模型简单</w:t>
      </w:r>
      <w:r>
        <w:rPr>
          <w:rFonts w:hint="eastAsia"/>
        </w:rPr>
        <w:t xml:space="preserve">, </w:t>
      </w:r>
      <w:r>
        <w:rPr>
          <w:rFonts w:hint="eastAsia"/>
        </w:rPr>
        <w:t>训练速度快，效果不错。</w:t>
      </w:r>
    </w:p>
    <w:p w:rsidR="003C16D6" w:rsidRPr="003C16D6" w:rsidRDefault="003C16D6" w:rsidP="003C16D6">
      <w:pPr>
        <w:ind w:firstLine="480"/>
      </w:pPr>
      <w:r>
        <w:rPr>
          <w:rFonts w:hint="eastAsia"/>
        </w:rPr>
        <w:t>缺点：模型可解释型不强，在调优模型的时候，很难根据训练的结果去针对性的调整具体的特征，因为在</w:t>
      </w:r>
      <w:r w:rsidR="00EC373A">
        <w:rPr>
          <w:rFonts w:hint="eastAsia"/>
        </w:rPr>
        <w:t>T</w:t>
      </w:r>
      <w:r>
        <w:rPr>
          <w:rFonts w:hint="eastAsia"/>
        </w:rPr>
        <w:t>extCNN</w:t>
      </w:r>
      <w:r>
        <w:rPr>
          <w:rFonts w:hint="eastAsia"/>
        </w:rPr>
        <w:t>中没有类似</w:t>
      </w:r>
      <w:r w:rsidR="00EC373A">
        <w:t>GBDT</w:t>
      </w:r>
      <w:r>
        <w:rPr>
          <w:rFonts w:hint="eastAsia"/>
        </w:rPr>
        <w:t>模型中特征重要度</w:t>
      </w:r>
      <w:r w:rsidR="00353F7C">
        <w:rPr>
          <w:rFonts w:hint="eastAsia"/>
        </w:rPr>
        <w:t>（</w:t>
      </w:r>
      <w:r>
        <w:rPr>
          <w:rFonts w:hint="eastAsia"/>
        </w:rPr>
        <w:t>feature importance</w:t>
      </w:r>
      <w:r w:rsidR="00353F7C">
        <w:rPr>
          <w:rFonts w:hint="eastAsia"/>
        </w:rPr>
        <w:t>）</w:t>
      </w:r>
      <w:r>
        <w:rPr>
          <w:rFonts w:hint="eastAsia"/>
        </w:rPr>
        <w:t>的概念</w:t>
      </w:r>
      <w:r>
        <w:rPr>
          <w:rFonts w:hint="eastAsia"/>
        </w:rPr>
        <w:t xml:space="preserve">, </w:t>
      </w:r>
      <w:r>
        <w:rPr>
          <w:rFonts w:hint="eastAsia"/>
        </w:rPr>
        <w:t>所以很难去评估每个特征的重要度。</w:t>
      </w:r>
    </w:p>
    <w:p w:rsidR="00C82B42" w:rsidRDefault="00C82B42" w:rsidP="00C82B42">
      <w:pPr>
        <w:pStyle w:val="1"/>
        <w:spacing w:before="31"/>
      </w:pPr>
      <w:bookmarkStart w:id="69" w:name="_Toc107277383"/>
      <w:bookmarkStart w:id="70" w:name="_Toc107277725"/>
      <w:bookmarkStart w:id="71" w:name="_Toc107277763"/>
      <w:bookmarkStart w:id="72" w:name="_Toc107277985"/>
      <w:bookmarkStart w:id="73" w:name="_Toc107291384"/>
      <w:r>
        <w:rPr>
          <w:rFonts w:hint="eastAsia"/>
        </w:rPr>
        <w:t>系统设计与实现</w:t>
      </w:r>
      <w:bookmarkEnd w:id="69"/>
      <w:bookmarkEnd w:id="70"/>
      <w:bookmarkEnd w:id="71"/>
      <w:bookmarkEnd w:id="72"/>
      <w:bookmarkEnd w:id="73"/>
    </w:p>
    <w:p w:rsidR="00DF4C39" w:rsidRPr="00DF4C39" w:rsidRDefault="00DF4C39" w:rsidP="00DF4C39">
      <w:pPr>
        <w:pStyle w:val="1"/>
        <w:numPr>
          <w:ilvl w:val="0"/>
          <w:numId w:val="0"/>
        </w:numPr>
        <w:spacing w:before="31"/>
      </w:pPr>
      <w:bookmarkStart w:id="74" w:name="_Toc107291385"/>
      <w:r>
        <w:t xml:space="preserve">3 </w:t>
      </w:r>
      <w:r w:rsidRPr="00DF4C39">
        <w:t xml:space="preserve">System </w:t>
      </w:r>
      <w:r w:rsidR="00D53F7A">
        <w:t>D</w:t>
      </w:r>
      <w:r w:rsidRPr="00DF4C39">
        <w:t xml:space="preserve">esign and </w:t>
      </w:r>
      <w:r w:rsidR="00D53F7A">
        <w:t>I</w:t>
      </w:r>
      <w:r w:rsidRPr="00DF4C39">
        <w:t>mplementation</w:t>
      </w:r>
      <w:bookmarkEnd w:id="74"/>
    </w:p>
    <w:p w:rsidR="00B82081" w:rsidRDefault="005716AD" w:rsidP="005716AD">
      <w:pPr>
        <w:pStyle w:val="2"/>
        <w:spacing w:before="156" w:after="156"/>
      </w:pPr>
      <w:bookmarkStart w:id="75" w:name="_Toc107277384"/>
      <w:bookmarkStart w:id="76" w:name="_Toc107277726"/>
      <w:bookmarkStart w:id="77" w:name="_Toc107277764"/>
      <w:bookmarkStart w:id="78" w:name="_Toc107277986"/>
      <w:bookmarkStart w:id="79" w:name="_Toc107291386"/>
      <w:r>
        <w:rPr>
          <w:rFonts w:hint="eastAsia"/>
        </w:rPr>
        <w:t>赛题理解</w:t>
      </w:r>
      <w:bookmarkEnd w:id="75"/>
      <w:bookmarkEnd w:id="76"/>
      <w:bookmarkEnd w:id="77"/>
      <w:bookmarkEnd w:id="78"/>
      <w:r w:rsidR="00782076">
        <w:rPr>
          <w:rFonts w:hint="eastAsia"/>
        </w:rPr>
        <w:t>(</w:t>
      </w:r>
      <w:r w:rsidR="00782076">
        <w:t>U</w:t>
      </w:r>
      <w:r w:rsidR="00782076" w:rsidRPr="00782076">
        <w:t xml:space="preserve">nderstand the </w:t>
      </w:r>
      <w:r w:rsidR="00782076">
        <w:t>C</w:t>
      </w:r>
      <w:r w:rsidR="00782076" w:rsidRPr="00782076">
        <w:t>ompetition</w:t>
      </w:r>
      <w:r w:rsidR="00782076">
        <w:t>)</w:t>
      </w:r>
      <w:bookmarkEnd w:id="79"/>
    </w:p>
    <w:p w:rsidR="005716AD" w:rsidRDefault="005716AD" w:rsidP="005716AD">
      <w:pPr>
        <w:pStyle w:val="3"/>
      </w:pPr>
      <w:bookmarkStart w:id="80" w:name="_Toc107277765"/>
      <w:r>
        <w:rPr>
          <w:rFonts w:hint="eastAsia"/>
        </w:rPr>
        <w:t>题意理解</w:t>
      </w:r>
      <w:bookmarkEnd w:id="80"/>
    </w:p>
    <w:p w:rsidR="005716AD" w:rsidRDefault="005716AD" w:rsidP="005716AD">
      <w:pPr>
        <w:ind w:firstLine="480"/>
      </w:pPr>
      <w:r w:rsidRPr="005716AD">
        <w:rPr>
          <w:rFonts w:hint="eastAsia"/>
        </w:rPr>
        <w:t>恶意软件是一种被设计用来对目标计算机造成破坏或者占用目标计算机资源的软件，传统的恶意软件包括蠕虫、木马等，这些恶意软件严重侵犯用户合法权益，甚至将为用户及他人带来巨大的经济或其他形式的利益损失。近年来随着虚拟货币进入大众视野，挖矿类的恶意程序也开始大量涌现，黑客通过入侵恶意挖矿程序获取巨额收益。当前恶意软件的检测技术主要有特征码检测、行为检测和启发式检测等，配合使用机器学习可以在一定程度上提高泛化能力，提升恶意样本的识别率。</w:t>
      </w:r>
    </w:p>
    <w:p w:rsidR="00AA7BBF" w:rsidRDefault="005716AD" w:rsidP="004A711E">
      <w:pPr>
        <w:pStyle w:val="3"/>
      </w:pPr>
      <w:bookmarkStart w:id="81" w:name="_Toc107277766"/>
      <w:r>
        <w:rPr>
          <w:rFonts w:hint="eastAsia"/>
        </w:rPr>
        <w:t>数据特征</w:t>
      </w:r>
      <w:bookmarkEnd w:id="81"/>
    </w:p>
    <w:p w:rsidR="00725F42" w:rsidRDefault="00725F42" w:rsidP="00725F42">
      <w:pPr>
        <w:pStyle w:val="aff0"/>
        <w:ind w:firstLine="480"/>
        <w:rPr>
          <w:lang w:eastAsia="zh-Hans"/>
        </w:rPr>
      </w:pPr>
      <w:r>
        <w:rPr>
          <w:rFonts w:hint="eastAsia"/>
        </w:rPr>
        <w:t>表</w:t>
      </w:r>
      <w:r>
        <w:rPr>
          <w:rFonts w:hint="eastAsia"/>
        </w:rPr>
        <w:t xml:space="preserve"> </w:t>
      </w:r>
      <w:r w:rsidR="004F5FA9">
        <w:t>3</w:t>
      </w:r>
      <w:r>
        <w:rPr>
          <w:rFonts w:hint="eastAsia"/>
        </w:rPr>
        <w:t>-</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rFonts w:hint="eastAsia"/>
        </w:rPr>
        <w:t>1</w:t>
      </w:r>
      <w:r>
        <w:rPr>
          <w:rFonts w:hint="eastAsia"/>
        </w:rPr>
        <w:fldChar w:fldCharType="end"/>
      </w:r>
      <w:r>
        <w:t xml:space="preserve"> </w:t>
      </w:r>
      <w:r w:rsidR="000C3937">
        <w:rPr>
          <w:rFonts w:hint="eastAsia"/>
        </w:rPr>
        <w:t>Windows</w:t>
      </w:r>
      <w:r w:rsidR="000C3937">
        <w:t xml:space="preserve"> </w:t>
      </w:r>
      <w:r w:rsidR="000C3937">
        <w:rPr>
          <w:rFonts w:hint="eastAsia"/>
        </w:rPr>
        <w:t>API</w:t>
      </w:r>
      <w:r w:rsidR="000C3937">
        <w:rPr>
          <w:rFonts w:hint="eastAsia"/>
          <w:lang w:eastAsia="zh-Hans"/>
        </w:rPr>
        <w:t>数据特征</w:t>
      </w:r>
    </w:p>
    <w:p w:rsidR="00211399" w:rsidRPr="00211399" w:rsidRDefault="00725F42" w:rsidP="00725F42">
      <w:pPr>
        <w:pStyle w:val="aff0"/>
        <w:ind w:firstLine="480"/>
        <w:rPr>
          <w:lang w:eastAsia="zh-Hans"/>
        </w:rPr>
      </w:pPr>
      <w:r>
        <w:rPr>
          <w:rFonts w:hint="eastAsia"/>
          <w:lang w:eastAsia="zh-Hans"/>
        </w:rPr>
        <w:t>T</w:t>
      </w:r>
      <w:r>
        <w:rPr>
          <w:lang w:eastAsia="zh-Hans"/>
        </w:rPr>
        <w:t xml:space="preserve">able </w:t>
      </w:r>
      <w:r w:rsidR="00947ED2">
        <w:rPr>
          <w:lang w:eastAsia="zh-Hans"/>
        </w:rPr>
        <w:t>3</w:t>
      </w:r>
      <w:r>
        <w:rPr>
          <w:lang w:eastAsia="zh-Hans"/>
        </w:rPr>
        <w:t xml:space="preserve">-1 </w:t>
      </w:r>
      <w:r w:rsidR="000C3937" w:rsidRPr="000C3937">
        <w:rPr>
          <w:lang w:eastAsia="zh-Hans"/>
        </w:rPr>
        <w:t>Windows API Data Features</w:t>
      </w:r>
    </w:p>
    <w:tbl>
      <w:tblPr>
        <w:tblStyle w:val="a5"/>
        <w:tblW w:w="0" w:type="auto"/>
        <w:tblBorders>
          <w:top w:val="single" w:sz="12" w:space="0" w:color="000000"/>
          <w:left w:val="none" w:sz="0" w:space="0" w:color="auto"/>
          <w:bottom w:val="single" w:sz="12" w:space="0" w:color="000000"/>
          <w:right w:val="none" w:sz="0" w:space="0" w:color="auto"/>
          <w:insideV w:val="none" w:sz="0" w:space="0" w:color="auto"/>
        </w:tblBorders>
        <w:tblLook w:val="04A0" w:firstRow="1" w:lastRow="0" w:firstColumn="1" w:lastColumn="0" w:noHBand="0" w:noVBand="1"/>
      </w:tblPr>
      <w:tblGrid>
        <w:gridCol w:w="1257"/>
        <w:gridCol w:w="1381"/>
        <w:gridCol w:w="1342"/>
        <w:gridCol w:w="2669"/>
        <w:gridCol w:w="1346"/>
        <w:gridCol w:w="1359"/>
      </w:tblGrid>
      <w:tr w:rsidR="005C7845" w:rsidTr="005C7845">
        <w:tc>
          <w:tcPr>
            <w:tcW w:w="1257" w:type="dxa"/>
            <w:vAlign w:val="center"/>
          </w:tcPr>
          <w:p w:rsidR="00AA7BBF" w:rsidRDefault="00AA7BBF" w:rsidP="00AA7BBF">
            <w:pPr>
              <w:ind w:firstLineChars="0" w:firstLine="0"/>
              <w:jc w:val="center"/>
            </w:pPr>
          </w:p>
        </w:tc>
        <w:tc>
          <w:tcPr>
            <w:tcW w:w="1381" w:type="dxa"/>
            <w:vAlign w:val="center"/>
          </w:tcPr>
          <w:p w:rsidR="00AA7BBF" w:rsidRDefault="00820EBD" w:rsidP="00AA7BBF">
            <w:pPr>
              <w:ind w:firstLineChars="0" w:firstLine="0"/>
              <w:jc w:val="center"/>
            </w:pPr>
            <w:r>
              <w:rPr>
                <w:rFonts w:hint="eastAsia"/>
              </w:rPr>
              <w:t>file</w:t>
            </w:r>
            <w:r>
              <w:t>_id</w:t>
            </w:r>
          </w:p>
        </w:tc>
        <w:tc>
          <w:tcPr>
            <w:tcW w:w="1342" w:type="dxa"/>
            <w:vAlign w:val="center"/>
          </w:tcPr>
          <w:p w:rsidR="00AA7BBF" w:rsidRDefault="00820EBD" w:rsidP="00AA7BBF">
            <w:pPr>
              <w:ind w:firstLineChars="0" w:firstLine="0"/>
              <w:jc w:val="center"/>
            </w:pPr>
            <w:r>
              <w:rPr>
                <w:rFonts w:hint="eastAsia"/>
              </w:rPr>
              <w:t>l</w:t>
            </w:r>
            <w:r>
              <w:t>abel</w:t>
            </w:r>
          </w:p>
        </w:tc>
        <w:tc>
          <w:tcPr>
            <w:tcW w:w="2669" w:type="dxa"/>
            <w:vAlign w:val="center"/>
          </w:tcPr>
          <w:p w:rsidR="00AA7BBF" w:rsidRDefault="00820EBD" w:rsidP="00AA7BBF">
            <w:pPr>
              <w:ind w:firstLineChars="0" w:firstLine="0"/>
              <w:jc w:val="center"/>
            </w:pPr>
            <w:r>
              <w:rPr>
                <w:rFonts w:hint="eastAsia"/>
              </w:rPr>
              <w:t>A</w:t>
            </w:r>
            <w:r>
              <w:t>PI</w:t>
            </w:r>
          </w:p>
        </w:tc>
        <w:tc>
          <w:tcPr>
            <w:tcW w:w="1346" w:type="dxa"/>
            <w:vAlign w:val="center"/>
          </w:tcPr>
          <w:p w:rsidR="00AA7BBF" w:rsidRDefault="00820EBD" w:rsidP="00AA7BBF">
            <w:pPr>
              <w:ind w:firstLineChars="0" w:firstLine="0"/>
              <w:jc w:val="center"/>
            </w:pPr>
            <w:r>
              <w:rPr>
                <w:rFonts w:hint="eastAsia"/>
              </w:rPr>
              <w:t>t</w:t>
            </w:r>
            <w:r>
              <w:t>id</w:t>
            </w:r>
          </w:p>
        </w:tc>
        <w:tc>
          <w:tcPr>
            <w:tcW w:w="1359" w:type="dxa"/>
            <w:vAlign w:val="center"/>
          </w:tcPr>
          <w:p w:rsidR="00AA7BBF" w:rsidRDefault="00820EBD" w:rsidP="00AA7BBF">
            <w:pPr>
              <w:ind w:firstLineChars="0" w:firstLine="0"/>
              <w:jc w:val="center"/>
            </w:pPr>
            <w:r>
              <w:rPr>
                <w:rFonts w:hint="eastAsia"/>
              </w:rPr>
              <w:t>i</w:t>
            </w:r>
            <w:r>
              <w:t>ndex</w:t>
            </w:r>
          </w:p>
        </w:tc>
      </w:tr>
      <w:tr w:rsidR="005C7845" w:rsidTr="005C7845">
        <w:tc>
          <w:tcPr>
            <w:tcW w:w="1257" w:type="dxa"/>
            <w:vAlign w:val="center"/>
          </w:tcPr>
          <w:p w:rsidR="00AA7BBF" w:rsidRDefault="00820EBD" w:rsidP="00AA7BBF">
            <w:pPr>
              <w:ind w:firstLineChars="0" w:firstLine="0"/>
              <w:jc w:val="center"/>
            </w:pPr>
            <w:r>
              <w:rPr>
                <w:rFonts w:hint="eastAsia"/>
              </w:rPr>
              <w:t>0</w:t>
            </w:r>
          </w:p>
        </w:tc>
        <w:tc>
          <w:tcPr>
            <w:tcW w:w="1381" w:type="dxa"/>
            <w:vAlign w:val="center"/>
          </w:tcPr>
          <w:p w:rsidR="00AA7BBF" w:rsidRDefault="00820EBD" w:rsidP="00AA7BBF">
            <w:pPr>
              <w:ind w:firstLineChars="0" w:firstLine="0"/>
              <w:jc w:val="center"/>
            </w:pPr>
            <w:r>
              <w:rPr>
                <w:rFonts w:hint="eastAsia"/>
              </w:rPr>
              <w:t>1</w:t>
            </w:r>
          </w:p>
        </w:tc>
        <w:tc>
          <w:tcPr>
            <w:tcW w:w="1342" w:type="dxa"/>
            <w:vAlign w:val="center"/>
          </w:tcPr>
          <w:p w:rsidR="00AA7BBF" w:rsidRDefault="00820EBD" w:rsidP="00AA7BBF">
            <w:pPr>
              <w:ind w:firstLineChars="0" w:firstLine="0"/>
              <w:jc w:val="center"/>
            </w:pPr>
            <w:r>
              <w:rPr>
                <w:rFonts w:hint="eastAsia"/>
              </w:rPr>
              <w:t>5</w:t>
            </w:r>
          </w:p>
        </w:tc>
        <w:tc>
          <w:tcPr>
            <w:tcW w:w="2669" w:type="dxa"/>
            <w:vAlign w:val="center"/>
          </w:tcPr>
          <w:p w:rsidR="00AA7BBF" w:rsidRDefault="00820EBD" w:rsidP="00AA7BBF">
            <w:pPr>
              <w:ind w:firstLineChars="0" w:firstLine="0"/>
              <w:jc w:val="center"/>
            </w:pPr>
            <w:r>
              <w:rPr>
                <w:rFonts w:hint="eastAsia"/>
              </w:rPr>
              <w:t>L</w:t>
            </w:r>
            <w:r>
              <w:t>drLoadDll</w:t>
            </w:r>
          </w:p>
        </w:tc>
        <w:tc>
          <w:tcPr>
            <w:tcW w:w="1346" w:type="dxa"/>
            <w:vAlign w:val="center"/>
          </w:tcPr>
          <w:p w:rsidR="00AA7BBF" w:rsidRDefault="00820EBD" w:rsidP="00AA7BBF">
            <w:pPr>
              <w:ind w:firstLineChars="0" w:firstLine="0"/>
              <w:jc w:val="center"/>
            </w:pPr>
            <w:r>
              <w:rPr>
                <w:rFonts w:hint="eastAsia"/>
              </w:rPr>
              <w:t>2</w:t>
            </w:r>
            <w:r>
              <w:t>488</w:t>
            </w:r>
          </w:p>
        </w:tc>
        <w:tc>
          <w:tcPr>
            <w:tcW w:w="1359" w:type="dxa"/>
            <w:vAlign w:val="center"/>
          </w:tcPr>
          <w:p w:rsidR="00AA7BBF" w:rsidRDefault="00820EBD" w:rsidP="00AA7BBF">
            <w:pPr>
              <w:ind w:firstLineChars="0" w:firstLine="0"/>
              <w:jc w:val="center"/>
            </w:pPr>
            <w:r>
              <w:rPr>
                <w:rFonts w:hint="eastAsia"/>
              </w:rPr>
              <w:t>0</w:t>
            </w:r>
          </w:p>
        </w:tc>
      </w:tr>
      <w:tr w:rsidR="005C7845" w:rsidTr="005C7845">
        <w:tc>
          <w:tcPr>
            <w:tcW w:w="1257" w:type="dxa"/>
            <w:vAlign w:val="center"/>
          </w:tcPr>
          <w:p w:rsidR="00AA7BBF" w:rsidRDefault="00820EBD" w:rsidP="00AA7BBF">
            <w:pPr>
              <w:ind w:firstLineChars="0" w:firstLine="0"/>
              <w:jc w:val="center"/>
            </w:pPr>
            <w:r>
              <w:rPr>
                <w:rFonts w:hint="eastAsia"/>
              </w:rPr>
              <w:t>1</w:t>
            </w:r>
          </w:p>
        </w:tc>
        <w:tc>
          <w:tcPr>
            <w:tcW w:w="1381" w:type="dxa"/>
            <w:vAlign w:val="center"/>
          </w:tcPr>
          <w:p w:rsidR="00AA7BBF" w:rsidRDefault="00820EBD" w:rsidP="00AA7BBF">
            <w:pPr>
              <w:ind w:firstLineChars="0" w:firstLine="0"/>
              <w:jc w:val="center"/>
            </w:pPr>
            <w:r>
              <w:rPr>
                <w:rFonts w:hint="eastAsia"/>
              </w:rPr>
              <w:t>1</w:t>
            </w:r>
          </w:p>
        </w:tc>
        <w:tc>
          <w:tcPr>
            <w:tcW w:w="1342" w:type="dxa"/>
            <w:vAlign w:val="center"/>
          </w:tcPr>
          <w:p w:rsidR="00AA7BBF" w:rsidRDefault="00820EBD" w:rsidP="00AA7BBF">
            <w:pPr>
              <w:ind w:firstLineChars="0" w:firstLine="0"/>
              <w:jc w:val="center"/>
            </w:pPr>
            <w:r>
              <w:rPr>
                <w:rFonts w:hint="eastAsia"/>
              </w:rPr>
              <w:t>5</w:t>
            </w:r>
          </w:p>
        </w:tc>
        <w:tc>
          <w:tcPr>
            <w:tcW w:w="2669" w:type="dxa"/>
            <w:vAlign w:val="center"/>
          </w:tcPr>
          <w:p w:rsidR="00AA7BBF" w:rsidRDefault="00820EBD" w:rsidP="00AA7BBF">
            <w:pPr>
              <w:ind w:firstLineChars="0" w:firstLine="0"/>
              <w:jc w:val="center"/>
            </w:pPr>
            <w:r>
              <w:rPr>
                <w:rFonts w:hint="eastAsia"/>
              </w:rPr>
              <w:t>L</w:t>
            </w:r>
            <w:r>
              <w:t>dr</w:t>
            </w:r>
            <w:r w:rsidR="005C7845">
              <w:t>GetProcedureAddress</w:t>
            </w:r>
          </w:p>
        </w:tc>
        <w:tc>
          <w:tcPr>
            <w:tcW w:w="1346" w:type="dxa"/>
            <w:vAlign w:val="center"/>
          </w:tcPr>
          <w:p w:rsidR="00AA7BBF" w:rsidRDefault="005C7845" w:rsidP="00AA7BBF">
            <w:pPr>
              <w:ind w:firstLineChars="0" w:firstLine="0"/>
              <w:jc w:val="center"/>
            </w:pPr>
            <w:r>
              <w:rPr>
                <w:rFonts w:hint="eastAsia"/>
              </w:rPr>
              <w:t>2</w:t>
            </w:r>
            <w:r>
              <w:t>488</w:t>
            </w:r>
          </w:p>
        </w:tc>
        <w:tc>
          <w:tcPr>
            <w:tcW w:w="1359" w:type="dxa"/>
            <w:vAlign w:val="center"/>
          </w:tcPr>
          <w:p w:rsidR="00AA7BBF" w:rsidRDefault="00820EBD" w:rsidP="00AA7BBF">
            <w:pPr>
              <w:ind w:firstLineChars="0" w:firstLine="0"/>
              <w:jc w:val="center"/>
            </w:pPr>
            <w:r>
              <w:rPr>
                <w:rFonts w:hint="eastAsia"/>
              </w:rPr>
              <w:t>1</w:t>
            </w:r>
          </w:p>
        </w:tc>
      </w:tr>
      <w:tr w:rsidR="005C7845" w:rsidTr="005C7845">
        <w:tc>
          <w:tcPr>
            <w:tcW w:w="1257" w:type="dxa"/>
            <w:vAlign w:val="center"/>
          </w:tcPr>
          <w:p w:rsidR="005C7845" w:rsidRDefault="005C7845" w:rsidP="005C7845">
            <w:pPr>
              <w:ind w:firstLineChars="0" w:firstLine="0"/>
              <w:jc w:val="center"/>
            </w:pPr>
            <w:r>
              <w:rPr>
                <w:rFonts w:hint="eastAsia"/>
              </w:rPr>
              <w:t>2</w:t>
            </w:r>
          </w:p>
        </w:tc>
        <w:tc>
          <w:tcPr>
            <w:tcW w:w="1381" w:type="dxa"/>
            <w:vAlign w:val="center"/>
          </w:tcPr>
          <w:p w:rsidR="005C7845" w:rsidRDefault="005C7845" w:rsidP="005C7845">
            <w:pPr>
              <w:ind w:firstLineChars="0" w:firstLine="0"/>
              <w:jc w:val="center"/>
            </w:pPr>
            <w:r>
              <w:rPr>
                <w:rFonts w:hint="eastAsia"/>
              </w:rPr>
              <w:t>1</w:t>
            </w:r>
          </w:p>
        </w:tc>
        <w:tc>
          <w:tcPr>
            <w:tcW w:w="1342" w:type="dxa"/>
            <w:vAlign w:val="center"/>
          </w:tcPr>
          <w:p w:rsidR="005C7845" w:rsidRDefault="005C7845" w:rsidP="005C7845">
            <w:pPr>
              <w:ind w:firstLineChars="0" w:firstLine="0"/>
              <w:jc w:val="center"/>
            </w:pPr>
            <w:r>
              <w:rPr>
                <w:rFonts w:hint="eastAsia"/>
              </w:rPr>
              <w:t>5</w:t>
            </w:r>
          </w:p>
        </w:tc>
        <w:tc>
          <w:tcPr>
            <w:tcW w:w="2669" w:type="dxa"/>
            <w:vAlign w:val="center"/>
          </w:tcPr>
          <w:p w:rsidR="005C7845" w:rsidRDefault="005C7845" w:rsidP="005C7845">
            <w:pPr>
              <w:ind w:firstLineChars="0" w:firstLine="0"/>
              <w:jc w:val="center"/>
            </w:pPr>
            <w:r>
              <w:rPr>
                <w:rFonts w:hint="eastAsia"/>
              </w:rPr>
              <w:t>L</w:t>
            </w:r>
            <w:r>
              <w:t>drGetProcedureAddress</w:t>
            </w:r>
          </w:p>
        </w:tc>
        <w:tc>
          <w:tcPr>
            <w:tcW w:w="1346" w:type="dxa"/>
            <w:vAlign w:val="center"/>
          </w:tcPr>
          <w:p w:rsidR="005C7845" w:rsidRDefault="005C7845" w:rsidP="005C7845">
            <w:pPr>
              <w:ind w:firstLineChars="0" w:firstLine="0"/>
              <w:jc w:val="center"/>
            </w:pPr>
            <w:r>
              <w:rPr>
                <w:rFonts w:hint="eastAsia"/>
              </w:rPr>
              <w:t>2</w:t>
            </w:r>
            <w:r>
              <w:t>488</w:t>
            </w:r>
          </w:p>
        </w:tc>
        <w:tc>
          <w:tcPr>
            <w:tcW w:w="1359" w:type="dxa"/>
            <w:vAlign w:val="center"/>
          </w:tcPr>
          <w:p w:rsidR="005C7845" w:rsidRDefault="005C7845" w:rsidP="005C7845">
            <w:pPr>
              <w:ind w:firstLineChars="0" w:firstLine="0"/>
              <w:jc w:val="center"/>
            </w:pPr>
            <w:r>
              <w:rPr>
                <w:rFonts w:hint="eastAsia"/>
              </w:rPr>
              <w:t>2</w:t>
            </w:r>
          </w:p>
        </w:tc>
      </w:tr>
      <w:tr w:rsidR="005C7845" w:rsidTr="005C7845">
        <w:tc>
          <w:tcPr>
            <w:tcW w:w="1257" w:type="dxa"/>
            <w:vAlign w:val="center"/>
          </w:tcPr>
          <w:p w:rsidR="005C7845" w:rsidRDefault="005C7845" w:rsidP="005C7845">
            <w:pPr>
              <w:ind w:firstLineChars="0" w:firstLine="0"/>
              <w:jc w:val="center"/>
            </w:pPr>
            <w:r>
              <w:rPr>
                <w:rFonts w:hint="eastAsia"/>
              </w:rPr>
              <w:t>3</w:t>
            </w:r>
          </w:p>
        </w:tc>
        <w:tc>
          <w:tcPr>
            <w:tcW w:w="1381" w:type="dxa"/>
            <w:vAlign w:val="center"/>
          </w:tcPr>
          <w:p w:rsidR="005C7845" w:rsidRDefault="005C7845" w:rsidP="005C7845">
            <w:pPr>
              <w:ind w:firstLineChars="0" w:firstLine="0"/>
              <w:jc w:val="center"/>
            </w:pPr>
            <w:r>
              <w:rPr>
                <w:rFonts w:hint="eastAsia"/>
              </w:rPr>
              <w:t>1</w:t>
            </w:r>
          </w:p>
        </w:tc>
        <w:tc>
          <w:tcPr>
            <w:tcW w:w="1342" w:type="dxa"/>
            <w:vAlign w:val="center"/>
          </w:tcPr>
          <w:p w:rsidR="005C7845" w:rsidRDefault="005C7845" w:rsidP="005C7845">
            <w:pPr>
              <w:ind w:firstLineChars="0" w:firstLine="0"/>
              <w:jc w:val="center"/>
            </w:pPr>
            <w:r>
              <w:rPr>
                <w:rFonts w:hint="eastAsia"/>
              </w:rPr>
              <w:t>5</w:t>
            </w:r>
          </w:p>
        </w:tc>
        <w:tc>
          <w:tcPr>
            <w:tcW w:w="2669" w:type="dxa"/>
            <w:vAlign w:val="center"/>
          </w:tcPr>
          <w:p w:rsidR="005C7845" w:rsidRDefault="005C7845" w:rsidP="005C7845">
            <w:pPr>
              <w:ind w:firstLineChars="0" w:firstLine="0"/>
              <w:jc w:val="center"/>
            </w:pPr>
            <w:r>
              <w:rPr>
                <w:rFonts w:hint="eastAsia"/>
              </w:rPr>
              <w:t>L</w:t>
            </w:r>
            <w:r>
              <w:t>drGetProcedureAddress</w:t>
            </w:r>
          </w:p>
        </w:tc>
        <w:tc>
          <w:tcPr>
            <w:tcW w:w="1346" w:type="dxa"/>
            <w:vAlign w:val="center"/>
          </w:tcPr>
          <w:p w:rsidR="005C7845" w:rsidRDefault="005C7845" w:rsidP="005C7845">
            <w:pPr>
              <w:ind w:firstLineChars="0" w:firstLine="0"/>
              <w:jc w:val="center"/>
            </w:pPr>
            <w:r>
              <w:rPr>
                <w:rFonts w:hint="eastAsia"/>
              </w:rPr>
              <w:t>2</w:t>
            </w:r>
            <w:r>
              <w:t>488</w:t>
            </w:r>
          </w:p>
        </w:tc>
        <w:tc>
          <w:tcPr>
            <w:tcW w:w="1359" w:type="dxa"/>
            <w:vAlign w:val="center"/>
          </w:tcPr>
          <w:p w:rsidR="005C7845" w:rsidRDefault="005C7845" w:rsidP="005C7845">
            <w:pPr>
              <w:ind w:firstLineChars="0" w:firstLine="0"/>
              <w:jc w:val="center"/>
            </w:pPr>
            <w:r>
              <w:rPr>
                <w:rFonts w:hint="eastAsia"/>
              </w:rPr>
              <w:t>3</w:t>
            </w:r>
          </w:p>
        </w:tc>
      </w:tr>
      <w:tr w:rsidR="005C7845" w:rsidTr="005C7845">
        <w:tc>
          <w:tcPr>
            <w:tcW w:w="1257" w:type="dxa"/>
            <w:vAlign w:val="center"/>
          </w:tcPr>
          <w:p w:rsidR="005C7845" w:rsidRDefault="005C7845" w:rsidP="005C7845">
            <w:pPr>
              <w:ind w:firstLineChars="0" w:firstLine="0"/>
              <w:jc w:val="center"/>
            </w:pPr>
            <w:r>
              <w:rPr>
                <w:rFonts w:hint="eastAsia"/>
              </w:rPr>
              <w:t>4</w:t>
            </w:r>
          </w:p>
        </w:tc>
        <w:tc>
          <w:tcPr>
            <w:tcW w:w="1381" w:type="dxa"/>
            <w:vAlign w:val="center"/>
          </w:tcPr>
          <w:p w:rsidR="005C7845" w:rsidRDefault="005C7845" w:rsidP="005C7845">
            <w:pPr>
              <w:ind w:firstLineChars="0" w:firstLine="0"/>
              <w:jc w:val="center"/>
            </w:pPr>
            <w:r>
              <w:rPr>
                <w:rFonts w:hint="eastAsia"/>
              </w:rPr>
              <w:t>1</w:t>
            </w:r>
          </w:p>
        </w:tc>
        <w:tc>
          <w:tcPr>
            <w:tcW w:w="1342" w:type="dxa"/>
            <w:vAlign w:val="center"/>
          </w:tcPr>
          <w:p w:rsidR="005C7845" w:rsidRDefault="005C7845" w:rsidP="005C7845">
            <w:pPr>
              <w:ind w:firstLineChars="0" w:firstLine="0"/>
              <w:jc w:val="center"/>
            </w:pPr>
            <w:r>
              <w:rPr>
                <w:rFonts w:hint="eastAsia"/>
              </w:rPr>
              <w:t>5</w:t>
            </w:r>
          </w:p>
        </w:tc>
        <w:tc>
          <w:tcPr>
            <w:tcW w:w="2669" w:type="dxa"/>
            <w:vAlign w:val="center"/>
          </w:tcPr>
          <w:p w:rsidR="005C7845" w:rsidRDefault="005C7845" w:rsidP="005C7845">
            <w:pPr>
              <w:ind w:firstLineChars="0" w:firstLine="0"/>
              <w:jc w:val="center"/>
            </w:pPr>
            <w:r>
              <w:rPr>
                <w:rFonts w:hint="eastAsia"/>
              </w:rPr>
              <w:t>L</w:t>
            </w:r>
            <w:r>
              <w:t>drGetProcedureAddress</w:t>
            </w:r>
          </w:p>
        </w:tc>
        <w:tc>
          <w:tcPr>
            <w:tcW w:w="1346" w:type="dxa"/>
            <w:vAlign w:val="center"/>
          </w:tcPr>
          <w:p w:rsidR="005C7845" w:rsidRDefault="005C7845" w:rsidP="005C7845">
            <w:pPr>
              <w:ind w:firstLineChars="0" w:firstLine="0"/>
              <w:jc w:val="center"/>
            </w:pPr>
            <w:r>
              <w:rPr>
                <w:rFonts w:hint="eastAsia"/>
              </w:rPr>
              <w:t>2</w:t>
            </w:r>
            <w:r>
              <w:t>488</w:t>
            </w:r>
          </w:p>
        </w:tc>
        <w:tc>
          <w:tcPr>
            <w:tcW w:w="1359" w:type="dxa"/>
            <w:vAlign w:val="center"/>
          </w:tcPr>
          <w:p w:rsidR="005C7845" w:rsidRDefault="005C7845" w:rsidP="005C7845">
            <w:pPr>
              <w:ind w:firstLineChars="0" w:firstLine="0"/>
              <w:jc w:val="center"/>
            </w:pPr>
            <w:r>
              <w:rPr>
                <w:rFonts w:hint="eastAsia"/>
              </w:rPr>
              <w:t>4</w:t>
            </w:r>
          </w:p>
        </w:tc>
      </w:tr>
    </w:tbl>
    <w:p w:rsidR="00AA7BBF" w:rsidRDefault="004A711E" w:rsidP="00AA7BBF">
      <w:pPr>
        <w:ind w:firstLine="480"/>
      </w:pPr>
      <w:r>
        <w:rPr>
          <w:rFonts w:hint="eastAsia"/>
        </w:rPr>
        <w:t>本赛题的特征主要是</w:t>
      </w:r>
      <w:r>
        <w:t>API</w:t>
      </w:r>
      <w:r>
        <w:rPr>
          <w:rFonts w:hint="eastAsia"/>
        </w:rPr>
        <w:t>接口的名称，这是融合时序与文本的数据，同时接口名称基本表达了接口用途，因此，最基本、最简单的特征思路是对所有</w:t>
      </w:r>
      <w:r>
        <w:rPr>
          <w:rFonts w:hint="eastAsia"/>
        </w:rPr>
        <w:t>API</w:t>
      </w:r>
      <w:r>
        <w:rPr>
          <w:rFonts w:hint="eastAsia"/>
        </w:rPr>
        <w:t>数据进行</w:t>
      </w:r>
      <w:r>
        <w:rPr>
          <w:rFonts w:hint="eastAsia"/>
        </w:rPr>
        <w:t>CountVertorizer</w:t>
      </w:r>
      <w:r>
        <w:rPr>
          <w:rFonts w:hint="eastAsia"/>
        </w:rPr>
        <w:lastRenderedPageBreak/>
        <w:t>特征。</w:t>
      </w:r>
    </w:p>
    <w:p w:rsidR="00A43EAC" w:rsidRDefault="00A43EAC" w:rsidP="00A43EAC">
      <w:pPr>
        <w:pStyle w:val="3"/>
      </w:pPr>
      <w:bookmarkStart w:id="82" w:name="_Toc107277767"/>
      <w:r>
        <w:rPr>
          <w:rFonts w:hint="eastAsia"/>
        </w:rPr>
        <w:t>标签理解</w:t>
      </w:r>
      <w:bookmarkEnd w:id="82"/>
    </w:p>
    <w:p w:rsidR="00A43EAC" w:rsidRDefault="00D85F69" w:rsidP="00A43EAC">
      <w:pPr>
        <w:ind w:firstLine="480"/>
      </w:pPr>
      <w:r>
        <w:rPr>
          <w:rFonts w:hint="eastAsia"/>
        </w:rPr>
        <w:t>样本提供了在沙箱中的</w:t>
      </w:r>
      <w:r>
        <w:rPr>
          <w:rFonts w:hint="eastAsia"/>
        </w:rPr>
        <w:t>API</w:t>
      </w:r>
      <w:r>
        <w:rPr>
          <w:rFonts w:hint="eastAsia"/>
        </w:rPr>
        <w:t>调用序列，但在对病毒进行分类之后，我们需要了解标签中提到的不同病毒的属性。为了加深我们对题目的理解，下面简单地介绍一下，每种病毒的特性。</w:t>
      </w:r>
    </w:p>
    <w:p w:rsidR="00D85F69" w:rsidRDefault="00EF0464" w:rsidP="00EF0464">
      <w:pPr>
        <w:pStyle w:val="4"/>
      </w:pPr>
      <w:r>
        <w:rPr>
          <w:rFonts w:hint="eastAsia"/>
        </w:rPr>
        <w:t>勒索病毒</w:t>
      </w:r>
    </w:p>
    <w:p w:rsidR="005A4402" w:rsidRDefault="008964A5" w:rsidP="005A4402">
      <w:pPr>
        <w:ind w:firstLine="480"/>
      </w:pPr>
      <w:r w:rsidRPr="008964A5">
        <w:rPr>
          <w:rFonts w:hint="eastAsia"/>
        </w:rPr>
        <w:t>勒索软件，又称勒索病毒，是一种特殊的恶意软件，又被人归类为“阻断访问式攻击”（</w:t>
      </w:r>
      <w:r w:rsidRPr="008964A5">
        <w:rPr>
          <w:rFonts w:hint="eastAsia"/>
        </w:rPr>
        <w:t>denial-of-access attack</w:t>
      </w:r>
      <w:r w:rsidRPr="008964A5">
        <w:rPr>
          <w:rFonts w:hint="eastAsia"/>
        </w:rPr>
        <w:t>），其与其他病毒最大的不同在于手法以及中毒方式。其中一种勒索软件仅是单纯地将受害者的计算机锁起来，而另一种则系统性地加密受害者硬盘上的文件。所有的勒索软件都会要求受害者缴纳赎金以取回对计算机的控制权，或是取回受害者根本无从自行获取的解密密钥以便解密文件。勒索软件通常透过木马病毒的形式传播，将自身为掩盖为看似无害的文件，通常会通过假冒成普通的电子邮件等社会工程学方法欺骗受害者点击链接下载，但也有可能与许多其他蠕虫病毒一样利用软件的漏洞在联网的计算机间传播</w:t>
      </w:r>
      <w:r w:rsidR="00687F37">
        <w:rPr>
          <w:rFonts w:hint="eastAsia"/>
        </w:rPr>
        <w:t>。</w:t>
      </w:r>
    </w:p>
    <w:p w:rsidR="00687F37" w:rsidRDefault="00687F37" w:rsidP="005A4402">
      <w:pPr>
        <w:ind w:firstLine="480"/>
      </w:pPr>
      <w:r>
        <w:rPr>
          <w:rFonts w:hint="eastAsia"/>
        </w:rPr>
        <w:t>因为勒索病毒经常会有木马病毒及蠕虫病毒等的属性，所以模型中我们可能会将其混淆，需要重点寻找勒索病毒与二者的区别。</w:t>
      </w:r>
    </w:p>
    <w:p w:rsidR="00AB710D" w:rsidRDefault="00AB710D" w:rsidP="00AB710D">
      <w:pPr>
        <w:pStyle w:val="4"/>
      </w:pPr>
      <w:r>
        <w:rPr>
          <w:rFonts w:hint="eastAsia"/>
        </w:rPr>
        <w:t>挖矿程序</w:t>
      </w:r>
    </w:p>
    <w:p w:rsidR="00410183" w:rsidRDefault="003617E8" w:rsidP="00410183">
      <w:pPr>
        <w:ind w:firstLine="480"/>
      </w:pPr>
      <w:r>
        <w:rPr>
          <w:rFonts w:hint="eastAsia"/>
        </w:rPr>
        <w:t>随着虚拟加密货币越来越热门，网络犯罪集团整积极开发、微调各种虚拟加密货币恶意程序。这些挖矿程序恶意消耗用户的计算机运算资源，消耗用户的</w:t>
      </w:r>
      <w:r>
        <w:rPr>
          <w:rFonts w:hint="eastAsia"/>
        </w:rPr>
        <w:t>CPU</w:t>
      </w:r>
      <w:r>
        <w:rPr>
          <w:rFonts w:hint="eastAsia"/>
        </w:rPr>
        <w:t>算力，但往往都隐藏在系统的各种进程中，并不容易被发现。</w:t>
      </w:r>
    </w:p>
    <w:p w:rsidR="00136542" w:rsidRDefault="00136542" w:rsidP="00410183">
      <w:pPr>
        <w:ind w:firstLine="480"/>
      </w:pPr>
      <w:r>
        <w:rPr>
          <w:rFonts w:hint="eastAsia"/>
        </w:rPr>
        <w:t>因此，挖矿病毒具有消耗资源和隐蔽的特点，也会和木马病毒一样进行传播。</w:t>
      </w:r>
    </w:p>
    <w:p w:rsidR="00136542" w:rsidRDefault="00136542" w:rsidP="00136542">
      <w:pPr>
        <w:pStyle w:val="4"/>
      </w:pPr>
      <w:r>
        <w:rPr>
          <w:rFonts w:hint="eastAsia"/>
        </w:rPr>
        <w:t>DDoS</w:t>
      </w:r>
      <w:r>
        <w:rPr>
          <w:rFonts w:hint="eastAsia"/>
        </w:rPr>
        <w:t>木马</w:t>
      </w:r>
    </w:p>
    <w:p w:rsidR="00136542" w:rsidRDefault="00136542" w:rsidP="00136542">
      <w:pPr>
        <w:ind w:firstLine="480"/>
      </w:pPr>
      <w:r>
        <w:rPr>
          <w:rFonts w:hint="eastAsia"/>
        </w:rPr>
        <w:t>DDoS</w:t>
      </w:r>
      <w:r w:rsidRPr="00136542">
        <w:rPr>
          <w:rFonts w:hint="eastAsia"/>
        </w:rPr>
        <w:t>是</w:t>
      </w:r>
      <w:r w:rsidR="00AC7968" w:rsidRPr="00AC7968">
        <w:t xml:space="preserve">Distributed </w:t>
      </w:r>
      <w:r w:rsidR="000D65C8">
        <w:rPr>
          <w:rFonts w:hint="eastAsia"/>
        </w:rPr>
        <w:t>D</w:t>
      </w:r>
      <w:r w:rsidR="00AC7968" w:rsidRPr="00AC7968">
        <w:t xml:space="preserve">enial of </w:t>
      </w:r>
      <w:r w:rsidR="000D65C8">
        <w:rPr>
          <w:rFonts w:hint="eastAsia"/>
        </w:rPr>
        <w:t>S</w:t>
      </w:r>
      <w:r w:rsidR="00AC7968" w:rsidRPr="00AC7968">
        <w:t>ervice</w:t>
      </w:r>
      <w:r w:rsidR="00EC2404">
        <w:rPr>
          <w:rFonts w:hint="eastAsia"/>
        </w:rPr>
        <w:t>（</w:t>
      </w:r>
      <w:r w:rsidRPr="00136542">
        <w:rPr>
          <w:rFonts w:hint="eastAsia"/>
        </w:rPr>
        <w:t>分布式拒绝服务</w:t>
      </w:r>
      <w:r w:rsidR="00EC2404">
        <w:rPr>
          <w:rFonts w:hint="eastAsia"/>
        </w:rPr>
        <w:t>）</w:t>
      </w:r>
      <w:r w:rsidRPr="00136542">
        <w:rPr>
          <w:rFonts w:hint="eastAsia"/>
        </w:rPr>
        <w:t>的缩写。</w:t>
      </w:r>
      <w:r w:rsidRPr="00136542">
        <w:rPr>
          <w:rFonts w:hint="eastAsia"/>
        </w:rPr>
        <w:t>DDoS</w:t>
      </w:r>
      <w:r w:rsidRPr="00136542">
        <w:rPr>
          <w:rFonts w:hint="eastAsia"/>
        </w:rPr>
        <w:t>是一种</w:t>
      </w:r>
      <w:r w:rsidRPr="00136542">
        <w:rPr>
          <w:rFonts w:hint="eastAsia"/>
        </w:rPr>
        <w:t>DoS</w:t>
      </w:r>
      <w:r w:rsidR="002B7272">
        <w:rPr>
          <w:rFonts w:hint="eastAsia"/>
        </w:rPr>
        <w:t>（拒绝服务）</w:t>
      </w:r>
      <w:r w:rsidRPr="00136542">
        <w:rPr>
          <w:rFonts w:hint="eastAsia"/>
        </w:rPr>
        <w:t>攻击类型，其中多个受到威胁的系统（通常受特洛伊木马感染）被用于针对单个系统，从而导致</w:t>
      </w:r>
      <w:r w:rsidR="00A46059">
        <w:rPr>
          <w:rFonts w:hint="eastAsia"/>
        </w:rPr>
        <w:t>DoS</w:t>
      </w:r>
      <w:r w:rsidRPr="00136542">
        <w:rPr>
          <w:rFonts w:hint="eastAsia"/>
        </w:rPr>
        <w:t>攻击。</w:t>
      </w:r>
      <w:r w:rsidRPr="00136542">
        <w:rPr>
          <w:rFonts w:hint="eastAsia"/>
        </w:rPr>
        <w:t>DDoS</w:t>
      </w:r>
      <w:r w:rsidRPr="00136542">
        <w:rPr>
          <w:rFonts w:hint="eastAsia"/>
        </w:rPr>
        <w:t>攻击的受害者包括最终目标系统和黑客在分布式攻击中恶意使用和控制的所有系统。</w:t>
      </w:r>
    </w:p>
    <w:p w:rsidR="00F56D8B" w:rsidRDefault="00F56D8B" w:rsidP="00136542">
      <w:pPr>
        <w:ind w:firstLine="480"/>
      </w:pPr>
      <w:r>
        <w:rPr>
          <w:rFonts w:hint="eastAsia"/>
        </w:rPr>
        <w:t>由此可知，</w:t>
      </w:r>
      <w:r>
        <w:rPr>
          <w:rFonts w:hint="eastAsia"/>
        </w:rPr>
        <w:t>DDoS</w:t>
      </w:r>
      <w:r>
        <w:rPr>
          <w:rFonts w:hint="eastAsia"/>
        </w:rPr>
        <w:t>会经常和木马病毒相关，而且和网络相关</w:t>
      </w:r>
      <w:r w:rsidR="004817DE">
        <w:rPr>
          <w:rFonts w:hint="eastAsia"/>
        </w:rPr>
        <w:t>。</w:t>
      </w:r>
    </w:p>
    <w:p w:rsidR="00E1788A" w:rsidRDefault="00E1788A" w:rsidP="00E1788A">
      <w:pPr>
        <w:pStyle w:val="4"/>
      </w:pPr>
      <w:r>
        <w:rPr>
          <w:rFonts w:hint="eastAsia"/>
        </w:rPr>
        <w:t>蠕虫病毒</w:t>
      </w:r>
    </w:p>
    <w:p w:rsidR="00E1788A" w:rsidRDefault="001B3F74" w:rsidP="00083585">
      <w:pPr>
        <w:ind w:firstLine="480"/>
      </w:pPr>
      <w:r>
        <w:rPr>
          <w:rFonts w:hint="eastAsia"/>
        </w:rPr>
        <w:t>与计算机病毒相似，是一种能够自我复制的计算机程序。与计算机病毒不同的是，计算机蠕虫不需要附在别的程序内，可能不用使用者介入操作也能自我复制或执行。</w:t>
      </w:r>
    </w:p>
    <w:p w:rsidR="00083585" w:rsidRDefault="00083585" w:rsidP="001B3F74">
      <w:pPr>
        <w:ind w:firstLine="480"/>
      </w:pPr>
      <w:r w:rsidRPr="00083585">
        <w:rPr>
          <w:rFonts w:hint="eastAsia"/>
        </w:rPr>
        <w:t>计算机蠕虫未必会直接破坏被感染的系统，却几乎都对网络有害。计算机蠕虫可能会执行垃圾代码以发动分散式阻断服务攻击，令计算机的执行效率极大程度降低，从而影响计算机的正常使用</w:t>
      </w:r>
      <w:r w:rsidR="001C4635">
        <w:rPr>
          <w:rFonts w:hint="eastAsia"/>
        </w:rPr>
        <w:t>，</w:t>
      </w:r>
      <w:r w:rsidRPr="00083585">
        <w:rPr>
          <w:rFonts w:hint="eastAsia"/>
        </w:rPr>
        <w:t>可能会损毁或修改目标计算机的档案</w:t>
      </w:r>
      <w:r w:rsidR="001C4635">
        <w:rPr>
          <w:rFonts w:hint="eastAsia"/>
        </w:rPr>
        <w:t>，</w:t>
      </w:r>
      <w:r w:rsidRPr="00083585">
        <w:rPr>
          <w:rFonts w:hint="eastAsia"/>
        </w:rPr>
        <w:t>亦可能只是浪费带宽。</w:t>
      </w:r>
    </w:p>
    <w:p w:rsidR="00D04DCD" w:rsidRDefault="00D04DCD" w:rsidP="004526A4">
      <w:pPr>
        <w:ind w:firstLine="480"/>
      </w:pPr>
      <w:r>
        <w:rPr>
          <w:rFonts w:hint="eastAsia"/>
        </w:rPr>
        <w:lastRenderedPageBreak/>
        <w:t>恶意的计算机蠕虫可根据其目的分成</w:t>
      </w:r>
      <w:r>
        <w:rPr>
          <w:rFonts w:hint="eastAsia"/>
        </w:rPr>
        <w:t>2</w:t>
      </w:r>
      <w:r>
        <w:rPr>
          <w:rFonts w:hint="eastAsia"/>
        </w:rPr>
        <w:t>类：一</w:t>
      </w:r>
      <w:r w:rsidR="004939C1">
        <w:rPr>
          <w:rFonts w:hint="eastAsia"/>
        </w:rPr>
        <w:t>类</w:t>
      </w:r>
      <w:r>
        <w:rPr>
          <w:rFonts w:hint="eastAsia"/>
        </w:rPr>
        <w:t>是面对大规模计算机使用网络发动拒绝服务的计算机蠕虫，虽说会绑架计算机，但使用者可能还可以正常使用，只是会被占用一部分运算、连网能力。另一</w:t>
      </w:r>
      <w:r w:rsidR="004526A4">
        <w:rPr>
          <w:rFonts w:hint="eastAsia"/>
        </w:rPr>
        <w:t>类</w:t>
      </w:r>
      <w:r>
        <w:rPr>
          <w:rFonts w:hint="eastAsia"/>
        </w:rPr>
        <w:t>是针对个人用户的以执行大量垃圾代码的计算机蠕虫。计算机蠕虫多不具有跨平台性，但是在其他平台下，可能会出现其平台特有的非跨平台性的平台版本。第一个被广泛注意的计算机蠕虫名为：“莫里斯蠕虫”，由罗伯特·泰潘·莫里斯编写，于</w:t>
      </w:r>
      <w:r>
        <w:rPr>
          <w:rFonts w:hint="eastAsia"/>
        </w:rPr>
        <w:t>1988</w:t>
      </w:r>
      <w:r>
        <w:rPr>
          <w:rFonts w:hint="eastAsia"/>
        </w:rPr>
        <w:t>年</w:t>
      </w:r>
      <w:r>
        <w:rPr>
          <w:rFonts w:hint="eastAsia"/>
        </w:rPr>
        <w:t>11</w:t>
      </w:r>
      <w:r>
        <w:rPr>
          <w:rFonts w:hint="eastAsia"/>
        </w:rPr>
        <w:t>月</w:t>
      </w:r>
      <w:r>
        <w:rPr>
          <w:rFonts w:hint="eastAsia"/>
        </w:rPr>
        <w:t>2</w:t>
      </w:r>
      <w:r>
        <w:rPr>
          <w:rFonts w:hint="eastAsia"/>
        </w:rPr>
        <w:t>日释出第一个版本。这个计算机蠕虫间接和直接地造成了近</w:t>
      </w:r>
      <w:r>
        <w:rPr>
          <w:rFonts w:hint="eastAsia"/>
        </w:rPr>
        <w:t>1</w:t>
      </w:r>
      <w:r>
        <w:rPr>
          <w:rFonts w:hint="eastAsia"/>
        </w:rPr>
        <w:t>亿美元的损失。这个计算机蠕虫释出之后，引起了各界对计算机蠕虫的广泛关注。</w:t>
      </w:r>
    </w:p>
    <w:p w:rsidR="00773C37" w:rsidRDefault="00773C37" w:rsidP="004526A4">
      <w:pPr>
        <w:ind w:firstLine="480"/>
      </w:pPr>
      <w:r>
        <w:rPr>
          <w:rFonts w:hint="eastAsia"/>
        </w:rPr>
        <w:t>通过上面的分析，我们发现蠕虫病毒经常和</w:t>
      </w:r>
      <w:r>
        <w:rPr>
          <w:rFonts w:hint="eastAsia"/>
        </w:rPr>
        <w:t>DDoS</w:t>
      </w:r>
      <w:r>
        <w:rPr>
          <w:rFonts w:hint="eastAsia"/>
        </w:rPr>
        <w:t>相关，而且会使计算机资源消耗严重。</w:t>
      </w:r>
    </w:p>
    <w:p w:rsidR="00773C37" w:rsidRDefault="00C47E70" w:rsidP="00C47E70">
      <w:pPr>
        <w:pStyle w:val="4"/>
      </w:pPr>
      <w:r>
        <w:rPr>
          <w:rFonts w:hint="eastAsia"/>
        </w:rPr>
        <w:t>感染型病毒</w:t>
      </w:r>
    </w:p>
    <w:p w:rsidR="00DD7A85" w:rsidRDefault="000B40CA" w:rsidP="00DD7A85">
      <w:pPr>
        <w:ind w:firstLine="480"/>
      </w:pPr>
      <w:r>
        <w:rPr>
          <w:rFonts w:hint="eastAsia"/>
        </w:rPr>
        <w:t>感染型</w:t>
      </w:r>
      <w:r w:rsidR="00F324F6" w:rsidRPr="00F324F6">
        <w:rPr>
          <w:rFonts w:hint="eastAsia"/>
        </w:rPr>
        <w:t>将自身加入在其它的程序或动态库文件</w:t>
      </w:r>
      <w:r w:rsidR="00F324F6" w:rsidRPr="00F324F6">
        <w:rPr>
          <w:rFonts w:hint="eastAsia"/>
        </w:rPr>
        <w:t>(DL</w:t>
      </w:r>
      <w:r w:rsidR="00BB73C7">
        <w:rPr>
          <w:rFonts w:hint="eastAsia"/>
        </w:rPr>
        <w:t>L</w:t>
      </w:r>
      <w:r w:rsidR="00F324F6" w:rsidRPr="00F324F6">
        <w:rPr>
          <w:rFonts w:hint="eastAsia"/>
        </w:rPr>
        <w:t>的一种</w:t>
      </w:r>
      <w:r w:rsidR="00F324F6" w:rsidRPr="00F324F6">
        <w:rPr>
          <w:rFonts w:hint="eastAsia"/>
        </w:rPr>
        <w:t>)</w:t>
      </w:r>
      <w:r w:rsidR="00F324F6" w:rsidRPr="00F324F6">
        <w:rPr>
          <w:rFonts w:hint="eastAsia"/>
        </w:rPr>
        <w:t>中，从而实现随被感染程序同步运行的功能，进而对感染电脑进行破坏和自身传播。感染型病毒由于其自身的特性，需要附加到其他宿主程序上进行运行，并且为了躲避杀毒软件的查杀，通常感染型病毒都会将自身分割、变形或加密后，再将自身的一部分或者全部附加到宿主程序上。一旦一个病毒文件执行，它很有可能就将系统中的绝大多数程序文件都加入病毒代码，进而传播给其它</w:t>
      </w:r>
      <w:r w:rsidR="00B06A03">
        <w:rPr>
          <w:rFonts w:hint="eastAsia"/>
        </w:rPr>
        <w:t>计算机</w:t>
      </w:r>
      <w:r w:rsidR="00F324F6" w:rsidRPr="00F324F6">
        <w:rPr>
          <w:rFonts w:hint="eastAsia"/>
        </w:rPr>
        <w:t>。</w:t>
      </w:r>
    </w:p>
    <w:p w:rsidR="00006808" w:rsidRDefault="00006808" w:rsidP="00DD7A85">
      <w:pPr>
        <w:ind w:firstLine="480"/>
      </w:pPr>
      <w:r>
        <w:rPr>
          <w:rFonts w:hint="eastAsia"/>
        </w:rPr>
        <w:t>由此可知，感染型病毒具有很强的破坏性，而且会自身传播，需要有宿主（和蠕虫病毒一样），同时经常会通过分割、变形、加密来保护自己不被发现。</w:t>
      </w:r>
    </w:p>
    <w:p w:rsidR="002155FC" w:rsidRDefault="002155FC" w:rsidP="002155FC">
      <w:pPr>
        <w:pStyle w:val="4"/>
      </w:pPr>
      <w:r>
        <w:rPr>
          <w:rFonts w:hint="eastAsia"/>
        </w:rPr>
        <w:t>后门程序</w:t>
      </w:r>
    </w:p>
    <w:p w:rsidR="00672449" w:rsidRDefault="00672449" w:rsidP="00667824">
      <w:pPr>
        <w:ind w:firstLine="480"/>
      </w:pPr>
      <w:r>
        <w:rPr>
          <w:rFonts w:hint="eastAsia"/>
        </w:rPr>
        <w:t>软件后门则指绕过软件的安全性控制，而从比较隐秘的通道获取对程序或系统访问权的黑客方法。在软件开发时，设置后门可以方便修改和测试程序中的缺陷。</w:t>
      </w:r>
    </w:p>
    <w:p w:rsidR="008D7BD7" w:rsidRDefault="002C55E5" w:rsidP="00006808">
      <w:pPr>
        <w:ind w:firstLine="480"/>
      </w:pPr>
      <w:r>
        <w:rPr>
          <w:rFonts w:hint="eastAsia"/>
        </w:rPr>
        <w:t>更多的后门程序是黑客制作的加壳程序，即在正常程序基础上加入后门，用来盗取其他用户的个人信息，</w:t>
      </w:r>
      <w:r w:rsidR="00672449">
        <w:rPr>
          <w:rFonts w:hint="eastAsia"/>
        </w:rPr>
        <w:t>甚至是远程控制对方的计算机而加壳制作，然后通过各种手段传播或者骗取目标用户执行该程序，以达到盗取密码等各种数据资料等目的。与病毒相似，木马程序有很强的隐秘性，随操作系统启动而启动。</w:t>
      </w:r>
    </w:p>
    <w:p w:rsidR="00576AA9" w:rsidRDefault="00576AA9" w:rsidP="00576AA9">
      <w:pPr>
        <w:pStyle w:val="4"/>
      </w:pPr>
      <w:r>
        <w:rPr>
          <w:rFonts w:hint="eastAsia"/>
        </w:rPr>
        <w:t>木马程序</w:t>
      </w:r>
    </w:p>
    <w:p w:rsidR="00BE7847" w:rsidRDefault="00015A2A" w:rsidP="00BE7847">
      <w:pPr>
        <w:ind w:firstLine="480"/>
      </w:pPr>
      <w:r>
        <w:rPr>
          <w:rFonts w:hint="eastAsia"/>
        </w:rPr>
        <w:t>木马程序（</w:t>
      </w:r>
      <w:r>
        <w:rPr>
          <w:rFonts w:hint="eastAsia"/>
        </w:rPr>
        <w:t>Trojan horse program</w:t>
      </w:r>
      <w:r>
        <w:rPr>
          <w:rFonts w:hint="eastAsia"/>
        </w:rPr>
        <w:t>）通常称为木马，恶意代码等，是指潜伏在电脑中，可受外部用户控制以窃取本机信息或者控制权的程序。木马指的是特洛伊木马，英文叫做“</w:t>
      </w:r>
      <w:r>
        <w:rPr>
          <w:rFonts w:hint="eastAsia"/>
        </w:rPr>
        <w:t>Trojan horse</w:t>
      </w:r>
      <w:r>
        <w:rPr>
          <w:rFonts w:hint="eastAsia"/>
        </w:rPr>
        <w:t>”，其名称取自希腊神话的特洛伊木马记。</w:t>
      </w:r>
    </w:p>
    <w:p w:rsidR="00015A2A" w:rsidRDefault="00015A2A" w:rsidP="00BE7847">
      <w:pPr>
        <w:ind w:firstLine="480"/>
      </w:pPr>
      <w:r>
        <w:rPr>
          <w:rFonts w:hint="eastAsia"/>
        </w:rPr>
        <w:t>木马程序带来很多危害，例如占用系统资源，降低电脑效能，危害本机信息安全（盗取</w:t>
      </w:r>
      <w:r>
        <w:rPr>
          <w:rFonts w:hint="eastAsia"/>
        </w:rPr>
        <w:t>QQ</w:t>
      </w:r>
      <w:r>
        <w:rPr>
          <w:rFonts w:hint="eastAsia"/>
        </w:rPr>
        <w:t>帐号、游戏帐号甚至银行帐号），将本机作为工具来攻击其他设备等</w:t>
      </w:r>
    </w:p>
    <w:p w:rsidR="00576AA9" w:rsidRDefault="00015A2A" w:rsidP="00015A2A">
      <w:pPr>
        <w:ind w:firstLine="480"/>
      </w:pPr>
      <w:r>
        <w:rPr>
          <w:rFonts w:hint="eastAsia"/>
        </w:rPr>
        <w:t>木马程序是比较流行的病毒文件，与一般的病毒不同，它不会自我繁殖，也</w:t>
      </w:r>
      <w:r w:rsidR="00BE7847">
        <w:rPr>
          <w:rFonts w:hint="eastAsia"/>
        </w:rPr>
        <w:t>不会</w:t>
      </w:r>
      <w:r>
        <w:rPr>
          <w:rFonts w:hint="eastAsia"/>
        </w:rPr>
        <w:t>刻意地去感染其他文件，它通过将自身伪装吸引用户下载执行，向施种木马者提供打开被种者电脑的门户，使施种者可以任意毁坏、窃取被种者的文件，甚至远程操控被种者的</w:t>
      </w:r>
      <w:r w:rsidR="00056835">
        <w:rPr>
          <w:rFonts w:hint="eastAsia"/>
        </w:rPr>
        <w:t>计算机</w:t>
      </w:r>
      <w:r>
        <w:rPr>
          <w:rFonts w:hint="eastAsia"/>
        </w:rPr>
        <w:t>。</w:t>
      </w:r>
    </w:p>
    <w:p w:rsidR="00CF7F03" w:rsidRDefault="00CF7F03" w:rsidP="00015A2A">
      <w:pPr>
        <w:ind w:firstLine="480"/>
      </w:pPr>
      <w:r>
        <w:rPr>
          <w:rFonts w:hint="eastAsia"/>
        </w:rPr>
        <w:lastRenderedPageBreak/>
        <w:t>通过上面的理解可知，木马与感染型病毒和蠕虫病毒略有区别，但是和后门程序的相关性较大。</w:t>
      </w:r>
    </w:p>
    <w:p w:rsidR="001B3D8B" w:rsidRDefault="00623236" w:rsidP="001B3D8B">
      <w:pPr>
        <w:pStyle w:val="3"/>
      </w:pPr>
      <w:bookmarkStart w:id="83" w:name="_Toc107277768"/>
      <w:r>
        <w:rPr>
          <w:rFonts w:hint="eastAsia"/>
        </w:rPr>
        <w:t>解题思路</w:t>
      </w:r>
      <w:bookmarkEnd w:id="83"/>
    </w:p>
    <w:p w:rsidR="00B722B1" w:rsidRPr="00623236" w:rsidRDefault="00623236" w:rsidP="00B722B1">
      <w:pPr>
        <w:ind w:firstLine="480"/>
      </w:pPr>
      <w:r>
        <w:rPr>
          <w:rFonts w:hint="eastAsia"/>
        </w:rPr>
        <w:t>根据官方提供的每个文件对</w:t>
      </w:r>
      <w:r>
        <w:rPr>
          <w:rFonts w:hint="eastAsia"/>
        </w:rPr>
        <w:t>API</w:t>
      </w:r>
      <w:r>
        <w:rPr>
          <w:rFonts w:hint="eastAsia"/>
        </w:rPr>
        <w:t>的调用顺序及线程的相关信息按文件进行分类，将文件属于每个类的概率作为最终的结果进行提交，并采用官方的</w:t>
      </w:r>
      <w:r>
        <w:rPr>
          <w:rFonts w:hint="eastAsia"/>
        </w:rPr>
        <w:t>logloss</w:t>
      </w:r>
      <w:r>
        <w:rPr>
          <w:rFonts w:hint="eastAsia"/>
        </w:rPr>
        <w:t>作为最终评分，属于典型的多分类问题。</w:t>
      </w:r>
    </w:p>
    <w:p w:rsidR="005716AD" w:rsidRDefault="005716AD" w:rsidP="005716AD">
      <w:pPr>
        <w:pStyle w:val="2"/>
        <w:spacing w:before="156" w:after="156"/>
      </w:pPr>
      <w:bookmarkStart w:id="84" w:name="_Toc107277385"/>
      <w:bookmarkStart w:id="85" w:name="_Toc107277727"/>
      <w:bookmarkStart w:id="86" w:name="_Toc107277769"/>
      <w:bookmarkStart w:id="87" w:name="_Toc107277987"/>
      <w:bookmarkStart w:id="88" w:name="_Toc107291387"/>
      <w:r>
        <w:rPr>
          <w:rFonts w:hint="eastAsia"/>
        </w:rPr>
        <w:t>数据探索</w:t>
      </w:r>
      <w:bookmarkEnd w:id="84"/>
      <w:bookmarkEnd w:id="85"/>
      <w:bookmarkEnd w:id="86"/>
      <w:bookmarkEnd w:id="87"/>
      <w:r w:rsidR="00372D05">
        <w:rPr>
          <w:rFonts w:hint="eastAsia"/>
        </w:rPr>
        <w:t>(</w:t>
      </w:r>
      <w:r w:rsidR="00372D05" w:rsidRPr="00372D05">
        <w:t xml:space="preserve">Data </w:t>
      </w:r>
      <w:r w:rsidR="00372D05">
        <w:t>E</w:t>
      </w:r>
      <w:r w:rsidR="00372D05" w:rsidRPr="00372D05">
        <w:t>xplor</w:t>
      </w:r>
      <w:r w:rsidR="00AB7720">
        <w:t>e</w:t>
      </w:r>
      <w:r w:rsidR="00372D05">
        <w:t>)</w:t>
      </w:r>
      <w:bookmarkEnd w:id="88"/>
    </w:p>
    <w:p w:rsidR="00B834E8" w:rsidRDefault="00B834E8" w:rsidP="00B834E8">
      <w:pPr>
        <w:ind w:firstLine="480"/>
      </w:pPr>
      <w:r>
        <w:rPr>
          <w:rFonts w:hint="eastAsia"/>
        </w:rPr>
        <w:t>下面对数据的基本特征进行了解。虽然通过题目的介绍我们已经知道了数据的格式，但是这对于特征提取和建模来说，还远远不够。</w:t>
      </w:r>
    </w:p>
    <w:p w:rsidR="005B6CF0" w:rsidRDefault="00AF2A34" w:rsidP="00AF2A34">
      <w:pPr>
        <w:pStyle w:val="3"/>
      </w:pPr>
      <w:bookmarkStart w:id="89" w:name="_Toc107277770"/>
      <w:r>
        <w:rPr>
          <w:rFonts w:hint="eastAsia"/>
        </w:rPr>
        <w:t>训练集数据探索</w:t>
      </w:r>
      <w:bookmarkEnd w:id="89"/>
    </w:p>
    <w:p w:rsidR="00727D1A" w:rsidRDefault="00727D1A" w:rsidP="00727D1A">
      <w:pPr>
        <w:pStyle w:val="4"/>
      </w:pPr>
      <w:r>
        <w:rPr>
          <w:rFonts w:hint="eastAsia"/>
        </w:rPr>
        <w:t>数据特征类型</w:t>
      </w:r>
    </w:p>
    <w:p w:rsidR="00947FF6" w:rsidRDefault="00727D1A" w:rsidP="00F20708">
      <w:pPr>
        <w:ind w:firstLine="480"/>
      </w:pPr>
      <w:r>
        <w:rPr>
          <w:rFonts w:hint="eastAsia"/>
        </w:rPr>
        <w:t>本赛题的数据是</w:t>
      </w:r>
      <w:r>
        <w:rPr>
          <w:rFonts w:hint="eastAsia"/>
        </w:rPr>
        <w:t>csv</w:t>
      </w:r>
      <w:r>
        <w:rPr>
          <w:rFonts w:hint="eastAsia"/>
        </w:rPr>
        <w:t>文件，读取数据的代码如下：</w:t>
      </w:r>
    </w:p>
    <w:p w:rsidR="00F20708" w:rsidRPr="00F20708" w:rsidRDefault="00F20708" w:rsidP="005B3D05">
      <w:pPr>
        <w:pStyle w:val="code3"/>
        <w:rPr>
          <w:color w:val="000000"/>
        </w:rPr>
      </w:pPr>
      <w:r w:rsidRPr="00F20708">
        <w:t># 导入相关库</w:t>
      </w:r>
    </w:p>
    <w:p w:rsidR="00F20708" w:rsidRPr="00F20708" w:rsidRDefault="00F20708" w:rsidP="005B3D05">
      <w:pPr>
        <w:pStyle w:val="code3"/>
        <w:rPr>
          <w:color w:val="000000"/>
        </w:rPr>
      </w:pPr>
      <w:r w:rsidRPr="00F20708">
        <w:rPr>
          <w:color w:val="0000FF"/>
        </w:rPr>
        <w:t>import</w:t>
      </w:r>
      <w:r w:rsidRPr="00F20708">
        <w:rPr>
          <w:color w:val="000000"/>
        </w:rPr>
        <w:t xml:space="preserve"> pandas </w:t>
      </w:r>
      <w:r w:rsidRPr="00F20708">
        <w:rPr>
          <w:color w:val="0000FF"/>
        </w:rPr>
        <w:t>as</w:t>
      </w:r>
      <w:r w:rsidRPr="00F20708">
        <w:rPr>
          <w:color w:val="000000"/>
        </w:rPr>
        <w:t xml:space="preserve"> pd</w:t>
      </w:r>
    </w:p>
    <w:p w:rsidR="00F20708" w:rsidRPr="00F20708" w:rsidRDefault="00F20708" w:rsidP="005B3D05">
      <w:pPr>
        <w:pStyle w:val="code3"/>
        <w:rPr>
          <w:color w:val="000000"/>
        </w:rPr>
      </w:pPr>
      <w:r w:rsidRPr="00F20708">
        <w:rPr>
          <w:color w:val="0000FF"/>
        </w:rPr>
        <w:t>import</w:t>
      </w:r>
      <w:r w:rsidRPr="00F20708">
        <w:rPr>
          <w:color w:val="000000"/>
        </w:rPr>
        <w:t xml:space="preserve"> numpy </w:t>
      </w:r>
      <w:r w:rsidRPr="00F20708">
        <w:rPr>
          <w:color w:val="0000FF"/>
        </w:rPr>
        <w:t>as</w:t>
      </w:r>
      <w:r w:rsidRPr="00F20708">
        <w:rPr>
          <w:color w:val="000000"/>
        </w:rPr>
        <w:t xml:space="preserve"> py</w:t>
      </w:r>
    </w:p>
    <w:p w:rsidR="00F20708" w:rsidRPr="00F20708" w:rsidRDefault="00F20708" w:rsidP="005B3D05">
      <w:pPr>
        <w:pStyle w:val="code3"/>
        <w:rPr>
          <w:color w:val="000000"/>
        </w:rPr>
      </w:pPr>
      <w:r w:rsidRPr="00F20708">
        <w:rPr>
          <w:color w:val="0000FF"/>
        </w:rPr>
        <w:t>import</w:t>
      </w:r>
      <w:r w:rsidRPr="00F20708">
        <w:rPr>
          <w:color w:val="000000"/>
        </w:rPr>
        <w:t xml:space="preserve"> seaborn </w:t>
      </w:r>
      <w:r w:rsidRPr="00F20708">
        <w:rPr>
          <w:color w:val="0000FF"/>
        </w:rPr>
        <w:t>as</w:t>
      </w:r>
      <w:r w:rsidRPr="00F20708">
        <w:rPr>
          <w:color w:val="000000"/>
        </w:rPr>
        <w:t xml:space="preserve"> sns</w:t>
      </w:r>
    </w:p>
    <w:p w:rsidR="00F20708" w:rsidRPr="00F20708" w:rsidRDefault="00F20708" w:rsidP="005B3D05">
      <w:pPr>
        <w:pStyle w:val="code3"/>
        <w:rPr>
          <w:color w:val="000000"/>
        </w:rPr>
      </w:pPr>
      <w:r w:rsidRPr="00F20708">
        <w:rPr>
          <w:color w:val="0000FF"/>
        </w:rPr>
        <w:t>import</w:t>
      </w:r>
      <w:r w:rsidRPr="00F20708">
        <w:rPr>
          <w:color w:val="000000"/>
        </w:rPr>
        <w:t xml:space="preserve"> matplotlib.pyplot </w:t>
      </w:r>
      <w:r w:rsidRPr="00F20708">
        <w:rPr>
          <w:color w:val="0000FF"/>
        </w:rPr>
        <w:t>as</w:t>
      </w:r>
      <w:r w:rsidRPr="00F20708">
        <w:rPr>
          <w:color w:val="000000"/>
        </w:rPr>
        <w:t xml:space="preserve"> plt</w:t>
      </w:r>
    </w:p>
    <w:p w:rsidR="00F20708" w:rsidRPr="00F20708" w:rsidRDefault="00F20708" w:rsidP="005B3D05">
      <w:pPr>
        <w:pStyle w:val="code3"/>
        <w:rPr>
          <w:color w:val="000000"/>
        </w:rPr>
      </w:pPr>
    </w:p>
    <w:p w:rsidR="00F20708" w:rsidRPr="00F20708" w:rsidRDefault="00F20708" w:rsidP="005B3D05">
      <w:pPr>
        <w:pStyle w:val="code3"/>
        <w:rPr>
          <w:color w:val="000000"/>
        </w:rPr>
      </w:pPr>
      <w:r w:rsidRPr="00F20708">
        <w:t># 忽略警告信息</w:t>
      </w:r>
    </w:p>
    <w:p w:rsidR="00F20708" w:rsidRPr="00F20708" w:rsidRDefault="00F20708" w:rsidP="005B3D05">
      <w:pPr>
        <w:pStyle w:val="code3"/>
        <w:rPr>
          <w:color w:val="000000"/>
        </w:rPr>
      </w:pPr>
      <w:r w:rsidRPr="00F20708">
        <w:rPr>
          <w:color w:val="0000FF"/>
        </w:rPr>
        <w:t>import</w:t>
      </w:r>
      <w:r w:rsidRPr="00F20708">
        <w:rPr>
          <w:color w:val="000000"/>
        </w:rPr>
        <w:t xml:space="preserve"> warnings</w:t>
      </w:r>
    </w:p>
    <w:p w:rsidR="00F20708" w:rsidRPr="00F20708" w:rsidRDefault="00F20708" w:rsidP="005B3D05">
      <w:pPr>
        <w:pStyle w:val="code3"/>
        <w:rPr>
          <w:color w:val="000000"/>
        </w:rPr>
      </w:pPr>
      <w:r w:rsidRPr="00F20708">
        <w:rPr>
          <w:color w:val="000000"/>
        </w:rPr>
        <w:t>warnings.filterwarnings(</w:t>
      </w:r>
      <w:r w:rsidRPr="00F20708">
        <w:rPr>
          <w:color w:val="A31515"/>
        </w:rPr>
        <w:t>'ignore'</w:t>
      </w:r>
      <w:r w:rsidRPr="00F20708">
        <w:rPr>
          <w:color w:val="000000"/>
        </w:rPr>
        <w:t>)</w:t>
      </w:r>
    </w:p>
    <w:p w:rsidR="00F20708" w:rsidRPr="00F20708" w:rsidRDefault="00F20708" w:rsidP="005B3D05">
      <w:pPr>
        <w:pStyle w:val="code3"/>
        <w:rPr>
          <w:color w:val="000000"/>
        </w:rPr>
      </w:pPr>
    </w:p>
    <w:p w:rsidR="00F20708" w:rsidRPr="00F20708" w:rsidRDefault="00F20708" w:rsidP="005B3D05">
      <w:pPr>
        <w:pStyle w:val="code3"/>
        <w:rPr>
          <w:color w:val="000000"/>
        </w:rPr>
      </w:pPr>
      <w:r w:rsidRPr="00F20708">
        <w:t># 在jupyter中显示图像</w:t>
      </w:r>
    </w:p>
    <w:p w:rsidR="00F20708" w:rsidRPr="00F20708" w:rsidRDefault="00F20708" w:rsidP="005B3D05">
      <w:pPr>
        <w:pStyle w:val="code3"/>
        <w:rPr>
          <w:color w:val="000000"/>
        </w:rPr>
      </w:pPr>
      <w:r w:rsidRPr="00F20708">
        <w:rPr>
          <w:color w:val="000000"/>
        </w:rPr>
        <w:t>%matplotlib inline</w:t>
      </w:r>
    </w:p>
    <w:p w:rsidR="00F20708" w:rsidRDefault="00F20708" w:rsidP="005B3D05">
      <w:pPr>
        <w:pStyle w:val="code3"/>
      </w:pPr>
    </w:p>
    <w:p w:rsidR="00F20708" w:rsidRPr="00F20708" w:rsidRDefault="00F20708" w:rsidP="005B3D05">
      <w:pPr>
        <w:pStyle w:val="code3"/>
        <w:rPr>
          <w:color w:val="000000"/>
        </w:rPr>
      </w:pPr>
      <w:r w:rsidRPr="00F20708">
        <w:t># 读取数据</w:t>
      </w:r>
    </w:p>
    <w:p w:rsidR="00F20708" w:rsidRPr="00F20708" w:rsidRDefault="00F20708" w:rsidP="005B3D05">
      <w:pPr>
        <w:pStyle w:val="code3"/>
        <w:rPr>
          <w:color w:val="000000"/>
        </w:rPr>
      </w:pPr>
      <w:r w:rsidRPr="00F20708">
        <w:rPr>
          <w:color w:val="000000"/>
        </w:rPr>
        <w:t xml:space="preserve">path = </w:t>
      </w:r>
      <w:r w:rsidRPr="00F20708">
        <w:rPr>
          <w:color w:val="A31515"/>
        </w:rPr>
        <w:t>'../datasets/'</w:t>
      </w:r>
    </w:p>
    <w:p w:rsidR="00F20708" w:rsidRPr="00F20708" w:rsidRDefault="00F20708" w:rsidP="005B3D05">
      <w:pPr>
        <w:pStyle w:val="code3"/>
        <w:rPr>
          <w:color w:val="000000"/>
        </w:rPr>
      </w:pPr>
      <w:r w:rsidRPr="00F20708">
        <w:rPr>
          <w:color w:val="000000"/>
        </w:rPr>
        <w:t xml:space="preserve">train = pd.read_csv(path + </w:t>
      </w:r>
      <w:r w:rsidRPr="00F20708">
        <w:rPr>
          <w:color w:val="A31515"/>
        </w:rPr>
        <w:t>'security_train.csv'</w:t>
      </w:r>
      <w:r w:rsidRPr="00F20708">
        <w:rPr>
          <w:color w:val="000000"/>
        </w:rPr>
        <w:t>)</w:t>
      </w:r>
    </w:p>
    <w:p w:rsidR="00F20708" w:rsidRPr="00F20708" w:rsidRDefault="00F20708" w:rsidP="005B3D05">
      <w:pPr>
        <w:pStyle w:val="code3"/>
        <w:rPr>
          <w:color w:val="000000"/>
        </w:rPr>
      </w:pPr>
      <w:r w:rsidRPr="00F20708">
        <w:rPr>
          <w:color w:val="000000"/>
        </w:rPr>
        <w:t xml:space="preserve">test = pd.read_csv(path + </w:t>
      </w:r>
      <w:r w:rsidRPr="00F20708">
        <w:rPr>
          <w:color w:val="A31515"/>
        </w:rPr>
        <w:t>'security_test.csv'</w:t>
      </w:r>
      <w:r w:rsidRPr="00F20708">
        <w:rPr>
          <w:color w:val="000000"/>
        </w:rPr>
        <w:t>)</w:t>
      </w:r>
    </w:p>
    <w:p w:rsidR="00F20708" w:rsidRDefault="000A0CC0" w:rsidP="00F20708">
      <w:pPr>
        <w:ind w:firstLine="480"/>
      </w:pPr>
      <w:r>
        <w:rPr>
          <w:rFonts w:hint="eastAsia"/>
        </w:rPr>
        <w:t>用</w:t>
      </w:r>
      <w:r>
        <w:rPr>
          <w:rFonts w:hint="eastAsia"/>
        </w:rPr>
        <w:t>DataFrame.</w:t>
      </w:r>
      <w:r>
        <w:t>info()</w:t>
      </w:r>
      <w:r>
        <w:rPr>
          <w:rFonts w:hint="eastAsia"/>
        </w:rPr>
        <w:t>函数查看训练集的大小、数据等信息</w:t>
      </w:r>
      <w:r w:rsidR="00CB5061">
        <w:rPr>
          <w:rFonts w:hint="eastAsia"/>
        </w:rPr>
        <w:t>。</w:t>
      </w:r>
    </w:p>
    <w:p w:rsidR="00451D97" w:rsidRPr="00451D97" w:rsidRDefault="00451D97" w:rsidP="00451D97">
      <w:pPr>
        <w:pStyle w:val="code3"/>
      </w:pPr>
      <w:r w:rsidRPr="00451D97">
        <w:t>train.info()</w:t>
      </w:r>
    </w:p>
    <w:p w:rsidR="00451D97" w:rsidRDefault="00894019" w:rsidP="00894019">
      <w:pPr>
        <w:pStyle w:val="ad"/>
      </w:pPr>
      <w:r>
        <w:lastRenderedPageBreak/>
        <w:drawing>
          <wp:inline distT="0" distB="0" distL="0" distR="0" wp14:anchorId="372DB9F4" wp14:editId="6A0588FD">
            <wp:extent cx="3795089" cy="256054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5089" cy="2560542"/>
                    </a:xfrm>
                    <a:prstGeom prst="rect">
                      <a:avLst/>
                    </a:prstGeom>
                  </pic:spPr>
                </pic:pic>
              </a:graphicData>
            </a:graphic>
          </wp:inline>
        </w:drawing>
      </w:r>
    </w:p>
    <w:p w:rsidR="00054CC2" w:rsidRDefault="00054CC2" w:rsidP="00054CC2">
      <w:pPr>
        <w:ind w:firstLine="480"/>
      </w:pPr>
      <w:r>
        <w:rPr>
          <w:rFonts w:hint="eastAsia"/>
        </w:rPr>
        <w:t>从运行结果可以看出：</w:t>
      </w:r>
    </w:p>
    <w:p w:rsidR="00054CC2" w:rsidRDefault="00054CC2" w:rsidP="00A1185F">
      <w:pPr>
        <w:pStyle w:val="a4"/>
        <w:numPr>
          <w:ilvl w:val="0"/>
          <w:numId w:val="48"/>
        </w:numPr>
        <w:ind w:firstLineChars="0"/>
      </w:pPr>
      <w:r>
        <w:rPr>
          <w:rFonts w:hint="eastAsia"/>
        </w:rPr>
        <w:t>数据中有</w:t>
      </w:r>
      <w:r>
        <w:rPr>
          <w:rFonts w:hint="eastAsia"/>
        </w:rPr>
        <w:t>4</w:t>
      </w:r>
      <w:r>
        <w:rPr>
          <w:rFonts w:hint="eastAsia"/>
        </w:rPr>
        <w:t>个</w:t>
      </w:r>
      <w:r>
        <w:rPr>
          <w:rFonts w:hint="eastAsia"/>
        </w:rPr>
        <w:t>int</w:t>
      </w:r>
      <w:r>
        <w:t>64</w:t>
      </w:r>
      <w:r>
        <w:rPr>
          <w:rFonts w:hint="eastAsia"/>
        </w:rPr>
        <w:t>类型的数据和</w:t>
      </w:r>
      <w:r>
        <w:rPr>
          <w:rFonts w:hint="eastAsia"/>
        </w:rPr>
        <w:t>1</w:t>
      </w:r>
      <w:r>
        <w:rPr>
          <w:rFonts w:hint="eastAsia"/>
        </w:rPr>
        <w:t>个</w:t>
      </w:r>
      <w:r>
        <w:rPr>
          <w:rFonts w:hint="eastAsia"/>
        </w:rPr>
        <w:t>object</w:t>
      </w:r>
      <w:r>
        <w:rPr>
          <w:rFonts w:hint="eastAsia"/>
        </w:rPr>
        <w:t>类型的数据（</w:t>
      </w:r>
      <w:r>
        <w:rPr>
          <w:rFonts w:hint="eastAsia"/>
        </w:rPr>
        <w:t>api</w:t>
      </w:r>
      <w:r>
        <w:rPr>
          <w:rFonts w:hint="eastAsia"/>
        </w:rPr>
        <w:t>）；</w:t>
      </w:r>
    </w:p>
    <w:p w:rsidR="00054CC2" w:rsidRDefault="00054CC2" w:rsidP="00A1185F">
      <w:pPr>
        <w:pStyle w:val="a4"/>
        <w:numPr>
          <w:ilvl w:val="0"/>
          <w:numId w:val="48"/>
        </w:numPr>
        <w:ind w:firstLineChars="0"/>
      </w:pPr>
      <w:r>
        <w:rPr>
          <w:rFonts w:hint="eastAsia"/>
        </w:rPr>
        <w:t>整个数据集的大小为</w:t>
      </w:r>
      <w:r>
        <w:rPr>
          <w:rFonts w:hint="eastAsia"/>
        </w:rPr>
        <w:t>3</w:t>
      </w:r>
      <w:r>
        <w:t>.3</w:t>
      </w:r>
      <w:r>
        <w:rPr>
          <w:rFonts w:hint="eastAsia"/>
        </w:rPr>
        <w:t>GB</w:t>
      </w:r>
    </w:p>
    <w:p w:rsidR="00054CC2" w:rsidRDefault="00054CC2" w:rsidP="00A1185F">
      <w:pPr>
        <w:pStyle w:val="a4"/>
        <w:numPr>
          <w:ilvl w:val="0"/>
          <w:numId w:val="48"/>
        </w:numPr>
        <w:ind w:firstLineChars="0"/>
      </w:pPr>
      <w:r>
        <w:rPr>
          <w:rFonts w:hint="eastAsia"/>
        </w:rPr>
        <w:t>数据一共有</w:t>
      </w:r>
      <w:r>
        <w:rPr>
          <w:rFonts w:hint="eastAsia"/>
        </w:rPr>
        <w:t>8</w:t>
      </w:r>
      <w:r>
        <w:t>9 806 693</w:t>
      </w:r>
      <w:r>
        <w:rPr>
          <w:rFonts w:hint="eastAsia"/>
        </w:rPr>
        <w:t>条记录</w:t>
      </w:r>
    </w:p>
    <w:p w:rsidR="00120197" w:rsidRDefault="00120197" w:rsidP="00120197">
      <w:pPr>
        <w:ind w:left="480" w:firstLineChars="0" w:firstLine="0"/>
      </w:pPr>
      <w:r>
        <w:rPr>
          <w:rFonts w:hint="eastAsia"/>
        </w:rPr>
        <w:t>用</w:t>
      </w:r>
      <w:r>
        <w:rPr>
          <w:rFonts w:hint="eastAsia"/>
        </w:rPr>
        <w:t>DataFrame</w:t>
      </w:r>
      <w:r>
        <w:t>.head()</w:t>
      </w:r>
      <w:r>
        <w:rPr>
          <w:rFonts w:hint="eastAsia"/>
        </w:rPr>
        <w:t>函数查看训练集的头几行数据：</w:t>
      </w:r>
    </w:p>
    <w:p w:rsidR="00EE6D64" w:rsidRPr="00EE6D64" w:rsidRDefault="00EE6D64" w:rsidP="00EE6D64">
      <w:pPr>
        <w:pStyle w:val="code3"/>
      </w:pPr>
      <w:r w:rsidRPr="00EE6D64">
        <w:t>train.head()</w:t>
      </w:r>
    </w:p>
    <w:p w:rsidR="00120197" w:rsidRDefault="001809E8" w:rsidP="001809E8">
      <w:pPr>
        <w:pStyle w:val="ad"/>
      </w:pPr>
      <w:r>
        <w:drawing>
          <wp:inline distT="0" distB="0" distL="0" distR="0" wp14:anchorId="2A18C6F2" wp14:editId="070A45A3">
            <wp:extent cx="4290432" cy="1806097"/>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0432" cy="1806097"/>
                    </a:xfrm>
                    <a:prstGeom prst="rect">
                      <a:avLst/>
                    </a:prstGeom>
                  </pic:spPr>
                </pic:pic>
              </a:graphicData>
            </a:graphic>
          </wp:inline>
        </w:drawing>
      </w:r>
    </w:p>
    <w:p w:rsidR="00202F93" w:rsidRDefault="00B05F03" w:rsidP="00202F93">
      <w:pPr>
        <w:ind w:firstLine="480"/>
      </w:pPr>
      <w:r>
        <w:rPr>
          <w:rFonts w:hint="eastAsia"/>
        </w:rPr>
        <w:t>用</w:t>
      </w:r>
      <w:r>
        <w:rPr>
          <w:rFonts w:hint="eastAsia"/>
        </w:rPr>
        <w:t>Data</w:t>
      </w:r>
      <w:r>
        <w:t>Frame.describe()</w:t>
      </w:r>
      <w:r>
        <w:rPr>
          <w:rFonts w:hint="eastAsia"/>
        </w:rPr>
        <w:t>函数查看训练集的统计信息</w:t>
      </w:r>
      <w:r w:rsidR="00202F93">
        <w:rPr>
          <w:rFonts w:hint="eastAsia"/>
        </w:rPr>
        <w:t>：</w:t>
      </w:r>
    </w:p>
    <w:p w:rsidR="008F3733" w:rsidRPr="008F3733" w:rsidRDefault="008F3733" w:rsidP="008F3733">
      <w:pPr>
        <w:pStyle w:val="code3"/>
      </w:pPr>
      <w:r w:rsidRPr="008F3733">
        <w:t>train.describe()</w:t>
      </w:r>
    </w:p>
    <w:p w:rsidR="00202F93" w:rsidRDefault="00F51258" w:rsidP="00F51258">
      <w:pPr>
        <w:pStyle w:val="ad"/>
      </w:pPr>
      <w:r>
        <w:lastRenderedPageBreak/>
        <w:drawing>
          <wp:inline distT="0" distB="0" distL="0" distR="0" wp14:anchorId="6F9995DF" wp14:editId="524FD6F5">
            <wp:extent cx="5098222" cy="265961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8222" cy="2659610"/>
                    </a:xfrm>
                    <a:prstGeom prst="rect">
                      <a:avLst/>
                    </a:prstGeom>
                  </pic:spPr>
                </pic:pic>
              </a:graphicData>
            </a:graphic>
          </wp:inline>
        </w:drawing>
      </w:r>
    </w:p>
    <w:p w:rsidR="00807989" w:rsidRDefault="00EB3D33" w:rsidP="00EB3D33">
      <w:pPr>
        <w:pStyle w:val="4"/>
      </w:pPr>
      <w:r>
        <w:rPr>
          <w:rFonts w:hint="eastAsia"/>
        </w:rPr>
        <w:t>数据分布</w:t>
      </w:r>
    </w:p>
    <w:p w:rsidR="00EB3D33" w:rsidRDefault="00EB3D33" w:rsidP="00EB3D33">
      <w:pPr>
        <w:ind w:firstLine="480"/>
      </w:pPr>
      <w:r>
        <w:rPr>
          <w:rFonts w:hint="eastAsia"/>
        </w:rPr>
        <w:t>使用箱线图查看单个变量的分布情况。下面以训练集为例，取前</w:t>
      </w:r>
      <w:r>
        <w:rPr>
          <w:rFonts w:hint="eastAsia"/>
        </w:rPr>
        <w:t>1</w:t>
      </w:r>
      <w:r>
        <w:t>0000</w:t>
      </w:r>
      <w:r>
        <w:rPr>
          <w:rFonts w:hint="eastAsia"/>
        </w:rPr>
        <w:t>条数据绘制“</w:t>
      </w:r>
      <w:r>
        <w:rPr>
          <w:rFonts w:hint="eastAsia"/>
        </w:rPr>
        <w:t>tid</w:t>
      </w:r>
      <w:r>
        <w:rPr>
          <w:rFonts w:hint="eastAsia"/>
        </w:rPr>
        <w:t>”变量的箱线图</w:t>
      </w:r>
      <w:r w:rsidR="00B357C8">
        <w:rPr>
          <w:rFonts w:hint="eastAsia"/>
        </w:rPr>
        <w:t>，代码和运行结果如下：</w:t>
      </w:r>
    </w:p>
    <w:p w:rsidR="00F02D37" w:rsidRPr="00F02D37" w:rsidRDefault="00F02D37" w:rsidP="00F02D37">
      <w:pPr>
        <w:pStyle w:val="code3"/>
      </w:pPr>
      <w:r w:rsidRPr="00F02D37">
        <w:t>sns.boxplot(x=train.iloc[:</w:t>
      </w:r>
      <w:r w:rsidRPr="00F02D37">
        <w:rPr>
          <w:color w:val="098658"/>
        </w:rPr>
        <w:t>10000</w:t>
      </w:r>
      <w:r w:rsidRPr="00F02D37">
        <w:t>][</w:t>
      </w:r>
      <w:r w:rsidRPr="00F02D37">
        <w:rPr>
          <w:color w:val="A31515"/>
        </w:rPr>
        <w:t>"tid"</w:t>
      </w:r>
      <w:r w:rsidRPr="00F02D37">
        <w:t>])</w:t>
      </w:r>
    </w:p>
    <w:p w:rsidR="00B357C8" w:rsidRDefault="00C53329" w:rsidP="00C53329">
      <w:pPr>
        <w:pStyle w:val="ad"/>
      </w:pPr>
      <w:r>
        <w:drawing>
          <wp:inline distT="0" distB="0" distL="0" distR="0" wp14:anchorId="6C8E1244" wp14:editId="403D9D3A">
            <wp:extent cx="3535986" cy="2850127"/>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5986" cy="2850127"/>
                    </a:xfrm>
                    <a:prstGeom prst="rect">
                      <a:avLst/>
                    </a:prstGeom>
                  </pic:spPr>
                </pic:pic>
              </a:graphicData>
            </a:graphic>
          </wp:inline>
        </w:drawing>
      </w:r>
    </w:p>
    <w:p w:rsidR="004B02BD" w:rsidRDefault="004B02BD" w:rsidP="004B02BD">
      <w:pPr>
        <w:ind w:firstLine="480"/>
      </w:pPr>
      <w:r>
        <w:rPr>
          <w:rFonts w:hint="eastAsia"/>
        </w:rPr>
        <w:t>用</w:t>
      </w:r>
      <w:r>
        <w:rPr>
          <w:rFonts w:hint="eastAsia"/>
        </w:rPr>
        <w:t>n</w:t>
      </w:r>
      <w:r>
        <w:t>unique()</w:t>
      </w:r>
      <w:r>
        <w:rPr>
          <w:rFonts w:hint="eastAsia"/>
        </w:rPr>
        <w:t>函数查看训练集中变量取值的分布：</w:t>
      </w:r>
    </w:p>
    <w:p w:rsidR="004B02BD" w:rsidRDefault="00C1402A" w:rsidP="00C1402A">
      <w:pPr>
        <w:pStyle w:val="ad"/>
      </w:pPr>
      <w:r>
        <w:drawing>
          <wp:inline distT="0" distB="0" distL="0" distR="0" wp14:anchorId="00A95F98" wp14:editId="34EC13DA">
            <wp:extent cx="1569856" cy="1310754"/>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856" cy="1310754"/>
                    </a:xfrm>
                    <a:prstGeom prst="rect">
                      <a:avLst/>
                    </a:prstGeom>
                  </pic:spPr>
                </pic:pic>
              </a:graphicData>
            </a:graphic>
          </wp:inline>
        </w:drawing>
      </w:r>
    </w:p>
    <w:p w:rsidR="005C273B" w:rsidRDefault="005C273B" w:rsidP="005C273B">
      <w:pPr>
        <w:ind w:firstLine="480"/>
      </w:pPr>
      <w:r>
        <w:rPr>
          <w:rFonts w:hint="eastAsia"/>
        </w:rPr>
        <w:t>由运行结果可知：</w:t>
      </w:r>
      <w:r>
        <w:rPr>
          <w:rFonts w:hint="eastAsia"/>
        </w:rPr>
        <w:t>file</w:t>
      </w:r>
      <w:r>
        <w:t>_id</w:t>
      </w:r>
      <w:r>
        <w:rPr>
          <w:rFonts w:hint="eastAsia"/>
        </w:rPr>
        <w:t>有</w:t>
      </w:r>
      <w:r>
        <w:rPr>
          <w:rFonts w:hint="eastAsia"/>
        </w:rPr>
        <w:t>1</w:t>
      </w:r>
      <w:r>
        <w:t>3887</w:t>
      </w:r>
      <w:r>
        <w:rPr>
          <w:rFonts w:hint="eastAsia"/>
        </w:rPr>
        <w:t>个不同的值；有</w:t>
      </w:r>
      <w:r>
        <w:rPr>
          <w:rFonts w:hint="eastAsia"/>
        </w:rPr>
        <w:t>8</w:t>
      </w:r>
      <w:r>
        <w:rPr>
          <w:rFonts w:hint="eastAsia"/>
        </w:rPr>
        <w:t>种不同的</w:t>
      </w:r>
      <w:r>
        <w:rPr>
          <w:rFonts w:hint="eastAsia"/>
        </w:rPr>
        <w:t>label</w:t>
      </w:r>
      <w:r>
        <w:rPr>
          <w:rFonts w:hint="eastAsia"/>
        </w:rPr>
        <w:t>；有</w:t>
      </w:r>
      <w:r>
        <w:rPr>
          <w:rFonts w:hint="eastAsia"/>
        </w:rPr>
        <w:t>2</w:t>
      </w:r>
      <w:r>
        <w:t>95</w:t>
      </w:r>
      <w:r>
        <w:rPr>
          <w:rFonts w:hint="eastAsia"/>
        </w:rPr>
        <w:t>个不同的</w:t>
      </w:r>
      <w:r>
        <w:rPr>
          <w:rFonts w:hint="eastAsia"/>
        </w:rPr>
        <w:lastRenderedPageBreak/>
        <w:t>API</w:t>
      </w:r>
      <w:r>
        <w:rPr>
          <w:rFonts w:hint="eastAsia"/>
        </w:rPr>
        <w:t>；有</w:t>
      </w:r>
      <w:r>
        <w:rPr>
          <w:rFonts w:hint="eastAsia"/>
        </w:rPr>
        <w:t>2</w:t>
      </w:r>
      <w:r>
        <w:t>782</w:t>
      </w:r>
      <w:r>
        <w:rPr>
          <w:rFonts w:hint="eastAsia"/>
        </w:rPr>
        <w:t>个不同的</w:t>
      </w:r>
      <w:r>
        <w:rPr>
          <w:rFonts w:hint="eastAsia"/>
        </w:rPr>
        <w:t>tid</w:t>
      </w:r>
      <w:r>
        <w:rPr>
          <w:rFonts w:hint="eastAsia"/>
        </w:rPr>
        <w:t>；有</w:t>
      </w:r>
      <w:r>
        <w:rPr>
          <w:rFonts w:hint="eastAsia"/>
        </w:rPr>
        <w:t>5</w:t>
      </w:r>
      <w:r>
        <w:t>001</w:t>
      </w:r>
      <w:r>
        <w:rPr>
          <w:rFonts w:hint="eastAsia"/>
        </w:rPr>
        <w:t>个不同的</w:t>
      </w:r>
      <w:r>
        <w:rPr>
          <w:rFonts w:hint="eastAsia"/>
        </w:rPr>
        <w:t>index</w:t>
      </w:r>
      <w:r>
        <w:rPr>
          <w:rFonts w:hint="eastAsia"/>
        </w:rPr>
        <w:t>。</w:t>
      </w:r>
    </w:p>
    <w:p w:rsidR="00693C84" w:rsidRDefault="00FF1BAA" w:rsidP="00FF1BAA">
      <w:pPr>
        <w:pStyle w:val="4"/>
      </w:pPr>
      <w:r>
        <w:rPr>
          <w:rFonts w:hint="eastAsia"/>
        </w:rPr>
        <w:t>缺失值</w:t>
      </w:r>
    </w:p>
    <w:p w:rsidR="00506608" w:rsidRDefault="00506608" w:rsidP="00506608">
      <w:pPr>
        <w:ind w:firstLine="480"/>
      </w:pPr>
      <w:r>
        <w:rPr>
          <w:rFonts w:hint="eastAsia"/>
        </w:rPr>
        <w:t>查看训练集数据的缺失情况：</w:t>
      </w:r>
    </w:p>
    <w:p w:rsidR="00506608" w:rsidRPr="00506608" w:rsidRDefault="00506608" w:rsidP="00506608">
      <w:pPr>
        <w:pStyle w:val="code3"/>
      </w:pPr>
      <w:r w:rsidRPr="00506608">
        <w:t>train.isnull().sum()</w:t>
      </w:r>
    </w:p>
    <w:p w:rsidR="00506608" w:rsidRDefault="00EE356C" w:rsidP="00EE356C">
      <w:pPr>
        <w:pStyle w:val="ad"/>
      </w:pPr>
      <w:r>
        <w:drawing>
          <wp:inline distT="0" distB="0" distL="0" distR="0" wp14:anchorId="519A9DCD" wp14:editId="4B044C47">
            <wp:extent cx="1234547" cy="1348857"/>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4547" cy="1348857"/>
                    </a:xfrm>
                    <a:prstGeom prst="rect">
                      <a:avLst/>
                    </a:prstGeom>
                  </pic:spPr>
                </pic:pic>
              </a:graphicData>
            </a:graphic>
          </wp:inline>
        </w:drawing>
      </w:r>
    </w:p>
    <w:p w:rsidR="00C12B42" w:rsidRDefault="00C12B42" w:rsidP="00C12B42">
      <w:pPr>
        <w:ind w:firstLine="480"/>
      </w:pPr>
      <w:r>
        <w:rPr>
          <w:rFonts w:hint="eastAsia"/>
        </w:rPr>
        <w:t>从运行结果看，数据不存在缺失的情况。</w:t>
      </w:r>
    </w:p>
    <w:p w:rsidR="00C12B42" w:rsidRDefault="007E6B25" w:rsidP="007E6B25">
      <w:pPr>
        <w:pStyle w:val="4"/>
      </w:pPr>
      <w:r>
        <w:rPr>
          <w:rFonts w:hint="eastAsia"/>
        </w:rPr>
        <w:t>异常值</w:t>
      </w:r>
    </w:p>
    <w:p w:rsidR="00F07AAB" w:rsidRDefault="00F07AAB" w:rsidP="00F07AAB">
      <w:pPr>
        <w:ind w:firstLine="480"/>
      </w:pPr>
      <w:r>
        <w:rPr>
          <w:rFonts w:hint="eastAsia"/>
        </w:rPr>
        <w:t>分析训练集的“</w:t>
      </w:r>
      <w:r>
        <w:rPr>
          <w:rFonts w:hint="eastAsia"/>
        </w:rPr>
        <w:t>index</w:t>
      </w:r>
      <w:r>
        <w:rPr>
          <w:rFonts w:hint="eastAsia"/>
        </w:rPr>
        <w:t>”特征</w:t>
      </w:r>
    </w:p>
    <w:p w:rsidR="000F2CE4" w:rsidRPr="000F2CE4" w:rsidRDefault="000F2CE4" w:rsidP="000F2CE4">
      <w:pPr>
        <w:pStyle w:val="code3"/>
      </w:pPr>
      <w:r w:rsidRPr="000F2CE4">
        <w:t>train[</w:t>
      </w:r>
      <w:r w:rsidRPr="000F2CE4">
        <w:rPr>
          <w:color w:val="A31515"/>
        </w:rPr>
        <w:t>'index'</w:t>
      </w:r>
      <w:r w:rsidRPr="000F2CE4">
        <w:t>].describe()</w:t>
      </w:r>
    </w:p>
    <w:p w:rsidR="00F07AAB" w:rsidRDefault="00514860" w:rsidP="00514860">
      <w:pPr>
        <w:pStyle w:val="ad"/>
      </w:pPr>
      <w:r>
        <w:drawing>
          <wp:inline distT="0" distB="0" distL="0" distR="0" wp14:anchorId="6C7C2C45" wp14:editId="416B3FD0">
            <wp:extent cx="2430991" cy="1958510"/>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0991" cy="1958510"/>
                    </a:xfrm>
                    <a:prstGeom prst="rect">
                      <a:avLst/>
                    </a:prstGeom>
                  </pic:spPr>
                </pic:pic>
              </a:graphicData>
            </a:graphic>
          </wp:inline>
        </w:drawing>
      </w:r>
    </w:p>
    <w:p w:rsidR="008F0DA3" w:rsidRDefault="008F0DA3" w:rsidP="008F0DA3">
      <w:pPr>
        <w:ind w:firstLine="480"/>
      </w:pPr>
      <w:r>
        <w:rPr>
          <w:rFonts w:hint="eastAsia"/>
        </w:rPr>
        <w:t>“</w:t>
      </w:r>
      <w:r>
        <w:rPr>
          <w:rFonts w:hint="eastAsia"/>
        </w:rPr>
        <w:t>index</w:t>
      </w:r>
      <w:r>
        <w:rPr>
          <w:rFonts w:hint="eastAsia"/>
        </w:rPr>
        <w:t>”特征的最小值为</w:t>
      </w:r>
      <w:r>
        <w:rPr>
          <w:rFonts w:hint="eastAsia"/>
        </w:rPr>
        <w:t>0</w:t>
      </w:r>
      <w:r>
        <w:rPr>
          <w:rFonts w:hint="eastAsia"/>
        </w:rPr>
        <w:t>，最大值为</w:t>
      </w:r>
      <w:r>
        <w:rPr>
          <w:rFonts w:hint="eastAsia"/>
        </w:rPr>
        <w:t>5</w:t>
      </w:r>
      <w:r>
        <w:t>000</w:t>
      </w:r>
      <w:r>
        <w:rPr>
          <w:rFonts w:hint="eastAsia"/>
        </w:rPr>
        <w:t>，刚好是</w:t>
      </w:r>
      <w:r>
        <w:t>5001</w:t>
      </w:r>
      <w:r>
        <w:rPr>
          <w:rFonts w:hint="eastAsia"/>
        </w:rPr>
        <w:t>个值，看不出异常值。</w:t>
      </w:r>
    </w:p>
    <w:p w:rsidR="008F0DA3" w:rsidRDefault="008F0DA3" w:rsidP="008F0DA3">
      <w:pPr>
        <w:ind w:firstLine="480"/>
      </w:pPr>
      <w:r>
        <w:rPr>
          <w:rFonts w:hint="eastAsia"/>
        </w:rPr>
        <w:t>分析训练集的“</w:t>
      </w:r>
      <w:r>
        <w:rPr>
          <w:rFonts w:hint="eastAsia"/>
        </w:rPr>
        <w:t>tid</w:t>
      </w:r>
      <w:r>
        <w:rPr>
          <w:rFonts w:hint="eastAsia"/>
        </w:rPr>
        <w:t>”特征：</w:t>
      </w:r>
    </w:p>
    <w:p w:rsidR="00616611" w:rsidRPr="00616611" w:rsidRDefault="00616611" w:rsidP="00616611">
      <w:pPr>
        <w:pStyle w:val="code3"/>
      </w:pPr>
      <w:r w:rsidRPr="00616611">
        <w:t>train[</w:t>
      </w:r>
      <w:r w:rsidRPr="00616611">
        <w:rPr>
          <w:color w:val="A31515"/>
        </w:rPr>
        <w:t>'tid'</w:t>
      </w:r>
      <w:r w:rsidRPr="00616611">
        <w:t>].describe()</w:t>
      </w:r>
    </w:p>
    <w:p w:rsidR="008F0DA3" w:rsidRDefault="002A636B" w:rsidP="002A636B">
      <w:pPr>
        <w:pStyle w:val="ad"/>
      </w:pPr>
      <w:r>
        <w:drawing>
          <wp:inline distT="0" distB="0" distL="0" distR="0" wp14:anchorId="331BB741" wp14:editId="692565A5">
            <wp:extent cx="2232853" cy="192802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32853" cy="1928027"/>
                    </a:xfrm>
                    <a:prstGeom prst="rect">
                      <a:avLst/>
                    </a:prstGeom>
                  </pic:spPr>
                </pic:pic>
              </a:graphicData>
            </a:graphic>
          </wp:inline>
        </w:drawing>
      </w:r>
    </w:p>
    <w:p w:rsidR="00BE67B2" w:rsidRDefault="00BE67B2" w:rsidP="00BE67B2">
      <w:pPr>
        <w:ind w:firstLine="480"/>
      </w:pPr>
      <w:r>
        <w:rPr>
          <w:rFonts w:hint="eastAsia"/>
        </w:rPr>
        <w:t>“</w:t>
      </w:r>
      <w:r>
        <w:rPr>
          <w:rFonts w:hint="eastAsia"/>
        </w:rPr>
        <w:t>tid</w:t>
      </w:r>
      <w:r>
        <w:rPr>
          <w:rFonts w:hint="eastAsia"/>
        </w:rPr>
        <w:t>”特征的最小值为</w:t>
      </w:r>
      <w:r>
        <w:rPr>
          <w:rFonts w:hint="eastAsia"/>
        </w:rPr>
        <w:t>1</w:t>
      </w:r>
      <w:r>
        <w:t>00</w:t>
      </w:r>
      <w:r>
        <w:rPr>
          <w:rFonts w:hint="eastAsia"/>
        </w:rPr>
        <w:t>，最大值为</w:t>
      </w:r>
      <w:r>
        <w:rPr>
          <w:rFonts w:hint="eastAsia"/>
        </w:rPr>
        <w:t>2</w:t>
      </w:r>
      <w:r>
        <w:t>0896</w:t>
      </w:r>
      <w:r>
        <w:rPr>
          <w:rFonts w:hint="eastAsia"/>
        </w:rPr>
        <w:t>，因为这个字段表示的是线程，所以我们</w:t>
      </w:r>
      <w:r>
        <w:rPr>
          <w:rFonts w:hint="eastAsia"/>
        </w:rPr>
        <w:lastRenderedPageBreak/>
        <w:t>目前也没法判断是否有异常值。</w:t>
      </w:r>
    </w:p>
    <w:p w:rsidR="00550E4E" w:rsidRDefault="00550E4E" w:rsidP="00550E4E">
      <w:pPr>
        <w:pStyle w:val="4"/>
      </w:pPr>
      <w:r>
        <w:rPr>
          <w:rFonts w:hint="eastAsia"/>
        </w:rPr>
        <w:t>标签分布</w:t>
      </w:r>
    </w:p>
    <w:p w:rsidR="00142662" w:rsidRDefault="00142662" w:rsidP="00142662">
      <w:pPr>
        <w:ind w:firstLine="480"/>
      </w:pPr>
      <w:r>
        <w:rPr>
          <w:rFonts w:hint="eastAsia"/>
        </w:rPr>
        <w:t>“</w:t>
      </w:r>
      <w:r>
        <w:rPr>
          <w:rFonts w:hint="eastAsia"/>
        </w:rPr>
        <w:t>label</w:t>
      </w:r>
      <w:r>
        <w:rPr>
          <w:rFonts w:hint="eastAsia"/>
        </w:rPr>
        <w:t>”对应的含义如</w:t>
      </w:r>
      <w:r w:rsidR="0032037C">
        <w:rPr>
          <w:rFonts w:hint="eastAsia"/>
        </w:rPr>
        <w:t>：</w:t>
      </w:r>
    </w:p>
    <w:p w:rsidR="00C74CF8" w:rsidRDefault="00C74CF8" w:rsidP="00C74CF8">
      <w:pPr>
        <w:pStyle w:val="aff0"/>
        <w:ind w:firstLine="480"/>
        <w:rPr>
          <w:lang w:eastAsia="zh-Hans"/>
        </w:rPr>
      </w:pPr>
      <w:r>
        <w:t>表</w:t>
      </w:r>
      <w:r>
        <w:t xml:space="preserve"> </w:t>
      </w:r>
      <w:r w:rsidR="002D0141">
        <w:t>3</w:t>
      </w:r>
      <w:r>
        <w:t>-</w:t>
      </w:r>
      <w:r>
        <w:fldChar w:fldCharType="begin"/>
      </w:r>
      <w:r>
        <w:instrText xml:space="preserve"> SEQ </w:instrText>
      </w:r>
      <w:r>
        <w:instrText>表</w:instrText>
      </w:r>
      <w:r>
        <w:instrText xml:space="preserve"> \* ARABIC \s 1 </w:instrText>
      </w:r>
      <w:r>
        <w:fldChar w:fldCharType="separate"/>
      </w:r>
      <w:r>
        <w:t>2</w:t>
      </w:r>
      <w:r>
        <w:fldChar w:fldCharType="end"/>
      </w:r>
      <w:r>
        <w:t xml:space="preserve"> </w:t>
      </w:r>
      <w:r w:rsidR="0093141F" w:rsidRPr="0093141F">
        <w:rPr>
          <w:rFonts w:hint="eastAsia"/>
          <w:lang w:eastAsia="zh-Hans"/>
        </w:rPr>
        <w:t>label</w:t>
      </w:r>
      <w:r w:rsidR="0093141F" w:rsidRPr="0093141F">
        <w:rPr>
          <w:rFonts w:hint="eastAsia"/>
          <w:lang w:eastAsia="zh-Hans"/>
        </w:rPr>
        <w:t>标签与程序类型的映射</w:t>
      </w:r>
    </w:p>
    <w:p w:rsidR="00C74CF8" w:rsidRDefault="00C74CF8" w:rsidP="00C74CF8">
      <w:pPr>
        <w:ind w:firstLine="480"/>
        <w:jc w:val="center"/>
      </w:pPr>
      <w:r>
        <w:rPr>
          <w:rFonts w:hint="eastAsia"/>
          <w:lang w:eastAsia="zh-Hans"/>
        </w:rPr>
        <w:t>Table</w:t>
      </w:r>
      <w:r>
        <w:rPr>
          <w:lang w:eastAsia="zh-Hans"/>
        </w:rPr>
        <w:t xml:space="preserve"> </w:t>
      </w:r>
      <w:r w:rsidR="002D0141">
        <w:rPr>
          <w:lang w:eastAsia="zh-Hans"/>
        </w:rPr>
        <w:t>3</w:t>
      </w:r>
      <w:r>
        <w:rPr>
          <w:lang w:eastAsia="zh-Hans"/>
        </w:rPr>
        <w:t xml:space="preserve">-2 </w:t>
      </w:r>
      <w:r w:rsidR="0027231C" w:rsidRPr="0027231C">
        <w:rPr>
          <w:lang w:eastAsia="zh-Hans"/>
        </w:rPr>
        <w:t>Mapping of label tags to program types</w:t>
      </w:r>
    </w:p>
    <w:tbl>
      <w:tblPr>
        <w:tblStyle w:val="a5"/>
        <w:tblW w:w="0" w:type="auto"/>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87"/>
        <w:gridCol w:w="1416"/>
      </w:tblGrid>
      <w:tr w:rsidR="004553E6" w:rsidTr="002E1206">
        <w:trPr>
          <w:jc w:val="center"/>
        </w:trPr>
        <w:tc>
          <w:tcPr>
            <w:tcW w:w="887" w:type="dxa"/>
          </w:tcPr>
          <w:p w:rsidR="004553E6" w:rsidRDefault="004553E6" w:rsidP="00385B2A">
            <w:pPr>
              <w:ind w:firstLineChars="0" w:firstLine="0"/>
              <w:jc w:val="center"/>
            </w:pPr>
            <w:r>
              <w:rPr>
                <w:rFonts w:hint="eastAsia"/>
              </w:rPr>
              <w:t>值</w:t>
            </w:r>
          </w:p>
        </w:tc>
        <w:tc>
          <w:tcPr>
            <w:tcW w:w="0" w:type="auto"/>
          </w:tcPr>
          <w:p w:rsidR="004553E6" w:rsidRDefault="004553E6" w:rsidP="00385B2A">
            <w:pPr>
              <w:ind w:firstLineChars="0" w:firstLine="0"/>
              <w:jc w:val="center"/>
            </w:pPr>
            <w:r>
              <w:rPr>
                <w:rFonts w:hint="eastAsia"/>
              </w:rPr>
              <w:t>分类</w:t>
            </w:r>
          </w:p>
        </w:tc>
      </w:tr>
      <w:tr w:rsidR="004553E6" w:rsidTr="002E1206">
        <w:trPr>
          <w:jc w:val="center"/>
        </w:trPr>
        <w:tc>
          <w:tcPr>
            <w:tcW w:w="887" w:type="dxa"/>
          </w:tcPr>
          <w:p w:rsidR="004553E6" w:rsidRDefault="0050746D" w:rsidP="00385B2A">
            <w:pPr>
              <w:ind w:firstLineChars="0" w:firstLine="0"/>
              <w:jc w:val="center"/>
            </w:pPr>
            <w:r>
              <w:rPr>
                <w:rFonts w:hint="eastAsia"/>
              </w:rPr>
              <w:t>0</w:t>
            </w:r>
          </w:p>
        </w:tc>
        <w:tc>
          <w:tcPr>
            <w:tcW w:w="0" w:type="auto"/>
          </w:tcPr>
          <w:p w:rsidR="004553E6" w:rsidRDefault="0050746D" w:rsidP="00385B2A">
            <w:pPr>
              <w:ind w:firstLineChars="0" w:firstLine="0"/>
              <w:jc w:val="center"/>
            </w:pPr>
            <w:r>
              <w:rPr>
                <w:rFonts w:hint="eastAsia"/>
              </w:rPr>
              <w:t>正常</w:t>
            </w:r>
          </w:p>
        </w:tc>
      </w:tr>
      <w:tr w:rsidR="004553E6" w:rsidTr="002E1206">
        <w:trPr>
          <w:jc w:val="center"/>
        </w:trPr>
        <w:tc>
          <w:tcPr>
            <w:tcW w:w="887" w:type="dxa"/>
          </w:tcPr>
          <w:p w:rsidR="004553E6" w:rsidRDefault="0050746D" w:rsidP="00385B2A">
            <w:pPr>
              <w:ind w:firstLineChars="0" w:firstLine="0"/>
              <w:jc w:val="center"/>
            </w:pPr>
            <w:r>
              <w:rPr>
                <w:rFonts w:hint="eastAsia"/>
              </w:rPr>
              <w:t>1</w:t>
            </w:r>
          </w:p>
        </w:tc>
        <w:tc>
          <w:tcPr>
            <w:tcW w:w="0" w:type="auto"/>
          </w:tcPr>
          <w:p w:rsidR="004553E6" w:rsidRDefault="0050746D" w:rsidP="00385B2A">
            <w:pPr>
              <w:ind w:firstLineChars="0" w:firstLine="0"/>
              <w:jc w:val="center"/>
            </w:pPr>
            <w:r>
              <w:rPr>
                <w:rFonts w:hint="eastAsia"/>
              </w:rPr>
              <w:t>勒索病毒</w:t>
            </w:r>
          </w:p>
        </w:tc>
      </w:tr>
      <w:tr w:rsidR="004553E6" w:rsidTr="002E1206">
        <w:trPr>
          <w:jc w:val="center"/>
        </w:trPr>
        <w:tc>
          <w:tcPr>
            <w:tcW w:w="887" w:type="dxa"/>
          </w:tcPr>
          <w:p w:rsidR="004553E6" w:rsidRDefault="0050746D" w:rsidP="00385B2A">
            <w:pPr>
              <w:ind w:firstLineChars="0" w:firstLine="0"/>
              <w:jc w:val="center"/>
            </w:pPr>
            <w:r>
              <w:rPr>
                <w:rFonts w:hint="eastAsia"/>
              </w:rPr>
              <w:t>2</w:t>
            </w:r>
          </w:p>
        </w:tc>
        <w:tc>
          <w:tcPr>
            <w:tcW w:w="0" w:type="auto"/>
          </w:tcPr>
          <w:p w:rsidR="004553E6" w:rsidRDefault="0050746D" w:rsidP="00385B2A">
            <w:pPr>
              <w:ind w:firstLineChars="0" w:firstLine="0"/>
              <w:jc w:val="center"/>
            </w:pPr>
            <w:r>
              <w:rPr>
                <w:rFonts w:hint="eastAsia"/>
              </w:rPr>
              <w:t>挖矿程序</w:t>
            </w:r>
          </w:p>
        </w:tc>
      </w:tr>
      <w:tr w:rsidR="004553E6" w:rsidTr="002E1206">
        <w:trPr>
          <w:jc w:val="center"/>
        </w:trPr>
        <w:tc>
          <w:tcPr>
            <w:tcW w:w="887" w:type="dxa"/>
          </w:tcPr>
          <w:p w:rsidR="004553E6" w:rsidRDefault="0050746D" w:rsidP="00385B2A">
            <w:pPr>
              <w:ind w:firstLineChars="0" w:firstLine="0"/>
              <w:jc w:val="center"/>
            </w:pPr>
            <w:r>
              <w:rPr>
                <w:rFonts w:hint="eastAsia"/>
              </w:rPr>
              <w:t>3</w:t>
            </w:r>
          </w:p>
        </w:tc>
        <w:tc>
          <w:tcPr>
            <w:tcW w:w="0" w:type="auto"/>
          </w:tcPr>
          <w:p w:rsidR="004553E6" w:rsidRDefault="0050746D" w:rsidP="00385B2A">
            <w:pPr>
              <w:ind w:firstLineChars="0" w:firstLine="0"/>
              <w:jc w:val="center"/>
            </w:pPr>
            <w:r>
              <w:rPr>
                <w:rFonts w:hint="eastAsia"/>
              </w:rPr>
              <w:t>DDoS</w:t>
            </w:r>
            <w:r>
              <w:rPr>
                <w:rFonts w:hint="eastAsia"/>
              </w:rPr>
              <w:t>木马</w:t>
            </w:r>
          </w:p>
        </w:tc>
      </w:tr>
      <w:tr w:rsidR="004553E6" w:rsidTr="002E1206">
        <w:trPr>
          <w:jc w:val="center"/>
        </w:trPr>
        <w:tc>
          <w:tcPr>
            <w:tcW w:w="887" w:type="dxa"/>
          </w:tcPr>
          <w:p w:rsidR="004553E6" w:rsidRDefault="0050746D" w:rsidP="00385B2A">
            <w:pPr>
              <w:ind w:firstLineChars="0" w:firstLine="0"/>
              <w:jc w:val="center"/>
            </w:pPr>
            <w:r>
              <w:rPr>
                <w:rFonts w:hint="eastAsia"/>
              </w:rPr>
              <w:t>4</w:t>
            </w:r>
          </w:p>
        </w:tc>
        <w:tc>
          <w:tcPr>
            <w:tcW w:w="0" w:type="auto"/>
          </w:tcPr>
          <w:p w:rsidR="004553E6" w:rsidRDefault="0050746D" w:rsidP="00385B2A">
            <w:pPr>
              <w:ind w:firstLineChars="0" w:firstLine="0"/>
              <w:jc w:val="center"/>
            </w:pPr>
            <w:r>
              <w:rPr>
                <w:rFonts w:hint="eastAsia"/>
              </w:rPr>
              <w:t>蠕虫病毒</w:t>
            </w:r>
          </w:p>
        </w:tc>
      </w:tr>
      <w:tr w:rsidR="004553E6" w:rsidTr="002E1206">
        <w:trPr>
          <w:jc w:val="center"/>
        </w:trPr>
        <w:tc>
          <w:tcPr>
            <w:tcW w:w="887" w:type="dxa"/>
          </w:tcPr>
          <w:p w:rsidR="004553E6" w:rsidRDefault="0050746D" w:rsidP="00385B2A">
            <w:pPr>
              <w:ind w:firstLineChars="0" w:firstLine="0"/>
              <w:jc w:val="center"/>
            </w:pPr>
            <w:r>
              <w:rPr>
                <w:rFonts w:hint="eastAsia"/>
              </w:rPr>
              <w:t>5</w:t>
            </w:r>
          </w:p>
        </w:tc>
        <w:tc>
          <w:tcPr>
            <w:tcW w:w="0" w:type="auto"/>
          </w:tcPr>
          <w:p w:rsidR="004553E6" w:rsidRDefault="0050746D" w:rsidP="00385B2A">
            <w:pPr>
              <w:ind w:firstLineChars="0" w:firstLine="0"/>
              <w:jc w:val="center"/>
            </w:pPr>
            <w:r>
              <w:rPr>
                <w:rFonts w:hint="eastAsia"/>
              </w:rPr>
              <w:t>感染型病毒</w:t>
            </w:r>
          </w:p>
        </w:tc>
      </w:tr>
      <w:tr w:rsidR="004553E6" w:rsidTr="002E1206">
        <w:trPr>
          <w:jc w:val="center"/>
        </w:trPr>
        <w:tc>
          <w:tcPr>
            <w:tcW w:w="887" w:type="dxa"/>
          </w:tcPr>
          <w:p w:rsidR="004553E6" w:rsidRDefault="0050746D" w:rsidP="00385B2A">
            <w:pPr>
              <w:ind w:firstLineChars="0" w:firstLine="0"/>
              <w:jc w:val="center"/>
            </w:pPr>
            <w:r>
              <w:rPr>
                <w:rFonts w:hint="eastAsia"/>
              </w:rPr>
              <w:t>6</w:t>
            </w:r>
          </w:p>
        </w:tc>
        <w:tc>
          <w:tcPr>
            <w:tcW w:w="0" w:type="auto"/>
          </w:tcPr>
          <w:p w:rsidR="004553E6" w:rsidRDefault="0050746D" w:rsidP="00385B2A">
            <w:pPr>
              <w:ind w:firstLineChars="0" w:firstLine="0"/>
              <w:jc w:val="center"/>
            </w:pPr>
            <w:r>
              <w:rPr>
                <w:rFonts w:hint="eastAsia"/>
              </w:rPr>
              <w:t>后门程序</w:t>
            </w:r>
          </w:p>
        </w:tc>
      </w:tr>
      <w:tr w:rsidR="0050746D" w:rsidTr="002E1206">
        <w:trPr>
          <w:jc w:val="center"/>
        </w:trPr>
        <w:tc>
          <w:tcPr>
            <w:tcW w:w="887" w:type="dxa"/>
          </w:tcPr>
          <w:p w:rsidR="0050746D" w:rsidRDefault="0050746D" w:rsidP="00385B2A">
            <w:pPr>
              <w:ind w:firstLineChars="0" w:firstLine="0"/>
              <w:jc w:val="center"/>
            </w:pPr>
            <w:r>
              <w:rPr>
                <w:rFonts w:hint="eastAsia"/>
              </w:rPr>
              <w:t>7</w:t>
            </w:r>
          </w:p>
        </w:tc>
        <w:tc>
          <w:tcPr>
            <w:tcW w:w="0" w:type="auto"/>
          </w:tcPr>
          <w:p w:rsidR="0050746D" w:rsidRDefault="0050746D" w:rsidP="00385B2A">
            <w:pPr>
              <w:ind w:firstLineChars="0" w:firstLine="0"/>
              <w:jc w:val="center"/>
            </w:pPr>
            <w:r>
              <w:rPr>
                <w:rFonts w:hint="eastAsia"/>
              </w:rPr>
              <w:t>木马程序</w:t>
            </w:r>
          </w:p>
        </w:tc>
      </w:tr>
    </w:tbl>
    <w:p w:rsidR="0032037C" w:rsidRDefault="00D86CEA" w:rsidP="00142662">
      <w:pPr>
        <w:ind w:firstLine="480"/>
      </w:pPr>
      <w:r>
        <w:rPr>
          <w:rFonts w:hint="eastAsia"/>
        </w:rPr>
        <w:t>统计标签取值的分布情况：</w:t>
      </w:r>
    </w:p>
    <w:p w:rsidR="004134B7" w:rsidRPr="004134B7" w:rsidRDefault="004134B7" w:rsidP="004134B7">
      <w:pPr>
        <w:pStyle w:val="code3"/>
      </w:pPr>
      <w:r w:rsidRPr="004134B7">
        <w:t>train[</w:t>
      </w:r>
      <w:r w:rsidRPr="004134B7">
        <w:rPr>
          <w:color w:val="A31515"/>
        </w:rPr>
        <w:t>'label'</w:t>
      </w:r>
      <w:r w:rsidRPr="004134B7">
        <w:t>].value_counts()</w:t>
      </w:r>
    </w:p>
    <w:p w:rsidR="00D86CEA" w:rsidRDefault="001D65A8" w:rsidP="001D65A8">
      <w:pPr>
        <w:pStyle w:val="ad"/>
      </w:pPr>
      <w:r>
        <w:drawing>
          <wp:inline distT="0" distB="0" distL="0" distR="0" wp14:anchorId="5B170596" wp14:editId="76C038CE">
            <wp:extent cx="2232853" cy="191278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2853" cy="1912786"/>
                    </a:xfrm>
                    <a:prstGeom prst="rect">
                      <a:avLst/>
                    </a:prstGeom>
                  </pic:spPr>
                </pic:pic>
              </a:graphicData>
            </a:graphic>
          </wp:inline>
        </w:drawing>
      </w:r>
    </w:p>
    <w:p w:rsidR="00406363" w:rsidRDefault="00406363" w:rsidP="00406363">
      <w:pPr>
        <w:ind w:firstLine="480"/>
      </w:pPr>
      <w:r>
        <w:rPr>
          <w:rFonts w:hint="eastAsia"/>
        </w:rPr>
        <w:t>由标签分布可以发现：训练集中一共有</w:t>
      </w:r>
      <w:r w:rsidR="007A7901">
        <w:t>16375107</w:t>
      </w:r>
      <w:r>
        <w:rPr>
          <w:rFonts w:hint="eastAsia"/>
        </w:rPr>
        <w:t>个正常文件（</w:t>
      </w:r>
      <w:r>
        <w:rPr>
          <w:rFonts w:hint="eastAsia"/>
        </w:rPr>
        <w:t>label</w:t>
      </w:r>
      <w:r>
        <w:t>=0</w:t>
      </w:r>
      <w:r>
        <w:rPr>
          <w:rFonts w:hint="eastAsia"/>
        </w:rPr>
        <w:t>）；</w:t>
      </w:r>
      <w:r w:rsidR="007A7901">
        <w:t>2254561</w:t>
      </w:r>
      <w:r>
        <w:rPr>
          <w:rFonts w:hint="eastAsia"/>
        </w:rPr>
        <w:t>个勒索病毒</w:t>
      </w:r>
      <w:r w:rsidR="00D45553">
        <w:rPr>
          <w:rFonts w:hint="eastAsia"/>
        </w:rPr>
        <w:t>（</w:t>
      </w:r>
      <w:r w:rsidR="00D45553">
        <w:rPr>
          <w:rFonts w:hint="eastAsia"/>
        </w:rPr>
        <w:t>label</w:t>
      </w:r>
      <w:r w:rsidR="00D45553">
        <w:t>=1</w:t>
      </w:r>
      <w:r w:rsidR="00D45553">
        <w:rPr>
          <w:rFonts w:hint="eastAsia"/>
        </w:rPr>
        <w:t>）</w:t>
      </w:r>
      <w:r>
        <w:rPr>
          <w:rFonts w:hint="eastAsia"/>
        </w:rPr>
        <w:t>；</w:t>
      </w:r>
      <w:r w:rsidR="007A7901">
        <w:t>9693969</w:t>
      </w:r>
      <w:r>
        <w:rPr>
          <w:rFonts w:hint="eastAsia"/>
        </w:rPr>
        <w:t>个挖矿程序</w:t>
      </w:r>
      <w:r w:rsidR="00D45553">
        <w:rPr>
          <w:rFonts w:hint="eastAsia"/>
        </w:rPr>
        <w:t>（</w:t>
      </w:r>
      <w:r w:rsidR="00D45553">
        <w:rPr>
          <w:rFonts w:hint="eastAsia"/>
        </w:rPr>
        <w:t>label</w:t>
      </w:r>
      <w:r w:rsidR="00D45553">
        <w:t>=2</w:t>
      </w:r>
      <w:r w:rsidR="00D45553">
        <w:rPr>
          <w:rFonts w:hint="eastAsia"/>
        </w:rPr>
        <w:t>）</w:t>
      </w:r>
      <w:r>
        <w:rPr>
          <w:rFonts w:hint="eastAsia"/>
        </w:rPr>
        <w:t>；</w:t>
      </w:r>
      <w:r w:rsidR="007A7901">
        <w:rPr>
          <w:rFonts w:hint="eastAsia"/>
        </w:rPr>
        <w:t>8</w:t>
      </w:r>
      <w:r w:rsidR="007A7901">
        <w:t>117585</w:t>
      </w:r>
      <w:r>
        <w:rPr>
          <w:rFonts w:hint="eastAsia"/>
        </w:rPr>
        <w:t>个</w:t>
      </w:r>
      <w:r>
        <w:rPr>
          <w:rFonts w:hint="eastAsia"/>
        </w:rPr>
        <w:t>DDoS</w:t>
      </w:r>
      <w:r>
        <w:rPr>
          <w:rFonts w:hint="eastAsia"/>
        </w:rPr>
        <w:t>木马</w:t>
      </w:r>
      <w:r w:rsidR="00D45553">
        <w:rPr>
          <w:rFonts w:hint="eastAsia"/>
        </w:rPr>
        <w:t>（</w:t>
      </w:r>
      <w:r w:rsidR="00D45553">
        <w:rPr>
          <w:rFonts w:hint="eastAsia"/>
        </w:rPr>
        <w:t>label</w:t>
      </w:r>
      <w:r w:rsidR="00D45553">
        <w:t>=3</w:t>
      </w:r>
      <w:r w:rsidR="00D45553">
        <w:rPr>
          <w:rFonts w:hint="eastAsia"/>
        </w:rPr>
        <w:t>）</w:t>
      </w:r>
      <w:r>
        <w:rPr>
          <w:rFonts w:hint="eastAsia"/>
        </w:rPr>
        <w:t>；</w:t>
      </w:r>
      <w:r w:rsidR="007A7901">
        <w:rPr>
          <w:rFonts w:hint="eastAsia"/>
        </w:rPr>
        <w:t>6</w:t>
      </w:r>
      <w:r w:rsidR="007A7901">
        <w:t>63815</w:t>
      </w:r>
      <w:r>
        <w:rPr>
          <w:rFonts w:hint="eastAsia"/>
        </w:rPr>
        <w:t>个蠕虫病毒</w:t>
      </w:r>
      <w:r w:rsidR="00D45553">
        <w:rPr>
          <w:rFonts w:hint="eastAsia"/>
        </w:rPr>
        <w:t>（</w:t>
      </w:r>
      <w:r w:rsidR="00D45553">
        <w:rPr>
          <w:rFonts w:hint="eastAsia"/>
        </w:rPr>
        <w:t>label</w:t>
      </w:r>
      <w:r w:rsidR="00D45553">
        <w:t>=4</w:t>
      </w:r>
      <w:r w:rsidR="00D45553">
        <w:rPr>
          <w:rFonts w:hint="eastAsia"/>
        </w:rPr>
        <w:t>）</w:t>
      </w:r>
      <w:r>
        <w:rPr>
          <w:rFonts w:hint="eastAsia"/>
        </w:rPr>
        <w:t>；</w:t>
      </w:r>
      <w:r w:rsidR="007A7901">
        <w:rPr>
          <w:rFonts w:hint="eastAsia"/>
        </w:rPr>
        <w:t>3</w:t>
      </w:r>
      <w:r w:rsidR="007A7901">
        <w:t>3033543</w:t>
      </w:r>
      <w:r>
        <w:rPr>
          <w:rFonts w:hint="eastAsia"/>
        </w:rPr>
        <w:t>个感染型病毒</w:t>
      </w:r>
      <w:r w:rsidR="00D45553">
        <w:rPr>
          <w:rFonts w:hint="eastAsia"/>
        </w:rPr>
        <w:t>（</w:t>
      </w:r>
      <w:r w:rsidR="00D45553">
        <w:rPr>
          <w:rFonts w:hint="eastAsia"/>
        </w:rPr>
        <w:t>label</w:t>
      </w:r>
      <w:r w:rsidR="00D45553">
        <w:t>=5</w:t>
      </w:r>
      <w:r w:rsidR="00D45553">
        <w:rPr>
          <w:rFonts w:hint="eastAsia"/>
        </w:rPr>
        <w:t>）</w:t>
      </w:r>
      <w:r>
        <w:rPr>
          <w:rFonts w:hint="eastAsia"/>
        </w:rPr>
        <w:t>；</w:t>
      </w:r>
      <w:r w:rsidR="007A7901">
        <w:rPr>
          <w:rFonts w:hint="eastAsia"/>
        </w:rPr>
        <w:t>4</w:t>
      </w:r>
      <w:r w:rsidR="007A7901">
        <w:t>586578</w:t>
      </w:r>
      <w:r>
        <w:rPr>
          <w:rFonts w:hint="eastAsia"/>
        </w:rPr>
        <w:t>后门程序</w:t>
      </w:r>
      <w:r w:rsidR="00D45553">
        <w:rPr>
          <w:rFonts w:hint="eastAsia"/>
        </w:rPr>
        <w:t>（</w:t>
      </w:r>
      <w:r w:rsidR="00D45553">
        <w:rPr>
          <w:rFonts w:hint="eastAsia"/>
        </w:rPr>
        <w:t>label</w:t>
      </w:r>
      <w:r w:rsidR="00D45553">
        <w:t>=6</w:t>
      </w:r>
      <w:r w:rsidR="00D45553">
        <w:rPr>
          <w:rFonts w:hint="eastAsia"/>
        </w:rPr>
        <w:t>）</w:t>
      </w:r>
      <w:r>
        <w:rPr>
          <w:rFonts w:hint="eastAsia"/>
        </w:rPr>
        <w:t>；</w:t>
      </w:r>
      <w:r w:rsidR="007A7901">
        <w:rPr>
          <w:rFonts w:hint="eastAsia"/>
        </w:rPr>
        <w:t>1</w:t>
      </w:r>
      <w:r w:rsidR="007A7901">
        <w:t>5081535</w:t>
      </w:r>
      <w:r w:rsidR="007A7901">
        <w:rPr>
          <w:rFonts w:hint="eastAsia"/>
        </w:rPr>
        <w:t>个</w:t>
      </w:r>
      <w:r>
        <w:rPr>
          <w:rFonts w:hint="eastAsia"/>
        </w:rPr>
        <w:t>木马程序</w:t>
      </w:r>
      <w:r w:rsidR="00D45553">
        <w:rPr>
          <w:rFonts w:hint="eastAsia"/>
        </w:rPr>
        <w:t>（</w:t>
      </w:r>
      <w:r w:rsidR="00D45553">
        <w:rPr>
          <w:rFonts w:hint="eastAsia"/>
        </w:rPr>
        <w:t>label</w:t>
      </w:r>
      <w:r w:rsidR="00D45553">
        <w:t>=7</w:t>
      </w:r>
      <w:r w:rsidR="00D45553">
        <w:rPr>
          <w:rFonts w:hint="eastAsia"/>
        </w:rPr>
        <w:t>）</w:t>
      </w:r>
      <w:r>
        <w:rPr>
          <w:rFonts w:hint="eastAsia"/>
        </w:rPr>
        <w:t>。</w:t>
      </w:r>
    </w:p>
    <w:p w:rsidR="00B3518F" w:rsidRDefault="00737B04" w:rsidP="00406363">
      <w:pPr>
        <w:ind w:firstLine="480"/>
      </w:pPr>
      <w:r>
        <w:rPr>
          <w:rFonts w:hint="eastAsia"/>
        </w:rPr>
        <w:t>为了直观化，我们可以通过条形图看数据的大小，同时用饼图看数据的比例，代码和结果如下：</w:t>
      </w:r>
    </w:p>
    <w:p w:rsidR="0042389D" w:rsidRPr="0042389D" w:rsidRDefault="0042389D" w:rsidP="0042389D">
      <w:pPr>
        <w:pStyle w:val="code3"/>
      </w:pPr>
      <w:r w:rsidRPr="0042389D">
        <w:t>train[</w:t>
      </w:r>
      <w:r w:rsidRPr="0042389D">
        <w:rPr>
          <w:color w:val="A31515"/>
        </w:rPr>
        <w:t>'label'</w:t>
      </w:r>
      <w:r w:rsidRPr="0042389D">
        <w:t>].value_counts().sort_index().plot(kind=</w:t>
      </w:r>
      <w:r w:rsidRPr="0042389D">
        <w:rPr>
          <w:color w:val="A31515"/>
        </w:rPr>
        <w:t>'bar'</w:t>
      </w:r>
      <w:r w:rsidRPr="0042389D">
        <w:t>)</w:t>
      </w:r>
    </w:p>
    <w:p w:rsidR="0042389D" w:rsidRDefault="00533089" w:rsidP="00533089">
      <w:pPr>
        <w:pStyle w:val="ad"/>
      </w:pPr>
      <w:r>
        <w:lastRenderedPageBreak/>
        <w:drawing>
          <wp:inline distT="0" distB="0" distL="0" distR="0" wp14:anchorId="2151FC7D" wp14:editId="57890368">
            <wp:extent cx="3718882" cy="2880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8882" cy="2880610"/>
                    </a:xfrm>
                    <a:prstGeom prst="rect">
                      <a:avLst/>
                    </a:prstGeom>
                  </pic:spPr>
                </pic:pic>
              </a:graphicData>
            </a:graphic>
          </wp:inline>
        </w:drawing>
      </w:r>
    </w:p>
    <w:p w:rsidR="00E02B61" w:rsidRPr="00E02B61" w:rsidRDefault="00E02B61" w:rsidP="00E02B61">
      <w:pPr>
        <w:pStyle w:val="code3"/>
      </w:pPr>
      <w:r w:rsidRPr="00E02B61">
        <w:t>train[</w:t>
      </w:r>
      <w:r w:rsidRPr="00E02B61">
        <w:rPr>
          <w:color w:val="A31515"/>
        </w:rPr>
        <w:t>'label'</w:t>
      </w:r>
      <w:r w:rsidRPr="00E02B61">
        <w:t>].value_counts().sort_index().plot(kind=</w:t>
      </w:r>
      <w:r w:rsidRPr="00E02B61">
        <w:rPr>
          <w:color w:val="A31515"/>
        </w:rPr>
        <w:t>'pie'</w:t>
      </w:r>
      <w:r w:rsidRPr="00E02B61">
        <w:t>)</w:t>
      </w:r>
    </w:p>
    <w:p w:rsidR="00E02B61" w:rsidRDefault="00F565D9" w:rsidP="00F565D9">
      <w:pPr>
        <w:pStyle w:val="ad"/>
      </w:pPr>
      <w:r>
        <w:drawing>
          <wp:inline distT="0" distB="0" distL="0" distR="0" wp14:anchorId="7A8E958D" wp14:editId="0A2E6D87">
            <wp:extent cx="2507197" cy="2552921"/>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07197" cy="2552921"/>
                    </a:xfrm>
                    <a:prstGeom prst="rect">
                      <a:avLst/>
                    </a:prstGeom>
                  </pic:spPr>
                </pic:pic>
              </a:graphicData>
            </a:graphic>
          </wp:inline>
        </w:drawing>
      </w:r>
    </w:p>
    <w:p w:rsidR="00B81D54" w:rsidRDefault="00B81D54" w:rsidP="00B81D54">
      <w:pPr>
        <w:pStyle w:val="3"/>
      </w:pPr>
      <w:bookmarkStart w:id="90" w:name="_Toc107277771"/>
      <w:r>
        <w:rPr>
          <w:rFonts w:hint="eastAsia"/>
        </w:rPr>
        <w:t>测试集数据探索</w:t>
      </w:r>
      <w:bookmarkEnd w:id="90"/>
    </w:p>
    <w:p w:rsidR="00C44388" w:rsidRDefault="00D72661" w:rsidP="00D72661">
      <w:pPr>
        <w:pStyle w:val="4"/>
      </w:pPr>
      <w:r>
        <w:rPr>
          <w:rFonts w:hint="eastAsia"/>
        </w:rPr>
        <w:t>数据信息</w:t>
      </w:r>
    </w:p>
    <w:p w:rsidR="00FC3374" w:rsidRDefault="00FC3374" w:rsidP="00FC3374">
      <w:pPr>
        <w:ind w:firstLine="480"/>
      </w:pPr>
      <w:r>
        <w:rPr>
          <w:rFonts w:hint="eastAsia"/>
        </w:rPr>
        <w:t>查看测试集的头几行数据：</w:t>
      </w:r>
    </w:p>
    <w:p w:rsidR="00FC3374" w:rsidRPr="00FC3374" w:rsidRDefault="00FC3374" w:rsidP="00FC3374">
      <w:pPr>
        <w:pStyle w:val="code3"/>
      </w:pPr>
      <w:r w:rsidRPr="00FC3374">
        <w:t>test.head()</w:t>
      </w:r>
    </w:p>
    <w:p w:rsidR="00FC3374" w:rsidRDefault="00097B28" w:rsidP="00097B28">
      <w:pPr>
        <w:pStyle w:val="ad"/>
      </w:pPr>
      <w:r>
        <w:lastRenderedPageBreak/>
        <w:drawing>
          <wp:inline distT="0" distB="0" distL="0" distR="0" wp14:anchorId="641B0B91" wp14:editId="5DE921CA">
            <wp:extent cx="3353091" cy="183657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091" cy="1836579"/>
                    </a:xfrm>
                    <a:prstGeom prst="rect">
                      <a:avLst/>
                    </a:prstGeom>
                  </pic:spPr>
                </pic:pic>
              </a:graphicData>
            </a:graphic>
          </wp:inline>
        </w:drawing>
      </w:r>
    </w:p>
    <w:p w:rsidR="008C456F" w:rsidRDefault="008C456F" w:rsidP="008C456F">
      <w:pPr>
        <w:ind w:firstLine="480"/>
      </w:pPr>
      <w:r>
        <w:rPr>
          <w:rFonts w:hint="eastAsia"/>
        </w:rPr>
        <w:t>查看测试集的大小、数据类型等信息：</w:t>
      </w:r>
    </w:p>
    <w:p w:rsidR="008C456F" w:rsidRPr="008C456F" w:rsidRDefault="008C456F" w:rsidP="008C456F">
      <w:pPr>
        <w:pStyle w:val="code3"/>
      </w:pPr>
      <w:r w:rsidRPr="008C456F">
        <w:t>test.info()</w:t>
      </w:r>
    </w:p>
    <w:p w:rsidR="008C456F" w:rsidRDefault="00613282" w:rsidP="00047558">
      <w:pPr>
        <w:pStyle w:val="ad"/>
      </w:pPr>
      <w:r>
        <w:drawing>
          <wp:inline distT="0" distB="0" distL="0" distR="0" wp14:anchorId="7AB8DC40" wp14:editId="101F38E3">
            <wp:extent cx="3711262" cy="2339543"/>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262" cy="2339543"/>
                    </a:xfrm>
                    <a:prstGeom prst="rect">
                      <a:avLst/>
                    </a:prstGeom>
                  </pic:spPr>
                </pic:pic>
              </a:graphicData>
            </a:graphic>
          </wp:inline>
        </w:drawing>
      </w:r>
    </w:p>
    <w:p w:rsidR="00FF26E7" w:rsidRDefault="00FF26E7" w:rsidP="00FF26E7">
      <w:pPr>
        <w:ind w:firstLine="480"/>
      </w:pPr>
      <w:r>
        <w:rPr>
          <w:rFonts w:hint="eastAsia"/>
        </w:rPr>
        <w:t>从运行结果可以看出：</w:t>
      </w:r>
    </w:p>
    <w:p w:rsidR="00FF26E7" w:rsidRDefault="00FF26E7" w:rsidP="00FF26E7">
      <w:pPr>
        <w:pStyle w:val="a4"/>
        <w:numPr>
          <w:ilvl w:val="0"/>
          <w:numId w:val="48"/>
        </w:numPr>
        <w:ind w:firstLineChars="0"/>
      </w:pPr>
      <w:r>
        <w:rPr>
          <w:rFonts w:hint="eastAsia"/>
        </w:rPr>
        <w:t>数据中有</w:t>
      </w:r>
      <w:r w:rsidR="003331A9">
        <w:t>3</w:t>
      </w:r>
      <w:r>
        <w:rPr>
          <w:rFonts w:hint="eastAsia"/>
        </w:rPr>
        <w:t>个</w:t>
      </w:r>
      <w:r>
        <w:rPr>
          <w:rFonts w:hint="eastAsia"/>
        </w:rPr>
        <w:t>int</w:t>
      </w:r>
      <w:r>
        <w:t>64</w:t>
      </w:r>
      <w:r>
        <w:rPr>
          <w:rFonts w:hint="eastAsia"/>
        </w:rPr>
        <w:t>类型的数据和</w:t>
      </w:r>
      <w:r>
        <w:rPr>
          <w:rFonts w:hint="eastAsia"/>
        </w:rPr>
        <w:t>1</w:t>
      </w:r>
      <w:r>
        <w:rPr>
          <w:rFonts w:hint="eastAsia"/>
        </w:rPr>
        <w:t>个</w:t>
      </w:r>
      <w:r>
        <w:rPr>
          <w:rFonts w:hint="eastAsia"/>
        </w:rPr>
        <w:t>object</w:t>
      </w:r>
      <w:r>
        <w:rPr>
          <w:rFonts w:hint="eastAsia"/>
        </w:rPr>
        <w:t>类型的数据（</w:t>
      </w:r>
      <w:r>
        <w:rPr>
          <w:rFonts w:hint="eastAsia"/>
        </w:rPr>
        <w:t>api</w:t>
      </w:r>
      <w:r>
        <w:rPr>
          <w:rFonts w:hint="eastAsia"/>
        </w:rPr>
        <w:t>）；</w:t>
      </w:r>
    </w:p>
    <w:p w:rsidR="00FF26E7" w:rsidRDefault="00FF26E7" w:rsidP="00FF26E7">
      <w:pPr>
        <w:pStyle w:val="a4"/>
        <w:numPr>
          <w:ilvl w:val="0"/>
          <w:numId w:val="48"/>
        </w:numPr>
        <w:ind w:firstLineChars="0"/>
      </w:pPr>
      <w:r>
        <w:rPr>
          <w:rFonts w:hint="eastAsia"/>
        </w:rPr>
        <w:t>整个数据集的大小为</w:t>
      </w:r>
      <w:r w:rsidR="003331A9">
        <w:t>2.4</w:t>
      </w:r>
      <w:r>
        <w:rPr>
          <w:rFonts w:hint="eastAsia"/>
        </w:rPr>
        <w:t>GB</w:t>
      </w:r>
    </w:p>
    <w:p w:rsidR="00FF26E7" w:rsidRDefault="00FF26E7" w:rsidP="00FF26E7">
      <w:pPr>
        <w:pStyle w:val="a4"/>
        <w:numPr>
          <w:ilvl w:val="0"/>
          <w:numId w:val="48"/>
        </w:numPr>
        <w:ind w:firstLineChars="0"/>
      </w:pPr>
      <w:r>
        <w:rPr>
          <w:rFonts w:hint="eastAsia"/>
        </w:rPr>
        <w:t>数据一共有</w:t>
      </w:r>
      <w:r w:rsidR="003331A9">
        <w:t>79 288 375</w:t>
      </w:r>
      <w:r>
        <w:rPr>
          <w:rFonts w:hint="eastAsia"/>
        </w:rPr>
        <w:t>条记录</w:t>
      </w:r>
    </w:p>
    <w:p w:rsidR="00161E87" w:rsidRDefault="003D0794" w:rsidP="003D0794">
      <w:pPr>
        <w:pStyle w:val="4"/>
      </w:pPr>
      <w:r>
        <w:rPr>
          <w:rFonts w:hint="eastAsia"/>
        </w:rPr>
        <w:t>缺失值</w:t>
      </w:r>
    </w:p>
    <w:p w:rsidR="003D0794" w:rsidRDefault="003D0794" w:rsidP="003D0794">
      <w:pPr>
        <w:ind w:firstLine="480"/>
      </w:pPr>
      <w:r>
        <w:rPr>
          <w:rFonts w:hint="eastAsia"/>
        </w:rPr>
        <w:t>查看测试集数据的缺失情况：</w:t>
      </w:r>
    </w:p>
    <w:p w:rsidR="003D0794" w:rsidRPr="003D0794" w:rsidRDefault="003D0794" w:rsidP="003D0794">
      <w:pPr>
        <w:pStyle w:val="code3"/>
      </w:pPr>
      <w:r w:rsidRPr="003D0794">
        <w:t>test.isnull().sum()</w:t>
      </w:r>
    </w:p>
    <w:p w:rsidR="003D0794" w:rsidRDefault="002E4234" w:rsidP="002E4234">
      <w:pPr>
        <w:pStyle w:val="ad"/>
      </w:pPr>
      <w:r>
        <w:drawing>
          <wp:inline distT="0" distB="0" distL="0" distR="0" wp14:anchorId="04CE914D" wp14:editId="25889189">
            <wp:extent cx="1127858" cy="1097375"/>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27858" cy="1097375"/>
                    </a:xfrm>
                    <a:prstGeom prst="rect">
                      <a:avLst/>
                    </a:prstGeom>
                  </pic:spPr>
                </pic:pic>
              </a:graphicData>
            </a:graphic>
          </wp:inline>
        </w:drawing>
      </w:r>
    </w:p>
    <w:p w:rsidR="00AC300C" w:rsidRDefault="00AC300C" w:rsidP="00AC300C">
      <w:pPr>
        <w:ind w:firstLine="480"/>
      </w:pPr>
      <w:r>
        <w:rPr>
          <w:rFonts w:hint="eastAsia"/>
        </w:rPr>
        <w:t>可知，数据不存在缺失的情况。</w:t>
      </w:r>
    </w:p>
    <w:p w:rsidR="0065542A" w:rsidRDefault="0065542A" w:rsidP="0065542A">
      <w:pPr>
        <w:pStyle w:val="4"/>
      </w:pPr>
      <w:r>
        <w:rPr>
          <w:rFonts w:hint="eastAsia"/>
        </w:rPr>
        <w:t>数据分布</w:t>
      </w:r>
    </w:p>
    <w:p w:rsidR="00D95996" w:rsidRDefault="00D95996" w:rsidP="00D95996">
      <w:pPr>
        <w:ind w:firstLine="480"/>
      </w:pPr>
      <w:r>
        <w:rPr>
          <w:rFonts w:hint="eastAsia"/>
        </w:rPr>
        <w:t>查看测试集中变量取值的分布：</w:t>
      </w:r>
    </w:p>
    <w:p w:rsidR="00C25274" w:rsidRPr="00C25274" w:rsidRDefault="00C25274" w:rsidP="00C25274">
      <w:pPr>
        <w:pStyle w:val="code3"/>
      </w:pPr>
      <w:r w:rsidRPr="00C25274">
        <w:lastRenderedPageBreak/>
        <w:t>test.nunique()</w:t>
      </w:r>
    </w:p>
    <w:p w:rsidR="00D95996" w:rsidRDefault="00D95F3D" w:rsidP="00D95F3D">
      <w:pPr>
        <w:pStyle w:val="ad"/>
      </w:pPr>
      <w:r>
        <w:drawing>
          <wp:inline distT="0" distB="0" distL="0" distR="0" wp14:anchorId="6974E33D" wp14:editId="2BDEC9E1">
            <wp:extent cx="1447925" cy="10897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7925" cy="1089754"/>
                    </a:xfrm>
                    <a:prstGeom prst="rect">
                      <a:avLst/>
                    </a:prstGeom>
                  </pic:spPr>
                </pic:pic>
              </a:graphicData>
            </a:graphic>
          </wp:inline>
        </w:drawing>
      </w:r>
    </w:p>
    <w:p w:rsidR="001D2A43" w:rsidRDefault="001D2A43" w:rsidP="001D2A43">
      <w:pPr>
        <w:ind w:firstLine="480"/>
      </w:pPr>
      <w:r>
        <w:rPr>
          <w:rFonts w:hint="eastAsia"/>
        </w:rPr>
        <w:t>由运行结果可知：</w:t>
      </w:r>
      <w:r>
        <w:rPr>
          <w:rFonts w:hint="eastAsia"/>
        </w:rPr>
        <w:t>file_</w:t>
      </w:r>
      <w:r>
        <w:t>id</w:t>
      </w:r>
      <w:r>
        <w:rPr>
          <w:rFonts w:hint="eastAsia"/>
        </w:rPr>
        <w:t>有</w:t>
      </w:r>
      <w:r>
        <w:rPr>
          <w:rFonts w:hint="eastAsia"/>
        </w:rPr>
        <w:t>1</w:t>
      </w:r>
      <w:r>
        <w:t>2955</w:t>
      </w:r>
      <w:r>
        <w:rPr>
          <w:rFonts w:hint="eastAsia"/>
        </w:rPr>
        <w:t>个不同值；有</w:t>
      </w:r>
      <w:r>
        <w:rPr>
          <w:rFonts w:hint="eastAsia"/>
        </w:rPr>
        <w:t>2</w:t>
      </w:r>
      <w:r>
        <w:t>98</w:t>
      </w:r>
      <w:r>
        <w:rPr>
          <w:rFonts w:hint="eastAsia"/>
        </w:rPr>
        <w:t>个不同的</w:t>
      </w:r>
      <w:r>
        <w:rPr>
          <w:rFonts w:hint="eastAsia"/>
        </w:rPr>
        <w:t>API</w:t>
      </w:r>
      <w:r>
        <w:rPr>
          <w:rFonts w:hint="eastAsia"/>
        </w:rPr>
        <w:t>；有</w:t>
      </w:r>
      <w:r>
        <w:t>2047</w:t>
      </w:r>
      <w:r>
        <w:rPr>
          <w:rFonts w:hint="eastAsia"/>
        </w:rPr>
        <w:t>个不同的</w:t>
      </w:r>
      <w:r>
        <w:rPr>
          <w:rFonts w:hint="eastAsia"/>
        </w:rPr>
        <w:t>tid</w:t>
      </w:r>
      <w:r>
        <w:rPr>
          <w:rFonts w:hint="eastAsia"/>
        </w:rPr>
        <w:t>；有</w:t>
      </w:r>
      <w:r>
        <w:rPr>
          <w:rFonts w:hint="eastAsia"/>
        </w:rPr>
        <w:t>5</w:t>
      </w:r>
      <w:r>
        <w:t>001</w:t>
      </w:r>
      <w:r>
        <w:rPr>
          <w:rFonts w:hint="eastAsia"/>
        </w:rPr>
        <w:t>个不同的</w:t>
      </w:r>
      <w:r>
        <w:rPr>
          <w:rFonts w:hint="eastAsia"/>
        </w:rPr>
        <w:t>index</w:t>
      </w:r>
      <w:r>
        <w:rPr>
          <w:rFonts w:hint="eastAsia"/>
        </w:rPr>
        <w:t>。</w:t>
      </w:r>
    </w:p>
    <w:p w:rsidR="001D2A43" w:rsidRDefault="001D2A43" w:rsidP="001D2A43">
      <w:pPr>
        <w:pStyle w:val="4"/>
      </w:pPr>
      <w:r>
        <w:rPr>
          <w:rFonts w:hint="eastAsia"/>
        </w:rPr>
        <w:t>异常值</w:t>
      </w:r>
    </w:p>
    <w:p w:rsidR="001A4523" w:rsidRDefault="001A4523" w:rsidP="001A4523">
      <w:pPr>
        <w:ind w:firstLine="480"/>
      </w:pPr>
      <w:r>
        <w:rPr>
          <w:rFonts w:hint="eastAsia"/>
        </w:rPr>
        <w:t>查看测试集的“</w:t>
      </w:r>
      <w:r>
        <w:rPr>
          <w:rFonts w:hint="eastAsia"/>
        </w:rPr>
        <w:t>index</w:t>
      </w:r>
      <w:r>
        <w:rPr>
          <w:rFonts w:hint="eastAsia"/>
        </w:rPr>
        <w:t>”特征：</w:t>
      </w:r>
    </w:p>
    <w:p w:rsidR="00C06EE4" w:rsidRPr="00C06EE4" w:rsidRDefault="00C06EE4" w:rsidP="00C06EE4">
      <w:pPr>
        <w:pStyle w:val="code3"/>
      </w:pPr>
      <w:r w:rsidRPr="00C06EE4">
        <w:t>test[</w:t>
      </w:r>
      <w:r w:rsidRPr="00C06EE4">
        <w:rPr>
          <w:color w:val="A31515"/>
        </w:rPr>
        <w:t>'index'</w:t>
      </w:r>
      <w:r w:rsidRPr="00C06EE4">
        <w:t>].describe()</w:t>
      </w:r>
    </w:p>
    <w:p w:rsidR="001A4523" w:rsidRDefault="00C243A7" w:rsidP="00C243A7">
      <w:pPr>
        <w:pStyle w:val="ad"/>
      </w:pPr>
      <w:r>
        <w:drawing>
          <wp:inline distT="0" distB="0" distL="0" distR="0" wp14:anchorId="1BEC4D8B" wp14:editId="487797D7">
            <wp:extent cx="2362405" cy="1905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405" cy="1905165"/>
                    </a:xfrm>
                    <a:prstGeom prst="rect">
                      <a:avLst/>
                    </a:prstGeom>
                  </pic:spPr>
                </pic:pic>
              </a:graphicData>
            </a:graphic>
          </wp:inline>
        </w:drawing>
      </w:r>
    </w:p>
    <w:p w:rsidR="00CB73C1" w:rsidRDefault="002E6070" w:rsidP="00CB73C1">
      <w:pPr>
        <w:ind w:firstLine="480"/>
      </w:pPr>
      <w:r>
        <w:rPr>
          <w:rFonts w:hint="eastAsia"/>
        </w:rPr>
        <w:t>由结果可知，“</w:t>
      </w:r>
      <w:r>
        <w:rPr>
          <w:rFonts w:hint="eastAsia"/>
        </w:rPr>
        <w:t>index</w:t>
      </w:r>
      <w:r>
        <w:rPr>
          <w:rFonts w:hint="eastAsia"/>
        </w:rPr>
        <w:t>”特征的最小值为</w:t>
      </w:r>
      <w:r>
        <w:rPr>
          <w:rFonts w:hint="eastAsia"/>
        </w:rPr>
        <w:t>0</w:t>
      </w:r>
      <w:r>
        <w:rPr>
          <w:rFonts w:hint="eastAsia"/>
        </w:rPr>
        <w:t>，最大值为</w:t>
      </w:r>
      <w:r>
        <w:rPr>
          <w:rFonts w:hint="eastAsia"/>
        </w:rPr>
        <w:t>5</w:t>
      </w:r>
      <w:r>
        <w:t>000</w:t>
      </w:r>
      <w:r>
        <w:rPr>
          <w:rFonts w:hint="eastAsia"/>
        </w:rPr>
        <w:t>，刚好是</w:t>
      </w:r>
      <w:r>
        <w:rPr>
          <w:rFonts w:hint="eastAsia"/>
        </w:rPr>
        <w:t>5</w:t>
      </w:r>
      <w:r>
        <w:t>001</w:t>
      </w:r>
      <w:r>
        <w:rPr>
          <w:rFonts w:hint="eastAsia"/>
        </w:rPr>
        <w:t>个值，看不出任何异常的情况</w:t>
      </w:r>
      <w:r w:rsidR="00A7515E">
        <w:rPr>
          <w:rFonts w:hint="eastAsia"/>
        </w:rPr>
        <w:t>。</w:t>
      </w:r>
    </w:p>
    <w:p w:rsidR="00A7515E" w:rsidRDefault="00A7515E" w:rsidP="00CB73C1">
      <w:pPr>
        <w:ind w:firstLine="480"/>
      </w:pPr>
      <w:r>
        <w:rPr>
          <w:rFonts w:hint="eastAsia"/>
        </w:rPr>
        <w:t>查看“测试集”的“</w:t>
      </w:r>
      <w:r>
        <w:rPr>
          <w:rFonts w:hint="eastAsia"/>
        </w:rPr>
        <w:t>tid</w:t>
      </w:r>
      <w:r>
        <w:rPr>
          <w:rFonts w:hint="eastAsia"/>
        </w:rPr>
        <w:t>”</w:t>
      </w:r>
      <w:r w:rsidR="009F2CA0">
        <w:rPr>
          <w:rFonts w:hint="eastAsia"/>
        </w:rPr>
        <w:t>特征：</w:t>
      </w:r>
    </w:p>
    <w:p w:rsidR="009F2CA0" w:rsidRPr="009F2CA0" w:rsidRDefault="009F2CA0" w:rsidP="009F2CA0">
      <w:pPr>
        <w:pStyle w:val="code3"/>
      </w:pPr>
      <w:r w:rsidRPr="009F2CA0">
        <w:t>test[</w:t>
      </w:r>
      <w:r w:rsidRPr="009F2CA0">
        <w:rPr>
          <w:color w:val="A31515"/>
        </w:rPr>
        <w:t>'tid'</w:t>
      </w:r>
      <w:r w:rsidRPr="009F2CA0">
        <w:t>].describe()</w:t>
      </w:r>
    </w:p>
    <w:p w:rsidR="009F2CA0" w:rsidRDefault="007232CF" w:rsidP="007232CF">
      <w:pPr>
        <w:pStyle w:val="ad"/>
      </w:pPr>
      <w:r>
        <w:drawing>
          <wp:inline distT="0" distB="0" distL="0" distR="0" wp14:anchorId="0B4C6916" wp14:editId="72AFFA35">
            <wp:extent cx="2209992" cy="19127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09992" cy="1912786"/>
                    </a:xfrm>
                    <a:prstGeom prst="rect">
                      <a:avLst/>
                    </a:prstGeom>
                  </pic:spPr>
                </pic:pic>
              </a:graphicData>
            </a:graphic>
          </wp:inline>
        </w:drawing>
      </w:r>
    </w:p>
    <w:p w:rsidR="00C65A06" w:rsidRDefault="00C65A06" w:rsidP="00C65A06">
      <w:pPr>
        <w:ind w:firstLine="480"/>
      </w:pPr>
      <w:r>
        <w:rPr>
          <w:rFonts w:hint="eastAsia"/>
        </w:rPr>
        <w:t>由结果可知，“</w:t>
      </w:r>
      <w:r>
        <w:rPr>
          <w:rFonts w:hint="eastAsia"/>
        </w:rPr>
        <w:t>tid</w:t>
      </w:r>
      <w:r>
        <w:rPr>
          <w:rFonts w:hint="eastAsia"/>
        </w:rPr>
        <w:t>”特征的最小值为</w:t>
      </w:r>
      <w:r>
        <w:rPr>
          <w:rFonts w:hint="eastAsia"/>
        </w:rPr>
        <w:t>1</w:t>
      </w:r>
      <w:r>
        <w:t>00</w:t>
      </w:r>
      <w:r>
        <w:rPr>
          <w:rFonts w:hint="eastAsia"/>
        </w:rPr>
        <w:t>，最大值为</w:t>
      </w:r>
      <w:r>
        <w:rPr>
          <w:rFonts w:hint="eastAsia"/>
        </w:rPr>
        <w:t>9</w:t>
      </w:r>
      <w:r>
        <w:t>196</w:t>
      </w:r>
      <w:r>
        <w:rPr>
          <w:rFonts w:hint="eastAsia"/>
        </w:rPr>
        <w:t>，因为这个字段表示的是线程，所以我们目前也没办法判断是否有异常值。</w:t>
      </w:r>
    </w:p>
    <w:p w:rsidR="00037B26" w:rsidRDefault="00037B26" w:rsidP="00037B26">
      <w:pPr>
        <w:pStyle w:val="3"/>
      </w:pPr>
      <w:bookmarkStart w:id="91" w:name="_Toc107277772"/>
      <w:r>
        <w:rPr>
          <w:rFonts w:hint="eastAsia"/>
        </w:rPr>
        <w:lastRenderedPageBreak/>
        <w:t>数据集联合分析</w:t>
      </w:r>
      <w:bookmarkEnd w:id="91"/>
    </w:p>
    <w:p w:rsidR="00993350" w:rsidRDefault="00993350" w:rsidP="00993350">
      <w:pPr>
        <w:pStyle w:val="4"/>
      </w:pPr>
      <w:r>
        <w:rPr>
          <w:rFonts w:hint="eastAsia"/>
        </w:rPr>
        <w:t>file</w:t>
      </w:r>
      <w:r>
        <w:t>_id</w:t>
      </w:r>
      <w:r>
        <w:rPr>
          <w:rFonts w:hint="eastAsia"/>
        </w:rPr>
        <w:t>分析</w:t>
      </w:r>
    </w:p>
    <w:p w:rsidR="00717C90" w:rsidRDefault="00717C90" w:rsidP="00717C90">
      <w:pPr>
        <w:ind w:firstLine="480"/>
      </w:pPr>
      <w:r>
        <w:rPr>
          <w:rFonts w:hint="eastAsia"/>
        </w:rPr>
        <w:t>对比分析“</w:t>
      </w:r>
      <w:r>
        <w:rPr>
          <w:rFonts w:hint="eastAsia"/>
        </w:rPr>
        <w:t>file_</w:t>
      </w:r>
      <w:r>
        <w:t>id</w:t>
      </w:r>
      <w:r>
        <w:rPr>
          <w:rFonts w:hint="eastAsia"/>
        </w:rPr>
        <w:t>”变量在训练集和测试集中分布的重合情况：</w:t>
      </w:r>
    </w:p>
    <w:p w:rsidR="007A0708" w:rsidRPr="007A0708" w:rsidRDefault="007A0708" w:rsidP="007A0708">
      <w:pPr>
        <w:pStyle w:val="code3"/>
      </w:pPr>
      <w:r w:rsidRPr="007A0708">
        <w:t>train_fileids = train[</w:t>
      </w:r>
      <w:r w:rsidRPr="007A0708">
        <w:rPr>
          <w:color w:val="A31515"/>
        </w:rPr>
        <w:t>'file_id'</w:t>
      </w:r>
      <w:r w:rsidRPr="007A0708">
        <w:t>].unique()</w:t>
      </w:r>
    </w:p>
    <w:p w:rsidR="007A0708" w:rsidRPr="007A0708" w:rsidRDefault="007A0708" w:rsidP="007A0708">
      <w:pPr>
        <w:pStyle w:val="code3"/>
      </w:pPr>
      <w:r w:rsidRPr="007A0708">
        <w:t>test_fileids = test[</w:t>
      </w:r>
      <w:r w:rsidRPr="007A0708">
        <w:rPr>
          <w:color w:val="A31515"/>
        </w:rPr>
        <w:t>'file_id'</w:t>
      </w:r>
      <w:r w:rsidRPr="007A0708">
        <w:t>].unique()</w:t>
      </w:r>
    </w:p>
    <w:p w:rsidR="004D640D" w:rsidRDefault="004D640D" w:rsidP="004D640D">
      <w:pPr>
        <w:widowControl/>
        <w:shd w:val="clear" w:color="auto" w:fill="FFFFFF"/>
        <w:spacing w:line="330" w:lineRule="atLeast"/>
        <w:ind w:firstLineChars="0" w:firstLine="0"/>
        <w:jc w:val="left"/>
        <w:rPr>
          <w:rFonts w:ascii="Consolas" w:hAnsi="Consolas" w:cs="宋体"/>
          <w:color w:val="000000"/>
          <w:kern w:val="0"/>
          <w:szCs w:val="24"/>
        </w:rPr>
      </w:pPr>
    </w:p>
    <w:p w:rsidR="004D640D" w:rsidRPr="004D640D" w:rsidRDefault="004D640D" w:rsidP="004D640D">
      <w:pPr>
        <w:pStyle w:val="code3"/>
      </w:pPr>
      <w:r w:rsidRPr="004D640D">
        <w:t>len(set(train_fileids) - set(test_fileids))</w:t>
      </w:r>
    </w:p>
    <w:p w:rsidR="00717C90" w:rsidRDefault="006E73A2" w:rsidP="006E73A2">
      <w:pPr>
        <w:pStyle w:val="ad"/>
      </w:pPr>
      <w:r>
        <w:drawing>
          <wp:inline distT="0" distB="0" distL="0" distR="0" wp14:anchorId="1EF4272C" wp14:editId="775B6C0B">
            <wp:extent cx="350550" cy="228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50" cy="228620"/>
                    </a:xfrm>
                    <a:prstGeom prst="rect">
                      <a:avLst/>
                    </a:prstGeom>
                  </pic:spPr>
                </pic:pic>
              </a:graphicData>
            </a:graphic>
          </wp:inline>
        </w:drawing>
      </w:r>
    </w:p>
    <w:p w:rsidR="00B13AD1" w:rsidRPr="00B13AD1" w:rsidRDefault="00B13AD1" w:rsidP="00B13AD1">
      <w:pPr>
        <w:ind w:firstLine="480"/>
      </w:pPr>
      <w:r>
        <w:rPr>
          <w:rFonts w:hint="eastAsia"/>
        </w:rPr>
        <w:t>运行结果表明，有</w:t>
      </w:r>
      <w:r>
        <w:t>932</w:t>
      </w:r>
      <w:r>
        <w:rPr>
          <w:rFonts w:hint="eastAsia"/>
        </w:rPr>
        <w:t>个训练文件</w:t>
      </w:r>
      <w:r w:rsidR="0077150E">
        <w:rPr>
          <w:rFonts w:hint="eastAsia"/>
        </w:rPr>
        <w:t>是</w:t>
      </w:r>
      <w:r>
        <w:rPr>
          <w:rFonts w:hint="eastAsia"/>
        </w:rPr>
        <w:t>测试文件中没有的。</w:t>
      </w:r>
    </w:p>
    <w:p w:rsidR="00B5737D" w:rsidRPr="00B5737D" w:rsidRDefault="00B5737D" w:rsidP="00B5737D">
      <w:pPr>
        <w:pStyle w:val="code3"/>
      </w:pPr>
      <w:r w:rsidRPr="00B5737D">
        <w:t>len(set(test_fileids) - set(train_fileids))</w:t>
      </w:r>
    </w:p>
    <w:p w:rsidR="00B5737D" w:rsidRDefault="00981B92" w:rsidP="00217933">
      <w:pPr>
        <w:pStyle w:val="ad"/>
      </w:pPr>
      <w:r>
        <w:pict>
          <v:shape id="图片 22" o:spid="_x0000_i1026" type="#_x0000_t75" style="width:14.25pt;height:15.75pt;visibility:visible;mso-wrap-style:square" o:bullet="t">
            <v:imagedata r:id="rId38" o:title=""/>
          </v:shape>
        </w:pict>
      </w:r>
    </w:p>
    <w:p w:rsidR="00162258" w:rsidRDefault="00E70A8F" w:rsidP="00162258">
      <w:pPr>
        <w:ind w:firstLine="480"/>
      </w:pPr>
      <w:r>
        <w:rPr>
          <w:rFonts w:hint="eastAsia"/>
        </w:rPr>
        <w:t>运行结果表明，测试文件中有的文件，在训练文件中都有</w:t>
      </w:r>
      <w:r w:rsidR="0077150E">
        <w:rPr>
          <w:rFonts w:hint="eastAsia"/>
        </w:rPr>
        <w:t>。</w:t>
      </w:r>
    </w:p>
    <w:p w:rsidR="00884AC3" w:rsidRDefault="00884AC3" w:rsidP="00162258">
      <w:pPr>
        <w:ind w:firstLine="480"/>
      </w:pPr>
      <w:r>
        <w:rPr>
          <w:rFonts w:hint="eastAsia"/>
        </w:rPr>
        <w:t>我们发现训练数据集和测试数据集的</w:t>
      </w:r>
      <w:r>
        <w:rPr>
          <w:rFonts w:hint="eastAsia"/>
        </w:rPr>
        <w:t>file_</w:t>
      </w:r>
      <w:r>
        <w:t>id</w:t>
      </w:r>
      <w:r>
        <w:rPr>
          <w:rFonts w:hint="eastAsia"/>
        </w:rPr>
        <w:t>存在交叉，也就是说</w:t>
      </w:r>
      <w:r>
        <w:rPr>
          <w:rFonts w:hint="eastAsia"/>
        </w:rPr>
        <w:t>file</w:t>
      </w:r>
      <w:r>
        <w:t>_id</w:t>
      </w:r>
      <w:r>
        <w:rPr>
          <w:rFonts w:hint="eastAsia"/>
        </w:rPr>
        <w:t>在训练集和测试集不是完全无交集的，这个时候不能直接合并，需要进行其他的处理来区分训练集和测试集。</w:t>
      </w:r>
    </w:p>
    <w:p w:rsidR="00E233F7" w:rsidRDefault="00E233F7" w:rsidP="00E233F7">
      <w:pPr>
        <w:pStyle w:val="4"/>
      </w:pPr>
      <w:r>
        <w:rPr>
          <w:rFonts w:hint="eastAsia"/>
        </w:rPr>
        <w:t>API</w:t>
      </w:r>
      <w:r>
        <w:rPr>
          <w:rFonts w:hint="eastAsia"/>
        </w:rPr>
        <w:t>分析</w:t>
      </w:r>
    </w:p>
    <w:p w:rsidR="00E233F7" w:rsidRDefault="00E233F7" w:rsidP="00E233F7">
      <w:pPr>
        <w:ind w:firstLine="480"/>
      </w:pPr>
      <w:r>
        <w:rPr>
          <w:rFonts w:hint="eastAsia"/>
        </w:rPr>
        <w:t>对比分析“</w:t>
      </w:r>
      <w:r>
        <w:rPr>
          <w:rFonts w:hint="eastAsia"/>
        </w:rPr>
        <w:t>API</w:t>
      </w:r>
      <w:r>
        <w:rPr>
          <w:rFonts w:hint="eastAsia"/>
        </w:rPr>
        <w:t>”变量在训练集和测试集中分布的重合情况：</w:t>
      </w:r>
    </w:p>
    <w:p w:rsidR="00E233F7" w:rsidRPr="00E233F7" w:rsidRDefault="00E233F7" w:rsidP="00E233F7">
      <w:pPr>
        <w:pStyle w:val="code3"/>
      </w:pPr>
      <w:r w:rsidRPr="00E233F7">
        <w:t>train_apis = train[</w:t>
      </w:r>
      <w:r w:rsidRPr="00E233F7">
        <w:rPr>
          <w:color w:val="A31515"/>
        </w:rPr>
        <w:t>'api'</w:t>
      </w:r>
      <w:r w:rsidRPr="00E233F7">
        <w:t>].unique()</w:t>
      </w:r>
    </w:p>
    <w:p w:rsidR="00E233F7" w:rsidRPr="00E233F7" w:rsidRDefault="00E233F7" w:rsidP="00E233F7">
      <w:pPr>
        <w:pStyle w:val="code3"/>
      </w:pPr>
      <w:r w:rsidRPr="00E233F7">
        <w:t>test_apis = test[</w:t>
      </w:r>
      <w:r w:rsidRPr="00E233F7">
        <w:rPr>
          <w:color w:val="A31515"/>
        </w:rPr>
        <w:t>'api'</w:t>
      </w:r>
      <w:r w:rsidRPr="00E233F7">
        <w:t>].unique()</w:t>
      </w:r>
    </w:p>
    <w:p w:rsidR="00E233F7" w:rsidRDefault="00E233F7" w:rsidP="00E233F7">
      <w:pPr>
        <w:ind w:firstLine="480"/>
      </w:pPr>
    </w:p>
    <w:p w:rsidR="00087D0E" w:rsidRPr="00087D0E" w:rsidRDefault="00087D0E" w:rsidP="00087D0E">
      <w:pPr>
        <w:pStyle w:val="code3"/>
      </w:pPr>
      <w:r w:rsidRPr="00087D0E">
        <w:t>set(test_apis) - set(train_apis)</w:t>
      </w:r>
    </w:p>
    <w:p w:rsidR="00087D0E" w:rsidRDefault="0035445B" w:rsidP="0035445B">
      <w:pPr>
        <w:pStyle w:val="ad"/>
      </w:pPr>
      <w:r>
        <w:drawing>
          <wp:inline distT="0" distB="0" distL="0" distR="0" wp14:anchorId="4006595A" wp14:editId="7103F7B8">
            <wp:extent cx="2796782" cy="1333616"/>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6782" cy="1333616"/>
                    </a:xfrm>
                    <a:prstGeom prst="rect">
                      <a:avLst/>
                    </a:prstGeom>
                  </pic:spPr>
                </pic:pic>
              </a:graphicData>
            </a:graphic>
          </wp:inline>
        </w:drawing>
      </w:r>
    </w:p>
    <w:p w:rsidR="009963DE" w:rsidRPr="009963DE" w:rsidRDefault="009963DE" w:rsidP="00576226">
      <w:pPr>
        <w:ind w:firstLine="480"/>
      </w:pPr>
      <w:r>
        <w:rPr>
          <w:rFonts w:hint="eastAsia"/>
        </w:rPr>
        <w:t>运行结果表明，测试集中有</w:t>
      </w:r>
      <w:r>
        <w:rPr>
          <w:rFonts w:hint="eastAsia"/>
        </w:rPr>
        <w:t>6</w:t>
      </w:r>
      <w:r>
        <w:rPr>
          <w:rFonts w:hint="eastAsia"/>
        </w:rPr>
        <w:t>个</w:t>
      </w:r>
      <w:r>
        <w:rPr>
          <w:rFonts w:hint="eastAsia"/>
        </w:rPr>
        <w:t>API</w:t>
      </w:r>
      <w:r>
        <w:rPr>
          <w:rFonts w:hint="eastAsia"/>
        </w:rPr>
        <w:t>未出现在训练集中，分别是</w:t>
      </w:r>
      <w:r w:rsidR="00850F00">
        <w:t>CreateDirectoryExW,</w:t>
      </w:r>
      <w:r w:rsidR="00576226">
        <w:t xml:space="preserve"> </w:t>
      </w:r>
      <w:r w:rsidR="00850F00">
        <w:t>InternetGetConnectedStateExA,</w:t>
      </w:r>
      <w:r w:rsidR="00FC658D">
        <w:t xml:space="preserve"> </w:t>
      </w:r>
      <w:r w:rsidR="00850F00">
        <w:t>MessageBoxTimeoutW, NtCreateUserProcess,</w:t>
      </w:r>
      <w:r w:rsidR="00576226">
        <w:t xml:space="preserve"> </w:t>
      </w:r>
      <w:r w:rsidR="00850F00">
        <w:t>NtDeleteFile,</w:t>
      </w:r>
      <w:r w:rsidR="00576226">
        <w:t xml:space="preserve"> </w:t>
      </w:r>
      <w:r w:rsidR="00850F00">
        <w:t>TaskDialog</w:t>
      </w:r>
      <w:r w:rsidR="00576226">
        <w:rPr>
          <w:rFonts w:hint="eastAsia"/>
        </w:rPr>
        <w:t>。</w:t>
      </w:r>
    </w:p>
    <w:p w:rsidR="002B091C" w:rsidRPr="002B091C" w:rsidRDefault="002B091C" w:rsidP="002B091C">
      <w:pPr>
        <w:pStyle w:val="code3"/>
      </w:pPr>
      <w:r w:rsidRPr="002B091C">
        <w:t>set(train_apis) - set(test_apis)</w:t>
      </w:r>
    </w:p>
    <w:p w:rsidR="002B091C" w:rsidRDefault="00046168" w:rsidP="00046168">
      <w:pPr>
        <w:pStyle w:val="ad"/>
      </w:pPr>
      <w:r>
        <w:drawing>
          <wp:inline distT="0" distB="0" distL="0" distR="0" wp14:anchorId="1D44969D" wp14:editId="6085BF5D">
            <wp:extent cx="4465707" cy="2743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65707" cy="274344"/>
                    </a:xfrm>
                    <a:prstGeom prst="rect">
                      <a:avLst/>
                    </a:prstGeom>
                  </pic:spPr>
                </pic:pic>
              </a:graphicData>
            </a:graphic>
          </wp:inline>
        </w:drawing>
      </w:r>
    </w:p>
    <w:p w:rsidR="0087281E" w:rsidRPr="0087281E" w:rsidRDefault="0087281E" w:rsidP="0087281E">
      <w:pPr>
        <w:ind w:firstLine="480"/>
      </w:pPr>
      <w:r>
        <w:rPr>
          <w:rFonts w:hint="eastAsia"/>
        </w:rPr>
        <w:lastRenderedPageBreak/>
        <w:t>运行结果表明</w:t>
      </w:r>
      <w:r w:rsidR="0078486F">
        <w:rPr>
          <w:rFonts w:hint="eastAsia"/>
        </w:rPr>
        <w:t>，训练集中有</w:t>
      </w:r>
      <w:r w:rsidR="0078486F">
        <w:t>3</w:t>
      </w:r>
      <w:r w:rsidR="0078486F">
        <w:rPr>
          <w:rFonts w:hint="eastAsia"/>
        </w:rPr>
        <w:t>个</w:t>
      </w:r>
      <w:r w:rsidR="0078486F">
        <w:rPr>
          <w:rFonts w:hint="eastAsia"/>
        </w:rPr>
        <w:t>API</w:t>
      </w:r>
      <w:r w:rsidR="0078486F">
        <w:rPr>
          <w:rFonts w:hint="eastAsia"/>
        </w:rPr>
        <w:t>为出现在测试集中，分别是</w:t>
      </w:r>
      <w:r w:rsidR="00FD2D9F" w:rsidRPr="00FD2D9F">
        <w:t>EncryptMessage, RtlCompressBuffer, WSASendTo</w:t>
      </w:r>
      <w:r w:rsidR="004C4A43">
        <w:rPr>
          <w:rFonts w:hint="eastAsia"/>
        </w:rPr>
        <w:t>。</w:t>
      </w:r>
    </w:p>
    <w:p w:rsidR="005716AD" w:rsidRDefault="005716AD" w:rsidP="005716AD">
      <w:pPr>
        <w:pStyle w:val="2"/>
        <w:spacing w:before="156" w:after="156"/>
      </w:pPr>
      <w:bookmarkStart w:id="92" w:name="_Toc107277386"/>
      <w:bookmarkStart w:id="93" w:name="_Toc107277728"/>
      <w:bookmarkStart w:id="94" w:name="_Toc107277773"/>
      <w:bookmarkStart w:id="95" w:name="_Toc107277988"/>
      <w:bookmarkStart w:id="96" w:name="_Toc107291388"/>
      <w:r>
        <w:rPr>
          <w:rFonts w:hint="eastAsia"/>
        </w:rPr>
        <w:t>特征工程与基线模型</w:t>
      </w:r>
      <w:bookmarkEnd w:id="92"/>
      <w:bookmarkEnd w:id="93"/>
      <w:bookmarkEnd w:id="94"/>
      <w:bookmarkEnd w:id="95"/>
      <w:r w:rsidR="004360C5">
        <w:rPr>
          <w:rFonts w:hint="eastAsia"/>
        </w:rPr>
        <w:t>(</w:t>
      </w:r>
      <w:r w:rsidR="00882FDE">
        <w:t>F</w:t>
      </w:r>
      <w:r w:rsidR="004360C5" w:rsidRPr="004360C5">
        <w:t>eature Engineering and Baseline Model</w:t>
      </w:r>
      <w:r w:rsidR="004360C5">
        <w:t>)</w:t>
      </w:r>
      <w:bookmarkEnd w:id="96"/>
    </w:p>
    <w:p w:rsidR="00A24819" w:rsidRDefault="004B4000" w:rsidP="00A24819">
      <w:pPr>
        <w:ind w:firstLine="480"/>
      </w:pPr>
      <w:r>
        <w:rPr>
          <w:rFonts w:hint="eastAsia"/>
        </w:rPr>
        <w:t>通过简单的数据探索，我们对赛题数据有了大概了解，那么接下来就可以通过简单的特征工程，快速构建基线（</w:t>
      </w:r>
      <w:r>
        <w:rPr>
          <w:rFonts w:hint="eastAsia"/>
        </w:rPr>
        <w:t>Baseline</w:t>
      </w:r>
      <w:r>
        <w:rPr>
          <w:rFonts w:hint="eastAsia"/>
        </w:rPr>
        <w:t>）模型了。一方面</w:t>
      </w:r>
      <w:r w:rsidR="00A41D35">
        <w:rPr>
          <w:rFonts w:hint="eastAsia"/>
        </w:rPr>
        <w:t>，快速构建基线模型可以让我们对基础数据在评价指标上的基线值有所了解；另一方面，一个良好的基线模型结构是进一步迭代提升成绩的</w:t>
      </w:r>
      <w:r w:rsidR="008134B3">
        <w:rPr>
          <w:rFonts w:hint="eastAsia"/>
        </w:rPr>
        <w:t>基石</w:t>
      </w:r>
      <w:r w:rsidR="00ED75C3">
        <w:rPr>
          <w:rFonts w:hint="eastAsia"/>
        </w:rPr>
        <w:t>。</w:t>
      </w:r>
    </w:p>
    <w:p w:rsidR="00ED75C3" w:rsidRDefault="00903249" w:rsidP="00903249">
      <w:pPr>
        <w:pStyle w:val="3"/>
      </w:pPr>
      <w:bookmarkStart w:id="97" w:name="_Toc107277774"/>
      <w:r>
        <w:rPr>
          <w:rFonts w:hint="eastAsia"/>
        </w:rPr>
        <w:t>数据读取</w:t>
      </w:r>
      <w:bookmarkEnd w:id="97"/>
    </w:p>
    <w:p w:rsidR="002D52D4" w:rsidRDefault="006B39D9" w:rsidP="002D52D4">
      <w:pPr>
        <w:ind w:firstLine="480"/>
      </w:pPr>
      <w:r>
        <w:rPr>
          <w:rFonts w:hint="eastAsia"/>
        </w:rPr>
        <w:t>导入库，读取数据</w:t>
      </w:r>
    </w:p>
    <w:p w:rsidR="00C45706" w:rsidRPr="00C45706" w:rsidRDefault="00C45706" w:rsidP="00C45706">
      <w:pPr>
        <w:pStyle w:val="code3"/>
      </w:pPr>
      <w:r w:rsidRPr="00C45706">
        <w:rPr>
          <w:color w:val="0000FF"/>
        </w:rPr>
        <w:t>import</w:t>
      </w:r>
      <w:r w:rsidRPr="00C45706">
        <w:t xml:space="preserve"> numpy </w:t>
      </w:r>
      <w:r w:rsidRPr="00C45706">
        <w:rPr>
          <w:color w:val="0000FF"/>
        </w:rPr>
        <w:t>as</w:t>
      </w:r>
      <w:r w:rsidRPr="00C45706">
        <w:t xml:space="preserve"> np</w:t>
      </w:r>
    </w:p>
    <w:p w:rsidR="00C45706" w:rsidRPr="00C45706" w:rsidRDefault="00C45706" w:rsidP="00C45706">
      <w:pPr>
        <w:pStyle w:val="code3"/>
      </w:pPr>
      <w:r w:rsidRPr="00C45706">
        <w:rPr>
          <w:color w:val="0000FF"/>
        </w:rPr>
        <w:t>import</w:t>
      </w:r>
      <w:r w:rsidRPr="00C45706">
        <w:t xml:space="preserve"> pandas </w:t>
      </w:r>
      <w:r w:rsidRPr="00C45706">
        <w:rPr>
          <w:color w:val="0000FF"/>
        </w:rPr>
        <w:t>as</w:t>
      </w:r>
      <w:r w:rsidRPr="00C45706">
        <w:t xml:space="preserve"> pd</w:t>
      </w:r>
    </w:p>
    <w:p w:rsidR="00C45706" w:rsidRPr="00C45706" w:rsidRDefault="00C45706" w:rsidP="00C45706">
      <w:pPr>
        <w:pStyle w:val="code3"/>
      </w:pPr>
      <w:r w:rsidRPr="00C45706">
        <w:rPr>
          <w:color w:val="0000FF"/>
        </w:rPr>
        <w:t>import</w:t>
      </w:r>
      <w:r w:rsidRPr="00C45706">
        <w:t xml:space="preserve"> matplotlib.pyplot </w:t>
      </w:r>
      <w:r w:rsidRPr="00C45706">
        <w:rPr>
          <w:color w:val="0000FF"/>
        </w:rPr>
        <w:t>as</w:t>
      </w:r>
      <w:r w:rsidRPr="00C45706">
        <w:t xml:space="preserve"> plt</w:t>
      </w:r>
    </w:p>
    <w:p w:rsidR="00C45706" w:rsidRPr="00C45706" w:rsidRDefault="00C45706" w:rsidP="00C45706">
      <w:pPr>
        <w:pStyle w:val="code3"/>
      </w:pPr>
      <w:r w:rsidRPr="00C45706">
        <w:rPr>
          <w:color w:val="0000FF"/>
        </w:rPr>
        <w:t>import</w:t>
      </w:r>
      <w:r w:rsidRPr="00C45706">
        <w:t xml:space="preserve"> seaborn </w:t>
      </w:r>
      <w:r w:rsidRPr="00C45706">
        <w:rPr>
          <w:color w:val="0000FF"/>
        </w:rPr>
        <w:t>as</w:t>
      </w:r>
      <w:r w:rsidRPr="00C45706">
        <w:t xml:space="preserve"> sns</w:t>
      </w:r>
    </w:p>
    <w:p w:rsidR="00C45706" w:rsidRPr="00C45706" w:rsidRDefault="00C45706" w:rsidP="00C45706">
      <w:pPr>
        <w:pStyle w:val="code3"/>
      </w:pPr>
      <w:r w:rsidRPr="00C45706">
        <w:rPr>
          <w:color w:val="0000FF"/>
        </w:rPr>
        <w:t>import</w:t>
      </w:r>
      <w:r w:rsidRPr="00C45706">
        <w:t xml:space="preserve"> lightgbm </w:t>
      </w:r>
      <w:r w:rsidRPr="00C45706">
        <w:rPr>
          <w:color w:val="0000FF"/>
        </w:rPr>
        <w:t>as</w:t>
      </w:r>
      <w:r w:rsidRPr="00C45706">
        <w:t xml:space="preserve"> lgb</w:t>
      </w:r>
    </w:p>
    <w:p w:rsidR="00C45706" w:rsidRPr="00C45706" w:rsidRDefault="00C45706" w:rsidP="00C45706">
      <w:pPr>
        <w:pStyle w:val="code3"/>
      </w:pPr>
      <w:r w:rsidRPr="00C45706">
        <w:rPr>
          <w:color w:val="0000FF"/>
        </w:rPr>
        <w:t>import</w:t>
      </w:r>
      <w:r w:rsidRPr="00C45706">
        <w:t xml:space="preserve"> warnings</w:t>
      </w:r>
    </w:p>
    <w:p w:rsidR="00C45706" w:rsidRPr="00C45706" w:rsidRDefault="00C45706" w:rsidP="00C45706">
      <w:pPr>
        <w:pStyle w:val="code3"/>
      </w:pPr>
      <w:r w:rsidRPr="00C45706">
        <w:t>warnings.filterwarnings(</w:t>
      </w:r>
      <w:r w:rsidRPr="00C45706">
        <w:rPr>
          <w:color w:val="A31515"/>
        </w:rPr>
        <w:t>"ignore"</w:t>
      </w:r>
      <w:r w:rsidRPr="00C45706">
        <w:t>)</w:t>
      </w:r>
    </w:p>
    <w:p w:rsidR="00C45706" w:rsidRPr="00C45706" w:rsidRDefault="00C45706" w:rsidP="00C45706">
      <w:pPr>
        <w:pStyle w:val="code3"/>
      </w:pPr>
      <w:r w:rsidRPr="00C45706">
        <w:t>%matplotlib inline</w:t>
      </w:r>
    </w:p>
    <w:p w:rsidR="00C45706" w:rsidRDefault="00C45706" w:rsidP="00C45706">
      <w:pPr>
        <w:pStyle w:val="code3"/>
      </w:pPr>
    </w:p>
    <w:p w:rsidR="00C45706" w:rsidRPr="00C45706" w:rsidRDefault="00C45706" w:rsidP="00C45706">
      <w:pPr>
        <w:pStyle w:val="code3"/>
      </w:pPr>
      <w:r w:rsidRPr="00C45706">
        <w:t xml:space="preserve">path = </w:t>
      </w:r>
      <w:r w:rsidRPr="00C45706">
        <w:rPr>
          <w:color w:val="A31515"/>
        </w:rPr>
        <w:t>'../datasets/'</w:t>
      </w:r>
    </w:p>
    <w:p w:rsidR="00C45706" w:rsidRPr="00C45706" w:rsidRDefault="00C45706" w:rsidP="00C45706">
      <w:pPr>
        <w:pStyle w:val="code3"/>
      </w:pPr>
      <w:r w:rsidRPr="00C45706">
        <w:t xml:space="preserve">train = pd.read_csv(path + </w:t>
      </w:r>
      <w:r w:rsidRPr="00C45706">
        <w:rPr>
          <w:color w:val="A31515"/>
        </w:rPr>
        <w:t>'security_train.csv'</w:t>
      </w:r>
      <w:r w:rsidRPr="00C45706">
        <w:t>)</w:t>
      </w:r>
    </w:p>
    <w:p w:rsidR="00C45706" w:rsidRDefault="00C45706" w:rsidP="00DD2F92">
      <w:pPr>
        <w:pStyle w:val="code3"/>
      </w:pPr>
      <w:r w:rsidRPr="00C45706">
        <w:t xml:space="preserve">test = pd.read_csv(path + </w:t>
      </w:r>
      <w:r w:rsidRPr="00C45706">
        <w:rPr>
          <w:color w:val="A31515"/>
        </w:rPr>
        <w:t>'security_test.csv'</w:t>
      </w:r>
      <w:r w:rsidRPr="00C45706">
        <w:t>)</w:t>
      </w:r>
    </w:p>
    <w:p w:rsidR="00A473A4" w:rsidRDefault="00DD2F92" w:rsidP="00DD2F92">
      <w:pPr>
        <w:pStyle w:val="3"/>
      </w:pPr>
      <w:bookmarkStart w:id="98" w:name="_Toc107277775"/>
      <w:r>
        <w:rPr>
          <w:rFonts w:hint="eastAsia"/>
        </w:rPr>
        <w:t>特征工程</w:t>
      </w:r>
      <w:bookmarkEnd w:id="98"/>
    </w:p>
    <w:p w:rsidR="00DD2F92" w:rsidRDefault="00DD2F92" w:rsidP="00DD2F92">
      <w:pPr>
        <w:ind w:firstLine="480"/>
      </w:pPr>
      <w:r>
        <w:rPr>
          <w:rFonts w:hint="eastAsia"/>
        </w:rPr>
        <w:t>1</w:t>
      </w:r>
      <w:r>
        <w:t xml:space="preserve">. </w:t>
      </w:r>
      <w:r>
        <w:rPr>
          <w:rFonts w:hint="eastAsia"/>
        </w:rPr>
        <w:t>利用</w:t>
      </w:r>
      <w:r>
        <w:rPr>
          <w:rFonts w:hint="eastAsia"/>
        </w:rPr>
        <w:t>count</w:t>
      </w:r>
      <w:r>
        <w:t>()</w:t>
      </w:r>
      <w:r>
        <w:rPr>
          <w:rFonts w:hint="eastAsia"/>
        </w:rPr>
        <w:t>函数和</w:t>
      </w:r>
      <w:r>
        <w:rPr>
          <w:rFonts w:hint="eastAsia"/>
        </w:rPr>
        <w:t>nunique</w:t>
      </w:r>
      <w:r>
        <w:t>()</w:t>
      </w:r>
      <w:r>
        <w:rPr>
          <w:rFonts w:hint="eastAsia"/>
        </w:rPr>
        <w:t>函数生成特征：反映样本调用</w:t>
      </w:r>
      <w:r>
        <w:rPr>
          <w:rFonts w:hint="eastAsia"/>
        </w:rPr>
        <w:t>api</w:t>
      </w:r>
      <w:r>
        <w:rPr>
          <w:rFonts w:hint="eastAsia"/>
        </w:rPr>
        <w:t>、</w:t>
      </w:r>
      <w:r>
        <w:rPr>
          <w:rFonts w:hint="eastAsia"/>
        </w:rPr>
        <w:t>tid</w:t>
      </w:r>
      <w:r>
        <w:rPr>
          <w:rFonts w:hint="eastAsia"/>
        </w:rPr>
        <w:t>、</w:t>
      </w:r>
      <w:r>
        <w:rPr>
          <w:rFonts w:hint="eastAsia"/>
        </w:rPr>
        <w:t>index</w:t>
      </w:r>
      <w:r>
        <w:rPr>
          <w:rFonts w:hint="eastAsia"/>
        </w:rPr>
        <w:t>的频率信息。</w:t>
      </w:r>
    </w:p>
    <w:p w:rsidR="00096E37" w:rsidRPr="00096E37" w:rsidRDefault="00096E37" w:rsidP="00CE23F6">
      <w:pPr>
        <w:pStyle w:val="code3"/>
      </w:pPr>
      <w:r w:rsidRPr="00096E37">
        <w:rPr>
          <w:color w:val="0000FF"/>
        </w:rPr>
        <w:t>def</w:t>
      </w:r>
      <w:r w:rsidRPr="00096E37">
        <w:t xml:space="preserve"> simple_sts_features(df):</w:t>
      </w:r>
    </w:p>
    <w:p w:rsidR="00096E37" w:rsidRPr="00096E37" w:rsidRDefault="00096E37" w:rsidP="00CE23F6">
      <w:pPr>
        <w:pStyle w:val="code3"/>
      </w:pPr>
      <w:r w:rsidRPr="00096E37">
        <w:t>    simple_fea = pd.DataFrame()</w:t>
      </w:r>
    </w:p>
    <w:p w:rsidR="00096E37" w:rsidRPr="00096E37" w:rsidRDefault="00096E37" w:rsidP="00CE23F6">
      <w:pPr>
        <w:pStyle w:val="code3"/>
      </w:pPr>
      <w:r w:rsidRPr="00096E37">
        <w:t>    simple_fea[</w:t>
      </w:r>
      <w:r w:rsidRPr="00096E37">
        <w:rPr>
          <w:color w:val="A31515"/>
        </w:rPr>
        <w:t>'file_id'</w:t>
      </w:r>
      <w:r w:rsidRPr="00096E37">
        <w:t>] = df[</w:t>
      </w:r>
      <w:r w:rsidRPr="00096E37">
        <w:rPr>
          <w:color w:val="A31515"/>
        </w:rPr>
        <w:t>'file_id'</w:t>
      </w:r>
      <w:r w:rsidRPr="00096E37">
        <w:t>].unique()</w:t>
      </w:r>
    </w:p>
    <w:p w:rsidR="00096E37" w:rsidRPr="00096E37" w:rsidRDefault="00096E37" w:rsidP="00CE23F6">
      <w:pPr>
        <w:pStyle w:val="code3"/>
      </w:pPr>
      <w:r w:rsidRPr="00096E37">
        <w:t>    simple_fea = simple_fea.sort_values(</w:t>
      </w:r>
      <w:r w:rsidRPr="00096E37">
        <w:rPr>
          <w:color w:val="A31515"/>
        </w:rPr>
        <w:t>'file_id'</w:t>
      </w:r>
      <w:r w:rsidRPr="00096E37">
        <w:t>)</w:t>
      </w:r>
    </w:p>
    <w:p w:rsidR="00096E37" w:rsidRPr="00096E37" w:rsidRDefault="00096E37" w:rsidP="00CE23F6">
      <w:pPr>
        <w:pStyle w:val="code3"/>
      </w:pPr>
    </w:p>
    <w:p w:rsidR="00096E37" w:rsidRPr="00096E37" w:rsidRDefault="00096E37" w:rsidP="00CE23F6">
      <w:pPr>
        <w:pStyle w:val="code3"/>
      </w:pPr>
      <w:r w:rsidRPr="00096E37">
        <w:t>    df_grp = df.groupby(</w:t>
      </w:r>
      <w:r w:rsidRPr="00096E37">
        <w:rPr>
          <w:color w:val="A31515"/>
        </w:rPr>
        <w:t>'file_id'</w:t>
      </w:r>
      <w:r w:rsidRPr="00096E37">
        <w:t>)</w:t>
      </w:r>
    </w:p>
    <w:p w:rsidR="00096E37" w:rsidRPr="00096E37" w:rsidRDefault="00096E37" w:rsidP="00CE23F6">
      <w:pPr>
        <w:pStyle w:val="code3"/>
      </w:pPr>
      <w:r w:rsidRPr="00096E37">
        <w:t xml:space="preserve">    </w:t>
      </w:r>
    </w:p>
    <w:p w:rsidR="00096E37" w:rsidRPr="00096E37" w:rsidRDefault="00096E37" w:rsidP="00CE23F6">
      <w:pPr>
        <w:pStyle w:val="code3"/>
      </w:pPr>
      <w:r w:rsidRPr="00096E37">
        <w:t>    simple_fea[</w:t>
      </w:r>
      <w:r w:rsidRPr="00096E37">
        <w:rPr>
          <w:color w:val="A31515"/>
        </w:rPr>
        <w:t>'file_id_api_count'</w:t>
      </w:r>
      <w:r w:rsidRPr="00096E37">
        <w:t>] = df_grp[</w:t>
      </w:r>
      <w:r w:rsidRPr="00096E37">
        <w:rPr>
          <w:color w:val="A31515"/>
        </w:rPr>
        <w:t>'api'</w:t>
      </w:r>
      <w:r w:rsidRPr="00096E37">
        <w:t>].count().values</w:t>
      </w:r>
    </w:p>
    <w:p w:rsidR="00096E37" w:rsidRPr="00096E37" w:rsidRDefault="00096E37" w:rsidP="00CE23F6">
      <w:pPr>
        <w:pStyle w:val="code3"/>
      </w:pPr>
      <w:r w:rsidRPr="00096E37">
        <w:t>    simple_fea[</w:t>
      </w:r>
      <w:r w:rsidRPr="00096E37">
        <w:rPr>
          <w:color w:val="A31515"/>
        </w:rPr>
        <w:t>'file_id_api_nunique'</w:t>
      </w:r>
      <w:r w:rsidRPr="00096E37">
        <w:t>] = df_grp[</w:t>
      </w:r>
      <w:r w:rsidRPr="00096E37">
        <w:rPr>
          <w:color w:val="A31515"/>
        </w:rPr>
        <w:t>'api'</w:t>
      </w:r>
      <w:r w:rsidRPr="00096E37">
        <w:t>].nunique().values</w:t>
      </w:r>
    </w:p>
    <w:p w:rsidR="00096E37" w:rsidRPr="00096E37" w:rsidRDefault="00096E37" w:rsidP="00CE23F6">
      <w:pPr>
        <w:pStyle w:val="code3"/>
      </w:pPr>
      <w:r w:rsidRPr="00096E37">
        <w:t xml:space="preserve">    </w:t>
      </w:r>
    </w:p>
    <w:p w:rsidR="00096E37" w:rsidRPr="00096E37" w:rsidRDefault="00096E37" w:rsidP="00CE23F6">
      <w:pPr>
        <w:pStyle w:val="code3"/>
      </w:pPr>
      <w:r w:rsidRPr="00096E37">
        <w:t>    simple_fea[</w:t>
      </w:r>
      <w:r w:rsidRPr="00096E37">
        <w:rPr>
          <w:color w:val="A31515"/>
        </w:rPr>
        <w:t>'file_id_tid_count'</w:t>
      </w:r>
      <w:r w:rsidRPr="00096E37">
        <w:t>] = df_grp[</w:t>
      </w:r>
      <w:r w:rsidRPr="00096E37">
        <w:rPr>
          <w:color w:val="A31515"/>
        </w:rPr>
        <w:t>'tid'</w:t>
      </w:r>
      <w:r w:rsidRPr="00096E37">
        <w:t>].count().values</w:t>
      </w:r>
    </w:p>
    <w:p w:rsidR="00096E37" w:rsidRPr="00096E37" w:rsidRDefault="00096E37" w:rsidP="00CE23F6">
      <w:pPr>
        <w:pStyle w:val="code3"/>
      </w:pPr>
      <w:r w:rsidRPr="00096E37">
        <w:t>    simple_fea[</w:t>
      </w:r>
      <w:r w:rsidRPr="00096E37">
        <w:rPr>
          <w:color w:val="A31515"/>
        </w:rPr>
        <w:t>'file_id_tid_nunique'</w:t>
      </w:r>
      <w:r w:rsidRPr="00096E37">
        <w:t>] = df_grp[</w:t>
      </w:r>
      <w:r w:rsidRPr="00096E37">
        <w:rPr>
          <w:color w:val="A31515"/>
        </w:rPr>
        <w:t>'tid'</w:t>
      </w:r>
      <w:r w:rsidRPr="00096E37">
        <w:t>].nunique().values</w:t>
      </w:r>
    </w:p>
    <w:p w:rsidR="00096E37" w:rsidRPr="00096E37" w:rsidRDefault="00096E37" w:rsidP="00CE23F6">
      <w:pPr>
        <w:pStyle w:val="code3"/>
      </w:pPr>
    </w:p>
    <w:p w:rsidR="00096E37" w:rsidRPr="00096E37" w:rsidRDefault="00096E37" w:rsidP="00CE23F6">
      <w:pPr>
        <w:pStyle w:val="code3"/>
      </w:pPr>
      <w:r w:rsidRPr="00096E37">
        <w:lastRenderedPageBreak/>
        <w:t>    simple_fea[</w:t>
      </w:r>
      <w:r w:rsidRPr="00096E37">
        <w:rPr>
          <w:color w:val="A31515"/>
        </w:rPr>
        <w:t>'file_id_index_count'</w:t>
      </w:r>
      <w:r w:rsidRPr="00096E37">
        <w:t>] = df_grp[</w:t>
      </w:r>
      <w:r w:rsidRPr="00096E37">
        <w:rPr>
          <w:color w:val="A31515"/>
        </w:rPr>
        <w:t>'index'</w:t>
      </w:r>
      <w:r w:rsidRPr="00096E37">
        <w:t>].count().values</w:t>
      </w:r>
    </w:p>
    <w:p w:rsidR="00096E37" w:rsidRPr="00096E37" w:rsidRDefault="00096E37" w:rsidP="00CE23F6">
      <w:pPr>
        <w:pStyle w:val="code3"/>
      </w:pPr>
      <w:r w:rsidRPr="00096E37">
        <w:t>    simple_fea[</w:t>
      </w:r>
      <w:r w:rsidRPr="00096E37">
        <w:rPr>
          <w:color w:val="A31515"/>
        </w:rPr>
        <w:t>'file_id_index_nunique'</w:t>
      </w:r>
      <w:r w:rsidRPr="00096E37">
        <w:t>] = df_grp[</w:t>
      </w:r>
      <w:r w:rsidRPr="00096E37">
        <w:rPr>
          <w:color w:val="A31515"/>
        </w:rPr>
        <w:t>'index'</w:t>
      </w:r>
      <w:r w:rsidRPr="00096E37">
        <w:t>].nunique().values</w:t>
      </w:r>
    </w:p>
    <w:p w:rsidR="00096E37" w:rsidRPr="00096E37" w:rsidRDefault="00096E37" w:rsidP="00CE23F6">
      <w:pPr>
        <w:pStyle w:val="code3"/>
      </w:pPr>
    </w:p>
    <w:p w:rsidR="00096E37" w:rsidRPr="00096E37" w:rsidRDefault="00096E37" w:rsidP="00CE23F6">
      <w:pPr>
        <w:pStyle w:val="code3"/>
      </w:pPr>
      <w:r w:rsidRPr="00096E37">
        <w:t xml:space="preserve">    </w:t>
      </w:r>
      <w:r w:rsidRPr="00096E37">
        <w:rPr>
          <w:color w:val="0000FF"/>
        </w:rPr>
        <w:t>return</w:t>
      </w:r>
      <w:r w:rsidRPr="00096E37">
        <w:t xml:space="preserve"> simple_fea</w:t>
      </w:r>
    </w:p>
    <w:p w:rsidR="00DD2F92" w:rsidRDefault="007F741A" w:rsidP="00DD2F92">
      <w:pPr>
        <w:ind w:firstLine="480"/>
      </w:pPr>
      <w:r>
        <w:rPr>
          <w:rFonts w:hint="eastAsia"/>
        </w:rPr>
        <w:t>2</w:t>
      </w:r>
      <w:r>
        <w:t xml:space="preserve">. </w:t>
      </w:r>
      <w:r>
        <w:rPr>
          <w:rFonts w:hint="eastAsia"/>
        </w:rPr>
        <w:t>利用</w:t>
      </w:r>
      <w:r>
        <w:rPr>
          <w:rFonts w:hint="eastAsia"/>
        </w:rPr>
        <w:t>mean</w:t>
      </w:r>
      <w:r>
        <w:t>()</w:t>
      </w:r>
      <w:r>
        <w:rPr>
          <w:rFonts w:hint="eastAsia"/>
        </w:rPr>
        <w:t>函数、</w:t>
      </w:r>
      <w:r>
        <w:rPr>
          <w:rFonts w:hint="eastAsia"/>
        </w:rPr>
        <w:t>min</w:t>
      </w:r>
      <w:r>
        <w:t>()</w:t>
      </w:r>
      <w:r>
        <w:rPr>
          <w:rFonts w:hint="eastAsia"/>
        </w:rPr>
        <w:t>函数、</w:t>
      </w:r>
      <w:r>
        <w:rPr>
          <w:rFonts w:hint="eastAsia"/>
        </w:rPr>
        <w:t>std</w:t>
      </w:r>
      <w:r>
        <w:t>()</w:t>
      </w:r>
      <w:r>
        <w:rPr>
          <w:rFonts w:hint="eastAsia"/>
        </w:rPr>
        <w:t>函数、</w:t>
      </w:r>
      <w:r>
        <w:rPr>
          <w:rFonts w:hint="eastAsia"/>
        </w:rPr>
        <w:t>max</w:t>
      </w:r>
      <w:r>
        <w:t>()</w:t>
      </w:r>
      <w:r>
        <w:rPr>
          <w:rFonts w:hint="eastAsia"/>
        </w:rPr>
        <w:t>函数生成特征：</w:t>
      </w:r>
      <w:r>
        <w:rPr>
          <w:rFonts w:hint="eastAsia"/>
        </w:rPr>
        <w:t>tid</w:t>
      </w:r>
      <w:r>
        <w:rPr>
          <w:rFonts w:hint="eastAsia"/>
        </w:rPr>
        <w:t>、</w:t>
      </w:r>
      <w:r>
        <w:rPr>
          <w:rFonts w:hint="eastAsia"/>
        </w:rPr>
        <w:t>index</w:t>
      </w:r>
      <w:r>
        <w:rPr>
          <w:rFonts w:hint="eastAsia"/>
        </w:rPr>
        <w:t>可认为是数值特征，可提取对应的统计特征。</w:t>
      </w:r>
    </w:p>
    <w:p w:rsidR="00792B5B" w:rsidRPr="00792B5B" w:rsidRDefault="00792B5B" w:rsidP="00792B5B">
      <w:pPr>
        <w:pStyle w:val="code3"/>
      </w:pPr>
      <w:r w:rsidRPr="00792B5B">
        <w:rPr>
          <w:color w:val="0000FF"/>
        </w:rPr>
        <w:t>def</w:t>
      </w:r>
      <w:r w:rsidRPr="00792B5B">
        <w:t xml:space="preserve"> simple_numberical_sts_features(df):</w:t>
      </w:r>
    </w:p>
    <w:p w:rsidR="00792B5B" w:rsidRPr="00792B5B" w:rsidRDefault="00792B5B" w:rsidP="00792B5B">
      <w:pPr>
        <w:pStyle w:val="code3"/>
      </w:pPr>
      <w:r w:rsidRPr="00792B5B">
        <w:t>    simple_numberical_fea = pd.DataFrame()</w:t>
      </w:r>
    </w:p>
    <w:p w:rsidR="00792B5B" w:rsidRPr="00792B5B" w:rsidRDefault="00792B5B" w:rsidP="00792B5B">
      <w:pPr>
        <w:pStyle w:val="code3"/>
      </w:pPr>
      <w:r w:rsidRPr="00792B5B">
        <w:t>    simple_numberical_fea[</w:t>
      </w:r>
      <w:r w:rsidRPr="00792B5B">
        <w:rPr>
          <w:color w:val="A31515"/>
        </w:rPr>
        <w:t>'file_id'</w:t>
      </w:r>
      <w:r w:rsidRPr="00792B5B">
        <w:t>] = df[</w:t>
      </w:r>
      <w:r w:rsidRPr="00792B5B">
        <w:rPr>
          <w:color w:val="A31515"/>
        </w:rPr>
        <w:t>'file_id'</w:t>
      </w:r>
      <w:r w:rsidRPr="00792B5B">
        <w:t>].unique()</w:t>
      </w:r>
    </w:p>
    <w:p w:rsidR="00792B5B" w:rsidRPr="00792B5B" w:rsidRDefault="00792B5B" w:rsidP="00792B5B">
      <w:pPr>
        <w:pStyle w:val="code3"/>
      </w:pPr>
      <w:r w:rsidRPr="00792B5B">
        <w:t>    simple_numberical_fea = simple_numberical_fea.sort_values(</w:t>
      </w:r>
      <w:r w:rsidRPr="00792B5B">
        <w:rPr>
          <w:color w:val="A31515"/>
        </w:rPr>
        <w:t>'file_id'</w:t>
      </w:r>
      <w:r w:rsidRPr="00792B5B">
        <w:t>)</w:t>
      </w:r>
    </w:p>
    <w:p w:rsidR="00792B5B" w:rsidRPr="00792B5B" w:rsidRDefault="00792B5B" w:rsidP="00792B5B">
      <w:pPr>
        <w:pStyle w:val="code3"/>
      </w:pPr>
    </w:p>
    <w:p w:rsidR="00792B5B" w:rsidRPr="00792B5B" w:rsidRDefault="00792B5B" w:rsidP="00792B5B">
      <w:pPr>
        <w:pStyle w:val="code3"/>
      </w:pPr>
      <w:r w:rsidRPr="00792B5B">
        <w:t>    df_grp = df.groupby(</w:t>
      </w:r>
      <w:r w:rsidRPr="00792B5B">
        <w:rPr>
          <w:color w:val="A31515"/>
        </w:rPr>
        <w:t>'file_id'</w:t>
      </w:r>
      <w:r w:rsidRPr="00792B5B">
        <w:t>)</w:t>
      </w:r>
    </w:p>
    <w:p w:rsidR="00792B5B" w:rsidRPr="00792B5B" w:rsidRDefault="00792B5B" w:rsidP="00792B5B">
      <w:pPr>
        <w:pStyle w:val="code3"/>
      </w:pPr>
    </w:p>
    <w:p w:rsidR="00792B5B" w:rsidRPr="00792B5B" w:rsidRDefault="00792B5B" w:rsidP="00792B5B">
      <w:pPr>
        <w:pStyle w:val="code3"/>
      </w:pPr>
      <w:r w:rsidRPr="00792B5B">
        <w:t>    simple_numberical_fea[</w:t>
      </w:r>
      <w:r w:rsidRPr="00792B5B">
        <w:rPr>
          <w:color w:val="A31515"/>
        </w:rPr>
        <w:t>'file_id_tid_mean'</w:t>
      </w:r>
      <w:r w:rsidRPr="00792B5B">
        <w:t>] = df_grp[</w:t>
      </w:r>
      <w:r w:rsidRPr="00792B5B">
        <w:rPr>
          <w:color w:val="A31515"/>
        </w:rPr>
        <w:t>'tid'</w:t>
      </w:r>
      <w:r w:rsidRPr="00792B5B">
        <w:t>].mean().values</w:t>
      </w:r>
    </w:p>
    <w:p w:rsidR="00792B5B" w:rsidRPr="00792B5B" w:rsidRDefault="00792B5B" w:rsidP="00792B5B">
      <w:pPr>
        <w:pStyle w:val="code3"/>
      </w:pPr>
      <w:r w:rsidRPr="00792B5B">
        <w:t>    simple_numberical_fea[</w:t>
      </w:r>
      <w:r w:rsidRPr="00792B5B">
        <w:rPr>
          <w:color w:val="A31515"/>
        </w:rPr>
        <w:t>'file_id_tid_min'</w:t>
      </w:r>
      <w:r w:rsidRPr="00792B5B">
        <w:t>] = df_grp[</w:t>
      </w:r>
      <w:r w:rsidRPr="00792B5B">
        <w:rPr>
          <w:color w:val="A31515"/>
        </w:rPr>
        <w:t>'tid'</w:t>
      </w:r>
      <w:r w:rsidRPr="00792B5B">
        <w:t>].min().values</w:t>
      </w:r>
    </w:p>
    <w:p w:rsidR="00792B5B" w:rsidRPr="00792B5B" w:rsidRDefault="00792B5B" w:rsidP="00792B5B">
      <w:pPr>
        <w:pStyle w:val="code3"/>
      </w:pPr>
      <w:r w:rsidRPr="00792B5B">
        <w:t>    simple_numberical_fea[</w:t>
      </w:r>
      <w:r w:rsidRPr="00792B5B">
        <w:rPr>
          <w:color w:val="A31515"/>
        </w:rPr>
        <w:t>'file_id_tid_std'</w:t>
      </w:r>
      <w:r w:rsidRPr="00792B5B">
        <w:t>] = df_grp[</w:t>
      </w:r>
      <w:r w:rsidRPr="00792B5B">
        <w:rPr>
          <w:color w:val="A31515"/>
        </w:rPr>
        <w:t>'tid'</w:t>
      </w:r>
      <w:r w:rsidRPr="00792B5B">
        <w:t>].std().values</w:t>
      </w:r>
    </w:p>
    <w:p w:rsidR="00792B5B" w:rsidRPr="00792B5B" w:rsidRDefault="00792B5B" w:rsidP="00792B5B">
      <w:pPr>
        <w:pStyle w:val="code3"/>
      </w:pPr>
      <w:r w:rsidRPr="00792B5B">
        <w:t>    simple_numberical_fea[</w:t>
      </w:r>
      <w:r w:rsidRPr="00792B5B">
        <w:rPr>
          <w:color w:val="A31515"/>
        </w:rPr>
        <w:t>'file_id_tid_max'</w:t>
      </w:r>
      <w:r w:rsidRPr="00792B5B">
        <w:t>] = df_grp[</w:t>
      </w:r>
      <w:r w:rsidRPr="00792B5B">
        <w:rPr>
          <w:color w:val="A31515"/>
        </w:rPr>
        <w:t>'tid'</w:t>
      </w:r>
      <w:r w:rsidRPr="00792B5B">
        <w:t>].max().values</w:t>
      </w:r>
    </w:p>
    <w:p w:rsidR="00792B5B" w:rsidRPr="00792B5B" w:rsidRDefault="00792B5B" w:rsidP="00792B5B">
      <w:pPr>
        <w:pStyle w:val="code3"/>
      </w:pPr>
    </w:p>
    <w:p w:rsidR="00792B5B" w:rsidRPr="00792B5B" w:rsidRDefault="00792B5B" w:rsidP="00792B5B">
      <w:pPr>
        <w:pStyle w:val="code3"/>
      </w:pPr>
      <w:r w:rsidRPr="00792B5B">
        <w:t>    simple_numberical_fea[</w:t>
      </w:r>
      <w:r w:rsidRPr="00792B5B">
        <w:rPr>
          <w:color w:val="A31515"/>
        </w:rPr>
        <w:t>'file_id_index_mean'</w:t>
      </w:r>
      <w:r w:rsidRPr="00792B5B">
        <w:t>] = df_grp[</w:t>
      </w:r>
      <w:r w:rsidRPr="00792B5B">
        <w:rPr>
          <w:color w:val="A31515"/>
        </w:rPr>
        <w:t>'index'</w:t>
      </w:r>
      <w:r w:rsidRPr="00792B5B">
        <w:t>].mean().values</w:t>
      </w:r>
    </w:p>
    <w:p w:rsidR="00792B5B" w:rsidRPr="00792B5B" w:rsidRDefault="00792B5B" w:rsidP="00792B5B">
      <w:pPr>
        <w:pStyle w:val="code3"/>
      </w:pPr>
      <w:r w:rsidRPr="00792B5B">
        <w:t>    simple_numberical_fea[</w:t>
      </w:r>
      <w:r w:rsidRPr="00792B5B">
        <w:rPr>
          <w:color w:val="A31515"/>
        </w:rPr>
        <w:t>'file_id_index_min'</w:t>
      </w:r>
      <w:r w:rsidRPr="00792B5B">
        <w:t>] = df_grp[</w:t>
      </w:r>
      <w:r w:rsidRPr="00792B5B">
        <w:rPr>
          <w:color w:val="A31515"/>
        </w:rPr>
        <w:t>'index'</w:t>
      </w:r>
      <w:r w:rsidRPr="00792B5B">
        <w:t>].min().values</w:t>
      </w:r>
    </w:p>
    <w:p w:rsidR="00792B5B" w:rsidRPr="00792B5B" w:rsidRDefault="00792B5B" w:rsidP="00792B5B">
      <w:pPr>
        <w:pStyle w:val="code3"/>
      </w:pPr>
      <w:r w:rsidRPr="00792B5B">
        <w:t>    simple_numberical_fea[</w:t>
      </w:r>
      <w:r w:rsidRPr="00792B5B">
        <w:rPr>
          <w:color w:val="A31515"/>
        </w:rPr>
        <w:t>'file_id_index_std'</w:t>
      </w:r>
      <w:r w:rsidRPr="00792B5B">
        <w:t>] = df_grp[</w:t>
      </w:r>
      <w:r w:rsidRPr="00792B5B">
        <w:rPr>
          <w:color w:val="A31515"/>
        </w:rPr>
        <w:t>'index'</w:t>
      </w:r>
      <w:r w:rsidRPr="00792B5B">
        <w:t>].std().values</w:t>
      </w:r>
    </w:p>
    <w:p w:rsidR="00792B5B" w:rsidRPr="00792B5B" w:rsidRDefault="00792B5B" w:rsidP="00792B5B">
      <w:pPr>
        <w:pStyle w:val="code3"/>
      </w:pPr>
      <w:r w:rsidRPr="00792B5B">
        <w:t>    simple_numberical_fea[</w:t>
      </w:r>
      <w:r w:rsidRPr="00792B5B">
        <w:rPr>
          <w:color w:val="A31515"/>
        </w:rPr>
        <w:t>'file_id_index_max'</w:t>
      </w:r>
      <w:r w:rsidRPr="00792B5B">
        <w:t>] = df_grp[</w:t>
      </w:r>
      <w:r w:rsidRPr="00792B5B">
        <w:rPr>
          <w:color w:val="A31515"/>
        </w:rPr>
        <w:t>'index'</w:t>
      </w:r>
      <w:r w:rsidRPr="00792B5B">
        <w:t>].max().values</w:t>
      </w:r>
    </w:p>
    <w:p w:rsidR="00792B5B" w:rsidRPr="00792B5B" w:rsidRDefault="00792B5B" w:rsidP="00792B5B">
      <w:pPr>
        <w:pStyle w:val="code3"/>
      </w:pPr>
    </w:p>
    <w:p w:rsidR="00792B5B" w:rsidRPr="00792B5B" w:rsidRDefault="00792B5B" w:rsidP="00792B5B">
      <w:pPr>
        <w:pStyle w:val="code3"/>
      </w:pPr>
      <w:r w:rsidRPr="00792B5B">
        <w:t xml:space="preserve">    </w:t>
      </w:r>
      <w:r w:rsidRPr="00792B5B">
        <w:rPr>
          <w:color w:val="0000FF"/>
        </w:rPr>
        <w:t>return</w:t>
      </w:r>
      <w:r w:rsidRPr="00792B5B">
        <w:t xml:space="preserve"> simple_numberical_fea</w:t>
      </w:r>
    </w:p>
    <w:p w:rsidR="007F741A" w:rsidRDefault="004516D2" w:rsidP="00DD2F92">
      <w:pPr>
        <w:ind w:firstLine="480"/>
      </w:pPr>
      <w:r>
        <w:rPr>
          <w:rFonts w:hint="eastAsia"/>
        </w:rPr>
        <w:t>3</w:t>
      </w:r>
      <w:r>
        <w:t xml:space="preserve">. </w:t>
      </w:r>
      <w:r>
        <w:rPr>
          <w:rFonts w:hint="eastAsia"/>
        </w:rPr>
        <w:t>利用定义的特征生成函数，并生成训练集和测试集的统计特征。</w:t>
      </w:r>
    </w:p>
    <w:p w:rsidR="004516D2" w:rsidRDefault="004516D2" w:rsidP="00DD2F92">
      <w:pPr>
        <w:ind w:firstLine="480"/>
      </w:pPr>
      <w:r>
        <w:rPr>
          <w:rFonts w:hint="eastAsia"/>
        </w:rPr>
        <w:t>反映样本调用</w:t>
      </w:r>
      <w:r>
        <w:rPr>
          <w:rFonts w:hint="eastAsia"/>
        </w:rPr>
        <w:t>api</w:t>
      </w:r>
      <w:r>
        <w:rPr>
          <w:rFonts w:hint="eastAsia"/>
        </w:rPr>
        <w:t>、</w:t>
      </w:r>
      <w:r>
        <w:rPr>
          <w:rFonts w:hint="eastAsia"/>
        </w:rPr>
        <w:t>tid</w:t>
      </w:r>
      <w:r>
        <w:rPr>
          <w:rFonts w:hint="eastAsia"/>
        </w:rPr>
        <w:t>、</w:t>
      </w:r>
      <w:r>
        <w:rPr>
          <w:rFonts w:hint="eastAsia"/>
        </w:rPr>
        <w:t>index</w:t>
      </w:r>
      <w:r>
        <w:rPr>
          <w:rFonts w:hint="eastAsia"/>
        </w:rPr>
        <w:t>的频率信息的统计特征：</w:t>
      </w:r>
    </w:p>
    <w:p w:rsidR="00AE2824" w:rsidRPr="00AE2824" w:rsidRDefault="00AE2824" w:rsidP="00AE2824">
      <w:pPr>
        <w:pStyle w:val="code3"/>
      </w:pPr>
      <w:r w:rsidRPr="00AE2824">
        <w:t>%%time</w:t>
      </w:r>
    </w:p>
    <w:p w:rsidR="00AE2824" w:rsidRPr="00AE2824" w:rsidRDefault="00AE2824" w:rsidP="00AE2824">
      <w:pPr>
        <w:pStyle w:val="code3"/>
      </w:pPr>
      <w:r w:rsidRPr="00AE2824">
        <w:t>simple_train_fea1 = simple_sts_features(train)</w:t>
      </w:r>
    </w:p>
    <w:p w:rsidR="004516D2" w:rsidRDefault="00AF3398" w:rsidP="00AF3398">
      <w:pPr>
        <w:pStyle w:val="ad"/>
      </w:pPr>
      <w:r>
        <w:drawing>
          <wp:inline distT="0" distB="0" distL="0" distR="0" wp14:anchorId="45F7FC15" wp14:editId="74E0ABE4">
            <wp:extent cx="4412362" cy="44199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2362" cy="441998"/>
                    </a:xfrm>
                    <a:prstGeom prst="rect">
                      <a:avLst/>
                    </a:prstGeom>
                  </pic:spPr>
                </pic:pic>
              </a:graphicData>
            </a:graphic>
          </wp:inline>
        </w:drawing>
      </w:r>
    </w:p>
    <w:p w:rsidR="00AE2824" w:rsidRPr="00AE2824" w:rsidRDefault="00AE2824" w:rsidP="00AE2824">
      <w:pPr>
        <w:pStyle w:val="code3"/>
      </w:pPr>
      <w:r w:rsidRPr="00AE2824">
        <w:t>%%time</w:t>
      </w:r>
    </w:p>
    <w:p w:rsidR="00AE2824" w:rsidRPr="00AE2824" w:rsidRDefault="00AE2824" w:rsidP="00AE2824">
      <w:pPr>
        <w:pStyle w:val="code3"/>
      </w:pPr>
      <w:r w:rsidRPr="00AE2824">
        <w:t>simple_test_fea1 = simple_sts_features(test)</w:t>
      </w:r>
    </w:p>
    <w:p w:rsidR="00AE2824" w:rsidRDefault="00AF3398" w:rsidP="00AF3398">
      <w:pPr>
        <w:pStyle w:val="ad"/>
      </w:pPr>
      <w:r>
        <w:drawing>
          <wp:inline distT="0" distB="0" distL="0" distR="0" wp14:anchorId="6AC2DC70" wp14:editId="317AD8D5">
            <wp:extent cx="4374259" cy="45724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74259" cy="457240"/>
                    </a:xfrm>
                    <a:prstGeom prst="rect">
                      <a:avLst/>
                    </a:prstGeom>
                  </pic:spPr>
                </pic:pic>
              </a:graphicData>
            </a:graphic>
          </wp:inline>
        </w:drawing>
      </w:r>
    </w:p>
    <w:p w:rsidR="0037699D" w:rsidRDefault="0037699D" w:rsidP="0037699D">
      <w:pPr>
        <w:ind w:firstLine="480"/>
      </w:pPr>
      <w:r>
        <w:rPr>
          <w:rFonts w:hint="eastAsia"/>
        </w:rPr>
        <w:t>反映</w:t>
      </w:r>
      <w:r>
        <w:rPr>
          <w:rFonts w:hint="eastAsia"/>
        </w:rPr>
        <w:t>tid</w:t>
      </w:r>
      <w:r>
        <w:rPr>
          <w:rFonts w:hint="eastAsia"/>
        </w:rPr>
        <w:t>、</w:t>
      </w:r>
      <w:r>
        <w:rPr>
          <w:rFonts w:hint="eastAsia"/>
        </w:rPr>
        <w:t>index</w:t>
      </w:r>
      <w:r>
        <w:rPr>
          <w:rFonts w:hint="eastAsia"/>
        </w:rPr>
        <w:t>等数值特征的统计特征：</w:t>
      </w:r>
    </w:p>
    <w:p w:rsidR="00996393" w:rsidRPr="00996393" w:rsidRDefault="00996393" w:rsidP="00996393">
      <w:pPr>
        <w:pStyle w:val="code3"/>
      </w:pPr>
      <w:r w:rsidRPr="00996393">
        <w:t>%%time</w:t>
      </w:r>
    </w:p>
    <w:p w:rsidR="00996393" w:rsidRPr="00996393" w:rsidRDefault="00996393" w:rsidP="00996393">
      <w:pPr>
        <w:pStyle w:val="code3"/>
      </w:pPr>
      <w:r w:rsidRPr="00996393">
        <w:t>simple_train_fea2 = simple_numberical_sts_features(train)</w:t>
      </w:r>
    </w:p>
    <w:p w:rsidR="0037699D" w:rsidRDefault="00D36376" w:rsidP="00D36376">
      <w:pPr>
        <w:pStyle w:val="ad"/>
      </w:pPr>
      <w:r>
        <w:lastRenderedPageBreak/>
        <w:drawing>
          <wp:inline distT="0" distB="0" distL="0" distR="0" wp14:anchorId="37A8BEA8" wp14:editId="04B288A4">
            <wp:extent cx="4320914" cy="502964"/>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914" cy="502964"/>
                    </a:xfrm>
                    <a:prstGeom prst="rect">
                      <a:avLst/>
                    </a:prstGeom>
                  </pic:spPr>
                </pic:pic>
              </a:graphicData>
            </a:graphic>
          </wp:inline>
        </w:drawing>
      </w:r>
    </w:p>
    <w:p w:rsidR="00996393" w:rsidRPr="00996393" w:rsidRDefault="00996393" w:rsidP="00996393">
      <w:pPr>
        <w:pStyle w:val="code3"/>
      </w:pPr>
      <w:r w:rsidRPr="00996393">
        <w:t>%%time</w:t>
      </w:r>
    </w:p>
    <w:p w:rsidR="00996393" w:rsidRPr="00996393" w:rsidRDefault="00996393" w:rsidP="00996393">
      <w:pPr>
        <w:pStyle w:val="code3"/>
      </w:pPr>
      <w:r w:rsidRPr="00996393">
        <w:t>simple_test_fea2 = simple_numberical_sts_features(test)</w:t>
      </w:r>
    </w:p>
    <w:p w:rsidR="00996393" w:rsidRDefault="004E3AD9" w:rsidP="004E3AD9">
      <w:pPr>
        <w:pStyle w:val="ad"/>
      </w:pPr>
      <w:r>
        <w:drawing>
          <wp:inline distT="0" distB="0" distL="0" distR="0" wp14:anchorId="0ACF0C1D" wp14:editId="5DA2AF69">
            <wp:extent cx="4282811" cy="449619"/>
            <wp:effectExtent l="0" t="0" r="381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2811" cy="449619"/>
                    </a:xfrm>
                    <a:prstGeom prst="rect">
                      <a:avLst/>
                    </a:prstGeom>
                  </pic:spPr>
                </pic:pic>
              </a:graphicData>
            </a:graphic>
          </wp:inline>
        </w:drawing>
      </w:r>
    </w:p>
    <w:p w:rsidR="00BC1BAE" w:rsidRDefault="004B56BF" w:rsidP="004B56BF">
      <w:pPr>
        <w:pStyle w:val="3"/>
      </w:pPr>
      <w:bookmarkStart w:id="99" w:name="_Toc107277776"/>
      <w:r>
        <w:rPr>
          <w:rFonts w:hint="eastAsia"/>
        </w:rPr>
        <w:t>基线构建</w:t>
      </w:r>
      <w:bookmarkEnd w:id="99"/>
    </w:p>
    <w:p w:rsidR="004B56BF" w:rsidRDefault="004B56BF" w:rsidP="004B56BF">
      <w:pPr>
        <w:ind w:firstLine="480"/>
      </w:pPr>
      <w:r>
        <w:rPr>
          <w:rFonts w:hint="eastAsia"/>
        </w:rPr>
        <w:t>获取标签：</w:t>
      </w:r>
    </w:p>
    <w:p w:rsidR="00C423B2" w:rsidRPr="00C423B2" w:rsidRDefault="00C423B2" w:rsidP="00C423B2">
      <w:pPr>
        <w:pStyle w:val="code3"/>
      </w:pPr>
      <w:r w:rsidRPr="00C423B2">
        <w:t>train_label = train[[</w:t>
      </w:r>
      <w:r w:rsidRPr="00C423B2">
        <w:rPr>
          <w:color w:val="A31515"/>
        </w:rPr>
        <w:t>'file_id'</w:t>
      </w:r>
      <w:r w:rsidRPr="00C423B2">
        <w:t xml:space="preserve">, </w:t>
      </w:r>
      <w:r w:rsidRPr="00C423B2">
        <w:rPr>
          <w:color w:val="A31515"/>
        </w:rPr>
        <w:t>'label'</w:t>
      </w:r>
      <w:r w:rsidRPr="00C423B2">
        <w:t>]].drop_duplicates(subset=[</w:t>
      </w:r>
      <w:r w:rsidRPr="00C423B2">
        <w:rPr>
          <w:color w:val="A31515"/>
        </w:rPr>
        <w:t>'file_id'</w:t>
      </w:r>
      <w:r w:rsidRPr="00C423B2">
        <w:t xml:space="preserve">, </w:t>
      </w:r>
      <w:r w:rsidRPr="00C423B2">
        <w:rPr>
          <w:color w:val="A31515"/>
        </w:rPr>
        <w:t>'label'</w:t>
      </w:r>
      <w:r w:rsidRPr="00C423B2">
        <w:t>], keep=</w:t>
      </w:r>
      <w:r w:rsidRPr="00C423B2">
        <w:rPr>
          <w:color w:val="A31515"/>
        </w:rPr>
        <w:t>'first'</w:t>
      </w:r>
      <w:r w:rsidRPr="00C423B2">
        <w:t>)</w:t>
      </w:r>
    </w:p>
    <w:p w:rsidR="00C423B2" w:rsidRPr="00C423B2" w:rsidRDefault="00C423B2" w:rsidP="00C423B2">
      <w:pPr>
        <w:pStyle w:val="code3"/>
      </w:pPr>
      <w:r w:rsidRPr="00C423B2">
        <w:t>test_label = test[[</w:t>
      </w:r>
      <w:r w:rsidRPr="00C423B2">
        <w:rPr>
          <w:color w:val="A31515"/>
        </w:rPr>
        <w:t>'file_id'</w:t>
      </w:r>
      <w:r w:rsidRPr="00C423B2">
        <w:t>]].drop_duplicates(subset=[</w:t>
      </w:r>
      <w:r w:rsidRPr="00C423B2">
        <w:rPr>
          <w:color w:val="A31515"/>
        </w:rPr>
        <w:t>'file_id'</w:t>
      </w:r>
      <w:r w:rsidRPr="00C423B2">
        <w:t>], keep=</w:t>
      </w:r>
      <w:r w:rsidRPr="00C423B2">
        <w:rPr>
          <w:color w:val="A31515"/>
        </w:rPr>
        <w:t>'first'</w:t>
      </w:r>
      <w:r w:rsidRPr="00C423B2">
        <w:t>)</w:t>
      </w:r>
    </w:p>
    <w:p w:rsidR="004B56BF" w:rsidRDefault="007550F4" w:rsidP="004B56BF">
      <w:pPr>
        <w:ind w:firstLine="480"/>
      </w:pPr>
      <w:r>
        <w:rPr>
          <w:rFonts w:hint="eastAsia"/>
        </w:rPr>
        <w:t>训练集和测试集的构建：</w:t>
      </w:r>
    </w:p>
    <w:p w:rsidR="00BE6FD4" w:rsidRPr="00BE6FD4" w:rsidRDefault="00BE6FD4" w:rsidP="00BE6FD4">
      <w:pPr>
        <w:pStyle w:val="code3"/>
      </w:pPr>
      <w:r w:rsidRPr="00BE6FD4">
        <w:t>train_data = train_label.merge(simple_train_fea1, on=</w:t>
      </w:r>
      <w:r w:rsidRPr="00BE6FD4">
        <w:rPr>
          <w:color w:val="A31515"/>
        </w:rPr>
        <w:t>'file_id'</w:t>
      </w:r>
      <w:r w:rsidRPr="00BE6FD4">
        <w:t>, how=</w:t>
      </w:r>
      <w:r w:rsidRPr="00BE6FD4">
        <w:rPr>
          <w:color w:val="A31515"/>
        </w:rPr>
        <w:t>'left'</w:t>
      </w:r>
      <w:r w:rsidRPr="00BE6FD4">
        <w:t>)</w:t>
      </w:r>
    </w:p>
    <w:p w:rsidR="00BE6FD4" w:rsidRPr="00BE6FD4" w:rsidRDefault="00BE6FD4" w:rsidP="00BE6FD4">
      <w:pPr>
        <w:pStyle w:val="code3"/>
      </w:pPr>
      <w:r w:rsidRPr="00BE6FD4">
        <w:t>train_data = train_data.merge(simple_train_fea2, on=</w:t>
      </w:r>
      <w:r w:rsidRPr="00BE6FD4">
        <w:rPr>
          <w:color w:val="A31515"/>
        </w:rPr>
        <w:t>'file_id'</w:t>
      </w:r>
      <w:r w:rsidRPr="00BE6FD4">
        <w:t>, how=</w:t>
      </w:r>
      <w:r w:rsidRPr="00BE6FD4">
        <w:rPr>
          <w:color w:val="A31515"/>
        </w:rPr>
        <w:t>'left'</w:t>
      </w:r>
      <w:r w:rsidRPr="00BE6FD4">
        <w:t>)</w:t>
      </w:r>
    </w:p>
    <w:p w:rsidR="00BE6FD4" w:rsidRPr="00BE6FD4" w:rsidRDefault="00BE6FD4" w:rsidP="00BE6FD4">
      <w:pPr>
        <w:pStyle w:val="code3"/>
      </w:pPr>
    </w:p>
    <w:p w:rsidR="00BE6FD4" w:rsidRPr="00BE6FD4" w:rsidRDefault="00BE6FD4" w:rsidP="00BE6FD4">
      <w:pPr>
        <w:pStyle w:val="code3"/>
      </w:pPr>
      <w:r w:rsidRPr="00BE6FD4">
        <w:t>test_submit = test_label.merge(simple_test_fea1, on=</w:t>
      </w:r>
      <w:r w:rsidRPr="00BE6FD4">
        <w:rPr>
          <w:color w:val="A31515"/>
        </w:rPr>
        <w:t>'file_id'</w:t>
      </w:r>
      <w:r w:rsidRPr="00BE6FD4">
        <w:t>, how=</w:t>
      </w:r>
      <w:r w:rsidRPr="00BE6FD4">
        <w:rPr>
          <w:color w:val="A31515"/>
        </w:rPr>
        <w:t>'left'</w:t>
      </w:r>
      <w:r w:rsidRPr="00BE6FD4">
        <w:t>)</w:t>
      </w:r>
    </w:p>
    <w:p w:rsidR="00BE6FD4" w:rsidRPr="00BE6FD4" w:rsidRDefault="00BE6FD4" w:rsidP="00BE6FD4">
      <w:pPr>
        <w:pStyle w:val="code3"/>
      </w:pPr>
      <w:r w:rsidRPr="00BE6FD4">
        <w:t>test_submit = test_submit.merge(simple_test_fea2, on=</w:t>
      </w:r>
      <w:r w:rsidRPr="00BE6FD4">
        <w:rPr>
          <w:color w:val="A31515"/>
        </w:rPr>
        <w:t>'file_id'</w:t>
      </w:r>
      <w:r w:rsidRPr="00BE6FD4">
        <w:t>, how=</w:t>
      </w:r>
      <w:r w:rsidRPr="00BE6FD4">
        <w:rPr>
          <w:color w:val="A31515"/>
        </w:rPr>
        <w:t>'left'</w:t>
      </w:r>
      <w:r w:rsidRPr="00BE6FD4">
        <w:t>)</w:t>
      </w:r>
    </w:p>
    <w:p w:rsidR="007550F4" w:rsidRDefault="000273F0" w:rsidP="004B56BF">
      <w:pPr>
        <w:ind w:firstLine="480"/>
      </w:pPr>
      <w:r>
        <w:rPr>
          <w:rFonts w:hint="eastAsia"/>
        </w:rPr>
        <w:t>自定义</w:t>
      </w:r>
      <w:r>
        <w:rPr>
          <w:rFonts w:hint="eastAsia"/>
        </w:rPr>
        <w:t>logloss</w:t>
      </w:r>
      <w:r>
        <w:rPr>
          <w:rFonts w:hint="eastAsia"/>
        </w:rPr>
        <w:t>指标：</w:t>
      </w:r>
    </w:p>
    <w:p w:rsidR="00C075F1" w:rsidRPr="00C075F1" w:rsidRDefault="00981B92" w:rsidP="00390554">
      <w:pPr>
        <w:spacing w:line="240" w:lineRule="auto"/>
        <w:ind w:firstLine="480"/>
      </w:pPr>
      <m:oMathPara>
        <m:oMathParaPr>
          <m:jc m:val="centerGroup"/>
        </m:oMathParaPr>
        <m:oMath>
          <m:func>
            <m:funcPr>
              <m:ctrlPr>
                <w:rPr>
                  <w:rFonts w:ascii="Cambria Math" w:hAnsi="Cambria Math"/>
                  <w:i/>
                  <w:iCs/>
                </w:rPr>
              </m:ctrlPr>
            </m:funcPr>
            <m:fName>
              <m:r>
                <m:rPr>
                  <m:sty m:val="p"/>
                </m:rPr>
                <w:rPr>
                  <w:rFonts w:ascii="Cambria Math" w:hAnsi="Cambria Math"/>
                </w:rPr>
                <m:t>log</m:t>
              </m:r>
            </m:fName>
            <m:e>
              <m:r>
                <w:rPr>
                  <w:rFonts w:ascii="Cambria Math" w:hAnsi="Cambria Math"/>
                </w:rPr>
                <m:t>loss</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ctrlPr>
                <w:rPr>
                  <w:rFonts w:ascii="Cambria Math" w:hAnsi="Cambria Math"/>
                  <w:i/>
                  <w:iCs/>
                </w:rPr>
              </m:ctrlPr>
            </m:naryPr>
            <m:sub>
              <m:r>
                <w:rPr>
                  <w:rFonts w:ascii="Cambria Math" w:hAnsi="Cambria Math"/>
                </w:rPr>
                <m:t>i</m:t>
              </m:r>
            </m:sub>
            <m:sup>
              <m:r>
                <w:rPr>
                  <w:rFonts w:ascii="Cambria Math" w:hAnsi="Cambria Math"/>
                </w:rPr>
                <m:t>N</m:t>
              </m:r>
            </m:sup>
            <m:e>
              <m:nary>
                <m:naryPr>
                  <m:chr m:val="∑"/>
                  <m:ctrlPr>
                    <w:rPr>
                      <w:rFonts w:ascii="Cambria Math" w:hAnsi="Cambria Math"/>
                      <w:i/>
                      <w:iCs/>
                    </w:rPr>
                  </m:ctrlPr>
                </m:naryPr>
                <m:sub>
                  <m:r>
                    <w:rPr>
                      <w:rFonts w:ascii="Cambria Math" w:hAnsi="Cambria Math"/>
                    </w:rPr>
                    <m:t>i</m:t>
                  </m:r>
                </m:sub>
                <m:sup>
                  <m:r>
                    <w:rPr>
                      <w:rFonts w:ascii="Cambria Math" w:hAnsi="Cambria Math"/>
                    </w:rPr>
                    <m:t>M</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ij</m:t>
                          </m:r>
                        </m:sub>
                      </m:sSub>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ij</m:t>
                                  </m:r>
                                </m:sub>
                              </m:sSub>
                            </m:e>
                          </m:d>
                          <m:r>
                            <w:rPr>
                              <w:rFonts w:ascii="Cambria Math" w:hAnsi="Cambria Math"/>
                            </w:rPr>
                            <m:t>+</m:t>
                          </m:r>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y</m:t>
                                  </m:r>
                                </m:e>
                                <m:sub>
                                  <m:r>
                                    <w:rPr>
                                      <w:rFonts w:ascii="Cambria Math" w:hAnsi="Cambria Math"/>
                                    </w:rPr>
                                    <m:t>ij</m:t>
                                  </m:r>
                                </m:sub>
                              </m:sSub>
                            </m:e>
                          </m:d>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b>
                                    <m:sSubPr>
                                      <m:ctrlPr>
                                        <w:rPr>
                                          <w:rFonts w:ascii="Cambria Math" w:hAnsi="Cambria Math"/>
                                          <w:i/>
                                          <w:iCs/>
                                        </w:rPr>
                                      </m:ctrlPr>
                                    </m:sSubPr>
                                    <m:e>
                                      <m:r>
                                        <w:rPr>
                                          <w:rFonts w:ascii="Cambria Math" w:hAnsi="Cambria Math"/>
                                        </w:rPr>
                                        <m:t>P</m:t>
                                      </m:r>
                                    </m:e>
                                    <m:sub>
                                      <m:r>
                                        <w:rPr>
                                          <w:rFonts w:ascii="Cambria Math" w:hAnsi="Cambria Math"/>
                                        </w:rPr>
                                        <m:t>ij</m:t>
                                      </m:r>
                                    </m:sub>
                                  </m:sSub>
                                </m:e>
                              </m:d>
                            </m:e>
                          </m:func>
                        </m:e>
                      </m:func>
                    </m:e>
                  </m:d>
                </m:e>
              </m:nary>
            </m:e>
          </m:nary>
        </m:oMath>
      </m:oMathPara>
    </w:p>
    <w:p w:rsidR="00386752" w:rsidRPr="00386752" w:rsidRDefault="00386752" w:rsidP="00386752">
      <w:pPr>
        <w:pStyle w:val="code3"/>
      </w:pPr>
      <w:r w:rsidRPr="00386752">
        <w:rPr>
          <w:color w:val="0000FF"/>
        </w:rPr>
        <w:t>def</w:t>
      </w:r>
      <w:r w:rsidRPr="00386752">
        <w:t xml:space="preserve"> lgb_logloss(preds, data):</w:t>
      </w:r>
    </w:p>
    <w:p w:rsidR="00386752" w:rsidRPr="00386752" w:rsidRDefault="00386752" w:rsidP="00386752">
      <w:pPr>
        <w:pStyle w:val="code3"/>
      </w:pPr>
      <w:r w:rsidRPr="00386752">
        <w:t>    labels_ = data.get_label()</w:t>
      </w:r>
    </w:p>
    <w:p w:rsidR="00386752" w:rsidRPr="00386752" w:rsidRDefault="00386752" w:rsidP="00386752">
      <w:pPr>
        <w:pStyle w:val="code3"/>
      </w:pPr>
      <w:r w:rsidRPr="00386752">
        <w:t>    classes_ = np.unique(labels_)</w:t>
      </w:r>
    </w:p>
    <w:p w:rsidR="00386752" w:rsidRPr="00386752" w:rsidRDefault="00386752" w:rsidP="00386752">
      <w:pPr>
        <w:pStyle w:val="code3"/>
      </w:pPr>
      <w:r w:rsidRPr="00386752">
        <w:t>    preds_prob = []</w:t>
      </w:r>
    </w:p>
    <w:p w:rsidR="00386752" w:rsidRPr="00386752" w:rsidRDefault="00386752" w:rsidP="00386752">
      <w:pPr>
        <w:pStyle w:val="code3"/>
      </w:pPr>
      <w:r w:rsidRPr="00386752">
        <w:t xml:space="preserve">    </w:t>
      </w:r>
      <w:r w:rsidRPr="00386752">
        <w:rPr>
          <w:color w:val="0000FF"/>
        </w:rPr>
        <w:t>for</w:t>
      </w:r>
      <w:r w:rsidRPr="00386752">
        <w:t xml:space="preserve"> i </w:t>
      </w:r>
      <w:r w:rsidRPr="00386752">
        <w:rPr>
          <w:color w:val="0000FF"/>
        </w:rPr>
        <w:t>in</w:t>
      </w:r>
      <w:r w:rsidRPr="00386752">
        <w:t xml:space="preserve"> range(len(classes_)):</w:t>
      </w:r>
    </w:p>
    <w:p w:rsidR="00386752" w:rsidRPr="00386752" w:rsidRDefault="00386752" w:rsidP="00386752">
      <w:pPr>
        <w:pStyle w:val="code3"/>
      </w:pPr>
      <w:r w:rsidRPr="00386752">
        <w:t xml:space="preserve">        preds_prob.append(preds[i * len(labels_) : (i + </w:t>
      </w:r>
      <w:r w:rsidRPr="00386752">
        <w:rPr>
          <w:color w:val="098658"/>
        </w:rPr>
        <w:t>1</w:t>
      </w:r>
      <w:r w:rsidRPr="00386752">
        <w:t>) * len(labels_)])</w:t>
      </w:r>
    </w:p>
    <w:p w:rsidR="00386752" w:rsidRPr="00386752" w:rsidRDefault="00386752" w:rsidP="00386752">
      <w:pPr>
        <w:pStyle w:val="code3"/>
      </w:pPr>
      <w:r w:rsidRPr="00386752">
        <w:t xml:space="preserve">    </w:t>
      </w:r>
    </w:p>
    <w:p w:rsidR="00386752" w:rsidRPr="00386752" w:rsidRDefault="00386752" w:rsidP="00386752">
      <w:pPr>
        <w:pStyle w:val="code3"/>
      </w:pPr>
      <w:r w:rsidRPr="00386752">
        <w:t>    preds_prob_ = np.vstack(preds_prob)</w:t>
      </w:r>
    </w:p>
    <w:p w:rsidR="00386752" w:rsidRPr="00386752" w:rsidRDefault="00386752" w:rsidP="00386752">
      <w:pPr>
        <w:pStyle w:val="code3"/>
      </w:pPr>
    </w:p>
    <w:p w:rsidR="00386752" w:rsidRPr="00386752" w:rsidRDefault="00386752" w:rsidP="00386752">
      <w:pPr>
        <w:pStyle w:val="code3"/>
      </w:pPr>
      <w:r w:rsidRPr="00386752">
        <w:t>    loss = []</w:t>
      </w:r>
    </w:p>
    <w:p w:rsidR="00386752" w:rsidRPr="00386752" w:rsidRDefault="00386752" w:rsidP="00386752">
      <w:pPr>
        <w:pStyle w:val="code3"/>
      </w:pPr>
      <w:r w:rsidRPr="00386752">
        <w:t xml:space="preserve">    </w:t>
      </w:r>
      <w:r w:rsidRPr="00386752">
        <w:rPr>
          <w:color w:val="0000FF"/>
        </w:rPr>
        <w:t>for</w:t>
      </w:r>
      <w:r w:rsidRPr="00386752">
        <w:t xml:space="preserve"> i </w:t>
      </w:r>
      <w:r w:rsidRPr="00386752">
        <w:rPr>
          <w:color w:val="0000FF"/>
        </w:rPr>
        <w:t>in</w:t>
      </w:r>
      <w:r w:rsidRPr="00386752">
        <w:t xml:space="preserve"> range(preds_prob_.shape[</w:t>
      </w:r>
      <w:r w:rsidRPr="00386752">
        <w:rPr>
          <w:color w:val="098658"/>
        </w:rPr>
        <w:t>1</w:t>
      </w:r>
      <w:r w:rsidRPr="00386752">
        <w:t>]):</w:t>
      </w:r>
    </w:p>
    <w:p w:rsidR="00386752" w:rsidRPr="00386752" w:rsidRDefault="00386752" w:rsidP="00386752">
      <w:pPr>
        <w:pStyle w:val="code3"/>
      </w:pPr>
      <w:r w:rsidRPr="00386752">
        <w:t xml:space="preserve">        sum_ = </w:t>
      </w:r>
      <w:r w:rsidRPr="00386752">
        <w:rPr>
          <w:color w:val="098658"/>
        </w:rPr>
        <w:t>0</w:t>
      </w:r>
    </w:p>
    <w:p w:rsidR="00386752" w:rsidRPr="00386752" w:rsidRDefault="00386752" w:rsidP="00386752">
      <w:pPr>
        <w:pStyle w:val="code3"/>
      </w:pPr>
      <w:r w:rsidRPr="00386752">
        <w:t xml:space="preserve">        </w:t>
      </w:r>
      <w:r w:rsidRPr="00386752">
        <w:rPr>
          <w:color w:val="0000FF"/>
        </w:rPr>
        <w:t>for</w:t>
      </w:r>
      <w:r w:rsidRPr="00386752">
        <w:t xml:space="preserve"> j </w:t>
      </w:r>
      <w:r w:rsidRPr="00386752">
        <w:rPr>
          <w:color w:val="0000FF"/>
        </w:rPr>
        <w:t>in</w:t>
      </w:r>
      <w:r w:rsidRPr="00386752">
        <w:t xml:space="preserve"> range(preds_prob_.shape[</w:t>
      </w:r>
      <w:r w:rsidRPr="00386752">
        <w:rPr>
          <w:color w:val="098658"/>
        </w:rPr>
        <w:t>0</w:t>
      </w:r>
      <w:r w:rsidRPr="00386752">
        <w:t>]):</w:t>
      </w:r>
    </w:p>
    <w:p w:rsidR="00386752" w:rsidRPr="00386752" w:rsidRDefault="00386752" w:rsidP="00386752">
      <w:pPr>
        <w:pStyle w:val="code3"/>
      </w:pPr>
      <w:r w:rsidRPr="00386752">
        <w:t>            pred = preds_prob_[j, i]</w:t>
      </w:r>
    </w:p>
    <w:p w:rsidR="00386752" w:rsidRPr="00386752" w:rsidRDefault="00386752" w:rsidP="00386752">
      <w:pPr>
        <w:pStyle w:val="code3"/>
      </w:pPr>
      <w:r w:rsidRPr="00386752">
        <w:t xml:space="preserve">            </w:t>
      </w:r>
      <w:r w:rsidRPr="00386752">
        <w:rPr>
          <w:color w:val="0000FF"/>
        </w:rPr>
        <w:t>if</w:t>
      </w:r>
      <w:r w:rsidRPr="00386752">
        <w:t xml:space="preserve"> j == labels_[i]:</w:t>
      </w:r>
    </w:p>
    <w:p w:rsidR="00386752" w:rsidRPr="00386752" w:rsidRDefault="00386752" w:rsidP="00386752">
      <w:pPr>
        <w:pStyle w:val="code3"/>
      </w:pPr>
      <w:r w:rsidRPr="00386752">
        <w:t>                sum_ += np.log(pred)</w:t>
      </w:r>
    </w:p>
    <w:p w:rsidR="00386752" w:rsidRPr="00386752" w:rsidRDefault="00386752" w:rsidP="00386752">
      <w:pPr>
        <w:pStyle w:val="code3"/>
      </w:pPr>
      <w:r w:rsidRPr="00386752">
        <w:t xml:space="preserve">            </w:t>
      </w:r>
      <w:r w:rsidRPr="00386752">
        <w:rPr>
          <w:color w:val="0000FF"/>
        </w:rPr>
        <w:t>else</w:t>
      </w:r>
      <w:r w:rsidRPr="00386752">
        <w:t>:</w:t>
      </w:r>
    </w:p>
    <w:p w:rsidR="00386752" w:rsidRPr="00386752" w:rsidRDefault="00386752" w:rsidP="00386752">
      <w:pPr>
        <w:pStyle w:val="code3"/>
      </w:pPr>
      <w:r w:rsidRPr="00386752">
        <w:lastRenderedPageBreak/>
        <w:t>                sum_ += np.log(</w:t>
      </w:r>
      <w:r w:rsidRPr="00386752">
        <w:rPr>
          <w:color w:val="098658"/>
        </w:rPr>
        <w:t>1</w:t>
      </w:r>
      <w:r w:rsidRPr="00386752">
        <w:t xml:space="preserve"> - pred)</w:t>
      </w:r>
    </w:p>
    <w:p w:rsidR="00386752" w:rsidRPr="00386752" w:rsidRDefault="00386752" w:rsidP="00386752">
      <w:pPr>
        <w:pStyle w:val="code3"/>
      </w:pPr>
      <w:r w:rsidRPr="00386752">
        <w:t>        loss.append(sum_)</w:t>
      </w:r>
    </w:p>
    <w:p w:rsidR="00386752" w:rsidRPr="00386752" w:rsidRDefault="00386752" w:rsidP="00386752">
      <w:pPr>
        <w:pStyle w:val="code3"/>
      </w:pPr>
      <w:r w:rsidRPr="00386752">
        <w:t xml:space="preserve">    </w:t>
      </w:r>
      <w:r w:rsidRPr="00386752">
        <w:rPr>
          <w:color w:val="0000FF"/>
        </w:rPr>
        <w:t>return</w:t>
      </w:r>
      <w:r w:rsidRPr="00386752">
        <w:t xml:space="preserve"> </w:t>
      </w:r>
      <w:r w:rsidRPr="00386752">
        <w:rPr>
          <w:color w:val="A31515"/>
        </w:rPr>
        <w:t>'loss is: '</w:t>
      </w:r>
      <w:r w:rsidRPr="00386752">
        <w:t>, -</w:t>
      </w:r>
      <w:r w:rsidRPr="00386752">
        <w:rPr>
          <w:color w:val="098658"/>
        </w:rPr>
        <w:t>1</w:t>
      </w:r>
      <w:r w:rsidRPr="00386752">
        <w:t xml:space="preserve"> * (np.sum(loss) / preds_prob_.shape[</w:t>
      </w:r>
      <w:r w:rsidRPr="00386752">
        <w:rPr>
          <w:color w:val="098658"/>
        </w:rPr>
        <w:t>1</w:t>
      </w:r>
      <w:r w:rsidRPr="00386752">
        <w:t xml:space="preserve">]), </w:t>
      </w:r>
      <w:r w:rsidRPr="00386752">
        <w:rPr>
          <w:color w:val="0000FF"/>
        </w:rPr>
        <w:t>False</w:t>
      </w:r>
    </w:p>
    <w:p w:rsidR="000273F0" w:rsidRDefault="00EC5951" w:rsidP="004B56BF">
      <w:pPr>
        <w:ind w:firstLine="480"/>
      </w:pPr>
      <w:r>
        <w:rPr>
          <w:rFonts w:hint="eastAsia"/>
        </w:rPr>
        <w:t>线下验证。因为数据与时间的相关性并不是非常大，所以此处我们用传统的</w:t>
      </w:r>
      <w:r>
        <w:rPr>
          <w:rFonts w:hint="eastAsia"/>
        </w:rPr>
        <w:t>5</w:t>
      </w:r>
      <w:r>
        <w:rPr>
          <w:rFonts w:hint="eastAsia"/>
        </w:rPr>
        <w:t>折交叉验证来构建线下验证集。</w:t>
      </w:r>
    </w:p>
    <w:p w:rsidR="00AA14B6" w:rsidRPr="00AA14B6" w:rsidRDefault="00AA14B6" w:rsidP="00AA14B6">
      <w:pPr>
        <w:pStyle w:val="code3"/>
      </w:pPr>
      <w:r w:rsidRPr="00AA14B6">
        <w:t xml:space="preserve">train_features = [col </w:t>
      </w:r>
      <w:r w:rsidRPr="00AA14B6">
        <w:rPr>
          <w:color w:val="0000FF"/>
        </w:rPr>
        <w:t>for</w:t>
      </w:r>
      <w:r w:rsidRPr="00AA14B6">
        <w:t xml:space="preserve"> col </w:t>
      </w:r>
      <w:r w:rsidRPr="00AA14B6">
        <w:rPr>
          <w:color w:val="0000FF"/>
        </w:rPr>
        <w:t>in</w:t>
      </w:r>
      <w:r w:rsidRPr="00AA14B6">
        <w:t xml:space="preserve"> train_data.columns </w:t>
      </w:r>
      <w:r w:rsidRPr="00AA14B6">
        <w:rPr>
          <w:color w:val="0000FF"/>
        </w:rPr>
        <w:t>if</w:t>
      </w:r>
      <w:r w:rsidRPr="00AA14B6">
        <w:t xml:space="preserve"> col </w:t>
      </w:r>
      <w:r w:rsidRPr="00AA14B6">
        <w:rPr>
          <w:color w:val="0000FF"/>
        </w:rPr>
        <w:t>not</w:t>
      </w:r>
      <w:r w:rsidRPr="00AA14B6">
        <w:t xml:space="preserve"> </w:t>
      </w:r>
      <w:r w:rsidRPr="00AA14B6">
        <w:rPr>
          <w:color w:val="0000FF"/>
        </w:rPr>
        <w:t>in</w:t>
      </w:r>
      <w:r w:rsidRPr="00AA14B6">
        <w:t xml:space="preserve"> [</w:t>
      </w:r>
      <w:r w:rsidRPr="00AA14B6">
        <w:rPr>
          <w:color w:val="A31515"/>
        </w:rPr>
        <w:t>'label'</w:t>
      </w:r>
      <w:r w:rsidRPr="00AA14B6">
        <w:t xml:space="preserve">, </w:t>
      </w:r>
      <w:r w:rsidRPr="00AA14B6">
        <w:rPr>
          <w:color w:val="A31515"/>
        </w:rPr>
        <w:t>'file_id'</w:t>
      </w:r>
      <w:r w:rsidRPr="00AA14B6">
        <w:t>]]</w:t>
      </w:r>
    </w:p>
    <w:p w:rsidR="00AA14B6" w:rsidRPr="00AA14B6" w:rsidRDefault="00AA14B6" w:rsidP="00AA14B6">
      <w:pPr>
        <w:pStyle w:val="code3"/>
      </w:pPr>
      <w:r w:rsidRPr="00AA14B6">
        <w:t xml:space="preserve">train_label = </w:t>
      </w:r>
      <w:r w:rsidRPr="00AA14B6">
        <w:rPr>
          <w:color w:val="A31515"/>
        </w:rPr>
        <w:t>'label'</w:t>
      </w:r>
    </w:p>
    <w:p w:rsidR="00EC5951" w:rsidRDefault="006C7BA9" w:rsidP="004B56BF">
      <w:pPr>
        <w:ind w:firstLine="480"/>
      </w:pPr>
      <w:r>
        <w:rPr>
          <w:rFonts w:hint="eastAsia"/>
        </w:rPr>
        <w:t>使用</w:t>
      </w:r>
      <w:r>
        <w:rPr>
          <w:rFonts w:hint="eastAsia"/>
        </w:rPr>
        <w:t>5</w:t>
      </w:r>
      <w:r>
        <w:rPr>
          <w:rFonts w:hint="eastAsia"/>
        </w:rPr>
        <w:t>折交叉验证，采用</w:t>
      </w:r>
      <w:r>
        <w:rPr>
          <w:rFonts w:hint="eastAsia"/>
        </w:rPr>
        <w:t>LightGBM</w:t>
      </w:r>
      <w:r>
        <w:rPr>
          <w:rFonts w:hint="eastAsia"/>
        </w:rPr>
        <w:t>模型，代码和运行结果如下：</w:t>
      </w:r>
    </w:p>
    <w:p w:rsidR="009F5702" w:rsidRPr="009F5702" w:rsidRDefault="009F5702" w:rsidP="009F5702">
      <w:pPr>
        <w:pStyle w:val="code3"/>
      </w:pPr>
      <w:r w:rsidRPr="009F5702">
        <w:t>%%time</w:t>
      </w:r>
    </w:p>
    <w:p w:rsidR="009F5702" w:rsidRPr="009F5702" w:rsidRDefault="009F5702" w:rsidP="009F5702">
      <w:pPr>
        <w:pStyle w:val="code3"/>
      </w:pPr>
      <w:r w:rsidRPr="009F5702">
        <w:rPr>
          <w:color w:val="0000FF"/>
        </w:rPr>
        <w:t>from</w:t>
      </w:r>
      <w:r w:rsidRPr="009F5702">
        <w:t xml:space="preserve"> sklearn.model_selection </w:t>
      </w:r>
      <w:r w:rsidRPr="009F5702">
        <w:rPr>
          <w:color w:val="0000FF"/>
        </w:rPr>
        <w:t>import</w:t>
      </w:r>
      <w:r w:rsidRPr="009F5702">
        <w:t xml:space="preserve"> StratifiedKFold, KFold</w:t>
      </w:r>
    </w:p>
    <w:p w:rsidR="009F5702" w:rsidRPr="009F5702" w:rsidRDefault="009F5702" w:rsidP="009F5702">
      <w:pPr>
        <w:pStyle w:val="code3"/>
      </w:pPr>
      <w:r w:rsidRPr="009F5702">
        <w:t>params = {</w:t>
      </w:r>
    </w:p>
    <w:p w:rsidR="009F5702" w:rsidRPr="009F5702" w:rsidRDefault="009F5702" w:rsidP="009F5702">
      <w:pPr>
        <w:pStyle w:val="code3"/>
      </w:pPr>
      <w:r w:rsidRPr="009F5702">
        <w:t xml:space="preserve">    </w:t>
      </w:r>
      <w:r w:rsidRPr="009F5702">
        <w:rPr>
          <w:color w:val="A31515"/>
        </w:rPr>
        <w:t>'task'</w:t>
      </w:r>
      <w:r w:rsidRPr="009F5702">
        <w:t xml:space="preserve">: </w:t>
      </w:r>
      <w:r w:rsidRPr="009F5702">
        <w:rPr>
          <w:color w:val="A31515"/>
        </w:rPr>
        <w:t>'train'</w:t>
      </w:r>
      <w:r w:rsidRPr="009F5702">
        <w:t>,</w:t>
      </w:r>
    </w:p>
    <w:p w:rsidR="009F5702" w:rsidRPr="009F5702" w:rsidRDefault="009F5702" w:rsidP="009F5702">
      <w:pPr>
        <w:pStyle w:val="code3"/>
      </w:pPr>
      <w:r w:rsidRPr="009F5702">
        <w:t xml:space="preserve">    </w:t>
      </w:r>
      <w:r w:rsidRPr="009F5702">
        <w:rPr>
          <w:color w:val="A31515"/>
        </w:rPr>
        <w:t>'num_leaves'</w:t>
      </w:r>
      <w:r w:rsidRPr="009F5702">
        <w:t xml:space="preserve">: </w:t>
      </w:r>
      <w:r w:rsidRPr="009F5702">
        <w:rPr>
          <w:color w:val="098658"/>
        </w:rPr>
        <w:t>255</w:t>
      </w:r>
      <w:r w:rsidRPr="009F5702">
        <w:t>,</w:t>
      </w:r>
    </w:p>
    <w:p w:rsidR="009F5702" w:rsidRPr="009F5702" w:rsidRDefault="009F5702" w:rsidP="009F5702">
      <w:pPr>
        <w:pStyle w:val="code3"/>
      </w:pPr>
      <w:r w:rsidRPr="009F5702">
        <w:t xml:space="preserve">    </w:t>
      </w:r>
      <w:r w:rsidRPr="009F5702">
        <w:rPr>
          <w:color w:val="A31515"/>
        </w:rPr>
        <w:t>'objective'</w:t>
      </w:r>
      <w:r w:rsidRPr="009F5702">
        <w:t xml:space="preserve">: </w:t>
      </w:r>
      <w:r w:rsidRPr="009F5702">
        <w:rPr>
          <w:color w:val="A31515"/>
        </w:rPr>
        <w:t>'multiclass'</w:t>
      </w:r>
      <w:r w:rsidRPr="009F5702">
        <w:t>,</w:t>
      </w:r>
    </w:p>
    <w:p w:rsidR="009F5702" w:rsidRPr="009F5702" w:rsidRDefault="009F5702" w:rsidP="009F5702">
      <w:pPr>
        <w:pStyle w:val="code3"/>
      </w:pPr>
      <w:r w:rsidRPr="009F5702">
        <w:t xml:space="preserve">    </w:t>
      </w:r>
      <w:r w:rsidRPr="009F5702">
        <w:rPr>
          <w:color w:val="A31515"/>
        </w:rPr>
        <w:t>'num_class'</w:t>
      </w:r>
      <w:r w:rsidRPr="009F5702">
        <w:t xml:space="preserve">: </w:t>
      </w:r>
      <w:r w:rsidRPr="009F5702">
        <w:rPr>
          <w:color w:val="098658"/>
        </w:rPr>
        <w:t>8</w:t>
      </w:r>
      <w:r w:rsidRPr="009F5702">
        <w:t>,</w:t>
      </w:r>
    </w:p>
    <w:p w:rsidR="009F5702" w:rsidRPr="009F5702" w:rsidRDefault="009F5702" w:rsidP="009F5702">
      <w:pPr>
        <w:pStyle w:val="code3"/>
      </w:pPr>
      <w:r w:rsidRPr="009F5702">
        <w:t xml:space="preserve">    </w:t>
      </w:r>
      <w:r w:rsidRPr="009F5702">
        <w:rPr>
          <w:color w:val="A31515"/>
        </w:rPr>
        <w:t>'min_data_in_leaf'</w:t>
      </w:r>
      <w:r w:rsidRPr="009F5702">
        <w:t xml:space="preserve">: </w:t>
      </w:r>
      <w:r w:rsidRPr="009F5702">
        <w:rPr>
          <w:color w:val="098658"/>
        </w:rPr>
        <w:t>50</w:t>
      </w:r>
      <w:r w:rsidRPr="009F5702">
        <w:t>,</w:t>
      </w:r>
    </w:p>
    <w:p w:rsidR="009F5702" w:rsidRPr="009F5702" w:rsidRDefault="009F5702" w:rsidP="009F5702">
      <w:pPr>
        <w:pStyle w:val="code3"/>
      </w:pPr>
      <w:r w:rsidRPr="009F5702">
        <w:t xml:space="preserve">    </w:t>
      </w:r>
      <w:r w:rsidRPr="009F5702">
        <w:rPr>
          <w:color w:val="A31515"/>
        </w:rPr>
        <w:t>'learning_rate'</w:t>
      </w:r>
      <w:r w:rsidRPr="009F5702">
        <w:t xml:space="preserve">: </w:t>
      </w:r>
      <w:r w:rsidRPr="009F5702">
        <w:rPr>
          <w:color w:val="098658"/>
        </w:rPr>
        <w:t>0.05</w:t>
      </w:r>
      <w:r w:rsidRPr="009F5702">
        <w:t>,</w:t>
      </w:r>
    </w:p>
    <w:p w:rsidR="009F5702" w:rsidRPr="009F5702" w:rsidRDefault="009F5702" w:rsidP="009F5702">
      <w:pPr>
        <w:pStyle w:val="code3"/>
      </w:pPr>
      <w:r w:rsidRPr="009F5702">
        <w:t xml:space="preserve">    </w:t>
      </w:r>
      <w:r w:rsidRPr="009F5702">
        <w:rPr>
          <w:color w:val="A31515"/>
        </w:rPr>
        <w:t>'feature_fraction'</w:t>
      </w:r>
      <w:r w:rsidRPr="009F5702">
        <w:t xml:space="preserve">: </w:t>
      </w:r>
      <w:r w:rsidRPr="009F5702">
        <w:rPr>
          <w:color w:val="098658"/>
        </w:rPr>
        <w:t>0.85</w:t>
      </w:r>
      <w:r w:rsidRPr="009F5702">
        <w:t>,</w:t>
      </w:r>
    </w:p>
    <w:p w:rsidR="009F5702" w:rsidRPr="009F5702" w:rsidRDefault="009F5702" w:rsidP="009F5702">
      <w:pPr>
        <w:pStyle w:val="code3"/>
      </w:pPr>
      <w:r w:rsidRPr="009F5702">
        <w:t xml:space="preserve">    </w:t>
      </w:r>
      <w:r w:rsidRPr="009F5702">
        <w:rPr>
          <w:color w:val="A31515"/>
        </w:rPr>
        <w:t>'bagging_fraction'</w:t>
      </w:r>
      <w:r w:rsidRPr="009F5702">
        <w:t xml:space="preserve">: </w:t>
      </w:r>
      <w:r w:rsidRPr="009F5702">
        <w:rPr>
          <w:color w:val="098658"/>
        </w:rPr>
        <w:t>0.85</w:t>
      </w:r>
      <w:r w:rsidRPr="009F5702">
        <w:t>,</w:t>
      </w:r>
    </w:p>
    <w:p w:rsidR="009F5702" w:rsidRPr="009F5702" w:rsidRDefault="009F5702" w:rsidP="009F5702">
      <w:pPr>
        <w:pStyle w:val="code3"/>
      </w:pPr>
      <w:r w:rsidRPr="009F5702">
        <w:t xml:space="preserve">    </w:t>
      </w:r>
      <w:r w:rsidRPr="009F5702">
        <w:rPr>
          <w:color w:val="A31515"/>
        </w:rPr>
        <w:t>'bagging_freq'</w:t>
      </w:r>
      <w:r w:rsidRPr="009F5702">
        <w:t xml:space="preserve">: </w:t>
      </w:r>
      <w:r w:rsidRPr="009F5702">
        <w:rPr>
          <w:color w:val="098658"/>
        </w:rPr>
        <w:t>5</w:t>
      </w:r>
      <w:r w:rsidRPr="009F5702">
        <w:t>,</w:t>
      </w:r>
    </w:p>
    <w:p w:rsidR="009F5702" w:rsidRPr="009F5702" w:rsidRDefault="009F5702" w:rsidP="009F5702">
      <w:pPr>
        <w:pStyle w:val="code3"/>
      </w:pPr>
      <w:r w:rsidRPr="009F5702">
        <w:t xml:space="preserve">    </w:t>
      </w:r>
      <w:r w:rsidRPr="009F5702">
        <w:rPr>
          <w:color w:val="A31515"/>
        </w:rPr>
        <w:t>'max_bin'</w:t>
      </w:r>
      <w:r w:rsidRPr="009F5702">
        <w:t xml:space="preserve">: </w:t>
      </w:r>
      <w:r w:rsidRPr="009F5702">
        <w:rPr>
          <w:color w:val="098658"/>
        </w:rPr>
        <w:t>128</w:t>
      </w:r>
      <w:r w:rsidRPr="009F5702">
        <w:t>,</w:t>
      </w:r>
    </w:p>
    <w:p w:rsidR="009F5702" w:rsidRPr="009F5702" w:rsidRDefault="009F5702" w:rsidP="009F5702">
      <w:pPr>
        <w:pStyle w:val="code3"/>
      </w:pPr>
      <w:r w:rsidRPr="009F5702">
        <w:t xml:space="preserve">    </w:t>
      </w:r>
      <w:r w:rsidRPr="009F5702">
        <w:rPr>
          <w:color w:val="A31515"/>
        </w:rPr>
        <w:t>'random_state'</w:t>
      </w:r>
      <w:r w:rsidRPr="009F5702">
        <w:t xml:space="preserve">: </w:t>
      </w:r>
      <w:r w:rsidRPr="009F5702">
        <w:rPr>
          <w:color w:val="098658"/>
        </w:rPr>
        <w:t>100</w:t>
      </w:r>
    </w:p>
    <w:p w:rsidR="009F5702" w:rsidRPr="009F5702" w:rsidRDefault="009F5702" w:rsidP="009F5702">
      <w:pPr>
        <w:pStyle w:val="code3"/>
      </w:pPr>
      <w:r w:rsidRPr="009F5702">
        <w:t>}</w:t>
      </w:r>
    </w:p>
    <w:p w:rsidR="009F5702" w:rsidRPr="009F5702" w:rsidRDefault="009F5702" w:rsidP="009F5702">
      <w:pPr>
        <w:pStyle w:val="code3"/>
      </w:pPr>
    </w:p>
    <w:p w:rsidR="009F5702" w:rsidRPr="009F5702" w:rsidRDefault="009F5702" w:rsidP="009F5702">
      <w:pPr>
        <w:pStyle w:val="code3"/>
      </w:pPr>
      <w:r w:rsidRPr="009F5702">
        <w:t>folds = KFold(n_splits=</w:t>
      </w:r>
      <w:r w:rsidRPr="009F5702">
        <w:rPr>
          <w:color w:val="098658"/>
        </w:rPr>
        <w:t>5</w:t>
      </w:r>
      <w:r w:rsidRPr="009F5702">
        <w:t>, shuffle=</w:t>
      </w:r>
      <w:r w:rsidRPr="009F5702">
        <w:rPr>
          <w:color w:val="0000FF"/>
        </w:rPr>
        <w:t>True</w:t>
      </w:r>
      <w:r w:rsidRPr="009F5702">
        <w:t>, random_state=</w:t>
      </w:r>
      <w:r w:rsidRPr="009F5702">
        <w:rPr>
          <w:color w:val="098658"/>
        </w:rPr>
        <w:t>15</w:t>
      </w:r>
      <w:r w:rsidRPr="009F5702">
        <w:t>)</w:t>
      </w:r>
    </w:p>
    <w:p w:rsidR="009F5702" w:rsidRPr="009F5702" w:rsidRDefault="009F5702" w:rsidP="009F5702">
      <w:pPr>
        <w:pStyle w:val="code3"/>
      </w:pPr>
      <w:r w:rsidRPr="009F5702">
        <w:t>oof = np.zeros(len(train))</w:t>
      </w:r>
    </w:p>
    <w:p w:rsidR="009F5702" w:rsidRPr="009F5702" w:rsidRDefault="009F5702" w:rsidP="009F5702">
      <w:pPr>
        <w:pStyle w:val="code3"/>
      </w:pPr>
    </w:p>
    <w:p w:rsidR="009F5702" w:rsidRPr="009F5702" w:rsidRDefault="009F5702" w:rsidP="009F5702">
      <w:pPr>
        <w:pStyle w:val="code3"/>
      </w:pPr>
      <w:r w:rsidRPr="009F5702">
        <w:t xml:space="preserve">predict_res = </w:t>
      </w:r>
      <w:r w:rsidRPr="009F5702">
        <w:rPr>
          <w:color w:val="098658"/>
        </w:rPr>
        <w:t>0</w:t>
      </w:r>
    </w:p>
    <w:p w:rsidR="009F5702" w:rsidRPr="009F5702" w:rsidRDefault="009F5702" w:rsidP="009F5702">
      <w:pPr>
        <w:pStyle w:val="code3"/>
      </w:pPr>
      <w:r w:rsidRPr="009F5702">
        <w:t>models = []</w:t>
      </w:r>
    </w:p>
    <w:p w:rsidR="009F5702" w:rsidRPr="009F5702" w:rsidRDefault="009F5702" w:rsidP="009F5702">
      <w:pPr>
        <w:pStyle w:val="code3"/>
      </w:pPr>
      <w:r w:rsidRPr="009F5702">
        <w:rPr>
          <w:color w:val="0000FF"/>
        </w:rPr>
        <w:t>for</w:t>
      </w:r>
      <w:r w:rsidRPr="009F5702">
        <w:t xml:space="preserve"> fold_, (trn_idx, val_idx) </w:t>
      </w:r>
      <w:r w:rsidRPr="009F5702">
        <w:rPr>
          <w:color w:val="0000FF"/>
        </w:rPr>
        <w:t>in</w:t>
      </w:r>
      <w:r w:rsidRPr="009F5702">
        <w:t xml:space="preserve"> enumerate(folds.split(train_data)):</w:t>
      </w:r>
    </w:p>
    <w:p w:rsidR="009F5702" w:rsidRPr="009F5702" w:rsidRDefault="009F5702" w:rsidP="009F5702">
      <w:pPr>
        <w:pStyle w:val="code3"/>
      </w:pPr>
      <w:r w:rsidRPr="009F5702">
        <w:t>    print(</w:t>
      </w:r>
      <w:r w:rsidRPr="009F5702">
        <w:rPr>
          <w:color w:val="0000FF"/>
        </w:rPr>
        <w:t>f</w:t>
      </w:r>
      <w:r w:rsidRPr="009F5702">
        <w:rPr>
          <w:color w:val="A31515"/>
        </w:rPr>
        <w:t>"fold n°</w:t>
      </w:r>
      <w:r w:rsidRPr="009F5702">
        <w:t>{fold_}</w:t>
      </w:r>
      <w:r w:rsidRPr="009F5702">
        <w:rPr>
          <w:color w:val="A31515"/>
        </w:rPr>
        <w:t>"</w:t>
      </w:r>
      <w:r w:rsidRPr="009F5702">
        <w:t>)</w:t>
      </w:r>
    </w:p>
    <w:p w:rsidR="009F5702" w:rsidRPr="009F5702" w:rsidRDefault="009F5702" w:rsidP="009F5702">
      <w:pPr>
        <w:pStyle w:val="code3"/>
      </w:pPr>
      <w:r w:rsidRPr="009F5702">
        <w:t>    trn_data = lgb.Dataset(train_data.iloc[trn_idx][train_features], label=train_data.iloc[trn_idx][train_label].values)</w:t>
      </w:r>
    </w:p>
    <w:p w:rsidR="009F5702" w:rsidRPr="009F5702" w:rsidRDefault="009F5702" w:rsidP="009F5702">
      <w:pPr>
        <w:pStyle w:val="code3"/>
      </w:pPr>
      <w:r w:rsidRPr="009F5702">
        <w:t>    val_data = lgb.Dataset(train_data.iloc[val_idx][train_features], label=train_data.iloc[val_idx][train_label].values)</w:t>
      </w:r>
    </w:p>
    <w:p w:rsidR="009F5702" w:rsidRPr="009F5702" w:rsidRDefault="009F5702" w:rsidP="009F5702">
      <w:pPr>
        <w:pStyle w:val="code3"/>
      </w:pPr>
    </w:p>
    <w:p w:rsidR="009F5702" w:rsidRPr="009F5702" w:rsidRDefault="009F5702" w:rsidP="009F5702">
      <w:pPr>
        <w:pStyle w:val="code3"/>
      </w:pPr>
      <w:r w:rsidRPr="009F5702">
        <w:t xml:space="preserve">    clf = lgb.train(params, </w:t>
      </w:r>
    </w:p>
    <w:p w:rsidR="009F5702" w:rsidRPr="009F5702" w:rsidRDefault="009F5702" w:rsidP="009F5702">
      <w:pPr>
        <w:pStyle w:val="code3"/>
      </w:pPr>
      <w:r w:rsidRPr="009F5702">
        <w:t>                    trn_data,</w:t>
      </w:r>
    </w:p>
    <w:p w:rsidR="009F5702" w:rsidRPr="009F5702" w:rsidRDefault="009F5702" w:rsidP="009F5702">
      <w:pPr>
        <w:pStyle w:val="code3"/>
      </w:pPr>
      <w:r w:rsidRPr="009F5702">
        <w:t>                    num_boost_round=</w:t>
      </w:r>
      <w:r w:rsidRPr="009F5702">
        <w:rPr>
          <w:color w:val="098658"/>
        </w:rPr>
        <w:t>2000</w:t>
      </w:r>
      <w:r w:rsidRPr="009F5702">
        <w:t>,</w:t>
      </w:r>
    </w:p>
    <w:p w:rsidR="009F5702" w:rsidRPr="009F5702" w:rsidRDefault="009F5702" w:rsidP="009F5702">
      <w:pPr>
        <w:pStyle w:val="code3"/>
      </w:pPr>
      <w:r w:rsidRPr="009F5702">
        <w:t>                    valid_sets=[trn_data, val_data],</w:t>
      </w:r>
    </w:p>
    <w:p w:rsidR="009F5702" w:rsidRPr="009F5702" w:rsidRDefault="009F5702" w:rsidP="009F5702">
      <w:pPr>
        <w:pStyle w:val="code3"/>
      </w:pPr>
      <w:r w:rsidRPr="009F5702">
        <w:t>                    verbose_eval=</w:t>
      </w:r>
      <w:r w:rsidRPr="009F5702">
        <w:rPr>
          <w:color w:val="098658"/>
        </w:rPr>
        <w:t>50</w:t>
      </w:r>
      <w:r w:rsidRPr="009F5702">
        <w:t>,</w:t>
      </w:r>
    </w:p>
    <w:p w:rsidR="009F5702" w:rsidRPr="009F5702" w:rsidRDefault="009F5702" w:rsidP="009F5702">
      <w:pPr>
        <w:pStyle w:val="code3"/>
      </w:pPr>
      <w:r w:rsidRPr="009F5702">
        <w:lastRenderedPageBreak/>
        <w:t>                    early_stopping_rounds=</w:t>
      </w:r>
      <w:r w:rsidRPr="009F5702">
        <w:rPr>
          <w:color w:val="098658"/>
        </w:rPr>
        <w:t>100</w:t>
      </w:r>
      <w:r w:rsidRPr="009F5702">
        <w:t>,</w:t>
      </w:r>
    </w:p>
    <w:p w:rsidR="009F5702" w:rsidRPr="009F5702" w:rsidRDefault="009F5702" w:rsidP="009F5702">
      <w:pPr>
        <w:pStyle w:val="code3"/>
      </w:pPr>
      <w:r w:rsidRPr="009F5702">
        <w:t>                    feval=lgb_logloss)</w:t>
      </w:r>
    </w:p>
    <w:p w:rsidR="009F5702" w:rsidRPr="009F5702" w:rsidRDefault="009F5702" w:rsidP="009F5702">
      <w:pPr>
        <w:pStyle w:val="code3"/>
      </w:pPr>
      <w:r w:rsidRPr="009F5702">
        <w:t>    models.append(clf)</w:t>
      </w:r>
    </w:p>
    <w:p w:rsidR="006C7BA9" w:rsidRDefault="002434E5" w:rsidP="0045086D">
      <w:pPr>
        <w:pStyle w:val="ad"/>
      </w:pPr>
      <w:r>
        <w:drawing>
          <wp:inline distT="0" distB="0" distL="0" distR="0" wp14:anchorId="71C2C276" wp14:editId="78A83200">
            <wp:extent cx="5939790" cy="1581785"/>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1581785"/>
                    </a:xfrm>
                    <a:prstGeom prst="rect">
                      <a:avLst/>
                    </a:prstGeom>
                  </pic:spPr>
                </pic:pic>
              </a:graphicData>
            </a:graphic>
          </wp:inline>
        </w:drawing>
      </w:r>
    </w:p>
    <w:p w:rsidR="00B258A0" w:rsidRDefault="00B258A0" w:rsidP="00B258A0">
      <w:pPr>
        <w:ind w:firstLine="480"/>
      </w:pPr>
      <w:r>
        <w:t>…</w:t>
      </w:r>
    </w:p>
    <w:p w:rsidR="00B258A0" w:rsidRDefault="00B67ED4" w:rsidP="00B67ED4">
      <w:pPr>
        <w:pStyle w:val="ad"/>
      </w:pPr>
      <w:r>
        <w:drawing>
          <wp:inline distT="0" distB="0" distL="0" distR="0" wp14:anchorId="1749B37C" wp14:editId="7F965E94">
            <wp:extent cx="5939790" cy="774700"/>
            <wp:effectExtent l="0" t="0" r="381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774700"/>
                    </a:xfrm>
                    <a:prstGeom prst="rect">
                      <a:avLst/>
                    </a:prstGeom>
                  </pic:spPr>
                </pic:pic>
              </a:graphicData>
            </a:graphic>
          </wp:inline>
        </w:drawing>
      </w:r>
    </w:p>
    <w:p w:rsidR="00413AAC" w:rsidRDefault="00963428" w:rsidP="00963428">
      <w:pPr>
        <w:pStyle w:val="3"/>
      </w:pPr>
      <w:bookmarkStart w:id="100" w:name="_Toc107277777"/>
      <w:r>
        <w:rPr>
          <w:rFonts w:hint="eastAsia"/>
        </w:rPr>
        <w:t>特征重要性分析</w:t>
      </w:r>
      <w:bookmarkEnd w:id="100"/>
    </w:p>
    <w:p w:rsidR="00A8117F" w:rsidRDefault="00A8117F" w:rsidP="00A8117F">
      <w:pPr>
        <w:ind w:firstLine="480"/>
      </w:pPr>
      <w:r>
        <w:rPr>
          <w:rFonts w:hint="eastAsia"/>
        </w:rPr>
        <w:t>通过特征重要性分析，可以看到在当前指标显示的成绩下，影响因子最高的特征因素</w:t>
      </w:r>
      <w:r w:rsidR="00A358D6">
        <w:rPr>
          <w:rFonts w:hint="eastAsia"/>
        </w:rPr>
        <w:t>，从而更好地理解题目，同时在此基础上进行特征工程的延伸。相应的代码如下：</w:t>
      </w:r>
    </w:p>
    <w:p w:rsidR="00B64C4F" w:rsidRPr="00B64C4F" w:rsidRDefault="00B64C4F" w:rsidP="00B64C4F">
      <w:pPr>
        <w:pStyle w:val="code3"/>
      </w:pPr>
      <w:r w:rsidRPr="00B64C4F">
        <w:t>feature_importance = pd.DataFrame()</w:t>
      </w:r>
    </w:p>
    <w:p w:rsidR="00B64C4F" w:rsidRPr="00B64C4F" w:rsidRDefault="00B64C4F" w:rsidP="00B64C4F">
      <w:pPr>
        <w:pStyle w:val="code3"/>
      </w:pPr>
      <w:r w:rsidRPr="00B64C4F">
        <w:t>feature_importance[</w:t>
      </w:r>
      <w:r w:rsidRPr="00B64C4F">
        <w:rPr>
          <w:color w:val="A31515"/>
        </w:rPr>
        <w:t>'fea_name'</w:t>
      </w:r>
      <w:r w:rsidRPr="00B64C4F">
        <w:t>] = train_features</w:t>
      </w:r>
    </w:p>
    <w:p w:rsidR="00B64C4F" w:rsidRPr="00B64C4F" w:rsidRDefault="00B64C4F" w:rsidP="00B64C4F">
      <w:pPr>
        <w:pStyle w:val="code3"/>
      </w:pPr>
      <w:r w:rsidRPr="00B64C4F">
        <w:t>feature_importance[</w:t>
      </w:r>
      <w:r w:rsidRPr="00B64C4F">
        <w:rPr>
          <w:color w:val="A31515"/>
        </w:rPr>
        <w:t>'fea_imp'</w:t>
      </w:r>
      <w:r w:rsidRPr="00B64C4F">
        <w:t>] = clf.feature_importance()</w:t>
      </w:r>
    </w:p>
    <w:p w:rsidR="00B64C4F" w:rsidRPr="00B64C4F" w:rsidRDefault="00B64C4F" w:rsidP="00B64C4F">
      <w:pPr>
        <w:pStyle w:val="code3"/>
      </w:pPr>
      <w:r w:rsidRPr="00B64C4F">
        <w:t>feature_importance = feature_importance.sort_values(</w:t>
      </w:r>
      <w:r w:rsidRPr="00B64C4F">
        <w:rPr>
          <w:color w:val="A31515"/>
        </w:rPr>
        <w:t>'fea_imp'</w:t>
      </w:r>
      <w:r w:rsidRPr="00B64C4F">
        <w:t>, ascending=</w:t>
      </w:r>
      <w:r w:rsidRPr="00B64C4F">
        <w:rPr>
          <w:color w:val="0000FF"/>
        </w:rPr>
        <w:t>False</w:t>
      </w:r>
      <w:r w:rsidRPr="00B64C4F">
        <w:t>)</w:t>
      </w:r>
    </w:p>
    <w:p w:rsidR="00B64C4F" w:rsidRPr="00B64C4F" w:rsidRDefault="00B64C4F" w:rsidP="00B64C4F">
      <w:pPr>
        <w:pStyle w:val="code3"/>
      </w:pPr>
      <w:r w:rsidRPr="00B64C4F">
        <w:t>plt.figure(figsize=[</w:t>
      </w:r>
      <w:r w:rsidRPr="00B64C4F">
        <w:rPr>
          <w:color w:val="098658"/>
        </w:rPr>
        <w:t>20</w:t>
      </w:r>
      <w:r w:rsidRPr="00B64C4F">
        <w:t>,</w:t>
      </w:r>
      <w:r w:rsidRPr="00B64C4F">
        <w:rPr>
          <w:color w:val="098658"/>
        </w:rPr>
        <w:t>10</w:t>
      </w:r>
      <w:r w:rsidRPr="00B64C4F">
        <w:t>,])</w:t>
      </w:r>
    </w:p>
    <w:p w:rsidR="00B64C4F" w:rsidRPr="00B64C4F" w:rsidRDefault="00B64C4F" w:rsidP="00B64C4F">
      <w:pPr>
        <w:pStyle w:val="code3"/>
      </w:pPr>
      <w:r w:rsidRPr="00B64C4F">
        <w:t>sns.barplot(x=feature_importance[</w:t>
      </w:r>
      <w:r w:rsidRPr="00B64C4F">
        <w:rPr>
          <w:color w:val="A31515"/>
        </w:rPr>
        <w:t>'fea_name'</w:t>
      </w:r>
      <w:r w:rsidRPr="00B64C4F">
        <w:t>], y=feature_importance[</w:t>
      </w:r>
      <w:r w:rsidRPr="00B64C4F">
        <w:rPr>
          <w:color w:val="A31515"/>
        </w:rPr>
        <w:t>'fea_imp'</w:t>
      </w:r>
      <w:r w:rsidRPr="00B64C4F">
        <w:t>])</w:t>
      </w:r>
    </w:p>
    <w:p w:rsidR="00A358D6" w:rsidRDefault="00F87D9C" w:rsidP="00F87D9C">
      <w:pPr>
        <w:pStyle w:val="3"/>
      </w:pPr>
      <w:bookmarkStart w:id="101" w:name="_Toc107277778"/>
      <w:r>
        <w:rPr>
          <w:rFonts w:hint="eastAsia"/>
        </w:rPr>
        <w:t>模型测试</w:t>
      </w:r>
      <w:bookmarkEnd w:id="101"/>
    </w:p>
    <w:p w:rsidR="00115FE4" w:rsidRDefault="00115FE4" w:rsidP="00115FE4">
      <w:pPr>
        <w:ind w:firstLine="480"/>
      </w:pPr>
      <w:r>
        <w:rPr>
          <w:rFonts w:hint="eastAsia"/>
        </w:rPr>
        <w:t>至此，通过前期的数据探索分析和基础的特征工程，我们可以用上面训练的</w:t>
      </w:r>
      <w:r>
        <w:rPr>
          <w:rFonts w:hint="eastAsia"/>
        </w:rPr>
        <w:t>5</w:t>
      </w:r>
      <w:r>
        <w:rPr>
          <w:rFonts w:hint="eastAsia"/>
        </w:rPr>
        <w:t>个</w:t>
      </w:r>
      <w:r>
        <w:rPr>
          <w:rFonts w:hint="eastAsia"/>
        </w:rPr>
        <w:t>LightGBM</w:t>
      </w:r>
      <w:r>
        <w:rPr>
          <w:rFonts w:hint="eastAsia"/>
        </w:rPr>
        <w:t>分别对测试集进行预测，然后将所有测试结果的均值作为最终结果。其预测结果并不能</w:t>
      </w:r>
      <w:r>
        <w:rPr>
          <w:rFonts w:hint="eastAsia"/>
        </w:rPr>
        <w:t>1</w:t>
      </w:r>
      <w:r>
        <w:t>00</w:t>
      </w:r>
      <w:r>
        <w:rPr>
          <w:rFonts w:hint="eastAsia"/>
        </w:rPr>
        <w:t>%</w:t>
      </w:r>
      <w:r>
        <w:rPr>
          <w:rFonts w:hint="eastAsia"/>
        </w:rPr>
        <w:t>超过单折全量数据的</w:t>
      </w:r>
      <w:r>
        <w:rPr>
          <w:rFonts w:hint="eastAsia"/>
        </w:rPr>
        <w:t>LightGBM</w:t>
      </w:r>
      <w:r>
        <w:rPr>
          <w:rFonts w:hint="eastAsia"/>
        </w:rPr>
        <w:t>，但是大多数还是不错的。</w:t>
      </w:r>
    </w:p>
    <w:p w:rsidR="00360989" w:rsidRPr="00360989" w:rsidRDefault="00360989" w:rsidP="00360989">
      <w:pPr>
        <w:pStyle w:val="code3"/>
      </w:pPr>
      <w:r w:rsidRPr="00360989">
        <w:t xml:space="preserve">pred_res = </w:t>
      </w:r>
      <w:r w:rsidRPr="00360989">
        <w:rPr>
          <w:color w:val="098658"/>
        </w:rPr>
        <w:t>0</w:t>
      </w:r>
    </w:p>
    <w:p w:rsidR="00360989" w:rsidRPr="00360989" w:rsidRDefault="00360989" w:rsidP="00360989">
      <w:pPr>
        <w:pStyle w:val="code3"/>
      </w:pPr>
      <w:r w:rsidRPr="00360989">
        <w:t xml:space="preserve">fold = </w:t>
      </w:r>
      <w:r w:rsidRPr="00360989">
        <w:rPr>
          <w:color w:val="098658"/>
        </w:rPr>
        <w:t>5</w:t>
      </w:r>
    </w:p>
    <w:p w:rsidR="00360989" w:rsidRPr="00360989" w:rsidRDefault="00360989" w:rsidP="00360989">
      <w:pPr>
        <w:pStyle w:val="code3"/>
      </w:pPr>
      <w:r w:rsidRPr="00360989">
        <w:rPr>
          <w:color w:val="0000FF"/>
        </w:rPr>
        <w:t>for</w:t>
      </w:r>
      <w:r w:rsidRPr="00360989">
        <w:t xml:space="preserve"> model </w:t>
      </w:r>
      <w:r w:rsidRPr="00360989">
        <w:rPr>
          <w:color w:val="0000FF"/>
        </w:rPr>
        <w:t>in</w:t>
      </w:r>
      <w:r w:rsidRPr="00360989">
        <w:t xml:space="preserve"> models:</w:t>
      </w:r>
    </w:p>
    <w:p w:rsidR="00360989" w:rsidRPr="00360989" w:rsidRDefault="00360989" w:rsidP="00360989">
      <w:pPr>
        <w:pStyle w:val="code3"/>
      </w:pPr>
      <w:r w:rsidRPr="00360989">
        <w:t xml:space="preserve">    pred_res += model.predict(test_submit[train_features]) * </w:t>
      </w:r>
      <w:r w:rsidRPr="00360989">
        <w:rPr>
          <w:color w:val="098658"/>
        </w:rPr>
        <w:t>1.0</w:t>
      </w:r>
      <w:r w:rsidRPr="00360989">
        <w:t xml:space="preserve"> / fold</w:t>
      </w:r>
    </w:p>
    <w:p w:rsidR="00360989" w:rsidRPr="00360989" w:rsidRDefault="00360989" w:rsidP="00360989">
      <w:pPr>
        <w:pStyle w:val="code3"/>
      </w:pPr>
      <w:r w:rsidRPr="00360989">
        <w:t>test_submit[</w:t>
      </w:r>
      <w:r w:rsidRPr="00360989">
        <w:rPr>
          <w:color w:val="A31515"/>
        </w:rPr>
        <w:t>'prob0'</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'prob1'</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'prob2'</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'prob3'</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'prob4'</w:t>
      </w:r>
      <w:r w:rsidRPr="00360989">
        <w:t xml:space="preserve">] = </w:t>
      </w:r>
      <w:r w:rsidRPr="00360989">
        <w:rPr>
          <w:color w:val="098658"/>
        </w:rPr>
        <w:t>0</w:t>
      </w:r>
    </w:p>
    <w:p w:rsidR="00360989" w:rsidRPr="00360989" w:rsidRDefault="00360989" w:rsidP="00360989">
      <w:pPr>
        <w:pStyle w:val="code3"/>
      </w:pPr>
      <w:r w:rsidRPr="00360989">
        <w:lastRenderedPageBreak/>
        <w:t>test_submit[</w:t>
      </w:r>
      <w:r w:rsidRPr="00360989">
        <w:rPr>
          <w:color w:val="A31515"/>
        </w:rPr>
        <w:t>'prob5'</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'prob6'</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'prob7'</w:t>
      </w:r>
      <w:r w:rsidRPr="00360989">
        <w:t xml:space="preserve">] = </w:t>
      </w:r>
      <w:r w:rsidRPr="00360989">
        <w:rPr>
          <w:color w:val="098658"/>
        </w:rPr>
        <w:t>0</w:t>
      </w:r>
    </w:p>
    <w:p w:rsidR="00360989" w:rsidRPr="00360989" w:rsidRDefault="00360989" w:rsidP="00360989">
      <w:pPr>
        <w:pStyle w:val="code3"/>
      </w:pPr>
      <w:r w:rsidRPr="00360989">
        <w:t>test_submit[[</w:t>
      </w:r>
      <w:r w:rsidRPr="00360989">
        <w:rPr>
          <w:color w:val="A31515"/>
        </w:rPr>
        <w:t>'prob0'</w:t>
      </w:r>
      <w:r w:rsidRPr="00360989">
        <w:t xml:space="preserve">, </w:t>
      </w:r>
      <w:r w:rsidRPr="00360989">
        <w:rPr>
          <w:color w:val="A31515"/>
        </w:rPr>
        <w:t>'prob1'</w:t>
      </w:r>
      <w:r w:rsidRPr="00360989">
        <w:t xml:space="preserve">, </w:t>
      </w:r>
      <w:r w:rsidRPr="00360989">
        <w:rPr>
          <w:color w:val="A31515"/>
        </w:rPr>
        <w:t>'prob2'</w:t>
      </w:r>
      <w:r w:rsidRPr="00360989">
        <w:t xml:space="preserve">, </w:t>
      </w:r>
      <w:r w:rsidRPr="00360989">
        <w:rPr>
          <w:color w:val="A31515"/>
        </w:rPr>
        <w:t>'prob3'</w:t>
      </w:r>
      <w:r w:rsidRPr="00360989">
        <w:t xml:space="preserve">, </w:t>
      </w:r>
      <w:r w:rsidRPr="00360989">
        <w:rPr>
          <w:color w:val="A31515"/>
        </w:rPr>
        <w:t>'prob4'</w:t>
      </w:r>
      <w:r w:rsidRPr="00360989">
        <w:t xml:space="preserve">, </w:t>
      </w:r>
      <w:r w:rsidRPr="00360989">
        <w:rPr>
          <w:color w:val="A31515"/>
        </w:rPr>
        <w:t>'prob5'</w:t>
      </w:r>
      <w:r w:rsidRPr="00360989">
        <w:t xml:space="preserve">, </w:t>
      </w:r>
      <w:r w:rsidRPr="00360989">
        <w:rPr>
          <w:color w:val="A31515"/>
        </w:rPr>
        <w:t>'prob6'</w:t>
      </w:r>
      <w:r w:rsidRPr="00360989">
        <w:t xml:space="preserve">, </w:t>
      </w:r>
      <w:r w:rsidRPr="00360989">
        <w:rPr>
          <w:color w:val="A31515"/>
        </w:rPr>
        <w:t>'prob7'</w:t>
      </w:r>
      <w:r w:rsidRPr="00360989">
        <w:t>]] = pred_res</w:t>
      </w:r>
    </w:p>
    <w:p w:rsidR="00360989" w:rsidRPr="00360989" w:rsidRDefault="00360989" w:rsidP="00360989">
      <w:pPr>
        <w:pStyle w:val="code3"/>
      </w:pPr>
      <w:r w:rsidRPr="00360989">
        <w:t>test_submit[[</w:t>
      </w:r>
      <w:r w:rsidRPr="00360989">
        <w:rPr>
          <w:color w:val="A31515"/>
        </w:rPr>
        <w:t>'file_id'</w:t>
      </w:r>
      <w:r w:rsidRPr="00360989">
        <w:t xml:space="preserve">, </w:t>
      </w:r>
      <w:r w:rsidRPr="00360989">
        <w:rPr>
          <w:color w:val="A31515"/>
        </w:rPr>
        <w:t>'prob0'</w:t>
      </w:r>
      <w:r w:rsidRPr="00360989">
        <w:t xml:space="preserve">, </w:t>
      </w:r>
      <w:r w:rsidRPr="00360989">
        <w:rPr>
          <w:color w:val="A31515"/>
        </w:rPr>
        <w:t>'prob1'</w:t>
      </w:r>
      <w:r w:rsidRPr="00360989">
        <w:t xml:space="preserve">, </w:t>
      </w:r>
      <w:r w:rsidRPr="00360989">
        <w:rPr>
          <w:color w:val="A31515"/>
        </w:rPr>
        <w:t>'prob2'</w:t>
      </w:r>
      <w:r w:rsidRPr="00360989">
        <w:t xml:space="preserve">, </w:t>
      </w:r>
      <w:r w:rsidRPr="00360989">
        <w:rPr>
          <w:color w:val="A31515"/>
        </w:rPr>
        <w:t>'prob3'</w:t>
      </w:r>
      <w:r w:rsidRPr="00360989">
        <w:t xml:space="preserve">, </w:t>
      </w:r>
      <w:r w:rsidRPr="00360989">
        <w:rPr>
          <w:color w:val="A31515"/>
        </w:rPr>
        <w:t>'prob4'</w:t>
      </w:r>
      <w:r w:rsidRPr="00360989">
        <w:t xml:space="preserve">, </w:t>
      </w:r>
      <w:r w:rsidRPr="00360989">
        <w:rPr>
          <w:color w:val="A31515"/>
        </w:rPr>
        <w:t>'prob5'</w:t>
      </w:r>
      <w:r w:rsidRPr="00360989">
        <w:t xml:space="preserve">, </w:t>
      </w:r>
      <w:r w:rsidRPr="00360989">
        <w:rPr>
          <w:color w:val="A31515"/>
        </w:rPr>
        <w:t>'prob6'</w:t>
      </w:r>
      <w:r w:rsidRPr="00360989">
        <w:t xml:space="preserve">, </w:t>
      </w:r>
      <w:r w:rsidRPr="00360989">
        <w:rPr>
          <w:color w:val="A31515"/>
        </w:rPr>
        <w:t>'prob7'</w:t>
      </w:r>
      <w:r w:rsidRPr="00360989">
        <w:t>]].to_csv(</w:t>
      </w:r>
      <w:r w:rsidRPr="00360989">
        <w:rPr>
          <w:color w:val="A31515"/>
        </w:rPr>
        <w:t>'baseline.csv'</w:t>
      </w:r>
      <w:r w:rsidRPr="00360989">
        <w:t>, index=</w:t>
      </w:r>
      <w:r w:rsidRPr="00360989">
        <w:rPr>
          <w:color w:val="0000FF"/>
        </w:rPr>
        <w:t>None</w:t>
      </w:r>
      <w:r w:rsidRPr="00360989">
        <w:t>)</w:t>
      </w:r>
    </w:p>
    <w:p w:rsidR="001C4A2F" w:rsidRPr="00360989" w:rsidRDefault="001210C7" w:rsidP="001C4A2F">
      <w:pPr>
        <w:ind w:firstLine="480"/>
      </w:pPr>
      <w:r>
        <w:rPr>
          <w:rFonts w:hint="eastAsia"/>
        </w:rPr>
        <w:t>线下成绩：</w:t>
      </w:r>
      <w:r>
        <w:rPr>
          <w:rFonts w:hint="eastAsia"/>
        </w:rPr>
        <w:t>1</w:t>
      </w:r>
      <w:r>
        <w:t>.087292</w:t>
      </w:r>
    </w:p>
    <w:p w:rsidR="005716AD" w:rsidRDefault="005716AD" w:rsidP="005716AD">
      <w:pPr>
        <w:pStyle w:val="2"/>
        <w:spacing w:before="156" w:after="156"/>
      </w:pPr>
      <w:bookmarkStart w:id="102" w:name="_Toc107277387"/>
      <w:bookmarkStart w:id="103" w:name="_Toc107277729"/>
      <w:bookmarkStart w:id="104" w:name="_Toc107277779"/>
      <w:bookmarkStart w:id="105" w:name="_Toc107277989"/>
      <w:bookmarkStart w:id="106" w:name="_Toc107291389"/>
      <w:r>
        <w:rPr>
          <w:rFonts w:hint="eastAsia"/>
        </w:rPr>
        <w:t>高阶数据探索</w:t>
      </w:r>
      <w:bookmarkEnd w:id="102"/>
      <w:bookmarkEnd w:id="103"/>
      <w:bookmarkEnd w:id="104"/>
      <w:bookmarkEnd w:id="105"/>
      <w:r w:rsidR="00590650">
        <w:rPr>
          <w:rFonts w:hint="eastAsia"/>
        </w:rPr>
        <w:t>(</w:t>
      </w:r>
      <w:r w:rsidR="00590650" w:rsidRPr="00590650">
        <w:t>Advanced</w:t>
      </w:r>
      <w:r w:rsidR="00590650">
        <w:t xml:space="preserve"> Data Explore)</w:t>
      </w:r>
      <w:bookmarkEnd w:id="106"/>
    </w:p>
    <w:p w:rsidR="00512391" w:rsidRDefault="00512391" w:rsidP="00512391">
      <w:pPr>
        <w:ind w:firstLine="480"/>
      </w:pPr>
      <w:r>
        <w:rPr>
          <w:rFonts w:hint="eastAsia"/>
        </w:rPr>
        <w:t>我们可以进一步分析变量之间的关系，发现更多有用信息，进一步探索数据之间的规律。</w:t>
      </w:r>
    </w:p>
    <w:p w:rsidR="00E93384" w:rsidRDefault="00940B06" w:rsidP="00940B06">
      <w:pPr>
        <w:pStyle w:val="3"/>
      </w:pPr>
      <w:bookmarkStart w:id="107" w:name="_Toc107277780"/>
      <w:r>
        <w:rPr>
          <w:rFonts w:hint="eastAsia"/>
        </w:rPr>
        <w:t>数据读取</w:t>
      </w:r>
      <w:bookmarkEnd w:id="107"/>
    </w:p>
    <w:p w:rsidR="004200FC" w:rsidRDefault="009B3FA0" w:rsidP="00272608">
      <w:pPr>
        <w:ind w:firstLine="480"/>
      </w:pPr>
      <w:r>
        <w:rPr>
          <w:rFonts w:hint="eastAsia"/>
        </w:rPr>
        <w:t>导入库</w:t>
      </w:r>
    </w:p>
    <w:p w:rsidR="004200FC" w:rsidRPr="004200FC" w:rsidRDefault="004200FC" w:rsidP="004200FC">
      <w:pPr>
        <w:pStyle w:val="code3"/>
      </w:pPr>
      <w:r w:rsidRPr="004200FC">
        <w:rPr>
          <w:color w:val="0000FF"/>
        </w:rPr>
        <w:t>import</w:t>
      </w:r>
      <w:r w:rsidRPr="004200FC">
        <w:t xml:space="preserve"> numpy </w:t>
      </w:r>
      <w:r w:rsidRPr="004200FC">
        <w:rPr>
          <w:color w:val="0000FF"/>
        </w:rPr>
        <w:t>as</w:t>
      </w:r>
      <w:r w:rsidRPr="004200FC">
        <w:t xml:space="preserve"> np</w:t>
      </w:r>
    </w:p>
    <w:p w:rsidR="004200FC" w:rsidRPr="004200FC" w:rsidRDefault="004200FC" w:rsidP="004200FC">
      <w:pPr>
        <w:pStyle w:val="code3"/>
      </w:pPr>
      <w:r w:rsidRPr="004200FC">
        <w:rPr>
          <w:color w:val="0000FF"/>
        </w:rPr>
        <w:t>import</w:t>
      </w:r>
      <w:r w:rsidRPr="004200FC">
        <w:t xml:space="preserve"> pandas </w:t>
      </w:r>
      <w:r w:rsidRPr="004200FC">
        <w:rPr>
          <w:color w:val="0000FF"/>
        </w:rPr>
        <w:t>as</w:t>
      </w:r>
      <w:r w:rsidRPr="004200FC">
        <w:t xml:space="preserve"> pd</w:t>
      </w:r>
    </w:p>
    <w:p w:rsidR="004200FC" w:rsidRPr="004200FC" w:rsidRDefault="004200FC" w:rsidP="004200FC">
      <w:pPr>
        <w:pStyle w:val="code3"/>
      </w:pPr>
      <w:r w:rsidRPr="004200FC">
        <w:rPr>
          <w:color w:val="0000FF"/>
        </w:rPr>
        <w:t>import</w:t>
      </w:r>
      <w:r w:rsidRPr="004200FC">
        <w:t xml:space="preserve"> matplotlib.pyplot </w:t>
      </w:r>
      <w:r w:rsidRPr="004200FC">
        <w:rPr>
          <w:color w:val="0000FF"/>
        </w:rPr>
        <w:t>as</w:t>
      </w:r>
      <w:r w:rsidRPr="004200FC">
        <w:t xml:space="preserve"> plt</w:t>
      </w:r>
    </w:p>
    <w:p w:rsidR="004200FC" w:rsidRPr="004200FC" w:rsidRDefault="004200FC" w:rsidP="004200FC">
      <w:pPr>
        <w:pStyle w:val="code3"/>
      </w:pPr>
      <w:r w:rsidRPr="004200FC">
        <w:rPr>
          <w:color w:val="0000FF"/>
        </w:rPr>
        <w:t>import</w:t>
      </w:r>
      <w:r w:rsidRPr="004200FC">
        <w:t xml:space="preserve"> seaborn </w:t>
      </w:r>
      <w:r w:rsidRPr="004200FC">
        <w:rPr>
          <w:color w:val="0000FF"/>
        </w:rPr>
        <w:t>as</w:t>
      </w:r>
      <w:r w:rsidRPr="004200FC">
        <w:t xml:space="preserve"> sns</w:t>
      </w:r>
    </w:p>
    <w:p w:rsidR="004200FC" w:rsidRPr="004200FC" w:rsidRDefault="004200FC" w:rsidP="004200FC">
      <w:pPr>
        <w:pStyle w:val="code3"/>
      </w:pPr>
      <w:r w:rsidRPr="004200FC">
        <w:rPr>
          <w:color w:val="0000FF"/>
        </w:rPr>
        <w:t>import</w:t>
      </w:r>
      <w:r w:rsidRPr="004200FC">
        <w:t xml:space="preserve"> lightgbm </w:t>
      </w:r>
      <w:r w:rsidRPr="004200FC">
        <w:rPr>
          <w:color w:val="0000FF"/>
        </w:rPr>
        <w:t>as</w:t>
      </w:r>
      <w:r w:rsidRPr="004200FC">
        <w:t xml:space="preserve"> lgb</w:t>
      </w:r>
    </w:p>
    <w:p w:rsidR="004200FC" w:rsidRPr="004200FC" w:rsidRDefault="004200FC" w:rsidP="004200FC">
      <w:pPr>
        <w:pStyle w:val="code3"/>
      </w:pPr>
      <w:r w:rsidRPr="004200FC">
        <w:rPr>
          <w:color w:val="0000FF"/>
        </w:rPr>
        <w:t>import</w:t>
      </w:r>
      <w:r w:rsidRPr="004200FC">
        <w:t xml:space="preserve"> warnings</w:t>
      </w:r>
    </w:p>
    <w:p w:rsidR="004200FC" w:rsidRPr="004200FC" w:rsidRDefault="004200FC" w:rsidP="004200FC">
      <w:pPr>
        <w:pStyle w:val="code3"/>
      </w:pPr>
      <w:r w:rsidRPr="004200FC">
        <w:t>warnings.filterwarnings(</w:t>
      </w:r>
      <w:r w:rsidRPr="004200FC">
        <w:rPr>
          <w:color w:val="A31515"/>
        </w:rPr>
        <w:t>"ignore"</w:t>
      </w:r>
      <w:r w:rsidRPr="004200FC">
        <w:t>)</w:t>
      </w:r>
    </w:p>
    <w:p w:rsidR="004200FC" w:rsidRPr="004200FC" w:rsidRDefault="004200FC" w:rsidP="004200FC">
      <w:pPr>
        <w:pStyle w:val="code3"/>
      </w:pPr>
    </w:p>
    <w:p w:rsidR="004200FC" w:rsidRDefault="004200FC" w:rsidP="00DC7041">
      <w:pPr>
        <w:pStyle w:val="code3"/>
      </w:pPr>
      <w:r w:rsidRPr="004200FC">
        <w:t>%matplotlib inline</w:t>
      </w:r>
    </w:p>
    <w:p w:rsidR="00272608" w:rsidRDefault="009B3FA0" w:rsidP="00272608">
      <w:pPr>
        <w:ind w:firstLine="480"/>
      </w:pPr>
      <w:r>
        <w:rPr>
          <w:rFonts w:hint="eastAsia"/>
        </w:rPr>
        <w:t>读取数据集</w:t>
      </w:r>
    </w:p>
    <w:p w:rsidR="00DC7041" w:rsidRPr="00DC7041" w:rsidRDefault="00DC7041" w:rsidP="00DC7041">
      <w:pPr>
        <w:pStyle w:val="code3"/>
        <w:rPr>
          <w:color w:val="000000"/>
        </w:rPr>
      </w:pPr>
      <w:r w:rsidRPr="00DC7041">
        <w:rPr>
          <w:color w:val="000000"/>
        </w:rPr>
        <w:t xml:space="preserve">path = </w:t>
      </w:r>
      <w:r w:rsidRPr="00DC7041">
        <w:t>'../datasets/'</w:t>
      </w:r>
    </w:p>
    <w:p w:rsidR="00DC7041" w:rsidRPr="00DC7041" w:rsidRDefault="00DC7041" w:rsidP="00DC7041">
      <w:pPr>
        <w:pStyle w:val="code3"/>
        <w:rPr>
          <w:color w:val="000000"/>
        </w:rPr>
      </w:pPr>
      <w:r w:rsidRPr="00DC7041">
        <w:rPr>
          <w:color w:val="000000"/>
        </w:rPr>
        <w:t xml:space="preserve">train = pd.read_csv(path + </w:t>
      </w:r>
      <w:r w:rsidRPr="00DC7041">
        <w:t>'security_train.csv'</w:t>
      </w:r>
      <w:r w:rsidRPr="00DC7041">
        <w:rPr>
          <w:color w:val="000000"/>
        </w:rPr>
        <w:t>)</w:t>
      </w:r>
    </w:p>
    <w:p w:rsidR="004200FC" w:rsidRPr="00420AAF" w:rsidRDefault="00DC7041" w:rsidP="00420AAF">
      <w:pPr>
        <w:pStyle w:val="code3"/>
        <w:rPr>
          <w:color w:val="000000"/>
        </w:rPr>
      </w:pPr>
      <w:r w:rsidRPr="00DC7041">
        <w:rPr>
          <w:color w:val="000000"/>
        </w:rPr>
        <w:t xml:space="preserve">test = pd.read_csv(path + </w:t>
      </w:r>
      <w:r w:rsidRPr="00DC7041">
        <w:t>'security_test.csv'</w:t>
      </w:r>
      <w:r w:rsidRPr="00DC7041">
        <w:rPr>
          <w:color w:val="000000"/>
        </w:rPr>
        <w:t>)</w:t>
      </w:r>
    </w:p>
    <w:p w:rsidR="00940B06" w:rsidRDefault="00940B06" w:rsidP="00940B06">
      <w:pPr>
        <w:pStyle w:val="3"/>
      </w:pPr>
      <w:bookmarkStart w:id="108" w:name="_Toc107277781"/>
      <w:r>
        <w:rPr>
          <w:rFonts w:hint="eastAsia"/>
        </w:rPr>
        <w:t>多变量交叉探索</w:t>
      </w:r>
      <w:bookmarkEnd w:id="108"/>
    </w:p>
    <w:p w:rsidR="00420AAF" w:rsidRDefault="00420AAF" w:rsidP="00420AAF">
      <w:pPr>
        <w:ind w:firstLine="480"/>
      </w:pPr>
      <w:r>
        <w:rPr>
          <w:rFonts w:hint="eastAsia"/>
        </w:rPr>
        <w:t>1</w:t>
      </w:r>
      <w:r>
        <w:t xml:space="preserve">. </w:t>
      </w:r>
      <w:r>
        <w:rPr>
          <w:rFonts w:hint="eastAsia"/>
        </w:rPr>
        <w:t>通过统计特征</w:t>
      </w:r>
      <w:r>
        <w:rPr>
          <w:rFonts w:hint="eastAsia"/>
        </w:rPr>
        <w:t>file</w:t>
      </w:r>
      <w:r>
        <w:t>_id_cnt</w:t>
      </w:r>
      <w:r>
        <w:rPr>
          <w:rFonts w:hint="eastAsia"/>
        </w:rPr>
        <w:t>，分析</w:t>
      </w:r>
      <w:r>
        <w:rPr>
          <w:rFonts w:hint="eastAsia"/>
        </w:rPr>
        <w:t>file_</w:t>
      </w:r>
      <w:r>
        <w:t>id</w:t>
      </w:r>
      <w:r>
        <w:rPr>
          <w:rFonts w:hint="eastAsia"/>
        </w:rPr>
        <w:t>变量和</w:t>
      </w:r>
      <w:r>
        <w:rPr>
          <w:rFonts w:hint="eastAsia"/>
        </w:rPr>
        <w:t>api</w:t>
      </w:r>
      <w:r>
        <w:rPr>
          <w:rFonts w:hint="eastAsia"/>
        </w:rPr>
        <w:t>变量之间的关系</w:t>
      </w:r>
      <w:r w:rsidR="003A5B60">
        <w:rPr>
          <w:rFonts w:hint="eastAsia"/>
        </w:rPr>
        <w:t>。</w:t>
      </w:r>
    </w:p>
    <w:p w:rsidR="003A5B60" w:rsidRPr="003A5B60" w:rsidRDefault="003A5B60" w:rsidP="003A5B60">
      <w:pPr>
        <w:pStyle w:val="code3"/>
      </w:pPr>
      <w:r w:rsidRPr="003A5B60">
        <w:t>train_analysis = train[[</w:t>
      </w:r>
      <w:r w:rsidRPr="003A5B60">
        <w:rPr>
          <w:color w:val="A31515"/>
        </w:rPr>
        <w:t>'file_id'</w:t>
      </w:r>
      <w:r w:rsidRPr="003A5B60">
        <w:t xml:space="preserve">, </w:t>
      </w:r>
      <w:r w:rsidRPr="003A5B60">
        <w:rPr>
          <w:color w:val="A31515"/>
        </w:rPr>
        <w:t>'label'</w:t>
      </w:r>
      <w:r w:rsidRPr="003A5B60">
        <w:t>]].drop_duplicates(subset=[</w:t>
      </w:r>
      <w:r w:rsidRPr="003A5B60">
        <w:rPr>
          <w:color w:val="A31515"/>
        </w:rPr>
        <w:t>'file_id'</w:t>
      </w:r>
      <w:r w:rsidRPr="003A5B60">
        <w:t xml:space="preserve">, </w:t>
      </w:r>
      <w:r w:rsidRPr="003A5B60">
        <w:rPr>
          <w:color w:val="A31515"/>
        </w:rPr>
        <w:t>'label'</w:t>
      </w:r>
      <w:r w:rsidRPr="003A5B60">
        <w:t>], keep=</w:t>
      </w:r>
      <w:r w:rsidRPr="003A5B60">
        <w:rPr>
          <w:color w:val="A31515"/>
        </w:rPr>
        <w:t>'last'</w:t>
      </w:r>
      <w:r w:rsidRPr="003A5B60">
        <w:t>)</w:t>
      </w:r>
    </w:p>
    <w:p w:rsidR="003A5B60" w:rsidRPr="003A5B60" w:rsidRDefault="003A5B60" w:rsidP="003A5B60">
      <w:pPr>
        <w:pStyle w:val="code3"/>
      </w:pPr>
      <w:r w:rsidRPr="003A5B60">
        <w:t>dic_ = train[</w:t>
      </w:r>
      <w:r w:rsidRPr="003A5B60">
        <w:rPr>
          <w:color w:val="A31515"/>
        </w:rPr>
        <w:t>'file_id'</w:t>
      </w:r>
      <w:r w:rsidRPr="003A5B60">
        <w:t>].value_counts().to_dict()</w:t>
      </w:r>
    </w:p>
    <w:p w:rsidR="003A5B60" w:rsidRPr="003A5B60" w:rsidRDefault="003A5B60" w:rsidP="003A5B60">
      <w:pPr>
        <w:pStyle w:val="code3"/>
      </w:pPr>
      <w:r w:rsidRPr="003A5B60">
        <w:t>train_analysis[</w:t>
      </w:r>
      <w:r w:rsidRPr="003A5B60">
        <w:rPr>
          <w:color w:val="A31515"/>
        </w:rPr>
        <w:t>'file_id_cnt'</w:t>
      </w:r>
      <w:r w:rsidRPr="003A5B60">
        <w:t>] = train_analysis[</w:t>
      </w:r>
      <w:r w:rsidRPr="003A5B60">
        <w:rPr>
          <w:color w:val="A31515"/>
        </w:rPr>
        <w:t>'file_id'</w:t>
      </w:r>
      <w:r w:rsidRPr="003A5B60">
        <w:t>].map(dic_).values</w:t>
      </w:r>
    </w:p>
    <w:p w:rsidR="003A5B60" w:rsidRPr="003A5B60" w:rsidRDefault="003A5B60" w:rsidP="003A5B60">
      <w:pPr>
        <w:pStyle w:val="code3"/>
      </w:pPr>
      <w:r w:rsidRPr="003A5B60">
        <w:t>train_analysis[</w:t>
      </w:r>
      <w:r w:rsidRPr="003A5B60">
        <w:rPr>
          <w:color w:val="A31515"/>
        </w:rPr>
        <w:t>'file_id_cnt'</w:t>
      </w:r>
      <w:r w:rsidRPr="003A5B60">
        <w:t>].value_counts()</w:t>
      </w:r>
    </w:p>
    <w:p w:rsidR="003A5B60" w:rsidRDefault="00A90191" w:rsidP="00A90191">
      <w:pPr>
        <w:pStyle w:val="ad"/>
      </w:pPr>
      <w:r>
        <w:lastRenderedPageBreak/>
        <w:drawing>
          <wp:inline distT="0" distB="0" distL="0" distR="0" wp14:anchorId="6DA9B6C7" wp14:editId="72E9FA33">
            <wp:extent cx="3886537" cy="2530059"/>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537" cy="2530059"/>
                    </a:xfrm>
                    <a:prstGeom prst="rect">
                      <a:avLst/>
                    </a:prstGeom>
                  </pic:spPr>
                </pic:pic>
              </a:graphicData>
            </a:graphic>
          </wp:inline>
        </w:drawing>
      </w:r>
    </w:p>
    <w:p w:rsidR="001525AC" w:rsidRDefault="001525AC" w:rsidP="001525AC">
      <w:pPr>
        <w:ind w:firstLine="480"/>
      </w:pPr>
      <w:r>
        <w:rPr>
          <w:rFonts w:hint="eastAsia"/>
        </w:rPr>
        <w:t>可以看到，文件调用</w:t>
      </w:r>
      <w:r>
        <w:rPr>
          <w:rFonts w:hint="eastAsia"/>
        </w:rPr>
        <w:t>API</w:t>
      </w:r>
      <w:r>
        <w:rPr>
          <w:rFonts w:hint="eastAsia"/>
        </w:rPr>
        <w:t>次数出现最多的是</w:t>
      </w:r>
      <w:r>
        <w:rPr>
          <w:rFonts w:hint="eastAsia"/>
        </w:rPr>
        <w:t>5</w:t>
      </w:r>
      <w:r>
        <w:t>001</w:t>
      </w:r>
      <w:r>
        <w:rPr>
          <w:rFonts w:hint="eastAsia"/>
        </w:rPr>
        <w:t>次。</w:t>
      </w:r>
    </w:p>
    <w:p w:rsidR="00EE53A3" w:rsidRPr="00EE53A3" w:rsidRDefault="00EE53A3" w:rsidP="00EE53A3">
      <w:pPr>
        <w:pStyle w:val="code3"/>
      </w:pPr>
      <w:r w:rsidRPr="00EE53A3">
        <w:t>sns.distplot(train_analysis[</w:t>
      </w:r>
      <w:r w:rsidRPr="00EE53A3">
        <w:rPr>
          <w:color w:val="A31515"/>
        </w:rPr>
        <w:t>'file_id_cnt'</w:t>
      </w:r>
      <w:r w:rsidRPr="00EE53A3">
        <w:t>])</w:t>
      </w:r>
    </w:p>
    <w:p w:rsidR="001525AC" w:rsidRDefault="00F336A3" w:rsidP="00F336A3">
      <w:pPr>
        <w:pStyle w:val="ad"/>
      </w:pPr>
      <w:r>
        <w:drawing>
          <wp:inline distT="0" distB="0" distL="0" distR="0" wp14:anchorId="3DF05851" wp14:editId="61AE56C6">
            <wp:extent cx="4861981" cy="2949196"/>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61981" cy="2949196"/>
                    </a:xfrm>
                    <a:prstGeom prst="rect">
                      <a:avLst/>
                    </a:prstGeom>
                  </pic:spPr>
                </pic:pic>
              </a:graphicData>
            </a:graphic>
          </wp:inline>
        </w:drawing>
      </w:r>
    </w:p>
    <w:p w:rsidR="00384A1F" w:rsidRDefault="00384A1F" w:rsidP="00384A1F">
      <w:pPr>
        <w:ind w:firstLine="480"/>
      </w:pPr>
      <w:r>
        <w:rPr>
          <w:rFonts w:hint="eastAsia"/>
        </w:rPr>
        <w:t>API</w:t>
      </w:r>
      <w:r>
        <w:rPr>
          <w:rFonts w:hint="eastAsia"/>
        </w:rPr>
        <w:t>调用次数的</w:t>
      </w:r>
      <w:r>
        <w:rPr>
          <w:rFonts w:hint="eastAsia"/>
        </w:rPr>
        <w:t>8</w:t>
      </w:r>
      <w:r>
        <w:t>0</w:t>
      </w:r>
      <w:r>
        <w:rPr>
          <w:rFonts w:hint="eastAsia"/>
        </w:rPr>
        <w:t>%</w:t>
      </w:r>
      <w:r>
        <w:rPr>
          <w:rFonts w:hint="eastAsia"/>
        </w:rPr>
        <w:t>都集中在</w:t>
      </w:r>
      <w:r>
        <w:rPr>
          <w:rFonts w:hint="eastAsia"/>
        </w:rPr>
        <w:t>1</w:t>
      </w:r>
      <w:r>
        <w:t>000</w:t>
      </w:r>
      <w:r>
        <w:rPr>
          <w:rFonts w:hint="eastAsia"/>
        </w:rPr>
        <w:t>次以下</w:t>
      </w:r>
      <w:r w:rsidR="0047392B">
        <w:rPr>
          <w:rFonts w:hint="eastAsia"/>
        </w:rPr>
        <w:t>。</w:t>
      </w:r>
    </w:p>
    <w:p w:rsidR="0047392B" w:rsidRDefault="0047392B" w:rsidP="00384A1F">
      <w:pPr>
        <w:ind w:firstLine="480"/>
      </w:pPr>
      <w:r>
        <w:rPr>
          <w:rFonts w:hint="eastAsia"/>
        </w:rPr>
        <w:t>为了便于分析</w:t>
      </w:r>
      <w:r>
        <w:rPr>
          <w:rFonts w:hint="eastAsia"/>
        </w:rPr>
        <w:t>fil</w:t>
      </w:r>
      <w:r>
        <w:t>e_id_cnt</w:t>
      </w:r>
      <w:r>
        <w:rPr>
          <w:rFonts w:hint="eastAsia"/>
        </w:rPr>
        <w:t>变量和</w:t>
      </w:r>
      <w:r>
        <w:rPr>
          <w:rFonts w:hint="eastAsia"/>
        </w:rPr>
        <w:t>label</w:t>
      </w:r>
      <w:r>
        <w:rPr>
          <w:rFonts w:hint="eastAsia"/>
        </w:rPr>
        <w:t>变量之间的关系，首先将数据按</w:t>
      </w:r>
      <w:r>
        <w:rPr>
          <w:rFonts w:hint="eastAsia"/>
        </w:rPr>
        <w:t>file</w:t>
      </w:r>
      <w:r>
        <w:t>_id_cnt</w:t>
      </w:r>
      <w:r>
        <w:rPr>
          <w:rFonts w:hint="eastAsia"/>
        </w:rPr>
        <w:t>变量（即</w:t>
      </w:r>
      <w:r>
        <w:rPr>
          <w:rFonts w:hint="eastAsia"/>
        </w:rPr>
        <w:t>API</w:t>
      </w:r>
      <w:r>
        <w:rPr>
          <w:rFonts w:hint="eastAsia"/>
        </w:rPr>
        <w:t>的调用次数）取值划分为</w:t>
      </w:r>
      <w:r>
        <w:rPr>
          <w:rFonts w:hint="eastAsia"/>
        </w:rPr>
        <w:t>1</w:t>
      </w:r>
      <w:r>
        <w:t>6</w:t>
      </w:r>
      <w:r>
        <w:rPr>
          <w:rFonts w:hint="eastAsia"/>
        </w:rPr>
        <w:t>个区间</w:t>
      </w:r>
      <w:r w:rsidR="00C95A77">
        <w:rPr>
          <w:rFonts w:hint="eastAsia"/>
        </w:rPr>
        <w:t>。</w:t>
      </w:r>
    </w:p>
    <w:p w:rsidR="00485B6A" w:rsidRPr="00485B6A" w:rsidRDefault="00485B6A" w:rsidP="0056211A">
      <w:pPr>
        <w:pStyle w:val="code3"/>
        <w:wordWrap w:val="0"/>
        <w:ind w:firstLineChars="0" w:firstLine="0"/>
      </w:pPr>
      <w:r w:rsidRPr="00485B6A">
        <w:rPr>
          <w:color w:val="0000FF"/>
        </w:rPr>
        <w:t>def</w:t>
      </w:r>
      <w:r w:rsidRPr="00485B6A">
        <w:t xml:space="preserve"> file_id_cnt_cut(x):</w:t>
      </w:r>
    </w:p>
    <w:p w:rsidR="00485B6A" w:rsidRPr="00485B6A" w:rsidRDefault="00485B6A" w:rsidP="0056211A">
      <w:pPr>
        <w:pStyle w:val="code3"/>
        <w:wordWrap w:val="0"/>
        <w:ind w:firstLineChars="0" w:firstLine="0"/>
      </w:pPr>
      <w:r w:rsidRPr="00485B6A">
        <w:t xml:space="preserve">    </w:t>
      </w:r>
      <w:r w:rsidRPr="00485B6A">
        <w:rPr>
          <w:color w:val="0000FF"/>
        </w:rPr>
        <w:t>if</w:t>
      </w:r>
      <w:r w:rsidRPr="00485B6A">
        <w:t xml:space="preserve"> x &lt; </w:t>
      </w:r>
      <w:r w:rsidRPr="00485B6A">
        <w:rPr>
          <w:color w:val="098658"/>
        </w:rPr>
        <w:t>15000</w:t>
      </w:r>
      <w:r w:rsidRPr="00485B6A">
        <w:t>:</w:t>
      </w:r>
    </w:p>
    <w:p w:rsidR="00485B6A" w:rsidRPr="00485B6A" w:rsidRDefault="00485B6A" w:rsidP="0056211A">
      <w:pPr>
        <w:pStyle w:val="code3"/>
        <w:wordWrap w:val="0"/>
        <w:ind w:firstLineChars="0" w:firstLine="0"/>
      </w:pPr>
      <w:r w:rsidRPr="00485B6A">
        <w:t xml:space="preserve">        </w:t>
      </w:r>
      <w:r w:rsidRPr="00485B6A">
        <w:rPr>
          <w:color w:val="0000FF"/>
        </w:rPr>
        <w:t>return</w:t>
      </w:r>
      <w:r w:rsidRPr="00485B6A">
        <w:t xml:space="preserve"> x // </w:t>
      </w:r>
      <w:r w:rsidRPr="00485B6A">
        <w:rPr>
          <w:color w:val="098658"/>
        </w:rPr>
        <w:t>1e3</w:t>
      </w:r>
    </w:p>
    <w:p w:rsidR="00485B6A" w:rsidRPr="00485B6A" w:rsidRDefault="00485B6A" w:rsidP="0056211A">
      <w:pPr>
        <w:pStyle w:val="code3"/>
        <w:wordWrap w:val="0"/>
        <w:ind w:firstLineChars="0" w:firstLine="0"/>
      </w:pPr>
      <w:r w:rsidRPr="00485B6A">
        <w:t xml:space="preserve">    </w:t>
      </w:r>
      <w:r w:rsidRPr="00485B6A">
        <w:rPr>
          <w:color w:val="0000FF"/>
        </w:rPr>
        <w:t>else</w:t>
      </w:r>
      <w:r w:rsidRPr="00485B6A">
        <w:t>:</w:t>
      </w:r>
    </w:p>
    <w:p w:rsidR="00485B6A" w:rsidRPr="00485B6A" w:rsidRDefault="00485B6A" w:rsidP="0056211A">
      <w:pPr>
        <w:pStyle w:val="code3"/>
        <w:wordWrap w:val="0"/>
        <w:ind w:firstLineChars="0" w:firstLine="0"/>
      </w:pPr>
      <w:r w:rsidRPr="00485B6A">
        <w:t xml:space="preserve">        </w:t>
      </w:r>
      <w:r w:rsidRPr="00485B6A">
        <w:rPr>
          <w:color w:val="0000FF"/>
        </w:rPr>
        <w:t>return</w:t>
      </w:r>
      <w:r w:rsidRPr="00485B6A">
        <w:t xml:space="preserve"> </w:t>
      </w:r>
      <w:r w:rsidRPr="00485B6A">
        <w:rPr>
          <w:color w:val="098658"/>
        </w:rPr>
        <w:t>15</w:t>
      </w:r>
    </w:p>
    <w:p w:rsidR="00485B6A" w:rsidRPr="00485B6A" w:rsidRDefault="00485B6A" w:rsidP="0056211A">
      <w:pPr>
        <w:pStyle w:val="code3"/>
        <w:wordWrap w:val="0"/>
        <w:ind w:firstLineChars="0" w:firstLine="0"/>
      </w:pPr>
    </w:p>
    <w:p w:rsidR="00485B6A" w:rsidRPr="00485B6A" w:rsidRDefault="00485B6A" w:rsidP="0056211A">
      <w:pPr>
        <w:pStyle w:val="code3"/>
        <w:wordWrap w:val="0"/>
        <w:ind w:firstLineChars="0" w:firstLine="0"/>
      </w:pPr>
      <w:r w:rsidRPr="00485B6A">
        <w:t>train_analysis[</w:t>
      </w:r>
      <w:r w:rsidRPr="00485B6A">
        <w:rPr>
          <w:color w:val="A31515"/>
        </w:rPr>
        <w:t>'file_id_cnt_cut'</w:t>
      </w:r>
      <w:r w:rsidRPr="00485B6A">
        <w:t>] = train_analysis[</w:t>
      </w:r>
      <w:r w:rsidRPr="00485B6A">
        <w:rPr>
          <w:color w:val="A31515"/>
        </w:rPr>
        <w:t>'file_id_cnt'</w:t>
      </w:r>
      <w:r w:rsidRPr="00485B6A">
        <w:t>].map(file_id_cnt_cut).values</w:t>
      </w:r>
    </w:p>
    <w:p w:rsidR="00C95A77" w:rsidRDefault="00190695" w:rsidP="00384A1F">
      <w:pPr>
        <w:ind w:firstLine="480"/>
      </w:pPr>
      <w:r>
        <w:rPr>
          <w:rFonts w:hint="eastAsia"/>
        </w:rPr>
        <w:lastRenderedPageBreak/>
        <w:t>然后随机选取</w:t>
      </w:r>
      <w:r>
        <w:rPr>
          <w:rFonts w:hint="eastAsia"/>
        </w:rPr>
        <w:t>4</w:t>
      </w:r>
      <w:r>
        <w:rPr>
          <w:rFonts w:hint="eastAsia"/>
        </w:rPr>
        <w:t>个区间查看，代码及运行结果如下所示。</w:t>
      </w:r>
    </w:p>
    <w:p w:rsidR="00BE1DDC" w:rsidRPr="00BE1DDC" w:rsidRDefault="00BE1DDC" w:rsidP="00BE1DDC">
      <w:pPr>
        <w:pStyle w:val="code3"/>
      </w:pPr>
      <w:r w:rsidRPr="00BE1DDC">
        <w:t>plt.figure(figsize=[</w:t>
      </w:r>
      <w:r w:rsidRPr="00BE1DDC">
        <w:rPr>
          <w:color w:val="098658"/>
        </w:rPr>
        <w:t>16</w:t>
      </w:r>
      <w:r w:rsidRPr="00BE1DDC">
        <w:t>,</w:t>
      </w:r>
      <w:r w:rsidRPr="00BE1DDC">
        <w:rPr>
          <w:color w:val="098658"/>
        </w:rPr>
        <w:t>20</w:t>
      </w:r>
      <w:r w:rsidRPr="00BE1DDC">
        <w:t>])</w:t>
      </w:r>
    </w:p>
    <w:p w:rsidR="00BE1DDC" w:rsidRPr="00BE1DDC" w:rsidRDefault="00BE1DDC" w:rsidP="00BE1DDC">
      <w:pPr>
        <w:pStyle w:val="code3"/>
      </w:pPr>
      <w:r w:rsidRPr="00BE1DDC">
        <w:t>plt.subplot(</w:t>
      </w:r>
      <w:r w:rsidRPr="00BE1DDC">
        <w:rPr>
          <w:color w:val="098658"/>
        </w:rPr>
        <w:t>321</w:t>
      </w:r>
      <w:r w:rsidRPr="00BE1DDC">
        <w:t xml:space="preserve">) </w:t>
      </w:r>
    </w:p>
    <w:p w:rsidR="00BE1DDC" w:rsidRPr="00BE1DDC" w:rsidRDefault="00BE1DDC" w:rsidP="00BE1DDC">
      <w:pPr>
        <w:pStyle w:val="code3"/>
      </w:pPr>
      <w:r w:rsidRPr="00BE1DDC">
        <w:t>train_analysis[train_analysis[</w:t>
      </w:r>
      <w:r w:rsidRPr="00BE1DDC">
        <w:rPr>
          <w:color w:val="A31515"/>
        </w:rPr>
        <w:t>'file_id_cnt_cut'</w:t>
      </w:r>
      <w:r w:rsidRPr="00BE1DDC">
        <w:t xml:space="preserve">] == </w:t>
      </w:r>
      <w:r w:rsidRPr="00BE1DDC">
        <w:rPr>
          <w:color w:val="098658"/>
        </w:rPr>
        <w:t>0</w:t>
      </w:r>
      <w:r w:rsidRPr="00BE1DDC">
        <w:t>][</w:t>
      </w:r>
      <w:r w:rsidRPr="00BE1DDC">
        <w:rPr>
          <w:color w:val="A31515"/>
        </w:rPr>
        <w:t>'label'</w:t>
      </w:r>
      <w:r w:rsidRPr="00BE1DDC">
        <w:t xml:space="preserve">].value_counts().sort_index().plot(kind = </w:t>
      </w:r>
      <w:r w:rsidRPr="00BE1DDC">
        <w:rPr>
          <w:color w:val="A31515"/>
        </w:rPr>
        <w:t>'bar'</w:t>
      </w:r>
      <w:r w:rsidRPr="00BE1DDC">
        <w:t>)</w:t>
      </w:r>
    </w:p>
    <w:p w:rsidR="00BE1DDC" w:rsidRPr="00BE1DDC" w:rsidRDefault="00BE1DDC" w:rsidP="00BE1DDC">
      <w:pPr>
        <w:pStyle w:val="code3"/>
      </w:pPr>
      <w:r w:rsidRPr="00BE1DDC">
        <w:t>plt.title(</w:t>
      </w:r>
      <w:r w:rsidRPr="00BE1DDC">
        <w:rPr>
          <w:color w:val="A31515"/>
        </w:rPr>
        <w:t>'file_id_cnt_cut = 0'</w:t>
      </w:r>
      <w:r w:rsidRPr="00BE1DDC">
        <w:t>)</w:t>
      </w:r>
    </w:p>
    <w:p w:rsidR="00BE1DDC" w:rsidRPr="00BE1DDC" w:rsidRDefault="00BE1DDC" w:rsidP="00BE1DDC">
      <w:pPr>
        <w:pStyle w:val="code3"/>
      </w:pPr>
      <w:r w:rsidRPr="00BE1DDC">
        <w:t>plt.xlabel(</w:t>
      </w:r>
      <w:r w:rsidRPr="00BE1DDC">
        <w:rPr>
          <w:color w:val="A31515"/>
        </w:rPr>
        <w:t>'label'</w:t>
      </w:r>
      <w:r w:rsidRPr="00BE1DDC">
        <w:t>)</w:t>
      </w:r>
    </w:p>
    <w:p w:rsidR="00BE1DDC" w:rsidRPr="00BE1DDC" w:rsidRDefault="00BE1DDC" w:rsidP="00BE1DDC">
      <w:pPr>
        <w:pStyle w:val="code3"/>
      </w:pPr>
      <w:r w:rsidRPr="00BE1DDC">
        <w:t>plt.ylabel(</w:t>
      </w:r>
      <w:r w:rsidRPr="00BE1DDC">
        <w:rPr>
          <w:color w:val="A31515"/>
        </w:rPr>
        <w:t>'label_number'</w:t>
      </w:r>
      <w:r w:rsidRPr="00BE1DDC">
        <w:t>)</w:t>
      </w:r>
    </w:p>
    <w:p w:rsidR="00BE1DDC" w:rsidRPr="00BE1DDC" w:rsidRDefault="00BE1DDC" w:rsidP="00BE1DDC">
      <w:pPr>
        <w:pStyle w:val="code3"/>
      </w:pPr>
    </w:p>
    <w:p w:rsidR="00BE1DDC" w:rsidRPr="00BE1DDC" w:rsidRDefault="00BE1DDC" w:rsidP="00BE1DDC">
      <w:pPr>
        <w:pStyle w:val="code3"/>
      </w:pPr>
      <w:r w:rsidRPr="00BE1DDC">
        <w:t>plt.subplot(</w:t>
      </w:r>
      <w:r w:rsidRPr="00BE1DDC">
        <w:rPr>
          <w:color w:val="098658"/>
        </w:rPr>
        <w:t>322</w:t>
      </w:r>
      <w:r w:rsidRPr="00BE1DDC">
        <w:t>)</w:t>
      </w:r>
    </w:p>
    <w:p w:rsidR="00BE1DDC" w:rsidRPr="00BE1DDC" w:rsidRDefault="00BE1DDC" w:rsidP="00BE1DDC">
      <w:pPr>
        <w:pStyle w:val="code3"/>
      </w:pPr>
      <w:r w:rsidRPr="00BE1DDC">
        <w:t>train_analysis[train_analysis[</w:t>
      </w:r>
      <w:r w:rsidRPr="00BE1DDC">
        <w:rPr>
          <w:color w:val="A31515"/>
        </w:rPr>
        <w:t>'file_id_cnt_cut'</w:t>
      </w:r>
      <w:r w:rsidRPr="00BE1DDC">
        <w:t xml:space="preserve">] == </w:t>
      </w:r>
      <w:r w:rsidRPr="00BE1DDC">
        <w:rPr>
          <w:color w:val="098658"/>
        </w:rPr>
        <w:t>1</w:t>
      </w:r>
      <w:r w:rsidRPr="00BE1DDC">
        <w:t>][</w:t>
      </w:r>
      <w:r w:rsidRPr="00BE1DDC">
        <w:rPr>
          <w:color w:val="A31515"/>
        </w:rPr>
        <w:t>'label'</w:t>
      </w:r>
      <w:r w:rsidRPr="00BE1DDC">
        <w:t xml:space="preserve">].value_counts().sort_index().plot(kind = </w:t>
      </w:r>
      <w:r w:rsidRPr="00BE1DDC">
        <w:rPr>
          <w:color w:val="A31515"/>
        </w:rPr>
        <w:t>'bar'</w:t>
      </w:r>
      <w:r w:rsidRPr="00BE1DDC">
        <w:t>)</w:t>
      </w:r>
    </w:p>
    <w:p w:rsidR="00BE1DDC" w:rsidRPr="00BE1DDC" w:rsidRDefault="00BE1DDC" w:rsidP="00BE1DDC">
      <w:pPr>
        <w:pStyle w:val="code3"/>
      </w:pPr>
      <w:r w:rsidRPr="00BE1DDC">
        <w:t>plt.title(</w:t>
      </w:r>
      <w:r w:rsidRPr="00BE1DDC">
        <w:rPr>
          <w:color w:val="A31515"/>
        </w:rPr>
        <w:t>'file_id_cnt_cut = 1'</w:t>
      </w:r>
      <w:r w:rsidRPr="00BE1DDC">
        <w:t>)</w:t>
      </w:r>
    </w:p>
    <w:p w:rsidR="00BE1DDC" w:rsidRPr="00BE1DDC" w:rsidRDefault="00BE1DDC" w:rsidP="00BE1DDC">
      <w:pPr>
        <w:pStyle w:val="code3"/>
      </w:pPr>
      <w:r w:rsidRPr="00BE1DDC">
        <w:t>plt.xlabel(</w:t>
      </w:r>
      <w:r w:rsidRPr="00BE1DDC">
        <w:rPr>
          <w:color w:val="A31515"/>
        </w:rPr>
        <w:t>'label'</w:t>
      </w:r>
      <w:r w:rsidRPr="00BE1DDC">
        <w:t>)</w:t>
      </w:r>
    </w:p>
    <w:p w:rsidR="00BE1DDC" w:rsidRPr="00BE1DDC" w:rsidRDefault="00BE1DDC" w:rsidP="00BE1DDC">
      <w:pPr>
        <w:pStyle w:val="code3"/>
      </w:pPr>
      <w:r w:rsidRPr="00BE1DDC">
        <w:t>plt.ylabel(</w:t>
      </w:r>
      <w:r w:rsidRPr="00BE1DDC">
        <w:rPr>
          <w:color w:val="A31515"/>
        </w:rPr>
        <w:t>'label_number'</w:t>
      </w:r>
      <w:r w:rsidRPr="00BE1DDC">
        <w:t>)</w:t>
      </w:r>
    </w:p>
    <w:p w:rsidR="00BE1DDC" w:rsidRPr="00BE1DDC" w:rsidRDefault="00BE1DDC" w:rsidP="00BE1DDC">
      <w:pPr>
        <w:pStyle w:val="code3"/>
      </w:pPr>
      <w:r w:rsidRPr="00BE1DDC">
        <w:t> </w:t>
      </w:r>
    </w:p>
    <w:p w:rsidR="00BE1DDC" w:rsidRPr="00BE1DDC" w:rsidRDefault="00BE1DDC" w:rsidP="00BE1DDC">
      <w:pPr>
        <w:pStyle w:val="code3"/>
      </w:pPr>
      <w:r w:rsidRPr="00BE1DDC">
        <w:t>plt.subplot(</w:t>
      </w:r>
      <w:r w:rsidRPr="00BE1DDC">
        <w:rPr>
          <w:color w:val="098658"/>
        </w:rPr>
        <w:t>323</w:t>
      </w:r>
      <w:r w:rsidRPr="00BE1DDC">
        <w:t>)</w:t>
      </w:r>
    </w:p>
    <w:p w:rsidR="00BE1DDC" w:rsidRPr="00BE1DDC" w:rsidRDefault="00BE1DDC" w:rsidP="00BE1DDC">
      <w:pPr>
        <w:pStyle w:val="code3"/>
      </w:pPr>
      <w:r w:rsidRPr="00BE1DDC">
        <w:t>train_analysis[train_analysis[</w:t>
      </w:r>
      <w:r w:rsidRPr="00BE1DDC">
        <w:rPr>
          <w:color w:val="A31515"/>
        </w:rPr>
        <w:t>'file_id_cnt_cut'</w:t>
      </w:r>
      <w:r w:rsidRPr="00BE1DDC">
        <w:t xml:space="preserve">] == </w:t>
      </w:r>
      <w:r w:rsidRPr="00BE1DDC">
        <w:rPr>
          <w:color w:val="098658"/>
        </w:rPr>
        <w:t>14</w:t>
      </w:r>
      <w:r w:rsidRPr="00BE1DDC">
        <w:t>][</w:t>
      </w:r>
      <w:r w:rsidRPr="00BE1DDC">
        <w:rPr>
          <w:color w:val="A31515"/>
        </w:rPr>
        <w:t>'label'</w:t>
      </w:r>
      <w:r w:rsidRPr="00BE1DDC">
        <w:t xml:space="preserve">].value_counts().sort_index().plot(kind = </w:t>
      </w:r>
      <w:r w:rsidRPr="00BE1DDC">
        <w:rPr>
          <w:color w:val="A31515"/>
        </w:rPr>
        <w:t>'bar'</w:t>
      </w:r>
      <w:r w:rsidRPr="00BE1DDC">
        <w:t>)</w:t>
      </w:r>
    </w:p>
    <w:p w:rsidR="00BE1DDC" w:rsidRPr="00BE1DDC" w:rsidRDefault="00BE1DDC" w:rsidP="00BE1DDC">
      <w:pPr>
        <w:pStyle w:val="code3"/>
      </w:pPr>
      <w:r w:rsidRPr="00BE1DDC">
        <w:t>plt.title(</w:t>
      </w:r>
      <w:r w:rsidRPr="00BE1DDC">
        <w:rPr>
          <w:color w:val="A31515"/>
        </w:rPr>
        <w:t>'file_id_cnt_cut = 14'</w:t>
      </w:r>
      <w:r w:rsidRPr="00BE1DDC">
        <w:t>)</w:t>
      </w:r>
    </w:p>
    <w:p w:rsidR="00BE1DDC" w:rsidRPr="00BE1DDC" w:rsidRDefault="00BE1DDC" w:rsidP="00BE1DDC">
      <w:pPr>
        <w:pStyle w:val="code3"/>
      </w:pPr>
      <w:r w:rsidRPr="00BE1DDC">
        <w:t>plt.xlabel(</w:t>
      </w:r>
      <w:r w:rsidRPr="00BE1DDC">
        <w:rPr>
          <w:color w:val="A31515"/>
        </w:rPr>
        <w:t>'label'</w:t>
      </w:r>
      <w:r w:rsidRPr="00BE1DDC">
        <w:t>)</w:t>
      </w:r>
    </w:p>
    <w:p w:rsidR="00BE1DDC" w:rsidRPr="00BE1DDC" w:rsidRDefault="00BE1DDC" w:rsidP="00BE1DDC">
      <w:pPr>
        <w:pStyle w:val="code3"/>
      </w:pPr>
      <w:r w:rsidRPr="00BE1DDC">
        <w:t>plt.ylabel(</w:t>
      </w:r>
      <w:r w:rsidRPr="00BE1DDC">
        <w:rPr>
          <w:color w:val="A31515"/>
        </w:rPr>
        <w:t>'label_number'</w:t>
      </w:r>
      <w:r w:rsidRPr="00BE1DDC">
        <w:t>)</w:t>
      </w:r>
    </w:p>
    <w:p w:rsidR="00BE1DDC" w:rsidRPr="00BE1DDC" w:rsidRDefault="00BE1DDC" w:rsidP="00BE1DDC">
      <w:pPr>
        <w:pStyle w:val="code3"/>
      </w:pPr>
    </w:p>
    <w:p w:rsidR="00BE1DDC" w:rsidRPr="00BE1DDC" w:rsidRDefault="00BE1DDC" w:rsidP="00BE1DDC">
      <w:pPr>
        <w:pStyle w:val="code3"/>
      </w:pPr>
      <w:r w:rsidRPr="00BE1DDC">
        <w:t>plt.subplot(</w:t>
      </w:r>
      <w:r w:rsidRPr="00BE1DDC">
        <w:rPr>
          <w:color w:val="098658"/>
        </w:rPr>
        <w:t>324</w:t>
      </w:r>
      <w:r w:rsidRPr="00BE1DDC">
        <w:t>)</w:t>
      </w:r>
    </w:p>
    <w:p w:rsidR="00BE1DDC" w:rsidRPr="00BE1DDC" w:rsidRDefault="00BE1DDC" w:rsidP="00BE1DDC">
      <w:pPr>
        <w:pStyle w:val="code3"/>
      </w:pPr>
      <w:r w:rsidRPr="00BE1DDC">
        <w:t>train_analysis[train_analysis[</w:t>
      </w:r>
      <w:r w:rsidRPr="00BE1DDC">
        <w:rPr>
          <w:color w:val="A31515"/>
        </w:rPr>
        <w:t>'file_id_cnt_cut'</w:t>
      </w:r>
      <w:r w:rsidRPr="00BE1DDC">
        <w:t xml:space="preserve">] == </w:t>
      </w:r>
      <w:r w:rsidRPr="00BE1DDC">
        <w:rPr>
          <w:color w:val="098658"/>
        </w:rPr>
        <w:t>15</w:t>
      </w:r>
      <w:r w:rsidRPr="00BE1DDC">
        <w:t>][</w:t>
      </w:r>
      <w:r w:rsidRPr="00BE1DDC">
        <w:rPr>
          <w:color w:val="A31515"/>
        </w:rPr>
        <w:t>'label'</w:t>
      </w:r>
      <w:r w:rsidRPr="00BE1DDC">
        <w:t xml:space="preserve">].value_counts().sort_index().plot(kind = </w:t>
      </w:r>
      <w:r w:rsidRPr="00BE1DDC">
        <w:rPr>
          <w:color w:val="A31515"/>
        </w:rPr>
        <w:t>'bar'</w:t>
      </w:r>
      <w:r w:rsidRPr="00BE1DDC">
        <w:t>)</w:t>
      </w:r>
    </w:p>
    <w:p w:rsidR="00BE1DDC" w:rsidRPr="00BE1DDC" w:rsidRDefault="00BE1DDC" w:rsidP="00BE1DDC">
      <w:pPr>
        <w:pStyle w:val="code3"/>
      </w:pPr>
      <w:r w:rsidRPr="00BE1DDC">
        <w:t>plt.title(</w:t>
      </w:r>
      <w:r w:rsidRPr="00BE1DDC">
        <w:rPr>
          <w:color w:val="A31515"/>
        </w:rPr>
        <w:t>'file_id_cnt_cut = 15'</w:t>
      </w:r>
      <w:r w:rsidRPr="00BE1DDC">
        <w:t>)</w:t>
      </w:r>
    </w:p>
    <w:p w:rsidR="00BE1DDC" w:rsidRPr="00BE1DDC" w:rsidRDefault="00BE1DDC" w:rsidP="00BE1DDC">
      <w:pPr>
        <w:pStyle w:val="code3"/>
      </w:pPr>
      <w:r w:rsidRPr="00BE1DDC">
        <w:t>plt.xlabel(</w:t>
      </w:r>
      <w:r w:rsidRPr="00BE1DDC">
        <w:rPr>
          <w:color w:val="A31515"/>
        </w:rPr>
        <w:t>'label'</w:t>
      </w:r>
      <w:r w:rsidRPr="00BE1DDC">
        <w:t>)</w:t>
      </w:r>
    </w:p>
    <w:p w:rsidR="00BE1DDC" w:rsidRPr="00BE1DDC" w:rsidRDefault="00BE1DDC" w:rsidP="00BE1DDC">
      <w:pPr>
        <w:pStyle w:val="code3"/>
      </w:pPr>
      <w:r w:rsidRPr="00BE1DDC">
        <w:t>plt.ylabel(</w:t>
      </w:r>
      <w:r w:rsidRPr="00BE1DDC">
        <w:rPr>
          <w:color w:val="A31515"/>
        </w:rPr>
        <w:t>'label_number'</w:t>
      </w:r>
      <w:r w:rsidRPr="00BE1DDC">
        <w:t>)</w:t>
      </w:r>
    </w:p>
    <w:p w:rsidR="00BE1DDC" w:rsidRPr="00BE1DDC" w:rsidRDefault="00BE1DDC" w:rsidP="00BE1DDC">
      <w:pPr>
        <w:pStyle w:val="code3"/>
      </w:pPr>
    </w:p>
    <w:p w:rsidR="00BE1DDC" w:rsidRPr="00BE1DDC" w:rsidRDefault="00BE1DDC" w:rsidP="00BE1DDC">
      <w:pPr>
        <w:pStyle w:val="code3"/>
      </w:pPr>
      <w:r w:rsidRPr="00BE1DDC">
        <w:t>plt.subplot(</w:t>
      </w:r>
      <w:r w:rsidRPr="00BE1DDC">
        <w:rPr>
          <w:color w:val="098658"/>
        </w:rPr>
        <w:t>313</w:t>
      </w:r>
      <w:r w:rsidRPr="00BE1DDC">
        <w:t xml:space="preserve">) </w:t>
      </w:r>
    </w:p>
    <w:p w:rsidR="00BE1DDC" w:rsidRPr="00BE1DDC" w:rsidRDefault="00BE1DDC" w:rsidP="00BE1DDC">
      <w:pPr>
        <w:pStyle w:val="code3"/>
      </w:pPr>
      <w:r w:rsidRPr="00BE1DDC">
        <w:t>train_analysis[</w:t>
      </w:r>
      <w:r w:rsidRPr="00BE1DDC">
        <w:rPr>
          <w:color w:val="A31515"/>
        </w:rPr>
        <w:t>'label'</w:t>
      </w:r>
      <w:r w:rsidRPr="00BE1DDC">
        <w:t xml:space="preserve">].value_counts().sort_index().plot(kind = </w:t>
      </w:r>
      <w:r w:rsidRPr="00BE1DDC">
        <w:rPr>
          <w:color w:val="A31515"/>
        </w:rPr>
        <w:t>'bar'</w:t>
      </w:r>
      <w:r w:rsidRPr="00BE1DDC">
        <w:t xml:space="preserve">) </w:t>
      </w:r>
    </w:p>
    <w:p w:rsidR="00BE1DDC" w:rsidRPr="00BE1DDC" w:rsidRDefault="00BE1DDC" w:rsidP="00BE1DDC">
      <w:pPr>
        <w:pStyle w:val="code3"/>
      </w:pPr>
      <w:r w:rsidRPr="00BE1DDC">
        <w:t>plt.title(</w:t>
      </w:r>
      <w:r w:rsidRPr="00BE1DDC">
        <w:rPr>
          <w:color w:val="A31515"/>
        </w:rPr>
        <w:t>'All Data'</w:t>
      </w:r>
      <w:r w:rsidRPr="00BE1DDC">
        <w:t>)</w:t>
      </w:r>
    </w:p>
    <w:p w:rsidR="00BE1DDC" w:rsidRPr="00BE1DDC" w:rsidRDefault="00BE1DDC" w:rsidP="00BE1DDC">
      <w:pPr>
        <w:pStyle w:val="code3"/>
      </w:pPr>
      <w:r w:rsidRPr="00BE1DDC">
        <w:t>plt.xlabel(</w:t>
      </w:r>
      <w:r w:rsidRPr="00BE1DDC">
        <w:rPr>
          <w:color w:val="A31515"/>
        </w:rPr>
        <w:t>'label'</w:t>
      </w:r>
      <w:r w:rsidRPr="00BE1DDC">
        <w:t>)</w:t>
      </w:r>
    </w:p>
    <w:p w:rsidR="00BE1DDC" w:rsidRPr="00BE1DDC" w:rsidRDefault="00BE1DDC" w:rsidP="00BE1DDC">
      <w:pPr>
        <w:pStyle w:val="code3"/>
      </w:pPr>
      <w:r w:rsidRPr="00BE1DDC">
        <w:t>plt.ylabel(</w:t>
      </w:r>
      <w:r w:rsidRPr="00BE1DDC">
        <w:rPr>
          <w:color w:val="A31515"/>
        </w:rPr>
        <w:t>'label_number'</w:t>
      </w:r>
      <w:r w:rsidRPr="00BE1DDC">
        <w:t xml:space="preserve">) </w:t>
      </w:r>
    </w:p>
    <w:p w:rsidR="00190695" w:rsidRDefault="00FD69F9" w:rsidP="00FD69F9">
      <w:pPr>
        <w:pStyle w:val="ad"/>
      </w:pPr>
      <w:r>
        <w:lastRenderedPageBreak/>
        <w:drawing>
          <wp:inline distT="0" distB="0" distL="0" distR="0" wp14:anchorId="0BE87586" wp14:editId="5A9C6B8E">
            <wp:extent cx="5939790" cy="4883150"/>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4883150"/>
                    </a:xfrm>
                    <a:prstGeom prst="rect">
                      <a:avLst/>
                    </a:prstGeom>
                  </pic:spPr>
                </pic:pic>
              </a:graphicData>
            </a:graphic>
          </wp:inline>
        </w:drawing>
      </w:r>
    </w:p>
    <w:p w:rsidR="00F237C9" w:rsidRDefault="00F237C9" w:rsidP="00F237C9">
      <w:pPr>
        <w:pStyle w:val="ad"/>
      </w:pPr>
      <w:r>
        <w:drawing>
          <wp:inline distT="0" distB="0" distL="0" distR="0" wp14:anchorId="4FF56738" wp14:editId="2BAC3F1B">
            <wp:extent cx="5939790" cy="2333625"/>
            <wp:effectExtent l="0" t="0" r="381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2333625"/>
                    </a:xfrm>
                    <a:prstGeom prst="rect">
                      <a:avLst/>
                    </a:prstGeom>
                  </pic:spPr>
                </pic:pic>
              </a:graphicData>
            </a:graphic>
          </wp:inline>
        </w:drawing>
      </w:r>
    </w:p>
    <w:p w:rsidR="007F11A1" w:rsidRDefault="00D44BCE" w:rsidP="007F11A1">
      <w:pPr>
        <w:ind w:firstLine="480"/>
      </w:pPr>
      <w:r>
        <w:rPr>
          <w:rFonts w:hint="eastAsia"/>
        </w:rPr>
        <w:t>从图中可以看到：当</w:t>
      </w:r>
      <w:r>
        <w:rPr>
          <w:rFonts w:hint="eastAsia"/>
        </w:rPr>
        <w:t>API</w:t>
      </w:r>
      <w:r>
        <w:rPr>
          <w:rFonts w:hint="eastAsia"/>
        </w:rPr>
        <w:t>调用次数越多时，该</w:t>
      </w:r>
      <w:r>
        <w:rPr>
          <w:rFonts w:hint="eastAsia"/>
        </w:rPr>
        <w:t>API</w:t>
      </w:r>
      <w:r>
        <w:rPr>
          <w:rFonts w:hint="eastAsia"/>
        </w:rPr>
        <w:t>是第五类病毒（感染型病毒）的可能性就越大</w:t>
      </w:r>
      <w:r w:rsidR="00045F2C">
        <w:rPr>
          <w:rFonts w:hint="eastAsia"/>
        </w:rPr>
        <w:t>。</w:t>
      </w:r>
    </w:p>
    <w:p w:rsidR="00045F2C" w:rsidRDefault="00045F2C" w:rsidP="007F11A1">
      <w:pPr>
        <w:ind w:firstLine="480"/>
      </w:pPr>
      <w:r>
        <w:rPr>
          <w:rFonts w:hint="eastAsia"/>
        </w:rPr>
        <w:t>用分簇散点图查看</w:t>
      </w:r>
      <w:r>
        <w:rPr>
          <w:rFonts w:hint="eastAsia"/>
        </w:rPr>
        <w:t>label</w:t>
      </w:r>
      <w:r>
        <w:rPr>
          <w:rFonts w:hint="eastAsia"/>
        </w:rPr>
        <w:t>下</w:t>
      </w:r>
      <w:r>
        <w:rPr>
          <w:rFonts w:hint="eastAsia"/>
        </w:rPr>
        <w:t>file</w:t>
      </w:r>
      <w:r>
        <w:t>_id_cnt</w:t>
      </w:r>
      <w:r>
        <w:rPr>
          <w:rFonts w:hint="eastAsia"/>
        </w:rPr>
        <w:t>的分布，由于绘制分簇散点图比较耗时，因此我们采用</w:t>
      </w:r>
      <w:r>
        <w:rPr>
          <w:rFonts w:hint="eastAsia"/>
        </w:rPr>
        <w:t>1</w:t>
      </w:r>
      <w:r>
        <w:t>000</w:t>
      </w:r>
      <w:r>
        <w:rPr>
          <w:rFonts w:hint="eastAsia"/>
        </w:rPr>
        <w:t>个样本点。</w:t>
      </w:r>
    </w:p>
    <w:p w:rsidR="00AF3598" w:rsidRPr="00AF3598" w:rsidRDefault="00AF3598" w:rsidP="00CF4F43">
      <w:pPr>
        <w:pStyle w:val="code3"/>
        <w:wordWrap w:val="0"/>
        <w:ind w:firstLineChars="0" w:firstLine="0"/>
      </w:pPr>
      <w:r w:rsidRPr="00AF3598">
        <w:t>plt.figure(figsize=[</w:t>
      </w:r>
      <w:r w:rsidRPr="00AF3598">
        <w:rPr>
          <w:color w:val="098658"/>
        </w:rPr>
        <w:t>16</w:t>
      </w:r>
      <w:r w:rsidRPr="00AF3598">
        <w:t xml:space="preserve">, </w:t>
      </w:r>
      <w:r w:rsidRPr="00AF3598">
        <w:rPr>
          <w:color w:val="098658"/>
        </w:rPr>
        <w:t>10</w:t>
      </w:r>
      <w:r w:rsidRPr="00AF3598">
        <w:t>])</w:t>
      </w:r>
    </w:p>
    <w:p w:rsidR="00AF3598" w:rsidRPr="00AF3598" w:rsidRDefault="00AF3598" w:rsidP="00CF4F43">
      <w:pPr>
        <w:pStyle w:val="code3"/>
        <w:wordWrap w:val="0"/>
        <w:ind w:firstLineChars="0" w:firstLine="0"/>
      </w:pPr>
      <w:r w:rsidRPr="00AF3598">
        <w:lastRenderedPageBreak/>
        <w:t>sns.swarmplot(x=train_analysis.iloc[:</w:t>
      </w:r>
      <w:r w:rsidRPr="00AF3598">
        <w:rPr>
          <w:color w:val="098658"/>
        </w:rPr>
        <w:t>1000</w:t>
      </w:r>
      <w:r w:rsidRPr="00AF3598">
        <w:t>][</w:t>
      </w:r>
      <w:r w:rsidRPr="00AF3598">
        <w:rPr>
          <w:color w:val="A31515"/>
        </w:rPr>
        <w:t>'label'</w:t>
      </w:r>
      <w:r w:rsidRPr="00AF3598">
        <w:t>],</w:t>
      </w:r>
      <w:r w:rsidR="00CF4F43">
        <w:t xml:space="preserve"> </w:t>
      </w:r>
      <w:r w:rsidRPr="00AF3598">
        <w:t>y=train_analysis.iloc[:</w:t>
      </w:r>
      <w:r w:rsidRPr="00AF3598">
        <w:rPr>
          <w:color w:val="098658"/>
        </w:rPr>
        <w:t>1000</w:t>
      </w:r>
      <w:r w:rsidRPr="00AF3598">
        <w:t>][</w:t>
      </w:r>
      <w:r w:rsidRPr="00AF3598">
        <w:rPr>
          <w:color w:val="A31515"/>
        </w:rPr>
        <w:t>'file_id_cnt'</w:t>
      </w:r>
      <w:r w:rsidRPr="00AF3598">
        <w:t>])</w:t>
      </w:r>
    </w:p>
    <w:p w:rsidR="00045F2C" w:rsidRDefault="001B22A0" w:rsidP="001B22A0">
      <w:pPr>
        <w:pStyle w:val="ad"/>
      </w:pPr>
      <w:r>
        <w:drawing>
          <wp:inline distT="0" distB="0" distL="0" distR="0" wp14:anchorId="3386FA1D" wp14:editId="5B5057F6">
            <wp:extent cx="5939790" cy="3811905"/>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3811905"/>
                    </a:xfrm>
                    <a:prstGeom prst="rect">
                      <a:avLst/>
                    </a:prstGeom>
                  </pic:spPr>
                </pic:pic>
              </a:graphicData>
            </a:graphic>
          </wp:inline>
        </w:drawing>
      </w:r>
    </w:p>
    <w:p w:rsidR="00B01AB0" w:rsidRDefault="00705B4B" w:rsidP="00B01AB0">
      <w:pPr>
        <w:ind w:firstLine="480"/>
      </w:pPr>
      <w:r>
        <w:rPr>
          <w:rFonts w:hint="eastAsia"/>
        </w:rPr>
        <w:t>从图中可以得到以下结论：从频次上看，第</w:t>
      </w:r>
      <w:r>
        <w:rPr>
          <w:rFonts w:hint="eastAsia"/>
        </w:rPr>
        <w:t>5</w:t>
      </w:r>
      <w:r>
        <w:rPr>
          <w:rFonts w:hint="eastAsia"/>
        </w:rPr>
        <w:t>类病毒调用</w:t>
      </w:r>
      <w:r>
        <w:rPr>
          <w:rFonts w:hint="eastAsia"/>
        </w:rPr>
        <w:t>API</w:t>
      </w:r>
      <w:r>
        <w:rPr>
          <w:rFonts w:hint="eastAsia"/>
        </w:rPr>
        <w:t>的次数最多；从调用峰值上看，第</w:t>
      </w:r>
      <w:r>
        <w:rPr>
          <w:rFonts w:hint="eastAsia"/>
        </w:rPr>
        <w:t>2</w:t>
      </w:r>
      <w:r>
        <w:rPr>
          <w:rFonts w:hint="eastAsia"/>
        </w:rPr>
        <w:t>类和第</w:t>
      </w:r>
      <w:r>
        <w:rPr>
          <w:rFonts w:hint="eastAsia"/>
        </w:rPr>
        <w:t>7</w:t>
      </w:r>
      <w:r>
        <w:rPr>
          <w:rFonts w:hint="eastAsia"/>
        </w:rPr>
        <w:t>类病毒有时能调用</w:t>
      </w:r>
      <w:r>
        <w:rPr>
          <w:rFonts w:hint="eastAsia"/>
        </w:rPr>
        <w:t>1</w:t>
      </w:r>
      <w:r>
        <w:t>50000</w:t>
      </w:r>
      <w:r>
        <w:rPr>
          <w:rFonts w:hint="eastAsia"/>
        </w:rPr>
        <w:t>次的</w:t>
      </w:r>
      <w:r>
        <w:rPr>
          <w:rFonts w:hint="eastAsia"/>
        </w:rPr>
        <w:t>API</w:t>
      </w:r>
      <w:r>
        <w:rPr>
          <w:rFonts w:hint="eastAsia"/>
        </w:rPr>
        <w:t>。</w:t>
      </w:r>
    </w:p>
    <w:p w:rsidR="00705B4B" w:rsidRDefault="00705B4B" w:rsidP="00B01AB0">
      <w:pPr>
        <w:ind w:firstLine="480"/>
      </w:pPr>
      <w:r>
        <w:t xml:space="preserve">3. </w:t>
      </w:r>
      <w:r>
        <w:rPr>
          <w:rFonts w:hint="eastAsia"/>
        </w:rPr>
        <w:t>首先通过文件调用</w:t>
      </w:r>
      <w:r>
        <w:rPr>
          <w:rFonts w:hint="eastAsia"/>
        </w:rPr>
        <w:t>API</w:t>
      </w:r>
      <w:r>
        <w:rPr>
          <w:rFonts w:hint="eastAsia"/>
        </w:rPr>
        <w:t>的类型数</w:t>
      </w:r>
      <w:r>
        <w:rPr>
          <w:rFonts w:hint="eastAsia"/>
        </w:rPr>
        <w:t>file</w:t>
      </w:r>
      <w:r>
        <w:t>_</w:t>
      </w:r>
      <w:r>
        <w:rPr>
          <w:rFonts w:hint="eastAsia"/>
        </w:rPr>
        <w:t>id_api_</w:t>
      </w:r>
      <w:r>
        <w:t>nunique</w:t>
      </w:r>
      <w:r>
        <w:rPr>
          <w:rFonts w:hint="eastAsia"/>
        </w:rPr>
        <w:t>，分析变量</w:t>
      </w:r>
      <w:r>
        <w:rPr>
          <w:rFonts w:hint="eastAsia"/>
        </w:rPr>
        <w:t>file</w:t>
      </w:r>
      <w:r>
        <w:t>_id</w:t>
      </w:r>
      <w:r>
        <w:rPr>
          <w:rFonts w:hint="eastAsia"/>
        </w:rPr>
        <w:t>和</w:t>
      </w:r>
      <w:r>
        <w:rPr>
          <w:rFonts w:hint="eastAsia"/>
        </w:rPr>
        <w:t>API</w:t>
      </w:r>
      <w:r>
        <w:rPr>
          <w:rFonts w:hint="eastAsia"/>
        </w:rPr>
        <w:t>的关系。</w:t>
      </w:r>
    </w:p>
    <w:p w:rsidR="00C108B1" w:rsidRPr="00C108B1" w:rsidRDefault="00C108B1" w:rsidP="00C108B1">
      <w:pPr>
        <w:pStyle w:val="code3"/>
      </w:pPr>
      <w:r w:rsidRPr="00C108B1">
        <w:t>dic_ = train.groupby(</w:t>
      </w:r>
      <w:r w:rsidRPr="00C108B1">
        <w:rPr>
          <w:color w:val="A31515"/>
        </w:rPr>
        <w:t>'file_id'</w:t>
      </w:r>
      <w:r w:rsidRPr="00C108B1">
        <w:t>)[</w:t>
      </w:r>
      <w:r w:rsidRPr="00C108B1">
        <w:rPr>
          <w:color w:val="A31515"/>
        </w:rPr>
        <w:t>'api'</w:t>
      </w:r>
      <w:r w:rsidRPr="00C108B1">
        <w:t>].nunique().to_dict()</w:t>
      </w:r>
    </w:p>
    <w:p w:rsidR="00C108B1" w:rsidRPr="00C108B1" w:rsidRDefault="00C108B1" w:rsidP="00C108B1">
      <w:pPr>
        <w:pStyle w:val="code3"/>
      </w:pPr>
      <w:r w:rsidRPr="00C108B1">
        <w:t>train_analysis[</w:t>
      </w:r>
      <w:r w:rsidRPr="00C108B1">
        <w:rPr>
          <w:color w:val="A31515"/>
        </w:rPr>
        <w:t>'file_id_api_nunique'</w:t>
      </w:r>
      <w:r w:rsidRPr="00C108B1">
        <w:t>] = train_analysis[</w:t>
      </w:r>
      <w:r w:rsidRPr="00C108B1">
        <w:rPr>
          <w:color w:val="A31515"/>
        </w:rPr>
        <w:t>'file_id'</w:t>
      </w:r>
      <w:r w:rsidRPr="00C108B1">
        <w:t>].map(dic_).values</w:t>
      </w:r>
    </w:p>
    <w:p w:rsidR="00C108B1" w:rsidRPr="00C108B1" w:rsidRDefault="00C108B1" w:rsidP="00C108B1">
      <w:pPr>
        <w:pStyle w:val="code3"/>
      </w:pPr>
      <w:r w:rsidRPr="00C108B1">
        <w:t>sns.distplot(train_analysis[</w:t>
      </w:r>
      <w:r w:rsidRPr="00C108B1">
        <w:rPr>
          <w:color w:val="A31515"/>
        </w:rPr>
        <w:t>'file_id_api_nunique'</w:t>
      </w:r>
      <w:r w:rsidRPr="00C108B1">
        <w:t>])</w:t>
      </w:r>
    </w:p>
    <w:p w:rsidR="00C108B1" w:rsidRDefault="00CB08D4" w:rsidP="00CB08D4">
      <w:pPr>
        <w:pStyle w:val="ad"/>
      </w:pPr>
      <w:r>
        <w:lastRenderedPageBreak/>
        <w:drawing>
          <wp:inline distT="0" distB="0" distL="0" distR="0" wp14:anchorId="024D2D8F" wp14:editId="6193EC48">
            <wp:extent cx="4884843" cy="293395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4843" cy="2933954"/>
                    </a:xfrm>
                    <a:prstGeom prst="rect">
                      <a:avLst/>
                    </a:prstGeom>
                  </pic:spPr>
                </pic:pic>
              </a:graphicData>
            </a:graphic>
          </wp:inline>
        </w:drawing>
      </w:r>
    </w:p>
    <w:p w:rsidR="009C2510" w:rsidRPr="009C2510" w:rsidRDefault="009C2510" w:rsidP="009C2510">
      <w:pPr>
        <w:pStyle w:val="code3"/>
      </w:pPr>
      <w:r w:rsidRPr="009C2510">
        <w:t>train_analysis[</w:t>
      </w:r>
      <w:r w:rsidRPr="009C2510">
        <w:rPr>
          <w:color w:val="A31515"/>
        </w:rPr>
        <w:t>'file_id_api_nunique'</w:t>
      </w:r>
      <w:r w:rsidRPr="009C2510">
        <w:t>].describe()</w:t>
      </w:r>
    </w:p>
    <w:p w:rsidR="00356F2E" w:rsidRDefault="001D5D90" w:rsidP="001D5D90">
      <w:pPr>
        <w:pStyle w:val="ad"/>
      </w:pPr>
      <w:r>
        <w:drawing>
          <wp:inline distT="0" distB="0" distL="0" distR="0" wp14:anchorId="3715F54A" wp14:editId="3FE70B68">
            <wp:extent cx="3505504" cy="191278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5504" cy="1912786"/>
                    </a:xfrm>
                    <a:prstGeom prst="rect">
                      <a:avLst/>
                    </a:prstGeom>
                  </pic:spPr>
                </pic:pic>
              </a:graphicData>
            </a:graphic>
          </wp:inline>
        </w:drawing>
      </w:r>
    </w:p>
    <w:p w:rsidR="001D5D90" w:rsidRDefault="001D5D90" w:rsidP="001D5D90">
      <w:pPr>
        <w:ind w:firstLine="480"/>
      </w:pPr>
      <w:r>
        <w:rPr>
          <w:rFonts w:hint="eastAsia"/>
        </w:rPr>
        <w:t>文件调用</w:t>
      </w:r>
      <w:r>
        <w:rPr>
          <w:rFonts w:hint="eastAsia"/>
        </w:rPr>
        <w:t>API</w:t>
      </w:r>
      <w:r>
        <w:rPr>
          <w:rFonts w:hint="eastAsia"/>
        </w:rPr>
        <w:t>的类别数绝大部分都在</w:t>
      </w:r>
      <w:r>
        <w:rPr>
          <w:rFonts w:hint="eastAsia"/>
        </w:rPr>
        <w:t>1</w:t>
      </w:r>
      <w:r>
        <w:t>00</w:t>
      </w:r>
      <w:r>
        <w:rPr>
          <w:rFonts w:hint="eastAsia"/>
        </w:rPr>
        <w:t>以内，最少的是</w:t>
      </w:r>
      <w:r>
        <w:rPr>
          <w:rFonts w:hint="eastAsia"/>
        </w:rPr>
        <w:t>1</w:t>
      </w:r>
      <w:r>
        <w:rPr>
          <w:rFonts w:hint="eastAsia"/>
        </w:rPr>
        <w:t>个，最多的是</w:t>
      </w:r>
      <w:r>
        <w:rPr>
          <w:rFonts w:hint="eastAsia"/>
        </w:rPr>
        <w:t>1</w:t>
      </w:r>
      <w:r>
        <w:t>70</w:t>
      </w:r>
      <w:r>
        <w:rPr>
          <w:rFonts w:hint="eastAsia"/>
        </w:rPr>
        <w:t>个。</w:t>
      </w:r>
    </w:p>
    <w:p w:rsidR="001D5D90" w:rsidRDefault="001D5D90" w:rsidP="001D5D90">
      <w:pPr>
        <w:ind w:firstLine="480"/>
      </w:pPr>
      <w:r>
        <w:rPr>
          <w:rFonts w:hint="eastAsia"/>
        </w:rPr>
        <w:t>然后分析</w:t>
      </w:r>
      <w:r>
        <w:rPr>
          <w:rFonts w:hint="eastAsia"/>
        </w:rPr>
        <w:t>file</w:t>
      </w:r>
      <w:r>
        <w:t>_id_api_nunique</w:t>
      </w:r>
      <w:r>
        <w:rPr>
          <w:rFonts w:hint="eastAsia"/>
        </w:rPr>
        <w:t>和标签</w:t>
      </w:r>
      <w:r>
        <w:rPr>
          <w:rFonts w:hint="eastAsia"/>
        </w:rPr>
        <w:t>label</w:t>
      </w:r>
      <w:r>
        <w:rPr>
          <w:rFonts w:hint="eastAsia"/>
        </w:rPr>
        <w:t>的关系。</w:t>
      </w:r>
    </w:p>
    <w:p w:rsidR="005168AC" w:rsidRPr="005168AC" w:rsidRDefault="005168AC" w:rsidP="005168AC">
      <w:pPr>
        <w:pStyle w:val="code3"/>
      </w:pPr>
      <w:r w:rsidRPr="005168AC">
        <w:t xml:space="preserve">train_analysis.loc[train_analysis.file_id_api_nunique &gt;= </w:t>
      </w:r>
      <w:r w:rsidRPr="005168AC">
        <w:rPr>
          <w:color w:val="098658"/>
        </w:rPr>
        <w:t>100</w:t>
      </w:r>
      <w:r w:rsidRPr="005168AC">
        <w:t>][</w:t>
      </w:r>
      <w:r w:rsidRPr="005168AC">
        <w:rPr>
          <w:color w:val="A31515"/>
        </w:rPr>
        <w:t>'label'</w:t>
      </w:r>
      <w:r w:rsidRPr="005168AC">
        <w:t>].value_counts().sort_index().plot(kind=</w:t>
      </w:r>
      <w:r w:rsidRPr="005168AC">
        <w:rPr>
          <w:color w:val="A31515"/>
        </w:rPr>
        <w:t>'bar'</w:t>
      </w:r>
      <w:r w:rsidRPr="005168AC">
        <w:t>)</w:t>
      </w:r>
    </w:p>
    <w:p w:rsidR="005168AC" w:rsidRPr="005168AC" w:rsidRDefault="005168AC" w:rsidP="005168AC">
      <w:pPr>
        <w:pStyle w:val="code3"/>
      </w:pPr>
      <w:r w:rsidRPr="005168AC">
        <w:t>plt.title(</w:t>
      </w:r>
      <w:r w:rsidRPr="005168AC">
        <w:rPr>
          <w:color w:val="A31515"/>
        </w:rPr>
        <w:t>'File with api nunique &gt;= 100'</w:t>
      </w:r>
      <w:r w:rsidRPr="005168AC">
        <w:t>)</w:t>
      </w:r>
    </w:p>
    <w:p w:rsidR="005168AC" w:rsidRPr="005168AC" w:rsidRDefault="005168AC" w:rsidP="005168AC">
      <w:pPr>
        <w:pStyle w:val="code3"/>
      </w:pPr>
      <w:r w:rsidRPr="005168AC">
        <w:t>plt.xlabel(</w:t>
      </w:r>
      <w:r w:rsidRPr="005168AC">
        <w:rPr>
          <w:color w:val="A31515"/>
        </w:rPr>
        <w:t>'label'</w:t>
      </w:r>
      <w:r w:rsidRPr="005168AC">
        <w:t>)</w:t>
      </w:r>
    </w:p>
    <w:p w:rsidR="005168AC" w:rsidRPr="005168AC" w:rsidRDefault="005168AC" w:rsidP="005168AC">
      <w:pPr>
        <w:pStyle w:val="code3"/>
      </w:pPr>
      <w:r w:rsidRPr="005168AC">
        <w:t>plt.ylabel(</w:t>
      </w:r>
      <w:r w:rsidRPr="005168AC">
        <w:rPr>
          <w:color w:val="A31515"/>
        </w:rPr>
        <w:t>'label number'</w:t>
      </w:r>
      <w:r w:rsidRPr="005168AC">
        <w:t>)</w:t>
      </w:r>
    </w:p>
    <w:p w:rsidR="001D5D90" w:rsidRDefault="00AD3098" w:rsidP="00AD3098">
      <w:pPr>
        <w:pStyle w:val="ad"/>
      </w:pPr>
      <w:r>
        <w:lastRenderedPageBreak/>
        <w:drawing>
          <wp:inline distT="0" distB="0" distL="0" distR="0" wp14:anchorId="3F30AE91" wp14:editId="1055B482">
            <wp:extent cx="3840813" cy="2972058"/>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40813" cy="2972058"/>
                    </a:xfrm>
                    <a:prstGeom prst="rect">
                      <a:avLst/>
                    </a:prstGeom>
                  </pic:spPr>
                </pic:pic>
              </a:graphicData>
            </a:graphic>
          </wp:inline>
        </w:drawing>
      </w:r>
    </w:p>
    <w:p w:rsidR="003C7079" w:rsidRDefault="003C7079" w:rsidP="003C7079">
      <w:pPr>
        <w:ind w:firstLine="480"/>
      </w:pPr>
      <w:r>
        <w:rPr>
          <w:rFonts w:hint="eastAsia"/>
        </w:rPr>
        <w:t>从图中可以发现，第</w:t>
      </w:r>
      <w:r>
        <w:rPr>
          <w:rFonts w:hint="eastAsia"/>
        </w:rPr>
        <w:t>5</w:t>
      </w:r>
      <w:r>
        <w:rPr>
          <w:rFonts w:hint="eastAsia"/>
        </w:rPr>
        <w:t>类病毒调用不同</w:t>
      </w:r>
      <w:r>
        <w:rPr>
          <w:rFonts w:hint="eastAsia"/>
        </w:rPr>
        <w:t>API</w:t>
      </w:r>
      <w:r>
        <w:rPr>
          <w:rFonts w:hint="eastAsia"/>
        </w:rPr>
        <w:t>的次数是最多的。在上面的分析中，我们也发现第</w:t>
      </w:r>
      <w:r>
        <w:rPr>
          <w:rFonts w:hint="eastAsia"/>
        </w:rPr>
        <w:t>5</w:t>
      </w:r>
      <w:r>
        <w:rPr>
          <w:rFonts w:hint="eastAsia"/>
        </w:rPr>
        <w:t>类病毒调用</w:t>
      </w:r>
      <w:r>
        <w:rPr>
          <w:rFonts w:hint="eastAsia"/>
        </w:rPr>
        <w:t>API</w:t>
      </w:r>
      <w:r>
        <w:rPr>
          <w:rFonts w:hint="eastAsia"/>
        </w:rPr>
        <w:t>的次数最多，调用不同</w:t>
      </w:r>
      <w:r>
        <w:rPr>
          <w:rFonts w:hint="eastAsia"/>
        </w:rPr>
        <w:t>API</w:t>
      </w:r>
      <w:r>
        <w:rPr>
          <w:rFonts w:hint="eastAsia"/>
        </w:rPr>
        <w:t>的次数多也是可以理解的</w:t>
      </w:r>
      <w:r w:rsidR="004C3219">
        <w:rPr>
          <w:rFonts w:hint="eastAsia"/>
        </w:rPr>
        <w:t>。</w:t>
      </w:r>
    </w:p>
    <w:p w:rsidR="00CB53BB" w:rsidRPr="00CB53BB" w:rsidRDefault="00CB53BB" w:rsidP="00CB53BB">
      <w:pPr>
        <w:pStyle w:val="code3"/>
      </w:pPr>
      <w:r w:rsidRPr="00CB53BB">
        <w:t>plt.figure(figsize=[</w:t>
      </w:r>
      <w:r w:rsidRPr="00CB53BB">
        <w:rPr>
          <w:color w:val="098658"/>
        </w:rPr>
        <w:t>16</w:t>
      </w:r>
      <w:r w:rsidRPr="00CB53BB">
        <w:t xml:space="preserve">, </w:t>
      </w:r>
      <w:r w:rsidRPr="00CB53BB">
        <w:rPr>
          <w:color w:val="098658"/>
        </w:rPr>
        <w:t>10</w:t>
      </w:r>
      <w:r w:rsidRPr="00CB53BB">
        <w:t>])</w:t>
      </w:r>
    </w:p>
    <w:p w:rsidR="00CB53BB" w:rsidRPr="00CB53BB" w:rsidRDefault="00CB53BB" w:rsidP="00CB53BB">
      <w:pPr>
        <w:pStyle w:val="code3"/>
      </w:pPr>
      <w:r w:rsidRPr="00CB53BB">
        <w:t>sns.boxplot(x=train_analysis[</w:t>
      </w:r>
      <w:r w:rsidRPr="00CB53BB">
        <w:rPr>
          <w:color w:val="A31515"/>
        </w:rPr>
        <w:t>'label'</w:t>
      </w:r>
      <w:r w:rsidRPr="00CB53BB">
        <w:t>], y=train_analysis[</w:t>
      </w:r>
      <w:r w:rsidRPr="00CB53BB">
        <w:rPr>
          <w:color w:val="A31515"/>
        </w:rPr>
        <w:t>'file_id_api_nunique'</w:t>
      </w:r>
      <w:r w:rsidRPr="00CB53BB">
        <w:t>])</w:t>
      </w:r>
    </w:p>
    <w:p w:rsidR="003C7079" w:rsidRDefault="007139FF" w:rsidP="007139FF">
      <w:pPr>
        <w:pStyle w:val="ad"/>
      </w:pPr>
      <w:r>
        <w:drawing>
          <wp:inline distT="0" distB="0" distL="0" distR="0" wp14:anchorId="20DDFCD8" wp14:editId="724DA940">
            <wp:extent cx="5939790" cy="3852545"/>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9790" cy="3852545"/>
                    </a:xfrm>
                    <a:prstGeom prst="rect">
                      <a:avLst/>
                    </a:prstGeom>
                  </pic:spPr>
                </pic:pic>
              </a:graphicData>
            </a:graphic>
          </wp:inline>
        </w:drawing>
      </w:r>
    </w:p>
    <w:p w:rsidR="00521E56" w:rsidRDefault="00521E56" w:rsidP="00521E56">
      <w:pPr>
        <w:ind w:firstLine="480"/>
      </w:pPr>
      <w:r>
        <w:rPr>
          <w:rFonts w:hint="eastAsia"/>
        </w:rPr>
        <w:t>从图中可以得到以下结论：第</w:t>
      </w:r>
      <w:r>
        <w:rPr>
          <w:rFonts w:hint="eastAsia"/>
        </w:rPr>
        <w:t>3</w:t>
      </w:r>
      <w:r>
        <w:rPr>
          <w:rFonts w:hint="eastAsia"/>
        </w:rPr>
        <w:t>类病毒调用不同的</w:t>
      </w:r>
      <w:r>
        <w:rPr>
          <w:rFonts w:hint="eastAsia"/>
        </w:rPr>
        <w:t>API</w:t>
      </w:r>
      <w:r>
        <w:rPr>
          <w:rFonts w:hint="eastAsia"/>
        </w:rPr>
        <w:t>的次数相对较多，第</w:t>
      </w:r>
      <w:r>
        <w:t>2</w:t>
      </w:r>
      <w:r>
        <w:rPr>
          <w:rFonts w:hint="eastAsia"/>
        </w:rPr>
        <w:t>类病毒调用不同</w:t>
      </w:r>
      <w:r>
        <w:rPr>
          <w:rFonts w:hint="eastAsia"/>
        </w:rPr>
        <w:t>API</w:t>
      </w:r>
      <w:r>
        <w:rPr>
          <w:rFonts w:hint="eastAsia"/>
        </w:rPr>
        <w:t>的次数最少，第</w:t>
      </w:r>
      <w:r>
        <w:rPr>
          <w:rFonts w:hint="eastAsia"/>
        </w:rPr>
        <w:t>4,</w:t>
      </w:r>
      <w:r>
        <w:t>6</w:t>
      </w:r>
      <w:r>
        <w:rPr>
          <w:rFonts w:hint="eastAsia"/>
        </w:rPr>
        <w:t>,</w:t>
      </w:r>
      <w:r>
        <w:t>7</w:t>
      </w:r>
      <w:r>
        <w:rPr>
          <w:rFonts w:hint="eastAsia"/>
        </w:rPr>
        <w:t>类病毒的离群点较少，第</w:t>
      </w:r>
      <w:r>
        <w:rPr>
          <w:rFonts w:hint="eastAsia"/>
        </w:rPr>
        <w:t>1</w:t>
      </w:r>
      <w:r>
        <w:rPr>
          <w:rFonts w:hint="eastAsia"/>
        </w:rPr>
        <w:t>类病毒的离群点最多，第</w:t>
      </w:r>
      <w:r>
        <w:t>3</w:t>
      </w:r>
      <w:r>
        <w:rPr>
          <w:rFonts w:hint="eastAsia"/>
        </w:rPr>
        <w:lastRenderedPageBreak/>
        <w:t>类病毒的离群点主要在下方，第</w:t>
      </w:r>
      <w:r>
        <w:rPr>
          <w:rFonts w:hint="eastAsia"/>
        </w:rPr>
        <w:t>0</w:t>
      </w:r>
      <w:r>
        <w:rPr>
          <w:rFonts w:hint="eastAsia"/>
        </w:rPr>
        <w:t>类和第</w:t>
      </w:r>
      <w:r>
        <w:rPr>
          <w:rFonts w:hint="eastAsia"/>
        </w:rPr>
        <w:t>5</w:t>
      </w:r>
      <w:r>
        <w:rPr>
          <w:rFonts w:hint="eastAsia"/>
        </w:rPr>
        <w:t>类的离群点则集中在上方</w:t>
      </w:r>
      <w:r w:rsidR="00004DEB">
        <w:rPr>
          <w:rFonts w:hint="eastAsia"/>
        </w:rPr>
        <w:t>。</w:t>
      </w:r>
    </w:p>
    <w:p w:rsidR="00004DEB" w:rsidRDefault="00FE387E" w:rsidP="00521E56">
      <w:pPr>
        <w:ind w:firstLine="480"/>
      </w:pPr>
      <w:r>
        <w:rPr>
          <w:rFonts w:hint="eastAsia"/>
        </w:rPr>
        <w:t>4</w:t>
      </w:r>
      <w:r>
        <w:t xml:space="preserve">. </w:t>
      </w:r>
      <w:r w:rsidR="004C7D35">
        <w:rPr>
          <w:rFonts w:hint="eastAsia"/>
        </w:rPr>
        <w:t>首先，通过</w:t>
      </w:r>
      <w:r w:rsidR="004C7D35">
        <w:rPr>
          <w:rFonts w:hint="eastAsia"/>
        </w:rPr>
        <w:t>file</w:t>
      </w:r>
      <w:r w:rsidR="004C7D35">
        <w:t>_id_</w:t>
      </w:r>
      <w:r w:rsidR="004C7D35">
        <w:rPr>
          <w:rFonts w:hint="eastAsia"/>
        </w:rPr>
        <w:t>index_</w:t>
      </w:r>
      <w:r w:rsidR="006673BE">
        <w:t>nunique</w:t>
      </w:r>
      <w:r w:rsidR="006673BE">
        <w:rPr>
          <w:rFonts w:hint="eastAsia"/>
        </w:rPr>
        <w:t>和</w:t>
      </w:r>
      <w:r w:rsidR="006673BE">
        <w:rPr>
          <w:rFonts w:hint="eastAsia"/>
        </w:rPr>
        <w:t>file</w:t>
      </w:r>
      <w:r w:rsidR="006673BE">
        <w:t>_id_index_max</w:t>
      </w:r>
      <w:r w:rsidR="006673BE">
        <w:rPr>
          <w:rFonts w:hint="eastAsia"/>
        </w:rPr>
        <w:t>两个统计特征，分析变量</w:t>
      </w:r>
      <w:r w:rsidR="006673BE">
        <w:rPr>
          <w:rFonts w:hint="eastAsia"/>
        </w:rPr>
        <w:t>file</w:t>
      </w:r>
      <w:r w:rsidR="006673BE">
        <w:t>_id</w:t>
      </w:r>
      <w:r w:rsidR="006673BE">
        <w:rPr>
          <w:rFonts w:hint="eastAsia"/>
        </w:rPr>
        <w:t>和</w:t>
      </w:r>
      <w:r w:rsidR="006673BE">
        <w:rPr>
          <w:rFonts w:hint="eastAsia"/>
        </w:rPr>
        <w:t>index</w:t>
      </w:r>
      <w:r w:rsidR="006673BE">
        <w:rPr>
          <w:rFonts w:hint="eastAsia"/>
        </w:rPr>
        <w:t>之间的关系。</w:t>
      </w:r>
      <w:r w:rsidR="00B4549D">
        <w:rPr>
          <w:rFonts w:hint="eastAsia"/>
        </w:rPr>
        <w:t>我们发现调用</w:t>
      </w:r>
      <w:r w:rsidR="00B4549D">
        <w:rPr>
          <w:rFonts w:hint="eastAsia"/>
        </w:rPr>
        <w:t>API</w:t>
      </w:r>
      <w:r w:rsidR="00B4549D">
        <w:rPr>
          <w:rFonts w:hint="eastAsia"/>
        </w:rPr>
        <w:t>顺序编号的两个边缘（</w:t>
      </w:r>
      <w:r w:rsidR="00B4549D">
        <w:rPr>
          <w:rFonts w:hint="eastAsia"/>
        </w:rPr>
        <w:t>0</w:t>
      </w:r>
      <w:r w:rsidR="00B4549D">
        <w:rPr>
          <w:rFonts w:hint="eastAsia"/>
        </w:rPr>
        <w:t>和</w:t>
      </w:r>
      <w:r w:rsidR="00B4549D">
        <w:t>5001</w:t>
      </w:r>
      <w:r w:rsidR="00B4549D">
        <w:rPr>
          <w:rFonts w:hint="eastAsia"/>
        </w:rPr>
        <w:t>）的样本数是最多的，因此可以单独看一下这两个点的</w:t>
      </w:r>
      <w:r w:rsidR="00B4549D">
        <w:rPr>
          <w:rFonts w:hint="eastAsia"/>
        </w:rPr>
        <w:t>label</w:t>
      </w:r>
      <w:r w:rsidR="00B4549D">
        <w:rPr>
          <w:rFonts w:hint="eastAsia"/>
        </w:rPr>
        <w:t>分布。</w:t>
      </w:r>
    </w:p>
    <w:p w:rsidR="00F53809" w:rsidRPr="00F53809" w:rsidRDefault="00F53809" w:rsidP="00F53809">
      <w:pPr>
        <w:pStyle w:val="code3"/>
      </w:pPr>
      <w:r w:rsidRPr="00F53809">
        <w:t>dic_ = train.groupby(</w:t>
      </w:r>
      <w:r w:rsidRPr="00F53809">
        <w:rPr>
          <w:color w:val="A31515"/>
        </w:rPr>
        <w:t>'file_id'</w:t>
      </w:r>
      <w:r w:rsidRPr="00F53809">
        <w:t>)[</w:t>
      </w:r>
      <w:r w:rsidRPr="00F53809">
        <w:rPr>
          <w:color w:val="A31515"/>
        </w:rPr>
        <w:t>'index'</w:t>
      </w:r>
      <w:r w:rsidRPr="00F53809">
        <w:t>].nunique().to_dict()</w:t>
      </w:r>
    </w:p>
    <w:p w:rsidR="00F53809" w:rsidRPr="00F53809" w:rsidRDefault="00F53809" w:rsidP="00F53809">
      <w:pPr>
        <w:pStyle w:val="code3"/>
      </w:pPr>
      <w:r w:rsidRPr="00F53809">
        <w:t>train_analysis[</w:t>
      </w:r>
      <w:r w:rsidRPr="00F53809">
        <w:rPr>
          <w:color w:val="A31515"/>
        </w:rPr>
        <w:t>'file_id_index_nunique'</w:t>
      </w:r>
      <w:r w:rsidRPr="00F53809">
        <w:t>] = train_analysis[</w:t>
      </w:r>
      <w:r w:rsidRPr="00F53809">
        <w:rPr>
          <w:color w:val="A31515"/>
        </w:rPr>
        <w:t>'file_id'</w:t>
      </w:r>
      <w:r w:rsidRPr="00F53809">
        <w:t>].map(dic_).values</w:t>
      </w:r>
    </w:p>
    <w:p w:rsidR="00F53809" w:rsidRPr="00F53809" w:rsidRDefault="00F53809" w:rsidP="00F53809">
      <w:pPr>
        <w:pStyle w:val="code3"/>
      </w:pPr>
      <w:r w:rsidRPr="00F53809">
        <w:t>train_analysis[</w:t>
      </w:r>
      <w:r w:rsidRPr="00F53809">
        <w:rPr>
          <w:color w:val="A31515"/>
        </w:rPr>
        <w:t>'file_id_index_nunique'</w:t>
      </w:r>
      <w:r w:rsidRPr="00F53809">
        <w:t>].describe()</w:t>
      </w:r>
    </w:p>
    <w:p w:rsidR="00F53809" w:rsidRDefault="00F53809" w:rsidP="00F53809">
      <w:pPr>
        <w:pStyle w:val="ad"/>
      </w:pPr>
      <w:r>
        <w:drawing>
          <wp:inline distT="0" distB="0" distL="0" distR="0" wp14:anchorId="57632700" wp14:editId="457FB40D">
            <wp:extent cx="3673158" cy="1912786"/>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3158" cy="1912786"/>
                    </a:xfrm>
                    <a:prstGeom prst="rect">
                      <a:avLst/>
                    </a:prstGeom>
                  </pic:spPr>
                </pic:pic>
              </a:graphicData>
            </a:graphic>
          </wp:inline>
        </w:drawing>
      </w:r>
    </w:p>
    <w:p w:rsidR="00A7385B" w:rsidRPr="00A7385B" w:rsidRDefault="00A7385B" w:rsidP="00A7385B">
      <w:pPr>
        <w:pStyle w:val="code3"/>
      </w:pPr>
      <w:r w:rsidRPr="00A7385B">
        <w:t>dic_ = train.groupby(</w:t>
      </w:r>
      <w:r w:rsidRPr="00A7385B">
        <w:rPr>
          <w:color w:val="A31515"/>
        </w:rPr>
        <w:t>'file_id'</w:t>
      </w:r>
      <w:r w:rsidRPr="00A7385B">
        <w:t>)[</w:t>
      </w:r>
      <w:r w:rsidRPr="00A7385B">
        <w:rPr>
          <w:color w:val="A31515"/>
        </w:rPr>
        <w:t>'index'</w:t>
      </w:r>
      <w:r w:rsidRPr="00A7385B">
        <w:t>].max().to_dict()</w:t>
      </w:r>
    </w:p>
    <w:p w:rsidR="00A7385B" w:rsidRPr="00A7385B" w:rsidRDefault="00A7385B" w:rsidP="00A7385B">
      <w:pPr>
        <w:pStyle w:val="code3"/>
      </w:pPr>
      <w:r w:rsidRPr="00A7385B">
        <w:t>train_analysis[</w:t>
      </w:r>
      <w:r w:rsidRPr="00A7385B">
        <w:rPr>
          <w:color w:val="A31515"/>
        </w:rPr>
        <w:t>'file_id_index_max'</w:t>
      </w:r>
      <w:r w:rsidRPr="00A7385B">
        <w:t>] = train_analysis[</w:t>
      </w:r>
      <w:r w:rsidRPr="00A7385B">
        <w:rPr>
          <w:color w:val="A31515"/>
        </w:rPr>
        <w:t>'file_id'</w:t>
      </w:r>
      <w:r w:rsidRPr="00A7385B">
        <w:t>].map(dic_).values</w:t>
      </w:r>
    </w:p>
    <w:p w:rsidR="00A7385B" w:rsidRPr="00A7385B" w:rsidRDefault="00A7385B" w:rsidP="00A7385B">
      <w:pPr>
        <w:pStyle w:val="code3"/>
      </w:pPr>
      <w:r w:rsidRPr="00A7385B">
        <w:t>sns.displot(train_analysis[</w:t>
      </w:r>
      <w:r w:rsidRPr="00A7385B">
        <w:rPr>
          <w:color w:val="A31515"/>
        </w:rPr>
        <w:t>'file_id_index_max'</w:t>
      </w:r>
      <w:r w:rsidRPr="00A7385B">
        <w:t>])</w:t>
      </w:r>
    </w:p>
    <w:p w:rsidR="00A7385B" w:rsidRDefault="00BF790E" w:rsidP="00BF790E">
      <w:pPr>
        <w:pStyle w:val="ad"/>
      </w:pPr>
      <w:r>
        <w:drawing>
          <wp:inline distT="0" distB="0" distL="0" distR="0" wp14:anchorId="402C7117" wp14:editId="05F82918">
            <wp:extent cx="3939881" cy="3718882"/>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9881" cy="3718882"/>
                    </a:xfrm>
                    <a:prstGeom prst="rect">
                      <a:avLst/>
                    </a:prstGeom>
                  </pic:spPr>
                </pic:pic>
              </a:graphicData>
            </a:graphic>
          </wp:inline>
        </w:drawing>
      </w:r>
    </w:p>
    <w:p w:rsidR="004D7F55" w:rsidRDefault="007C5A71" w:rsidP="004D7F55">
      <w:pPr>
        <w:ind w:firstLine="480"/>
      </w:pPr>
      <w:r>
        <w:rPr>
          <w:rFonts w:hint="eastAsia"/>
        </w:rPr>
        <w:t>从图中可以看出，文件调用</w:t>
      </w:r>
      <w:r>
        <w:rPr>
          <w:rFonts w:hint="eastAsia"/>
        </w:rPr>
        <w:t>index</w:t>
      </w:r>
      <w:r>
        <w:rPr>
          <w:rFonts w:hint="eastAsia"/>
        </w:rPr>
        <w:t>有两个极端，一个是在</w:t>
      </w:r>
      <w:r>
        <w:rPr>
          <w:rFonts w:hint="eastAsia"/>
        </w:rPr>
        <w:t>1</w:t>
      </w:r>
      <w:r>
        <w:rPr>
          <w:rFonts w:hint="eastAsia"/>
        </w:rPr>
        <w:t>附近，另一个是在</w:t>
      </w:r>
      <w:r>
        <w:rPr>
          <w:rFonts w:hint="eastAsia"/>
        </w:rPr>
        <w:t>5</w:t>
      </w:r>
      <w:r>
        <w:t>000</w:t>
      </w:r>
      <w:r>
        <w:rPr>
          <w:rFonts w:hint="eastAsia"/>
        </w:rPr>
        <w:t>附近。</w:t>
      </w:r>
    </w:p>
    <w:p w:rsidR="007C5A71" w:rsidRDefault="007C5A71" w:rsidP="004D7F55">
      <w:pPr>
        <w:ind w:firstLine="480"/>
      </w:pPr>
      <w:r>
        <w:rPr>
          <w:rFonts w:hint="eastAsia"/>
        </w:rPr>
        <w:lastRenderedPageBreak/>
        <w:t>然后分析</w:t>
      </w:r>
      <w:r>
        <w:rPr>
          <w:rFonts w:hint="eastAsia"/>
        </w:rPr>
        <w:t>file</w:t>
      </w:r>
      <w:r>
        <w:t>_id_index_nunique</w:t>
      </w:r>
      <w:r>
        <w:rPr>
          <w:rFonts w:hint="eastAsia"/>
        </w:rPr>
        <w:t>和</w:t>
      </w:r>
      <w:r>
        <w:rPr>
          <w:rFonts w:hint="eastAsia"/>
        </w:rPr>
        <w:t>file</w:t>
      </w:r>
      <w:r>
        <w:t>_id_index_max</w:t>
      </w:r>
      <w:r>
        <w:rPr>
          <w:rFonts w:hint="eastAsia"/>
        </w:rPr>
        <w:t>和标签</w:t>
      </w:r>
      <w:r>
        <w:rPr>
          <w:rFonts w:hint="eastAsia"/>
        </w:rPr>
        <w:t>label</w:t>
      </w:r>
      <w:r>
        <w:rPr>
          <w:rFonts w:hint="eastAsia"/>
        </w:rPr>
        <w:t>变量的关系。</w:t>
      </w:r>
    </w:p>
    <w:p w:rsidR="000623A6" w:rsidRPr="000623A6" w:rsidRDefault="000623A6" w:rsidP="000623A6">
      <w:pPr>
        <w:pStyle w:val="code3"/>
      </w:pPr>
      <w:r w:rsidRPr="000623A6">
        <w:t>plt.figure(figsize=[</w:t>
      </w:r>
      <w:r w:rsidRPr="000623A6">
        <w:rPr>
          <w:color w:val="098658"/>
        </w:rPr>
        <w:t>16</w:t>
      </w:r>
      <w:r w:rsidRPr="000623A6">
        <w:t xml:space="preserve">, </w:t>
      </w:r>
      <w:r w:rsidRPr="000623A6">
        <w:rPr>
          <w:color w:val="098658"/>
        </w:rPr>
        <w:t>8</w:t>
      </w:r>
      <w:r w:rsidRPr="000623A6">
        <w:t>])</w:t>
      </w:r>
    </w:p>
    <w:p w:rsidR="000623A6" w:rsidRPr="000623A6" w:rsidRDefault="000623A6" w:rsidP="000623A6">
      <w:pPr>
        <w:pStyle w:val="code3"/>
      </w:pPr>
      <w:r w:rsidRPr="000623A6">
        <w:t>plt.subplot(</w:t>
      </w:r>
      <w:r w:rsidRPr="000623A6">
        <w:rPr>
          <w:color w:val="098658"/>
        </w:rPr>
        <w:t>121</w:t>
      </w:r>
      <w:r w:rsidRPr="000623A6">
        <w:t>)</w:t>
      </w:r>
    </w:p>
    <w:p w:rsidR="000623A6" w:rsidRPr="000623A6" w:rsidRDefault="000623A6" w:rsidP="000623A6">
      <w:pPr>
        <w:pStyle w:val="code3"/>
      </w:pPr>
      <w:r w:rsidRPr="000623A6">
        <w:t xml:space="preserve">train_analysis.loc[train_analysis.file_id_index_nunique == </w:t>
      </w:r>
      <w:r w:rsidRPr="000623A6">
        <w:rPr>
          <w:color w:val="098658"/>
        </w:rPr>
        <w:t>1</w:t>
      </w:r>
      <w:r w:rsidRPr="000623A6">
        <w:t>][</w:t>
      </w:r>
      <w:r w:rsidRPr="000623A6">
        <w:rPr>
          <w:color w:val="A31515"/>
        </w:rPr>
        <w:t>'label'</w:t>
      </w:r>
      <w:r w:rsidRPr="000623A6">
        <w:t>].value_counts().sort_index().plot(kind=</w:t>
      </w:r>
      <w:r w:rsidRPr="000623A6">
        <w:rPr>
          <w:color w:val="A31515"/>
        </w:rPr>
        <w:t>'bar'</w:t>
      </w:r>
      <w:r w:rsidRPr="000623A6">
        <w:t>)</w:t>
      </w:r>
    </w:p>
    <w:p w:rsidR="000623A6" w:rsidRPr="000623A6" w:rsidRDefault="000623A6" w:rsidP="000623A6">
      <w:pPr>
        <w:pStyle w:val="code3"/>
      </w:pPr>
      <w:r w:rsidRPr="000623A6">
        <w:t>plt.title(</w:t>
      </w:r>
      <w:r w:rsidRPr="000623A6">
        <w:rPr>
          <w:color w:val="A31515"/>
        </w:rPr>
        <w:t>'File with index nunique = 1'</w:t>
      </w:r>
      <w:r w:rsidRPr="000623A6">
        <w:t>)</w:t>
      </w:r>
    </w:p>
    <w:p w:rsidR="000623A6" w:rsidRPr="000623A6" w:rsidRDefault="000623A6" w:rsidP="000623A6">
      <w:pPr>
        <w:pStyle w:val="code3"/>
      </w:pPr>
      <w:r w:rsidRPr="000623A6">
        <w:t>plt.xlabel(</w:t>
      </w:r>
      <w:r w:rsidRPr="000623A6">
        <w:rPr>
          <w:color w:val="A31515"/>
        </w:rPr>
        <w:t>'label'</w:t>
      </w:r>
      <w:r w:rsidRPr="000623A6">
        <w:t>)</w:t>
      </w:r>
    </w:p>
    <w:p w:rsidR="000623A6" w:rsidRPr="000623A6" w:rsidRDefault="000623A6" w:rsidP="000623A6">
      <w:pPr>
        <w:pStyle w:val="code3"/>
      </w:pPr>
      <w:r w:rsidRPr="000623A6">
        <w:t>plt.ylabel(</w:t>
      </w:r>
      <w:r w:rsidRPr="000623A6">
        <w:rPr>
          <w:color w:val="A31515"/>
        </w:rPr>
        <w:t>'label_number'</w:t>
      </w:r>
      <w:r w:rsidRPr="000623A6">
        <w:t>)</w:t>
      </w:r>
    </w:p>
    <w:p w:rsidR="000623A6" w:rsidRPr="000623A6" w:rsidRDefault="000623A6" w:rsidP="000623A6">
      <w:pPr>
        <w:pStyle w:val="code3"/>
      </w:pPr>
    </w:p>
    <w:p w:rsidR="000623A6" w:rsidRPr="000623A6" w:rsidRDefault="000623A6" w:rsidP="000623A6">
      <w:pPr>
        <w:pStyle w:val="code3"/>
      </w:pPr>
      <w:r w:rsidRPr="000623A6">
        <w:t>plt.subplot(</w:t>
      </w:r>
      <w:r w:rsidRPr="000623A6">
        <w:rPr>
          <w:color w:val="098658"/>
        </w:rPr>
        <w:t>122</w:t>
      </w:r>
      <w:r w:rsidRPr="000623A6">
        <w:t>)</w:t>
      </w:r>
    </w:p>
    <w:p w:rsidR="000623A6" w:rsidRPr="000623A6" w:rsidRDefault="000623A6" w:rsidP="000623A6">
      <w:pPr>
        <w:pStyle w:val="code3"/>
      </w:pPr>
      <w:r w:rsidRPr="000623A6">
        <w:t xml:space="preserve">train_analysis.loc[train_analysis.file_id_index_nunique == </w:t>
      </w:r>
      <w:r w:rsidRPr="000623A6">
        <w:rPr>
          <w:color w:val="098658"/>
        </w:rPr>
        <w:t>5001</w:t>
      </w:r>
      <w:r w:rsidRPr="000623A6">
        <w:t>][</w:t>
      </w:r>
      <w:r w:rsidRPr="000623A6">
        <w:rPr>
          <w:color w:val="A31515"/>
        </w:rPr>
        <w:t>'label'</w:t>
      </w:r>
      <w:r w:rsidRPr="000623A6">
        <w:t>].value_counts().sort_index().plot(kind=</w:t>
      </w:r>
      <w:r w:rsidRPr="000623A6">
        <w:rPr>
          <w:color w:val="A31515"/>
        </w:rPr>
        <w:t>'bar'</w:t>
      </w:r>
      <w:r w:rsidRPr="000623A6">
        <w:t>)</w:t>
      </w:r>
    </w:p>
    <w:p w:rsidR="000623A6" w:rsidRPr="000623A6" w:rsidRDefault="000623A6" w:rsidP="000623A6">
      <w:pPr>
        <w:pStyle w:val="code3"/>
      </w:pPr>
      <w:r w:rsidRPr="000623A6">
        <w:t>plt.xlabel(</w:t>
      </w:r>
      <w:r w:rsidRPr="000623A6">
        <w:rPr>
          <w:color w:val="A31515"/>
        </w:rPr>
        <w:t>'label'</w:t>
      </w:r>
      <w:r w:rsidRPr="000623A6">
        <w:t>)</w:t>
      </w:r>
    </w:p>
    <w:p w:rsidR="000623A6" w:rsidRPr="000623A6" w:rsidRDefault="000623A6" w:rsidP="000623A6">
      <w:pPr>
        <w:pStyle w:val="code3"/>
      </w:pPr>
      <w:r w:rsidRPr="000623A6">
        <w:t>plt.ylabel(</w:t>
      </w:r>
      <w:r w:rsidRPr="000623A6">
        <w:rPr>
          <w:color w:val="A31515"/>
        </w:rPr>
        <w:t>'label_number'</w:t>
      </w:r>
      <w:r w:rsidRPr="000623A6">
        <w:t>)</w:t>
      </w:r>
    </w:p>
    <w:p w:rsidR="000623A6" w:rsidRDefault="0071688E" w:rsidP="0071688E">
      <w:pPr>
        <w:pStyle w:val="ad"/>
      </w:pPr>
      <w:r>
        <w:drawing>
          <wp:inline distT="0" distB="0" distL="0" distR="0" wp14:anchorId="1690148B" wp14:editId="1F42157A">
            <wp:extent cx="5939790" cy="3213100"/>
            <wp:effectExtent l="0" t="0" r="381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790" cy="3213100"/>
                    </a:xfrm>
                    <a:prstGeom prst="rect">
                      <a:avLst/>
                    </a:prstGeom>
                  </pic:spPr>
                </pic:pic>
              </a:graphicData>
            </a:graphic>
          </wp:inline>
        </w:drawing>
      </w:r>
    </w:p>
    <w:p w:rsidR="00923B37" w:rsidRDefault="0047207A" w:rsidP="00923B37">
      <w:pPr>
        <w:ind w:firstLine="480"/>
      </w:pPr>
      <w:r>
        <w:rPr>
          <w:rFonts w:hint="eastAsia"/>
        </w:rPr>
        <w:t>从图中可以发现，在文件顺序编号只有一个时，文件的标签只会是</w:t>
      </w:r>
      <w:r>
        <w:rPr>
          <w:rFonts w:hint="eastAsia"/>
        </w:rPr>
        <w:t>0</w:t>
      </w:r>
      <w:r>
        <w:rPr>
          <w:rFonts w:hint="eastAsia"/>
        </w:rPr>
        <w:t>（正常）、</w:t>
      </w:r>
      <w:r>
        <w:rPr>
          <w:rFonts w:hint="eastAsia"/>
        </w:rPr>
        <w:t>2</w:t>
      </w:r>
      <w:r>
        <w:rPr>
          <w:rFonts w:hint="eastAsia"/>
        </w:rPr>
        <w:t>（挖矿程序）或</w:t>
      </w:r>
      <w:r>
        <w:rPr>
          <w:rFonts w:hint="eastAsia"/>
        </w:rPr>
        <w:t>5</w:t>
      </w:r>
      <w:r>
        <w:rPr>
          <w:rFonts w:hint="eastAsia"/>
        </w:rPr>
        <w:t>（感染型病毒）</w:t>
      </w:r>
      <w:r w:rsidR="00B01CBA">
        <w:rPr>
          <w:rFonts w:hint="eastAsia"/>
        </w:rPr>
        <w:t>，而不会是其他病毒，而且最大概率可能是</w:t>
      </w:r>
      <w:r w:rsidR="00B01CBA">
        <w:rPr>
          <w:rFonts w:hint="eastAsia"/>
        </w:rPr>
        <w:t>5</w:t>
      </w:r>
      <w:r w:rsidR="00B01CBA">
        <w:rPr>
          <w:rFonts w:hint="eastAsia"/>
        </w:rPr>
        <w:t>；对于顺序次数大于</w:t>
      </w:r>
      <w:r w:rsidR="00B01CBA">
        <w:rPr>
          <w:rFonts w:hint="eastAsia"/>
        </w:rPr>
        <w:t>5</w:t>
      </w:r>
      <w:r w:rsidR="00B01CBA">
        <w:t>000</w:t>
      </w:r>
      <w:r w:rsidR="00B01CBA">
        <w:rPr>
          <w:rFonts w:hint="eastAsia"/>
        </w:rPr>
        <w:t>个的文件，其和上面调用</w:t>
      </w:r>
      <w:r w:rsidR="00B01CBA">
        <w:rPr>
          <w:rFonts w:hint="eastAsia"/>
        </w:rPr>
        <w:t>API</w:t>
      </w:r>
      <w:r w:rsidR="00B01CBA">
        <w:rPr>
          <w:rFonts w:hint="eastAsia"/>
        </w:rPr>
        <w:t>次数很大时类似。</w:t>
      </w:r>
    </w:p>
    <w:p w:rsidR="0073177E" w:rsidRDefault="0073177E" w:rsidP="00190EEC">
      <w:pPr>
        <w:ind w:firstLine="480"/>
      </w:pPr>
      <w:r>
        <w:rPr>
          <w:rFonts w:hint="eastAsia"/>
        </w:rPr>
        <w:t>还可以通过绘制小提琴图、分类散点图分析，代码和结果如下</w:t>
      </w:r>
      <w:r w:rsidR="00190EEC">
        <w:rPr>
          <w:rFonts w:hint="eastAsia"/>
        </w:rPr>
        <w:t>：</w:t>
      </w:r>
    </w:p>
    <w:p w:rsidR="005D0D69" w:rsidRPr="005D0D69" w:rsidRDefault="005D0D69" w:rsidP="005D0D69">
      <w:pPr>
        <w:pStyle w:val="code3"/>
      </w:pPr>
      <w:r w:rsidRPr="005D0D69">
        <w:t>plt.figure(figsize=[</w:t>
      </w:r>
      <w:r w:rsidRPr="005D0D69">
        <w:rPr>
          <w:color w:val="098658"/>
        </w:rPr>
        <w:t>16</w:t>
      </w:r>
      <w:r w:rsidRPr="005D0D69">
        <w:t xml:space="preserve">, </w:t>
      </w:r>
      <w:r w:rsidRPr="005D0D69">
        <w:rPr>
          <w:color w:val="098658"/>
        </w:rPr>
        <w:t>10</w:t>
      </w:r>
      <w:r w:rsidRPr="005D0D69">
        <w:t>])</w:t>
      </w:r>
    </w:p>
    <w:p w:rsidR="005D0D69" w:rsidRPr="005D0D69" w:rsidRDefault="005D0D69" w:rsidP="005D0D69">
      <w:pPr>
        <w:pStyle w:val="code3"/>
      </w:pPr>
      <w:r w:rsidRPr="005D0D69">
        <w:t>sns.violinplot(x=train_analysis[</w:t>
      </w:r>
      <w:r w:rsidRPr="005D0D69">
        <w:rPr>
          <w:color w:val="A31515"/>
        </w:rPr>
        <w:t>'label'</w:t>
      </w:r>
      <w:r w:rsidRPr="005D0D69">
        <w:t>], y=train_analysis[</w:t>
      </w:r>
      <w:r w:rsidRPr="005D0D69">
        <w:rPr>
          <w:color w:val="A31515"/>
        </w:rPr>
        <w:t>'file_id_api_nunique'</w:t>
      </w:r>
      <w:r w:rsidRPr="005D0D69">
        <w:t>])</w:t>
      </w:r>
    </w:p>
    <w:p w:rsidR="00190EEC" w:rsidRDefault="00522E15" w:rsidP="00522E15">
      <w:pPr>
        <w:pStyle w:val="ad"/>
      </w:pPr>
      <w:r>
        <w:lastRenderedPageBreak/>
        <w:drawing>
          <wp:inline distT="0" distB="0" distL="0" distR="0" wp14:anchorId="146FDAF0" wp14:editId="697E5156">
            <wp:extent cx="5939790" cy="387159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3871595"/>
                    </a:xfrm>
                    <a:prstGeom prst="rect">
                      <a:avLst/>
                    </a:prstGeom>
                  </pic:spPr>
                </pic:pic>
              </a:graphicData>
            </a:graphic>
          </wp:inline>
        </w:drawing>
      </w:r>
    </w:p>
    <w:p w:rsidR="009D0DB2" w:rsidRPr="009D0DB2" w:rsidRDefault="009D0DB2" w:rsidP="009D0DB2">
      <w:pPr>
        <w:pStyle w:val="code3"/>
      </w:pPr>
      <w:r w:rsidRPr="009D0DB2">
        <w:t>plt.figure(figsize=[</w:t>
      </w:r>
      <w:r w:rsidRPr="009D0DB2">
        <w:rPr>
          <w:color w:val="098658"/>
        </w:rPr>
        <w:t>16</w:t>
      </w:r>
      <w:r w:rsidRPr="009D0DB2">
        <w:t xml:space="preserve">, </w:t>
      </w:r>
      <w:r w:rsidRPr="009D0DB2">
        <w:rPr>
          <w:color w:val="098658"/>
        </w:rPr>
        <w:t>10</w:t>
      </w:r>
      <w:r w:rsidRPr="009D0DB2">
        <w:t>])</w:t>
      </w:r>
    </w:p>
    <w:p w:rsidR="009D0DB2" w:rsidRPr="009D0DB2" w:rsidRDefault="009D0DB2" w:rsidP="009D0DB2">
      <w:pPr>
        <w:pStyle w:val="code3"/>
      </w:pPr>
      <w:r w:rsidRPr="009D0DB2">
        <w:t>sns.violinplot(x=train_analysis[</w:t>
      </w:r>
      <w:r w:rsidRPr="009D0DB2">
        <w:rPr>
          <w:color w:val="A31515"/>
        </w:rPr>
        <w:t>'label'</w:t>
      </w:r>
      <w:r w:rsidRPr="009D0DB2">
        <w:t>], y=train_analysis[</w:t>
      </w:r>
      <w:r w:rsidRPr="009D0DB2">
        <w:rPr>
          <w:color w:val="A31515"/>
        </w:rPr>
        <w:t>'file_id_index_max'</w:t>
      </w:r>
      <w:r w:rsidRPr="009D0DB2">
        <w:t>])</w:t>
      </w:r>
    </w:p>
    <w:p w:rsidR="00730C01" w:rsidRDefault="00413956" w:rsidP="00413956">
      <w:pPr>
        <w:pStyle w:val="ad"/>
      </w:pPr>
      <w:r>
        <w:drawing>
          <wp:inline distT="0" distB="0" distL="0" distR="0" wp14:anchorId="4AB16811" wp14:editId="68ED6F2C">
            <wp:extent cx="5939790" cy="3689350"/>
            <wp:effectExtent l="0" t="0" r="381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3689350"/>
                    </a:xfrm>
                    <a:prstGeom prst="rect">
                      <a:avLst/>
                    </a:prstGeom>
                  </pic:spPr>
                </pic:pic>
              </a:graphicData>
            </a:graphic>
          </wp:inline>
        </w:drawing>
      </w:r>
    </w:p>
    <w:p w:rsidR="002A1C18" w:rsidRPr="002A1C18" w:rsidRDefault="002A1C18" w:rsidP="002A1C18">
      <w:pPr>
        <w:pStyle w:val="code3"/>
      </w:pPr>
      <w:r w:rsidRPr="002A1C18">
        <w:t>plt.figure(figsize=[</w:t>
      </w:r>
      <w:r w:rsidRPr="002A1C18">
        <w:rPr>
          <w:color w:val="098658"/>
        </w:rPr>
        <w:t>16</w:t>
      </w:r>
      <w:r w:rsidRPr="002A1C18">
        <w:t xml:space="preserve">, </w:t>
      </w:r>
      <w:r w:rsidRPr="002A1C18">
        <w:rPr>
          <w:color w:val="098658"/>
        </w:rPr>
        <w:t>10</w:t>
      </w:r>
      <w:r w:rsidRPr="002A1C18">
        <w:t>])</w:t>
      </w:r>
    </w:p>
    <w:p w:rsidR="002A1C18" w:rsidRPr="002A1C18" w:rsidRDefault="002A1C18" w:rsidP="002A1C18">
      <w:pPr>
        <w:pStyle w:val="code3"/>
      </w:pPr>
      <w:r w:rsidRPr="002A1C18">
        <w:t>sns.stripplot(x=train_analysis[</w:t>
      </w:r>
      <w:r w:rsidRPr="002A1C18">
        <w:rPr>
          <w:color w:val="A31515"/>
        </w:rPr>
        <w:t>'label'</w:t>
      </w:r>
      <w:r w:rsidRPr="002A1C18">
        <w:t>], y=train_analysis[</w:t>
      </w:r>
      <w:r w:rsidRPr="002A1C18">
        <w:rPr>
          <w:color w:val="A31515"/>
        </w:rPr>
        <w:t>'file_id_index_max'</w:t>
      </w:r>
      <w:r w:rsidRPr="002A1C18">
        <w:t>])</w:t>
      </w:r>
    </w:p>
    <w:p w:rsidR="00867990" w:rsidRDefault="00DF7C3C" w:rsidP="00DF7C3C">
      <w:pPr>
        <w:pStyle w:val="ad"/>
      </w:pPr>
      <w:r>
        <w:lastRenderedPageBreak/>
        <w:drawing>
          <wp:inline distT="0" distB="0" distL="0" distR="0" wp14:anchorId="58F0A5B1" wp14:editId="6F678E76">
            <wp:extent cx="5939790" cy="3727450"/>
            <wp:effectExtent l="0" t="0" r="381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3727450"/>
                    </a:xfrm>
                    <a:prstGeom prst="rect">
                      <a:avLst/>
                    </a:prstGeom>
                  </pic:spPr>
                </pic:pic>
              </a:graphicData>
            </a:graphic>
          </wp:inline>
        </w:drawing>
      </w:r>
    </w:p>
    <w:p w:rsidR="00660534" w:rsidRDefault="00660534" w:rsidP="00660534">
      <w:pPr>
        <w:ind w:firstLine="480"/>
      </w:pPr>
      <w:r>
        <w:rPr>
          <w:rFonts w:hint="eastAsia"/>
        </w:rPr>
        <w:t>从图中得到的结论：第</w:t>
      </w:r>
      <w:r>
        <w:rPr>
          <w:rFonts w:hint="eastAsia"/>
        </w:rPr>
        <w:t>3</w:t>
      </w:r>
      <w:r>
        <w:rPr>
          <w:rFonts w:hint="eastAsia"/>
        </w:rPr>
        <w:t>类病毒调用不同</w:t>
      </w:r>
      <w:r>
        <w:rPr>
          <w:rFonts w:hint="eastAsia"/>
        </w:rPr>
        <w:t>index</w:t>
      </w:r>
      <w:r>
        <w:rPr>
          <w:rFonts w:hint="eastAsia"/>
        </w:rPr>
        <w:t>次数的平均值最大；第</w:t>
      </w:r>
      <w:r>
        <w:rPr>
          <w:rFonts w:hint="eastAsia"/>
        </w:rPr>
        <w:t>2</w:t>
      </w:r>
      <w:r>
        <w:rPr>
          <w:rFonts w:hint="eastAsia"/>
        </w:rPr>
        <w:t>类病毒调用不同</w:t>
      </w:r>
      <w:r>
        <w:rPr>
          <w:rFonts w:hint="eastAsia"/>
        </w:rPr>
        <w:t>index</w:t>
      </w:r>
      <w:r>
        <w:rPr>
          <w:rFonts w:hint="eastAsia"/>
        </w:rPr>
        <w:t>的平均值最小；第</w:t>
      </w:r>
      <w:r>
        <w:rPr>
          <w:rFonts w:hint="eastAsia"/>
        </w:rPr>
        <w:t>5,</w:t>
      </w:r>
      <w:r>
        <w:t>6</w:t>
      </w:r>
      <w:r>
        <w:rPr>
          <w:rFonts w:hint="eastAsia"/>
        </w:rPr>
        <w:t>,</w:t>
      </w:r>
      <w:r>
        <w:t>7</w:t>
      </w:r>
      <w:r>
        <w:rPr>
          <w:rFonts w:hint="eastAsia"/>
        </w:rPr>
        <w:t>类病毒调用不同</w:t>
      </w:r>
      <w:r>
        <w:rPr>
          <w:rFonts w:hint="eastAsia"/>
        </w:rPr>
        <w:t>index</w:t>
      </w:r>
      <w:r>
        <w:rPr>
          <w:rFonts w:hint="eastAsia"/>
        </w:rPr>
        <w:t>次数的平均值相似。</w:t>
      </w:r>
    </w:p>
    <w:p w:rsidR="00844CC1" w:rsidRDefault="007032AC" w:rsidP="00660534">
      <w:pPr>
        <w:ind w:firstLine="480"/>
      </w:pPr>
      <w:r>
        <w:rPr>
          <w:rFonts w:hint="eastAsia"/>
        </w:rPr>
        <w:t>5</w:t>
      </w:r>
      <w:r>
        <w:t xml:space="preserve">. </w:t>
      </w:r>
      <w:r>
        <w:rPr>
          <w:rFonts w:hint="eastAsia"/>
        </w:rPr>
        <w:t>首先通过</w:t>
      </w:r>
      <w:r>
        <w:rPr>
          <w:rFonts w:hint="eastAsia"/>
        </w:rPr>
        <w:t>file</w:t>
      </w:r>
      <w:r>
        <w:t>_id_tid_nunique</w:t>
      </w:r>
      <w:r>
        <w:rPr>
          <w:rFonts w:hint="eastAsia"/>
        </w:rPr>
        <w:t>和</w:t>
      </w:r>
      <w:r>
        <w:rPr>
          <w:rFonts w:hint="eastAsia"/>
        </w:rPr>
        <w:t>file</w:t>
      </w:r>
      <w:r>
        <w:t>_id_tid_max</w:t>
      </w:r>
      <w:r>
        <w:rPr>
          <w:rFonts w:hint="eastAsia"/>
        </w:rPr>
        <w:t>两个统计特征，分析变量</w:t>
      </w:r>
      <w:r>
        <w:rPr>
          <w:rFonts w:hint="eastAsia"/>
        </w:rPr>
        <w:t>file_</w:t>
      </w:r>
      <w:r>
        <w:t>id</w:t>
      </w:r>
      <w:r>
        <w:rPr>
          <w:rFonts w:hint="eastAsia"/>
        </w:rPr>
        <w:t>和</w:t>
      </w:r>
      <w:r>
        <w:rPr>
          <w:rFonts w:hint="eastAsia"/>
        </w:rPr>
        <w:t>tid</w:t>
      </w:r>
      <w:r>
        <w:rPr>
          <w:rFonts w:hint="eastAsia"/>
        </w:rPr>
        <w:t>之间的关系。</w:t>
      </w:r>
    </w:p>
    <w:p w:rsidR="007D1B79" w:rsidRPr="007D1B79" w:rsidRDefault="007D1B79" w:rsidP="007D1B79">
      <w:pPr>
        <w:pStyle w:val="code3"/>
      </w:pPr>
      <w:r w:rsidRPr="007D1B79">
        <w:t>dic_ = train.groupby(</w:t>
      </w:r>
      <w:r w:rsidRPr="007D1B79">
        <w:rPr>
          <w:color w:val="A31515"/>
        </w:rPr>
        <w:t>'file_id'</w:t>
      </w:r>
      <w:r w:rsidRPr="007D1B79">
        <w:t>)[</w:t>
      </w:r>
      <w:r w:rsidRPr="007D1B79">
        <w:rPr>
          <w:color w:val="A31515"/>
        </w:rPr>
        <w:t>'tid'</w:t>
      </w:r>
      <w:r w:rsidRPr="007D1B79">
        <w:t>].nunique().to_dict()</w:t>
      </w:r>
    </w:p>
    <w:p w:rsidR="007D1B79" w:rsidRPr="007D1B79" w:rsidRDefault="007D1B79" w:rsidP="007D1B79">
      <w:pPr>
        <w:pStyle w:val="code3"/>
      </w:pPr>
      <w:r w:rsidRPr="007D1B79">
        <w:t>train_analysis[</w:t>
      </w:r>
      <w:r w:rsidRPr="007D1B79">
        <w:rPr>
          <w:color w:val="A31515"/>
        </w:rPr>
        <w:t>'file_id_tid_nunique'</w:t>
      </w:r>
      <w:r w:rsidRPr="007D1B79">
        <w:t>] = train_analysis[</w:t>
      </w:r>
      <w:r w:rsidRPr="007D1B79">
        <w:rPr>
          <w:color w:val="A31515"/>
        </w:rPr>
        <w:t>'file_id'</w:t>
      </w:r>
      <w:r w:rsidRPr="007D1B79">
        <w:t>].map(dic_).values</w:t>
      </w:r>
    </w:p>
    <w:p w:rsidR="007D1B79" w:rsidRPr="007D1B79" w:rsidRDefault="007D1B79" w:rsidP="007D1B79">
      <w:pPr>
        <w:pStyle w:val="code3"/>
      </w:pPr>
      <w:r w:rsidRPr="007D1B79">
        <w:t>train_analysis[</w:t>
      </w:r>
      <w:r w:rsidRPr="007D1B79">
        <w:rPr>
          <w:color w:val="A31515"/>
        </w:rPr>
        <w:t>'file_id_tid_nunique'</w:t>
      </w:r>
      <w:r w:rsidRPr="007D1B79">
        <w:t>].describe()</w:t>
      </w:r>
    </w:p>
    <w:p w:rsidR="007032AC" w:rsidRDefault="00A511F0" w:rsidP="00A511F0">
      <w:pPr>
        <w:pStyle w:val="ad"/>
      </w:pPr>
      <w:r>
        <w:drawing>
          <wp:inline distT="0" distB="0" distL="0" distR="0" wp14:anchorId="6501B8C4" wp14:editId="49882132">
            <wp:extent cx="3596952" cy="1973751"/>
            <wp:effectExtent l="0" t="0" r="381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96952" cy="1973751"/>
                    </a:xfrm>
                    <a:prstGeom prst="rect">
                      <a:avLst/>
                    </a:prstGeom>
                  </pic:spPr>
                </pic:pic>
              </a:graphicData>
            </a:graphic>
          </wp:inline>
        </w:drawing>
      </w:r>
    </w:p>
    <w:p w:rsidR="00513F52" w:rsidRPr="00513F52" w:rsidRDefault="00513F52" w:rsidP="00513F52">
      <w:pPr>
        <w:pStyle w:val="code3"/>
      </w:pPr>
      <w:r w:rsidRPr="00513F52">
        <w:t>dic_ = train.groupby(</w:t>
      </w:r>
      <w:r w:rsidRPr="00513F52">
        <w:rPr>
          <w:color w:val="A31515"/>
        </w:rPr>
        <w:t>'file_id'</w:t>
      </w:r>
      <w:r w:rsidRPr="00513F52">
        <w:t>)[</w:t>
      </w:r>
      <w:r w:rsidRPr="00513F52">
        <w:rPr>
          <w:color w:val="A31515"/>
        </w:rPr>
        <w:t>'tid'</w:t>
      </w:r>
      <w:r w:rsidRPr="00513F52">
        <w:t>].max().to_dict()</w:t>
      </w:r>
    </w:p>
    <w:p w:rsidR="00513F52" w:rsidRPr="00513F52" w:rsidRDefault="00513F52" w:rsidP="00513F52">
      <w:pPr>
        <w:pStyle w:val="code3"/>
      </w:pPr>
      <w:r w:rsidRPr="00513F52">
        <w:t>train_analysis[</w:t>
      </w:r>
      <w:r w:rsidRPr="00513F52">
        <w:rPr>
          <w:color w:val="A31515"/>
        </w:rPr>
        <w:t>'file_id_tid_max'</w:t>
      </w:r>
      <w:r w:rsidRPr="00513F52">
        <w:t>] = train_analysis[</w:t>
      </w:r>
      <w:r w:rsidRPr="00513F52">
        <w:rPr>
          <w:color w:val="A31515"/>
        </w:rPr>
        <w:t>'file_id'</w:t>
      </w:r>
      <w:r w:rsidRPr="00513F52">
        <w:t>].map(dic_).values</w:t>
      </w:r>
    </w:p>
    <w:p w:rsidR="00513F52" w:rsidRPr="00513F52" w:rsidRDefault="00513F52" w:rsidP="00513F52">
      <w:pPr>
        <w:pStyle w:val="code3"/>
      </w:pPr>
      <w:r w:rsidRPr="00513F52">
        <w:t>train_analysis[</w:t>
      </w:r>
      <w:r w:rsidRPr="00513F52">
        <w:rPr>
          <w:color w:val="A31515"/>
        </w:rPr>
        <w:t>'file_id_tid_max'</w:t>
      </w:r>
      <w:r w:rsidRPr="00513F52">
        <w:t>].describe()</w:t>
      </w:r>
    </w:p>
    <w:p w:rsidR="00513F52" w:rsidRDefault="00C513E1" w:rsidP="00EA61F2">
      <w:pPr>
        <w:pStyle w:val="ad"/>
      </w:pPr>
      <w:r>
        <w:lastRenderedPageBreak/>
        <w:drawing>
          <wp:inline distT="0" distB="0" distL="0" distR="0" wp14:anchorId="4DA9552B" wp14:editId="789B736B">
            <wp:extent cx="3261643" cy="1958510"/>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61643" cy="1958510"/>
                    </a:xfrm>
                    <a:prstGeom prst="rect">
                      <a:avLst/>
                    </a:prstGeom>
                  </pic:spPr>
                </pic:pic>
              </a:graphicData>
            </a:graphic>
          </wp:inline>
        </w:drawing>
      </w:r>
    </w:p>
    <w:p w:rsidR="00612B8D" w:rsidRDefault="00612B8D" w:rsidP="00612B8D">
      <w:pPr>
        <w:ind w:firstLine="480"/>
      </w:pPr>
      <w:r>
        <w:rPr>
          <w:rFonts w:hint="eastAsia"/>
        </w:rPr>
        <w:t>然后分析</w:t>
      </w:r>
      <w:r>
        <w:rPr>
          <w:rFonts w:hint="eastAsia"/>
        </w:rPr>
        <w:t>file</w:t>
      </w:r>
      <w:r>
        <w:t>_id_tid_nunique</w:t>
      </w:r>
      <w:r>
        <w:rPr>
          <w:rFonts w:hint="eastAsia"/>
        </w:rPr>
        <w:t>和</w:t>
      </w:r>
      <w:r>
        <w:rPr>
          <w:rFonts w:hint="eastAsia"/>
        </w:rPr>
        <w:t>file</w:t>
      </w:r>
      <w:r>
        <w:t>_id_tid_max</w:t>
      </w:r>
      <w:r>
        <w:rPr>
          <w:rFonts w:hint="eastAsia"/>
        </w:rPr>
        <w:t>与标签</w:t>
      </w:r>
      <w:r>
        <w:rPr>
          <w:rFonts w:hint="eastAsia"/>
        </w:rPr>
        <w:t>label</w:t>
      </w:r>
      <w:r>
        <w:rPr>
          <w:rFonts w:hint="eastAsia"/>
        </w:rPr>
        <w:t>变量间的关系</w:t>
      </w:r>
      <w:r w:rsidR="007A2D59">
        <w:rPr>
          <w:rFonts w:hint="eastAsia"/>
        </w:rPr>
        <w:t>。</w:t>
      </w:r>
    </w:p>
    <w:p w:rsidR="00D25BBE" w:rsidRPr="00D25BBE" w:rsidRDefault="00D25BBE" w:rsidP="008D7FC9">
      <w:pPr>
        <w:pStyle w:val="code3"/>
        <w:wordWrap w:val="0"/>
      </w:pPr>
      <w:r w:rsidRPr="00D25BBE">
        <w:t>plt.figure(figsize=[</w:t>
      </w:r>
      <w:r w:rsidRPr="00D25BBE">
        <w:rPr>
          <w:color w:val="098658"/>
        </w:rPr>
        <w:t>16</w:t>
      </w:r>
      <w:r w:rsidRPr="00D25BBE">
        <w:t xml:space="preserve">, </w:t>
      </w:r>
      <w:r w:rsidRPr="00D25BBE">
        <w:rPr>
          <w:color w:val="098658"/>
        </w:rPr>
        <w:t>8</w:t>
      </w:r>
      <w:r w:rsidRPr="00D25BBE">
        <w:t>])</w:t>
      </w:r>
    </w:p>
    <w:p w:rsidR="00D25BBE" w:rsidRPr="00D25BBE" w:rsidRDefault="00D25BBE" w:rsidP="008D7FC9">
      <w:pPr>
        <w:pStyle w:val="code3"/>
        <w:wordWrap w:val="0"/>
      </w:pPr>
      <w:r w:rsidRPr="00D25BBE">
        <w:t>plt.subplot(</w:t>
      </w:r>
      <w:r w:rsidRPr="00D25BBE">
        <w:rPr>
          <w:color w:val="098658"/>
        </w:rPr>
        <w:t>121</w:t>
      </w:r>
      <w:r w:rsidRPr="00D25BBE">
        <w:t>)</w:t>
      </w:r>
    </w:p>
    <w:p w:rsidR="00D25BBE" w:rsidRPr="00D25BBE" w:rsidRDefault="00D25BBE" w:rsidP="008D7FC9">
      <w:pPr>
        <w:pStyle w:val="code3"/>
        <w:wordWrap w:val="0"/>
      </w:pPr>
      <w:r w:rsidRPr="00D25BBE">
        <w:t xml:space="preserve">train_analysis.loc[train_analysis.file_id_tid_nunique &lt; </w:t>
      </w:r>
      <w:r w:rsidRPr="00D25BBE">
        <w:rPr>
          <w:color w:val="098658"/>
        </w:rPr>
        <w:t>5</w:t>
      </w:r>
      <w:r w:rsidRPr="00D25BBE">
        <w:t>][</w:t>
      </w:r>
      <w:r w:rsidRPr="00D25BBE">
        <w:rPr>
          <w:color w:val="A31515"/>
        </w:rPr>
        <w:t>'label'</w:t>
      </w:r>
      <w:r w:rsidRPr="00D25BBE">
        <w:t>].value_counts().sort_index().plot(kind=</w:t>
      </w:r>
      <w:r w:rsidRPr="00D25BBE">
        <w:rPr>
          <w:color w:val="A31515"/>
        </w:rPr>
        <w:t>'bar'</w:t>
      </w:r>
      <w:r w:rsidRPr="00D25BBE">
        <w:t>)</w:t>
      </w:r>
    </w:p>
    <w:p w:rsidR="00D25BBE" w:rsidRPr="00D25BBE" w:rsidRDefault="00D25BBE" w:rsidP="008D7FC9">
      <w:pPr>
        <w:pStyle w:val="code3"/>
        <w:wordWrap w:val="0"/>
      </w:pPr>
      <w:r w:rsidRPr="00D25BBE">
        <w:t>plt.title(</w:t>
      </w:r>
      <w:r w:rsidRPr="00D25BBE">
        <w:rPr>
          <w:color w:val="A31515"/>
        </w:rPr>
        <w:t>'File with tid nunique &lt; 5'</w:t>
      </w:r>
      <w:r w:rsidRPr="00D25BBE">
        <w:t>)</w:t>
      </w:r>
    </w:p>
    <w:p w:rsidR="00D25BBE" w:rsidRPr="00D25BBE" w:rsidRDefault="00D25BBE" w:rsidP="008D7FC9">
      <w:pPr>
        <w:pStyle w:val="code3"/>
        <w:wordWrap w:val="0"/>
      </w:pPr>
      <w:r w:rsidRPr="00D25BBE">
        <w:t>plt.xlabel(</w:t>
      </w:r>
      <w:r w:rsidRPr="00D25BBE">
        <w:rPr>
          <w:color w:val="A31515"/>
        </w:rPr>
        <w:t>'label'</w:t>
      </w:r>
      <w:r w:rsidRPr="00D25BBE">
        <w:t>)</w:t>
      </w:r>
    </w:p>
    <w:p w:rsidR="00D25BBE" w:rsidRPr="00D25BBE" w:rsidRDefault="00D25BBE" w:rsidP="008D7FC9">
      <w:pPr>
        <w:pStyle w:val="code3"/>
        <w:wordWrap w:val="0"/>
      </w:pPr>
      <w:r w:rsidRPr="00D25BBE">
        <w:t>plt.ylabel(</w:t>
      </w:r>
      <w:r w:rsidRPr="00D25BBE">
        <w:rPr>
          <w:color w:val="A31515"/>
        </w:rPr>
        <w:t>'label_number'</w:t>
      </w:r>
      <w:r w:rsidRPr="00D25BBE">
        <w:t>)</w:t>
      </w:r>
    </w:p>
    <w:p w:rsidR="00D25BBE" w:rsidRPr="00D25BBE" w:rsidRDefault="00D25BBE" w:rsidP="008D7FC9">
      <w:pPr>
        <w:pStyle w:val="code3"/>
        <w:wordWrap w:val="0"/>
      </w:pPr>
    </w:p>
    <w:p w:rsidR="00D25BBE" w:rsidRPr="00D25BBE" w:rsidRDefault="00D25BBE" w:rsidP="008D7FC9">
      <w:pPr>
        <w:pStyle w:val="code3"/>
        <w:wordWrap w:val="0"/>
      </w:pPr>
      <w:r w:rsidRPr="00D25BBE">
        <w:t>plt.subplot(</w:t>
      </w:r>
      <w:r w:rsidRPr="00D25BBE">
        <w:rPr>
          <w:color w:val="098658"/>
        </w:rPr>
        <w:t>122</w:t>
      </w:r>
      <w:r w:rsidRPr="00D25BBE">
        <w:t>)</w:t>
      </w:r>
    </w:p>
    <w:p w:rsidR="00D25BBE" w:rsidRPr="00D25BBE" w:rsidRDefault="00D25BBE" w:rsidP="008D7FC9">
      <w:pPr>
        <w:pStyle w:val="code3"/>
        <w:wordWrap w:val="0"/>
      </w:pPr>
      <w:r w:rsidRPr="00D25BBE">
        <w:t xml:space="preserve">train_analysis.loc[train_analysis.file_id_tid_nunique &gt;= </w:t>
      </w:r>
      <w:r w:rsidRPr="00D25BBE">
        <w:rPr>
          <w:color w:val="098658"/>
        </w:rPr>
        <w:t>20</w:t>
      </w:r>
      <w:r w:rsidRPr="00D25BBE">
        <w:t>][</w:t>
      </w:r>
      <w:r w:rsidRPr="00D25BBE">
        <w:rPr>
          <w:color w:val="A31515"/>
        </w:rPr>
        <w:t>'label'</w:t>
      </w:r>
      <w:r w:rsidRPr="00D25BBE">
        <w:t>].value_counts().sort_index().plot(kind=</w:t>
      </w:r>
      <w:r w:rsidRPr="00D25BBE">
        <w:rPr>
          <w:color w:val="A31515"/>
        </w:rPr>
        <w:t>'bar'</w:t>
      </w:r>
      <w:r w:rsidRPr="00D25BBE">
        <w:t>)</w:t>
      </w:r>
    </w:p>
    <w:p w:rsidR="00D25BBE" w:rsidRPr="00D25BBE" w:rsidRDefault="00D25BBE" w:rsidP="008D7FC9">
      <w:pPr>
        <w:pStyle w:val="code3"/>
        <w:wordWrap w:val="0"/>
      </w:pPr>
      <w:r w:rsidRPr="00D25BBE">
        <w:t>plt.title(</w:t>
      </w:r>
      <w:r w:rsidRPr="00D25BBE">
        <w:rPr>
          <w:color w:val="A31515"/>
        </w:rPr>
        <w:t>'File with tid nunique &gt;= 20'</w:t>
      </w:r>
      <w:r w:rsidRPr="00D25BBE">
        <w:t>)</w:t>
      </w:r>
    </w:p>
    <w:p w:rsidR="00D25BBE" w:rsidRPr="00D25BBE" w:rsidRDefault="00D25BBE" w:rsidP="008D7FC9">
      <w:pPr>
        <w:pStyle w:val="code3"/>
        <w:wordWrap w:val="0"/>
      </w:pPr>
      <w:r w:rsidRPr="00D25BBE">
        <w:t>plt.xlabel(</w:t>
      </w:r>
      <w:r w:rsidRPr="00D25BBE">
        <w:rPr>
          <w:color w:val="A31515"/>
        </w:rPr>
        <w:t>'label'</w:t>
      </w:r>
      <w:r w:rsidRPr="00D25BBE">
        <w:t>)</w:t>
      </w:r>
    </w:p>
    <w:p w:rsidR="00D25BBE" w:rsidRPr="00D25BBE" w:rsidRDefault="00D25BBE" w:rsidP="008D7FC9">
      <w:pPr>
        <w:pStyle w:val="code3"/>
        <w:wordWrap w:val="0"/>
      </w:pPr>
      <w:r w:rsidRPr="00D25BBE">
        <w:t>plt.ylabel(</w:t>
      </w:r>
      <w:r w:rsidRPr="00D25BBE">
        <w:rPr>
          <w:color w:val="A31515"/>
        </w:rPr>
        <w:t>'label_number'</w:t>
      </w:r>
      <w:r w:rsidRPr="00D25BBE">
        <w:t>)</w:t>
      </w:r>
    </w:p>
    <w:p w:rsidR="001D59A1" w:rsidRDefault="000D596D" w:rsidP="000D596D">
      <w:pPr>
        <w:pStyle w:val="ad"/>
      </w:pPr>
      <w:r>
        <w:drawing>
          <wp:inline distT="0" distB="0" distL="0" distR="0" wp14:anchorId="686B15AC" wp14:editId="61CD965A">
            <wp:extent cx="5939790" cy="3208020"/>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208020"/>
                    </a:xfrm>
                    <a:prstGeom prst="rect">
                      <a:avLst/>
                    </a:prstGeom>
                  </pic:spPr>
                </pic:pic>
              </a:graphicData>
            </a:graphic>
          </wp:inline>
        </w:drawing>
      </w:r>
    </w:p>
    <w:p w:rsidR="00E112D7" w:rsidRDefault="00E112D7" w:rsidP="00E112D7">
      <w:pPr>
        <w:ind w:firstLine="480"/>
      </w:pPr>
      <w:r>
        <w:rPr>
          <w:rFonts w:hint="eastAsia"/>
        </w:rPr>
        <w:t>其中，</w:t>
      </w:r>
      <w:r>
        <w:rPr>
          <w:rFonts w:hint="eastAsia"/>
        </w:rPr>
        <w:t>0</w:t>
      </w:r>
      <w:r>
        <w:rPr>
          <w:rFonts w:hint="eastAsia"/>
        </w:rPr>
        <w:t>：正常文件</w:t>
      </w:r>
      <w:r w:rsidR="00B46B31">
        <w:rPr>
          <w:rFonts w:hint="eastAsia"/>
        </w:rPr>
        <w:t>；</w:t>
      </w:r>
      <w:r w:rsidR="00B46B31">
        <w:rPr>
          <w:rFonts w:hint="eastAsia"/>
        </w:rPr>
        <w:t>1</w:t>
      </w:r>
      <w:r w:rsidR="00B46B31">
        <w:rPr>
          <w:rFonts w:hint="eastAsia"/>
        </w:rPr>
        <w:t>：勒索病毒；</w:t>
      </w:r>
      <w:r w:rsidR="00B46B31">
        <w:rPr>
          <w:rFonts w:hint="eastAsia"/>
        </w:rPr>
        <w:t>2</w:t>
      </w:r>
      <w:r w:rsidR="00B46B31">
        <w:rPr>
          <w:rFonts w:hint="eastAsia"/>
        </w:rPr>
        <w:t>：挖矿程序；</w:t>
      </w:r>
      <w:r w:rsidR="00B46B31">
        <w:rPr>
          <w:rFonts w:hint="eastAsia"/>
        </w:rPr>
        <w:t>3</w:t>
      </w:r>
      <w:r w:rsidR="00B46B31">
        <w:rPr>
          <w:rFonts w:hint="eastAsia"/>
        </w:rPr>
        <w:t>：</w:t>
      </w:r>
      <w:r w:rsidR="00B46B31">
        <w:rPr>
          <w:rFonts w:hint="eastAsia"/>
        </w:rPr>
        <w:t>DDoS</w:t>
      </w:r>
      <w:r w:rsidR="00B46B31">
        <w:rPr>
          <w:rFonts w:hint="eastAsia"/>
        </w:rPr>
        <w:t>木马；</w:t>
      </w:r>
      <w:r w:rsidR="00B46B31">
        <w:rPr>
          <w:rFonts w:hint="eastAsia"/>
        </w:rPr>
        <w:t>4</w:t>
      </w:r>
      <w:r w:rsidR="00B46B31">
        <w:rPr>
          <w:rFonts w:hint="eastAsia"/>
        </w:rPr>
        <w:t>：蠕虫病毒；</w:t>
      </w:r>
      <w:r w:rsidR="00B46B31">
        <w:rPr>
          <w:rFonts w:hint="eastAsia"/>
        </w:rPr>
        <w:t>5</w:t>
      </w:r>
      <w:r w:rsidR="00B46B31">
        <w:rPr>
          <w:rFonts w:hint="eastAsia"/>
        </w:rPr>
        <w:t>：</w:t>
      </w:r>
      <w:r w:rsidR="00B46B31">
        <w:rPr>
          <w:rFonts w:hint="eastAsia"/>
        </w:rPr>
        <w:lastRenderedPageBreak/>
        <w:t>感染型病毒；</w:t>
      </w:r>
      <w:r w:rsidR="00B46B31">
        <w:rPr>
          <w:rFonts w:hint="eastAsia"/>
        </w:rPr>
        <w:t>6</w:t>
      </w:r>
      <w:r w:rsidR="00B46B31">
        <w:rPr>
          <w:rFonts w:hint="eastAsia"/>
        </w:rPr>
        <w:t>：后门程序；</w:t>
      </w:r>
      <w:r w:rsidR="00B46B31">
        <w:rPr>
          <w:rFonts w:hint="eastAsia"/>
        </w:rPr>
        <w:t>7</w:t>
      </w:r>
      <w:r w:rsidR="00B46B31">
        <w:rPr>
          <w:rFonts w:hint="eastAsia"/>
        </w:rPr>
        <w:t>：木马程序。</w:t>
      </w:r>
    </w:p>
    <w:p w:rsidR="00B46B31" w:rsidRDefault="00AA5A0B" w:rsidP="00E112D7">
      <w:pPr>
        <w:ind w:firstLine="480"/>
      </w:pPr>
      <w:r>
        <w:rPr>
          <w:rFonts w:hint="eastAsia"/>
        </w:rPr>
        <w:t>还可以通过箱线图和小提琴图进一步分析。</w:t>
      </w:r>
    </w:p>
    <w:p w:rsidR="00EF5783" w:rsidRPr="00EF5783" w:rsidRDefault="00EF5783" w:rsidP="00EF5783">
      <w:pPr>
        <w:pStyle w:val="code3"/>
      </w:pPr>
      <w:r w:rsidRPr="00EF5783">
        <w:t>plt.figure(figsize=[</w:t>
      </w:r>
      <w:r w:rsidRPr="00EF5783">
        <w:rPr>
          <w:color w:val="098658"/>
        </w:rPr>
        <w:t>12</w:t>
      </w:r>
      <w:r w:rsidRPr="00EF5783">
        <w:t xml:space="preserve">, </w:t>
      </w:r>
      <w:r w:rsidRPr="00EF5783">
        <w:rPr>
          <w:color w:val="098658"/>
        </w:rPr>
        <w:t>8</w:t>
      </w:r>
      <w:r w:rsidRPr="00EF5783">
        <w:t>])</w:t>
      </w:r>
    </w:p>
    <w:p w:rsidR="00EF5783" w:rsidRPr="00EF5783" w:rsidRDefault="00EF5783" w:rsidP="00EF5783">
      <w:pPr>
        <w:pStyle w:val="code3"/>
      </w:pPr>
      <w:r w:rsidRPr="00EF5783">
        <w:t>sns.boxplot(x=train_analysis[</w:t>
      </w:r>
      <w:r w:rsidRPr="00EF5783">
        <w:rPr>
          <w:color w:val="A31515"/>
        </w:rPr>
        <w:t>'label'</w:t>
      </w:r>
      <w:r w:rsidRPr="00EF5783">
        <w:t>], y=train_analysis[</w:t>
      </w:r>
      <w:r w:rsidRPr="00EF5783">
        <w:rPr>
          <w:color w:val="A31515"/>
        </w:rPr>
        <w:t>'file_id_tid_nunique'</w:t>
      </w:r>
      <w:r w:rsidRPr="00EF5783">
        <w:t>])</w:t>
      </w:r>
    </w:p>
    <w:p w:rsidR="00AA5A0B" w:rsidRDefault="008B0DEE" w:rsidP="008B0DEE">
      <w:pPr>
        <w:pStyle w:val="ad"/>
      </w:pPr>
      <w:r>
        <w:drawing>
          <wp:inline distT="0" distB="0" distL="0" distR="0" wp14:anchorId="74283080" wp14:editId="1D41539E">
            <wp:extent cx="5939790" cy="4011930"/>
            <wp:effectExtent l="0" t="0" r="381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4011930"/>
                    </a:xfrm>
                    <a:prstGeom prst="rect">
                      <a:avLst/>
                    </a:prstGeom>
                  </pic:spPr>
                </pic:pic>
              </a:graphicData>
            </a:graphic>
          </wp:inline>
        </w:drawing>
      </w:r>
    </w:p>
    <w:p w:rsidR="00487859" w:rsidRPr="00487859" w:rsidRDefault="00487859" w:rsidP="00487859">
      <w:pPr>
        <w:pStyle w:val="code3"/>
      </w:pPr>
      <w:r w:rsidRPr="00487859">
        <w:t>plt.figure(figsize=[</w:t>
      </w:r>
      <w:r w:rsidRPr="00487859">
        <w:rPr>
          <w:color w:val="098658"/>
        </w:rPr>
        <w:t>12</w:t>
      </w:r>
      <w:r w:rsidRPr="00487859">
        <w:t xml:space="preserve">, </w:t>
      </w:r>
      <w:r w:rsidRPr="00487859">
        <w:rPr>
          <w:color w:val="098658"/>
        </w:rPr>
        <w:t>8</w:t>
      </w:r>
      <w:r w:rsidRPr="00487859">
        <w:t>])</w:t>
      </w:r>
    </w:p>
    <w:p w:rsidR="00487859" w:rsidRPr="00487859" w:rsidRDefault="00487859" w:rsidP="00487859">
      <w:pPr>
        <w:pStyle w:val="code3"/>
      </w:pPr>
      <w:r w:rsidRPr="00487859">
        <w:t>sns.violinplot(x=train_analysis[</w:t>
      </w:r>
      <w:r w:rsidRPr="00487859">
        <w:rPr>
          <w:color w:val="A31515"/>
        </w:rPr>
        <w:t>'label'</w:t>
      </w:r>
      <w:r w:rsidRPr="00487859">
        <w:t>], y=train_analysis[</w:t>
      </w:r>
      <w:r w:rsidRPr="00487859">
        <w:rPr>
          <w:color w:val="A31515"/>
        </w:rPr>
        <w:t>'file_id_tid_nunique'</w:t>
      </w:r>
      <w:r w:rsidRPr="00487859">
        <w:t>])</w:t>
      </w:r>
    </w:p>
    <w:p w:rsidR="00137F8C" w:rsidRDefault="00096B88" w:rsidP="00096B88">
      <w:pPr>
        <w:pStyle w:val="ad"/>
      </w:pPr>
      <w:r>
        <w:lastRenderedPageBreak/>
        <w:drawing>
          <wp:inline distT="0" distB="0" distL="0" distR="0" wp14:anchorId="2E70C181" wp14:editId="449174F9">
            <wp:extent cx="5939790" cy="3834765"/>
            <wp:effectExtent l="0" t="0" r="381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834765"/>
                    </a:xfrm>
                    <a:prstGeom prst="rect">
                      <a:avLst/>
                    </a:prstGeom>
                  </pic:spPr>
                </pic:pic>
              </a:graphicData>
            </a:graphic>
          </wp:inline>
        </w:drawing>
      </w:r>
    </w:p>
    <w:p w:rsidR="002374AB" w:rsidRDefault="002374AB" w:rsidP="002374AB">
      <w:pPr>
        <w:ind w:firstLine="480"/>
      </w:pPr>
      <w:r>
        <w:rPr>
          <w:rFonts w:hint="eastAsia"/>
        </w:rPr>
        <w:t>分析</w:t>
      </w:r>
      <w:r>
        <w:rPr>
          <w:rFonts w:hint="eastAsia"/>
        </w:rPr>
        <w:t>file_</w:t>
      </w:r>
      <w:r>
        <w:t>id</w:t>
      </w:r>
      <w:r>
        <w:rPr>
          <w:rFonts w:hint="eastAsia"/>
        </w:rPr>
        <w:t>和</w:t>
      </w:r>
      <w:r>
        <w:rPr>
          <w:rFonts w:hint="eastAsia"/>
        </w:rPr>
        <w:t>tid</w:t>
      </w:r>
      <w:r>
        <w:rPr>
          <w:rFonts w:hint="eastAsia"/>
        </w:rPr>
        <w:t>的</w:t>
      </w:r>
      <w:r>
        <w:rPr>
          <w:rFonts w:hint="eastAsia"/>
        </w:rPr>
        <w:t>max</w:t>
      </w:r>
      <w:r>
        <w:rPr>
          <w:rFonts w:hint="eastAsia"/>
        </w:rPr>
        <w:t>特征，我们将</w:t>
      </w:r>
      <w:r>
        <w:rPr>
          <w:rFonts w:hint="eastAsia"/>
        </w:rPr>
        <w:t>tid</w:t>
      </w:r>
      <w:r>
        <w:rPr>
          <w:rFonts w:hint="eastAsia"/>
        </w:rPr>
        <w:t>的最大值大于</w:t>
      </w:r>
      <w:r>
        <w:rPr>
          <w:rFonts w:hint="eastAsia"/>
        </w:rPr>
        <w:t>3</w:t>
      </w:r>
      <w:r>
        <w:t>000</w:t>
      </w:r>
      <w:r>
        <w:rPr>
          <w:rFonts w:hint="eastAsia"/>
        </w:rPr>
        <w:t>的数据和整体比较，发现分布差异并不是非常大。</w:t>
      </w:r>
    </w:p>
    <w:p w:rsidR="005F4286" w:rsidRPr="005F4286" w:rsidRDefault="005F4286" w:rsidP="00400DAB">
      <w:pPr>
        <w:pStyle w:val="code3"/>
        <w:wordWrap w:val="0"/>
      </w:pPr>
      <w:r w:rsidRPr="005F4286">
        <w:t>plt.figure(figsize=[</w:t>
      </w:r>
      <w:r w:rsidRPr="005F4286">
        <w:rPr>
          <w:color w:val="098658"/>
        </w:rPr>
        <w:t>12</w:t>
      </w:r>
      <w:r w:rsidRPr="005F4286">
        <w:t xml:space="preserve">, </w:t>
      </w:r>
      <w:r w:rsidRPr="005F4286">
        <w:rPr>
          <w:color w:val="098658"/>
        </w:rPr>
        <w:t>8</w:t>
      </w:r>
      <w:r w:rsidRPr="005F4286">
        <w:t>])</w:t>
      </w:r>
    </w:p>
    <w:p w:rsidR="005F4286" w:rsidRPr="005F4286" w:rsidRDefault="005F4286" w:rsidP="00400DAB">
      <w:pPr>
        <w:pStyle w:val="code3"/>
        <w:wordWrap w:val="0"/>
      </w:pPr>
      <w:r w:rsidRPr="005F4286">
        <w:t>plt.subplot(</w:t>
      </w:r>
      <w:r w:rsidRPr="005F4286">
        <w:rPr>
          <w:color w:val="098658"/>
        </w:rPr>
        <w:t>121</w:t>
      </w:r>
      <w:r w:rsidRPr="005F4286">
        <w:t>)</w:t>
      </w:r>
    </w:p>
    <w:p w:rsidR="005F4286" w:rsidRPr="005F4286" w:rsidRDefault="005F4286" w:rsidP="00400DAB">
      <w:pPr>
        <w:pStyle w:val="code3"/>
        <w:wordWrap w:val="0"/>
      </w:pPr>
      <w:r w:rsidRPr="005F4286">
        <w:t xml:space="preserve">train_analysis.loc[train_analysis.file_id_tid_max &gt;= </w:t>
      </w:r>
      <w:r w:rsidRPr="005F4286">
        <w:rPr>
          <w:color w:val="098658"/>
        </w:rPr>
        <w:t>3000</w:t>
      </w:r>
      <w:r w:rsidRPr="005F4286">
        <w:t>][</w:t>
      </w:r>
      <w:r w:rsidRPr="005F4286">
        <w:rPr>
          <w:color w:val="A31515"/>
        </w:rPr>
        <w:t>'label'</w:t>
      </w:r>
      <w:r w:rsidRPr="005F4286">
        <w:t>].value_counts().sort_index().plot(kind=</w:t>
      </w:r>
      <w:r w:rsidRPr="005F4286">
        <w:rPr>
          <w:color w:val="A31515"/>
        </w:rPr>
        <w:t>'bar'</w:t>
      </w:r>
      <w:r w:rsidRPr="005F4286">
        <w:t>)</w:t>
      </w:r>
    </w:p>
    <w:p w:rsidR="005F4286" w:rsidRPr="005F4286" w:rsidRDefault="005F4286" w:rsidP="00400DAB">
      <w:pPr>
        <w:pStyle w:val="code3"/>
        <w:wordWrap w:val="0"/>
      </w:pPr>
      <w:r w:rsidRPr="005F4286">
        <w:t>plt.title(</w:t>
      </w:r>
      <w:r w:rsidRPr="005F4286">
        <w:rPr>
          <w:color w:val="A31515"/>
        </w:rPr>
        <w:t>'File with tid max &gt;= 3000'</w:t>
      </w:r>
      <w:r w:rsidRPr="005F4286">
        <w:t>)</w:t>
      </w:r>
    </w:p>
    <w:p w:rsidR="005F4286" w:rsidRPr="005F4286" w:rsidRDefault="005F4286" w:rsidP="00400DAB">
      <w:pPr>
        <w:pStyle w:val="code3"/>
        <w:wordWrap w:val="0"/>
      </w:pPr>
      <w:r w:rsidRPr="005F4286">
        <w:t>plt.xlabel(</w:t>
      </w:r>
      <w:r w:rsidRPr="005F4286">
        <w:rPr>
          <w:color w:val="A31515"/>
        </w:rPr>
        <w:t>'label'</w:t>
      </w:r>
      <w:r w:rsidRPr="005F4286">
        <w:t>)</w:t>
      </w:r>
    </w:p>
    <w:p w:rsidR="005F4286" w:rsidRPr="005F4286" w:rsidRDefault="005F4286" w:rsidP="00400DAB">
      <w:pPr>
        <w:pStyle w:val="code3"/>
        <w:wordWrap w:val="0"/>
      </w:pPr>
      <w:r w:rsidRPr="005F4286">
        <w:t>plt.ylabel(</w:t>
      </w:r>
      <w:r w:rsidRPr="005F4286">
        <w:rPr>
          <w:color w:val="A31515"/>
        </w:rPr>
        <w:t>'label_number'</w:t>
      </w:r>
      <w:r w:rsidRPr="005F4286">
        <w:t>)</w:t>
      </w:r>
    </w:p>
    <w:p w:rsidR="005F4286" w:rsidRPr="005F4286" w:rsidRDefault="005F4286" w:rsidP="00400DAB">
      <w:pPr>
        <w:pStyle w:val="code3"/>
        <w:wordWrap w:val="0"/>
      </w:pPr>
    </w:p>
    <w:p w:rsidR="005F4286" w:rsidRPr="005F4286" w:rsidRDefault="005F4286" w:rsidP="00400DAB">
      <w:pPr>
        <w:pStyle w:val="code3"/>
        <w:wordWrap w:val="0"/>
      </w:pPr>
      <w:r w:rsidRPr="005F4286">
        <w:t>plt.subplot(</w:t>
      </w:r>
      <w:r w:rsidRPr="005F4286">
        <w:rPr>
          <w:color w:val="098658"/>
        </w:rPr>
        <w:t>122</w:t>
      </w:r>
      <w:r w:rsidRPr="005F4286">
        <w:t>)</w:t>
      </w:r>
    </w:p>
    <w:p w:rsidR="005F4286" w:rsidRPr="005F4286" w:rsidRDefault="005F4286" w:rsidP="00400DAB">
      <w:pPr>
        <w:pStyle w:val="code3"/>
        <w:wordWrap w:val="0"/>
      </w:pPr>
      <w:r w:rsidRPr="005F4286">
        <w:t>train_analysis[</w:t>
      </w:r>
      <w:r w:rsidRPr="005F4286">
        <w:rPr>
          <w:color w:val="A31515"/>
        </w:rPr>
        <w:t>'label'</w:t>
      </w:r>
      <w:r w:rsidRPr="005F4286">
        <w:t>].value_counts().sort_index().plot(kind=</w:t>
      </w:r>
      <w:r w:rsidRPr="005F4286">
        <w:rPr>
          <w:color w:val="A31515"/>
        </w:rPr>
        <w:t>'bar'</w:t>
      </w:r>
      <w:r w:rsidRPr="005F4286">
        <w:t>)</w:t>
      </w:r>
    </w:p>
    <w:p w:rsidR="005F4286" w:rsidRPr="005F4286" w:rsidRDefault="005F4286" w:rsidP="00400DAB">
      <w:pPr>
        <w:pStyle w:val="code3"/>
        <w:wordWrap w:val="0"/>
      </w:pPr>
      <w:r w:rsidRPr="005F4286">
        <w:t>plt.title(</w:t>
      </w:r>
      <w:r w:rsidRPr="005F4286">
        <w:rPr>
          <w:color w:val="A31515"/>
        </w:rPr>
        <w:t>'All Data'</w:t>
      </w:r>
      <w:r w:rsidRPr="005F4286">
        <w:t>)</w:t>
      </w:r>
    </w:p>
    <w:p w:rsidR="005F4286" w:rsidRPr="005F4286" w:rsidRDefault="005F4286" w:rsidP="00400DAB">
      <w:pPr>
        <w:pStyle w:val="code3"/>
        <w:wordWrap w:val="0"/>
      </w:pPr>
      <w:r w:rsidRPr="005F4286">
        <w:t>plt.xlabel(</w:t>
      </w:r>
      <w:r w:rsidRPr="005F4286">
        <w:rPr>
          <w:color w:val="A31515"/>
        </w:rPr>
        <w:t>'label'</w:t>
      </w:r>
      <w:r w:rsidRPr="005F4286">
        <w:t>)</w:t>
      </w:r>
    </w:p>
    <w:p w:rsidR="005F4286" w:rsidRPr="005F4286" w:rsidRDefault="005F4286" w:rsidP="00400DAB">
      <w:pPr>
        <w:pStyle w:val="code3"/>
        <w:wordWrap w:val="0"/>
      </w:pPr>
      <w:r w:rsidRPr="005F4286">
        <w:t>plt.ylabel(</w:t>
      </w:r>
      <w:r w:rsidRPr="005F4286">
        <w:rPr>
          <w:color w:val="A31515"/>
        </w:rPr>
        <w:t>'label_number'</w:t>
      </w:r>
      <w:r w:rsidRPr="005F4286">
        <w:t>)</w:t>
      </w:r>
    </w:p>
    <w:p w:rsidR="005F4286" w:rsidRDefault="004E3E91" w:rsidP="002374AB">
      <w:pPr>
        <w:ind w:firstLine="480"/>
      </w:pPr>
      <w:r>
        <w:rPr>
          <w:rFonts w:hint="eastAsia"/>
        </w:rPr>
        <w:t>从图中得到结论：所有文件调用的线程都相对较少；第</w:t>
      </w:r>
      <w:r w:rsidR="00054613">
        <w:rPr>
          <w:rFonts w:hint="eastAsia"/>
        </w:rPr>
        <w:t>7</w:t>
      </w:r>
      <w:r>
        <w:rPr>
          <w:rFonts w:hint="eastAsia"/>
        </w:rPr>
        <w:t>类</w:t>
      </w:r>
      <w:r w:rsidR="00054613">
        <w:rPr>
          <w:rFonts w:hint="eastAsia"/>
        </w:rPr>
        <w:t>病毒调用的线程数的范围最大；第</w:t>
      </w:r>
      <w:r w:rsidR="00054613">
        <w:rPr>
          <w:rFonts w:hint="eastAsia"/>
        </w:rPr>
        <w:t>0,</w:t>
      </w:r>
      <w:r w:rsidR="00054613">
        <w:t>3</w:t>
      </w:r>
      <w:r w:rsidR="00054613">
        <w:rPr>
          <w:rFonts w:hint="eastAsia"/>
        </w:rPr>
        <w:t>,</w:t>
      </w:r>
      <w:r w:rsidR="00054613">
        <w:t>4</w:t>
      </w:r>
      <w:r w:rsidR="00054613">
        <w:rPr>
          <w:rFonts w:hint="eastAsia"/>
        </w:rPr>
        <w:t>类调用的不同线程数类似。</w:t>
      </w:r>
    </w:p>
    <w:p w:rsidR="00BC3EE5" w:rsidRDefault="00246A2A" w:rsidP="002374AB">
      <w:pPr>
        <w:ind w:firstLine="480"/>
      </w:pPr>
      <w:r>
        <w:rPr>
          <w:rFonts w:hint="eastAsia"/>
        </w:rPr>
        <w:t>6</w:t>
      </w:r>
      <w:r>
        <w:t xml:space="preserve">. </w:t>
      </w:r>
      <w:r>
        <w:rPr>
          <w:rFonts w:hint="eastAsia"/>
        </w:rPr>
        <w:t>分析</w:t>
      </w:r>
      <w:r w:rsidR="002C4E41">
        <w:rPr>
          <w:rFonts w:hint="eastAsia"/>
        </w:rPr>
        <w:t>API</w:t>
      </w:r>
      <w:r w:rsidR="002C4E41">
        <w:rPr>
          <w:rFonts w:hint="eastAsia"/>
        </w:rPr>
        <w:t>变量与</w:t>
      </w:r>
      <w:r w:rsidR="002C4E41">
        <w:rPr>
          <w:rFonts w:hint="eastAsia"/>
        </w:rPr>
        <w:t>label</w:t>
      </w:r>
      <w:r w:rsidR="002C4E41">
        <w:rPr>
          <w:rFonts w:hint="eastAsia"/>
        </w:rPr>
        <w:t>变量的关系</w:t>
      </w:r>
      <w:r w:rsidR="0097451A">
        <w:rPr>
          <w:rFonts w:hint="eastAsia"/>
        </w:rPr>
        <w:t>，代码及运行结果如下</w:t>
      </w:r>
      <w:r w:rsidR="00AC467E">
        <w:rPr>
          <w:rFonts w:hint="eastAsia"/>
        </w:rPr>
        <w:t>：</w:t>
      </w:r>
    </w:p>
    <w:p w:rsidR="00A831FC" w:rsidRPr="00A831FC" w:rsidRDefault="00A831FC" w:rsidP="00A831FC">
      <w:pPr>
        <w:pStyle w:val="code3"/>
      </w:pPr>
      <w:r w:rsidRPr="00A831FC">
        <w:t>train[</w:t>
      </w:r>
      <w:r w:rsidRPr="00A831FC">
        <w:rPr>
          <w:color w:val="A31515"/>
        </w:rPr>
        <w:t>'api_label'</w:t>
      </w:r>
      <w:r w:rsidRPr="00A831FC">
        <w:t>] = train[</w:t>
      </w:r>
      <w:r w:rsidRPr="00A831FC">
        <w:rPr>
          <w:color w:val="A31515"/>
        </w:rPr>
        <w:t>'api'</w:t>
      </w:r>
      <w:r w:rsidRPr="00A831FC">
        <w:t xml:space="preserve">] + </w:t>
      </w:r>
      <w:r w:rsidRPr="00A831FC">
        <w:rPr>
          <w:color w:val="A31515"/>
        </w:rPr>
        <w:t>'_'</w:t>
      </w:r>
      <w:r w:rsidRPr="00A831FC">
        <w:t xml:space="preserve"> + train[</w:t>
      </w:r>
      <w:r w:rsidRPr="00A831FC">
        <w:rPr>
          <w:color w:val="A31515"/>
        </w:rPr>
        <w:t>'label'</w:t>
      </w:r>
      <w:r w:rsidRPr="00A831FC">
        <w:t>].astype(str)</w:t>
      </w:r>
    </w:p>
    <w:p w:rsidR="00A831FC" w:rsidRPr="00A831FC" w:rsidRDefault="00A831FC" w:rsidP="00A831FC">
      <w:pPr>
        <w:pStyle w:val="code3"/>
      </w:pPr>
      <w:r w:rsidRPr="00A831FC">
        <w:t>dic_ = train[</w:t>
      </w:r>
      <w:r w:rsidRPr="00A831FC">
        <w:rPr>
          <w:color w:val="A31515"/>
        </w:rPr>
        <w:t>'api_label'</w:t>
      </w:r>
      <w:r w:rsidRPr="00A831FC">
        <w:t>].value_counts().to_dict()</w:t>
      </w:r>
    </w:p>
    <w:p w:rsidR="00A831FC" w:rsidRPr="00A831FC" w:rsidRDefault="00A831FC" w:rsidP="00A831FC">
      <w:pPr>
        <w:pStyle w:val="code3"/>
      </w:pPr>
    </w:p>
    <w:p w:rsidR="00A831FC" w:rsidRPr="00A831FC" w:rsidRDefault="00A831FC" w:rsidP="00A831FC">
      <w:pPr>
        <w:pStyle w:val="code3"/>
      </w:pPr>
      <w:r w:rsidRPr="00A831FC">
        <w:lastRenderedPageBreak/>
        <w:t>df_api_label = pd.DataFrame.from_dict(dic_, orient=</w:t>
      </w:r>
      <w:r w:rsidRPr="00A831FC">
        <w:rPr>
          <w:color w:val="A31515"/>
        </w:rPr>
        <w:t>'index'</w:t>
      </w:r>
      <w:r w:rsidRPr="00A831FC">
        <w:t>).reset_index()</w:t>
      </w:r>
    </w:p>
    <w:p w:rsidR="00A831FC" w:rsidRPr="00A831FC" w:rsidRDefault="00A831FC" w:rsidP="00A831FC">
      <w:pPr>
        <w:pStyle w:val="code3"/>
      </w:pPr>
      <w:r w:rsidRPr="00A831FC">
        <w:t>df_api_label.columns = [</w:t>
      </w:r>
      <w:r w:rsidRPr="00A831FC">
        <w:rPr>
          <w:color w:val="A31515"/>
        </w:rPr>
        <w:t>'api_label'</w:t>
      </w:r>
      <w:r w:rsidRPr="00A831FC">
        <w:t xml:space="preserve">, </w:t>
      </w:r>
      <w:r w:rsidRPr="00A831FC">
        <w:rPr>
          <w:color w:val="A31515"/>
        </w:rPr>
        <w:t>'api_label_count'</w:t>
      </w:r>
      <w:r w:rsidRPr="00A831FC">
        <w:t>]</w:t>
      </w:r>
    </w:p>
    <w:p w:rsidR="00A831FC" w:rsidRPr="00A831FC" w:rsidRDefault="00A831FC" w:rsidP="00A831FC">
      <w:pPr>
        <w:pStyle w:val="code3"/>
      </w:pPr>
    </w:p>
    <w:p w:rsidR="00A831FC" w:rsidRPr="00A831FC" w:rsidRDefault="00A831FC" w:rsidP="00A831FC">
      <w:pPr>
        <w:pStyle w:val="code3"/>
      </w:pPr>
      <w:r w:rsidRPr="00A831FC">
        <w:t>df_api_label[</w:t>
      </w:r>
      <w:r w:rsidRPr="00A831FC">
        <w:rPr>
          <w:color w:val="A31515"/>
        </w:rPr>
        <w:t>'label'</w:t>
      </w:r>
      <w:r w:rsidRPr="00A831FC">
        <w:t>] = df_api_label[</w:t>
      </w:r>
      <w:r w:rsidRPr="00A831FC">
        <w:rPr>
          <w:color w:val="A31515"/>
        </w:rPr>
        <w:t>'api_label'</w:t>
      </w:r>
      <w:r w:rsidRPr="00A831FC">
        <w:t>].apply(</w:t>
      </w:r>
      <w:r w:rsidRPr="00A831FC">
        <w:rPr>
          <w:color w:val="0000FF"/>
        </w:rPr>
        <w:t>lambda</w:t>
      </w:r>
      <w:r w:rsidRPr="00A831FC">
        <w:t xml:space="preserve"> x: int(x.split(</w:t>
      </w:r>
      <w:r w:rsidRPr="00A831FC">
        <w:rPr>
          <w:color w:val="A31515"/>
        </w:rPr>
        <w:t>'_'</w:t>
      </w:r>
      <w:r w:rsidRPr="00A831FC">
        <w:t>)[-</w:t>
      </w:r>
      <w:r w:rsidRPr="00A831FC">
        <w:rPr>
          <w:color w:val="098658"/>
        </w:rPr>
        <w:t>1</w:t>
      </w:r>
      <w:r w:rsidRPr="00A831FC">
        <w:t>]))</w:t>
      </w:r>
    </w:p>
    <w:p w:rsidR="00A831FC" w:rsidRPr="00A831FC" w:rsidRDefault="00A831FC" w:rsidP="00A831FC">
      <w:pPr>
        <w:pStyle w:val="code3"/>
      </w:pPr>
    </w:p>
    <w:p w:rsidR="00A831FC" w:rsidRPr="00A831FC" w:rsidRDefault="00A831FC" w:rsidP="00A831FC">
      <w:pPr>
        <w:pStyle w:val="code3"/>
      </w:pPr>
      <w:r w:rsidRPr="00A831FC">
        <w:t>labels = df_api_label[</w:t>
      </w:r>
      <w:r w:rsidRPr="00A831FC">
        <w:rPr>
          <w:color w:val="A31515"/>
        </w:rPr>
        <w:t>'label'</w:t>
      </w:r>
      <w:r w:rsidRPr="00A831FC">
        <w:t>].unique()</w:t>
      </w:r>
    </w:p>
    <w:p w:rsidR="00A831FC" w:rsidRPr="00A831FC" w:rsidRDefault="00A831FC" w:rsidP="00A831FC">
      <w:pPr>
        <w:pStyle w:val="code3"/>
      </w:pPr>
      <w:r w:rsidRPr="00A831FC">
        <w:rPr>
          <w:color w:val="0000FF"/>
        </w:rPr>
        <w:t>for</w:t>
      </w:r>
      <w:r w:rsidRPr="00A831FC">
        <w:t xml:space="preserve"> label </w:t>
      </w:r>
      <w:r w:rsidRPr="00A831FC">
        <w:rPr>
          <w:color w:val="0000FF"/>
        </w:rPr>
        <w:t>in</w:t>
      </w:r>
      <w:r w:rsidRPr="00A831FC">
        <w:t xml:space="preserve"> range(</w:t>
      </w:r>
      <w:r w:rsidRPr="00A831FC">
        <w:rPr>
          <w:color w:val="098658"/>
        </w:rPr>
        <w:t>8</w:t>
      </w:r>
      <w:r w:rsidRPr="00A831FC">
        <w:t>):</w:t>
      </w:r>
    </w:p>
    <w:p w:rsidR="00A831FC" w:rsidRPr="00A831FC" w:rsidRDefault="00A831FC" w:rsidP="00A831FC">
      <w:pPr>
        <w:pStyle w:val="code3"/>
      </w:pPr>
      <w:r w:rsidRPr="00A831FC">
        <w:t>    print(</w:t>
      </w:r>
      <w:r w:rsidRPr="00A831FC">
        <w:rPr>
          <w:color w:val="A31515"/>
        </w:rPr>
        <w:t>'*'</w:t>
      </w:r>
      <w:r w:rsidRPr="00A831FC">
        <w:t xml:space="preserve"> * </w:t>
      </w:r>
      <w:r w:rsidRPr="00A831FC">
        <w:rPr>
          <w:color w:val="098658"/>
        </w:rPr>
        <w:t>22</w:t>
      </w:r>
      <w:r w:rsidRPr="00A831FC">
        <w:t xml:space="preserve">, label, </w:t>
      </w:r>
      <w:r w:rsidRPr="00A831FC">
        <w:rPr>
          <w:color w:val="A31515"/>
        </w:rPr>
        <w:t>'*'</w:t>
      </w:r>
      <w:r w:rsidRPr="00A831FC">
        <w:t xml:space="preserve"> * </w:t>
      </w:r>
      <w:r w:rsidRPr="00A831FC">
        <w:rPr>
          <w:color w:val="098658"/>
        </w:rPr>
        <w:t>22</w:t>
      </w:r>
      <w:r w:rsidRPr="00A831FC">
        <w:t>)</w:t>
      </w:r>
    </w:p>
    <w:p w:rsidR="00A831FC" w:rsidRPr="00A831FC" w:rsidRDefault="00A831FC" w:rsidP="00A831FC">
      <w:pPr>
        <w:pStyle w:val="code3"/>
      </w:pPr>
      <w:r w:rsidRPr="00A831FC">
        <w:t>    print(df_api_label.loc[df_api_label.label == label].sort_values(</w:t>
      </w:r>
      <w:r w:rsidRPr="00A831FC">
        <w:rPr>
          <w:color w:val="A31515"/>
        </w:rPr>
        <w:t>'api_label_count'</w:t>
      </w:r>
      <w:r w:rsidRPr="00A831FC">
        <w:t>).iloc[-</w:t>
      </w:r>
      <w:r w:rsidRPr="00A831FC">
        <w:rPr>
          <w:color w:val="098658"/>
        </w:rPr>
        <w:t>5</w:t>
      </w:r>
      <w:r w:rsidRPr="00A831FC">
        <w:t>:][[</w:t>
      </w:r>
      <w:r w:rsidRPr="00A831FC">
        <w:rPr>
          <w:color w:val="A31515"/>
        </w:rPr>
        <w:t>'api_label'</w:t>
      </w:r>
      <w:r w:rsidRPr="00A831FC">
        <w:t xml:space="preserve">, </w:t>
      </w:r>
      <w:r w:rsidRPr="00A831FC">
        <w:rPr>
          <w:color w:val="A31515"/>
        </w:rPr>
        <w:t>'api_label_count'</w:t>
      </w:r>
      <w:r w:rsidRPr="00A831FC">
        <w:t>]])</w:t>
      </w:r>
    </w:p>
    <w:p w:rsidR="00A831FC" w:rsidRPr="00A831FC" w:rsidRDefault="00A831FC" w:rsidP="00A831FC">
      <w:pPr>
        <w:pStyle w:val="code3"/>
      </w:pPr>
      <w:r w:rsidRPr="00A831FC">
        <w:t>    print(</w:t>
      </w:r>
      <w:r w:rsidRPr="00A831FC">
        <w:rPr>
          <w:color w:val="A31515"/>
        </w:rPr>
        <w:t>'*'</w:t>
      </w:r>
      <w:r w:rsidRPr="00A831FC">
        <w:t xml:space="preserve"> * </w:t>
      </w:r>
      <w:r w:rsidRPr="00A831FC">
        <w:rPr>
          <w:color w:val="098658"/>
        </w:rPr>
        <w:t>47</w:t>
      </w:r>
      <w:r w:rsidRPr="00A831FC">
        <w:t>)</w:t>
      </w:r>
    </w:p>
    <w:p w:rsidR="00A831FC" w:rsidRDefault="001D6F08" w:rsidP="001D6F08">
      <w:pPr>
        <w:pStyle w:val="ad"/>
      </w:pPr>
      <w:r>
        <w:drawing>
          <wp:inline distT="0" distB="0" distL="0" distR="0" wp14:anchorId="5C77FFF6" wp14:editId="18B17F19">
            <wp:extent cx="2667600" cy="4320000"/>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67600" cy="4320000"/>
                    </a:xfrm>
                    <a:prstGeom prst="rect">
                      <a:avLst/>
                    </a:prstGeom>
                  </pic:spPr>
                </pic:pic>
              </a:graphicData>
            </a:graphic>
          </wp:inline>
        </w:drawing>
      </w:r>
      <w:r w:rsidR="002A2249">
        <w:drawing>
          <wp:inline distT="0" distB="0" distL="0" distR="0" wp14:anchorId="084AA0C1" wp14:editId="33ACC5BB">
            <wp:extent cx="2595600" cy="4320000"/>
            <wp:effectExtent l="0" t="0" r="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95600" cy="4320000"/>
                    </a:xfrm>
                    <a:prstGeom prst="rect">
                      <a:avLst/>
                    </a:prstGeom>
                  </pic:spPr>
                </pic:pic>
              </a:graphicData>
            </a:graphic>
          </wp:inline>
        </w:drawing>
      </w:r>
    </w:p>
    <w:p w:rsidR="00674B41" w:rsidRPr="00674B41" w:rsidRDefault="00674B41" w:rsidP="00674B41">
      <w:pPr>
        <w:ind w:firstLine="480"/>
      </w:pPr>
      <w:r>
        <w:rPr>
          <w:rFonts w:hint="eastAsia"/>
        </w:rPr>
        <w:t>从结果可以得到以下结论</w:t>
      </w:r>
      <w:r w:rsidR="00AD250B">
        <w:rPr>
          <w:rFonts w:hint="eastAsia"/>
        </w:rPr>
        <w:t>：</w:t>
      </w:r>
      <w:r w:rsidR="00AD250B">
        <w:rPr>
          <w:rFonts w:hint="eastAsia"/>
        </w:rPr>
        <w:t>LdrGetProcedureAddress</w:t>
      </w:r>
      <w:r w:rsidR="00AD250B">
        <w:rPr>
          <w:rFonts w:hint="eastAsia"/>
        </w:rPr>
        <w:t>，所有病毒和正常文件都是调用比较多的；第</w:t>
      </w:r>
      <w:r w:rsidR="00AD250B">
        <w:rPr>
          <w:rFonts w:hint="eastAsia"/>
        </w:rPr>
        <w:t>5</w:t>
      </w:r>
      <w:r w:rsidR="00AD250B">
        <w:rPr>
          <w:rFonts w:hint="eastAsia"/>
        </w:rPr>
        <w:t>类病毒：</w:t>
      </w:r>
      <w:r w:rsidR="00AD250B">
        <w:rPr>
          <w:rFonts w:hint="eastAsia"/>
        </w:rPr>
        <w:t>Thread</w:t>
      </w:r>
      <w:r w:rsidR="00AD250B">
        <w:t>32</w:t>
      </w:r>
      <w:r w:rsidR="00AD250B">
        <w:rPr>
          <w:rFonts w:hint="eastAsia"/>
        </w:rPr>
        <w:t>Next</w:t>
      </w:r>
      <w:r w:rsidR="00AD250B">
        <w:rPr>
          <w:rFonts w:hint="eastAsia"/>
        </w:rPr>
        <w:t>调用得较多</w:t>
      </w:r>
      <w:r w:rsidR="00B841A5">
        <w:rPr>
          <w:rFonts w:hint="eastAsia"/>
        </w:rPr>
        <w:t>；第</w:t>
      </w:r>
      <w:r w:rsidR="00B841A5">
        <w:rPr>
          <w:rFonts w:hint="eastAsia"/>
        </w:rPr>
        <w:t>6,</w:t>
      </w:r>
      <w:r w:rsidR="00B841A5">
        <w:t>7</w:t>
      </w:r>
      <w:r w:rsidR="00B841A5">
        <w:rPr>
          <w:rFonts w:hint="eastAsia"/>
        </w:rPr>
        <w:t>类病毒：</w:t>
      </w:r>
      <w:r w:rsidR="00B841A5">
        <w:rPr>
          <w:rFonts w:hint="eastAsia"/>
        </w:rPr>
        <w:t>NtDelayExecution</w:t>
      </w:r>
      <w:r w:rsidR="00135490">
        <w:rPr>
          <w:rFonts w:hint="eastAsia"/>
        </w:rPr>
        <w:t>调用得较多；</w:t>
      </w:r>
      <w:r w:rsidR="00F45466">
        <w:rPr>
          <w:rFonts w:hint="eastAsia"/>
        </w:rPr>
        <w:t>第</w:t>
      </w:r>
      <w:r w:rsidR="00F45466">
        <w:rPr>
          <w:rFonts w:hint="eastAsia"/>
        </w:rPr>
        <w:t>2,</w:t>
      </w:r>
      <w:r w:rsidR="00F45466">
        <w:t>7</w:t>
      </w:r>
      <w:r w:rsidR="00F45466">
        <w:rPr>
          <w:rFonts w:hint="eastAsia"/>
        </w:rPr>
        <w:t>类病毒</w:t>
      </w:r>
      <w:r w:rsidR="00AE0231">
        <w:rPr>
          <w:rFonts w:hint="eastAsia"/>
        </w:rPr>
        <w:t>：</w:t>
      </w:r>
      <w:r w:rsidR="00AE0231">
        <w:rPr>
          <w:rFonts w:hint="eastAsia"/>
        </w:rPr>
        <w:t>Process</w:t>
      </w:r>
      <w:r w:rsidR="00AE0231">
        <w:t>32</w:t>
      </w:r>
      <w:r w:rsidR="00AE0231">
        <w:rPr>
          <w:rFonts w:hint="eastAsia"/>
        </w:rPr>
        <w:t>NextW</w:t>
      </w:r>
      <w:r w:rsidR="00AE0231">
        <w:rPr>
          <w:rFonts w:hint="eastAsia"/>
        </w:rPr>
        <w:t>调用得较多</w:t>
      </w:r>
      <w:r w:rsidR="0071735C">
        <w:rPr>
          <w:rFonts w:hint="eastAsia"/>
        </w:rPr>
        <w:t>。</w:t>
      </w:r>
    </w:p>
    <w:p w:rsidR="003A3296" w:rsidRDefault="005716AD" w:rsidP="00602011">
      <w:pPr>
        <w:pStyle w:val="2"/>
        <w:wordWrap w:val="0"/>
        <w:spacing w:before="156" w:after="156"/>
      </w:pPr>
      <w:bookmarkStart w:id="109" w:name="_Toc107277388"/>
      <w:bookmarkStart w:id="110" w:name="_Toc107277730"/>
      <w:bookmarkStart w:id="111" w:name="_Toc107277782"/>
      <w:bookmarkStart w:id="112" w:name="_Toc107277990"/>
      <w:bookmarkStart w:id="113" w:name="_Toc107291390"/>
      <w:r>
        <w:rPr>
          <w:rFonts w:hint="eastAsia"/>
        </w:rPr>
        <w:t>特征工程进阶与方案优化</w:t>
      </w:r>
      <w:bookmarkEnd w:id="109"/>
      <w:bookmarkEnd w:id="110"/>
      <w:bookmarkEnd w:id="111"/>
      <w:bookmarkEnd w:id="112"/>
      <w:r w:rsidR="00CB4516">
        <w:rPr>
          <w:rFonts w:hint="eastAsia"/>
        </w:rPr>
        <w:t>(</w:t>
      </w:r>
      <w:r w:rsidR="00CB4516" w:rsidRPr="00CB4516">
        <w:t>Advanced</w:t>
      </w:r>
      <w:r w:rsidR="00CB4516">
        <w:t xml:space="preserve"> F</w:t>
      </w:r>
      <w:r w:rsidR="00CB4516" w:rsidRPr="004360C5">
        <w:t>eature Engineering and</w:t>
      </w:r>
      <w:r w:rsidR="009A290A">
        <w:t xml:space="preserve"> </w:t>
      </w:r>
      <w:r w:rsidR="009A290A" w:rsidRPr="009A290A">
        <w:t xml:space="preserve">Program </w:t>
      </w:r>
      <w:r w:rsidR="009A290A">
        <w:rPr>
          <w:rFonts w:hint="eastAsia"/>
        </w:rPr>
        <w:t>O</w:t>
      </w:r>
      <w:r w:rsidR="009A290A" w:rsidRPr="009A290A">
        <w:t>ptimization</w:t>
      </w:r>
      <w:r w:rsidR="00CB4516">
        <w:t>)</w:t>
      </w:r>
      <w:bookmarkEnd w:id="113"/>
    </w:p>
    <w:p w:rsidR="00D33A62" w:rsidRDefault="00D33A62" w:rsidP="00D33A62">
      <w:pPr>
        <w:ind w:firstLine="480"/>
      </w:pPr>
      <w:r>
        <w:rPr>
          <w:rFonts w:hint="eastAsia"/>
        </w:rPr>
        <w:t>在快速</w:t>
      </w:r>
      <w:r>
        <w:rPr>
          <w:rFonts w:hint="eastAsia"/>
        </w:rPr>
        <w:t>Baseline</w:t>
      </w:r>
      <w:r>
        <w:rPr>
          <w:rFonts w:hint="eastAsia"/>
        </w:rPr>
        <w:t>的基础上，通过对多变量的交叉分析，可以增加新的</w:t>
      </w:r>
      <w:r>
        <w:rPr>
          <w:rFonts w:hint="eastAsia"/>
        </w:rPr>
        <w:t>pivot</w:t>
      </w:r>
      <w:r>
        <w:rPr>
          <w:rFonts w:hint="eastAsia"/>
        </w:rPr>
        <w:t>特征，迭代</w:t>
      </w:r>
      <w:r>
        <w:rPr>
          <w:rFonts w:hint="eastAsia"/>
        </w:rPr>
        <w:lastRenderedPageBreak/>
        <w:t>优化一般新的模型。</w:t>
      </w:r>
    </w:p>
    <w:p w:rsidR="00990575" w:rsidRDefault="00990575" w:rsidP="00D33A62">
      <w:pPr>
        <w:ind w:firstLine="480"/>
      </w:pPr>
      <w:r>
        <w:rPr>
          <w:rFonts w:hint="eastAsia"/>
        </w:rPr>
        <w:t>pivot</w:t>
      </w:r>
      <w:r>
        <w:rPr>
          <w:rFonts w:hint="eastAsia"/>
        </w:rPr>
        <w:t>特征是采用</w:t>
      </w:r>
      <w:r>
        <w:rPr>
          <w:rFonts w:hint="eastAsia"/>
        </w:rPr>
        <w:t>pandas</w:t>
      </w:r>
      <w:r>
        <w:t>.pivot</w:t>
      </w:r>
      <w:r>
        <w:rPr>
          <w:rFonts w:hint="eastAsia"/>
        </w:rPr>
        <w:t>操作获得的特征，其本质是分层统计特征，同时也是一种组合特征。很多时候因为样本在每层的表现都不一样，所以需要我们先对特征进行分层，然后在新层对特征进行构建，此时的特征相较于直接用所有层构建得到的特征更加细化，也更具有代表性。</w:t>
      </w:r>
    </w:p>
    <w:p w:rsidR="00990575" w:rsidRDefault="00990575" w:rsidP="0087267A">
      <w:pPr>
        <w:pStyle w:val="3"/>
      </w:pPr>
      <w:bookmarkStart w:id="114" w:name="_Toc107277783"/>
      <w:r>
        <w:rPr>
          <w:rFonts w:hint="eastAsia"/>
        </w:rPr>
        <w:t>特征工程基础部分</w:t>
      </w:r>
      <w:bookmarkEnd w:id="114"/>
    </w:p>
    <w:p w:rsidR="002A2100" w:rsidRDefault="0034531E" w:rsidP="002A2100">
      <w:pPr>
        <w:ind w:firstLine="480"/>
      </w:pPr>
      <w:r>
        <w:rPr>
          <w:rFonts w:hint="eastAsia"/>
        </w:rPr>
        <w:t>导入库</w:t>
      </w:r>
    </w:p>
    <w:p w:rsidR="00307A4D" w:rsidRPr="00307A4D" w:rsidRDefault="00307A4D" w:rsidP="00307A4D">
      <w:pPr>
        <w:pStyle w:val="code3"/>
      </w:pPr>
      <w:r w:rsidRPr="00307A4D">
        <w:rPr>
          <w:color w:val="0000FF"/>
        </w:rPr>
        <w:t>import</w:t>
      </w:r>
      <w:r w:rsidRPr="00307A4D">
        <w:t xml:space="preserve"> pandas </w:t>
      </w:r>
      <w:r w:rsidRPr="00307A4D">
        <w:rPr>
          <w:color w:val="0000FF"/>
        </w:rPr>
        <w:t>as</w:t>
      </w:r>
      <w:r w:rsidRPr="00307A4D">
        <w:t xml:space="preserve"> pd</w:t>
      </w:r>
    </w:p>
    <w:p w:rsidR="00307A4D" w:rsidRPr="00307A4D" w:rsidRDefault="00307A4D" w:rsidP="00307A4D">
      <w:pPr>
        <w:pStyle w:val="code3"/>
      </w:pPr>
      <w:r w:rsidRPr="00307A4D">
        <w:rPr>
          <w:color w:val="0000FF"/>
        </w:rPr>
        <w:t>import</w:t>
      </w:r>
      <w:r w:rsidRPr="00307A4D">
        <w:t xml:space="preserve"> numpy </w:t>
      </w:r>
      <w:r w:rsidRPr="00307A4D">
        <w:rPr>
          <w:color w:val="0000FF"/>
        </w:rPr>
        <w:t>as</w:t>
      </w:r>
      <w:r w:rsidRPr="00307A4D">
        <w:t xml:space="preserve"> np</w:t>
      </w:r>
    </w:p>
    <w:p w:rsidR="00307A4D" w:rsidRPr="00307A4D" w:rsidRDefault="00307A4D" w:rsidP="00307A4D">
      <w:pPr>
        <w:pStyle w:val="code3"/>
      </w:pPr>
      <w:r w:rsidRPr="00307A4D">
        <w:rPr>
          <w:color w:val="0000FF"/>
        </w:rPr>
        <w:t>import</w:t>
      </w:r>
      <w:r w:rsidRPr="00307A4D">
        <w:t xml:space="preserve"> seaborn </w:t>
      </w:r>
      <w:r w:rsidRPr="00307A4D">
        <w:rPr>
          <w:color w:val="0000FF"/>
        </w:rPr>
        <w:t>as</w:t>
      </w:r>
      <w:r w:rsidRPr="00307A4D">
        <w:t xml:space="preserve"> sns</w:t>
      </w:r>
    </w:p>
    <w:p w:rsidR="00307A4D" w:rsidRPr="00307A4D" w:rsidRDefault="00307A4D" w:rsidP="00307A4D">
      <w:pPr>
        <w:pStyle w:val="code3"/>
      </w:pPr>
      <w:r w:rsidRPr="00307A4D">
        <w:rPr>
          <w:color w:val="0000FF"/>
        </w:rPr>
        <w:t>import</w:t>
      </w:r>
      <w:r w:rsidRPr="00307A4D">
        <w:t xml:space="preserve"> matplotlib.pyplot </w:t>
      </w:r>
      <w:r w:rsidRPr="00307A4D">
        <w:rPr>
          <w:color w:val="0000FF"/>
        </w:rPr>
        <w:t>as</w:t>
      </w:r>
      <w:r w:rsidRPr="00307A4D">
        <w:t xml:space="preserve"> plt</w:t>
      </w:r>
    </w:p>
    <w:p w:rsidR="00307A4D" w:rsidRPr="00307A4D" w:rsidRDefault="00307A4D" w:rsidP="00307A4D">
      <w:pPr>
        <w:pStyle w:val="code3"/>
      </w:pPr>
    </w:p>
    <w:p w:rsidR="00307A4D" w:rsidRPr="00307A4D" w:rsidRDefault="00307A4D" w:rsidP="00307A4D">
      <w:pPr>
        <w:pStyle w:val="code3"/>
      </w:pPr>
      <w:r w:rsidRPr="00307A4D">
        <w:rPr>
          <w:color w:val="0000FF"/>
        </w:rPr>
        <w:t>import</w:t>
      </w:r>
      <w:r w:rsidRPr="00307A4D">
        <w:t xml:space="preserve"> lightgbm </w:t>
      </w:r>
      <w:r w:rsidRPr="00307A4D">
        <w:rPr>
          <w:color w:val="0000FF"/>
        </w:rPr>
        <w:t>as</w:t>
      </w:r>
      <w:r w:rsidRPr="00307A4D">
        <w:t xml:space="preserve"> lgb</w:t>
      </w:r>
    </w:p>
    <w:p w:rsidR="00307A4D" w:rsidRPr="00307A4D" w:rsidRDefault="00307A4D" w:rsidP="00307A4D">
      <w:pPr>
        <w:pStyle w:val="code3"/>
      </w:pPr>
      <w:r w:rsidRPr="00307A4D">
        <w:rPr>
          <w:color w:val="0000FF"/>
        </w:rPr>
        <w:t>from</w:t>
      </w:r>
      <w:r w:rsidRPr="00307A4D">
        <w:t xml:space="preserve"> sklearn.model_selection </w:t>
      </w:r>
      <w:r w:rsidRPr="00307A4D">
        <w:rPr>
          <w:color w:val="0000FF"/>
        </w:rPr>
        <w:t>import</w:t>
      </w:r>
      <w:r w:rsidRPr="00307A4D">
        <w:t xml:space="preserve"> train_test_split</w:t>
      </w:r>
    </w:p>
    <w:p w:rsidR="00307A4D" w:rsidRPr="00307A4D" w:rsidRDefault="00307A4D" w:rsidP="00307A4D">
      <w:pPr>
        <w:pStyle w:val="code3"/>
      </w:pPr>
      <w:r w:rsidRPr="00307A4D">
        <w:rPr>
          <w:color w:val="0000FF"/>
        </w:rPr>
        <w:t>from</w:t>
      </w:r>
      <w:r w:rsidRPr="00307A4D">
        <w:t xml:space="preserve"> sklearn.preprocessing </w:t>
      </w:r>
      <w:r w:rsidRPr="00307A4D">
        <w:rPr>
          <w:color w:val="0000FF"/>
        </w:rPr>
        <w:t>import</w:t>
      </w:r>
      <w:r w:rsidRPr="00307A4D">
        <w:t xml:space="preserve"> OneHotEncoder</w:t>
      </w:r>
    </w:p>
    <w:p w:rsidR="00307A4D" w:rsidRPr="00307A4D" w:rsidRDefault="00307A4D" w:rsidP="00307A4D">
      <w:pPr>
        <w:pStyle w:val="code3"/>
      </w:pPr>
    </w:p>
    <w:p w:rsidR="00307A4D" w:rsidRPr="00307A4D" w:rsidRDefault="00307A4D" w:rsidP="00307A4D">
      <w:pPr>
        <w:pStyle w:val="code3"/>
      </w:pPr>
      <w:r w:rsidRPr="00307A4D">
        <w:rPr>
          <w:color w:val="0000FF"/>
        </w:rPr>
        <w:t>from</w:t>
      </w:r>
      <w:r w:rsidRPr="00307A4D">
        <w:t xml:space="preserve"> tqdm </w:t>
      </w:r>
      <w:r w:rsidRPr="00307A4D">
        <w:rPr>
          <w:color w:val="0000FF"/>
        </w:rPr>
        <w:t>import</w:t>
      </w:r>
      <w:r w:rsidRPr="00307A4D">
        <w:t xml:space="preserve"> tqdm_notebook</w:t>
      </w:r>
    </w:p>
    <w:p w:rsidR="00307A4D" w:rsidRPr="00307A4D" w:rsidRDefault="00307A4D" w:rsidP="00307A4D">
      <w:pPr>
        <w:pStyle w:val="code3"/>
      </w:pPr>
    </w:p>
    <w:p w:rsidR="00307A4D" w:rsidRPr="00307A4D" w:rsidRDefault="00307A4D" w:rsidP="00307A4D">
      <w:pPr>
        <w:pStyle w:val="code3"/>
      </w:pPr>
      <w:r w:rsidRPr="00307A4D">
        <w:rPr>
          <w:color w:val="0000FF"/>
        </w:rPr>
        <w:t>import</w:t>
      </w:r>
      <w:r w:rsidRPr="00307A4D">
        <w:t xml:space="preserve"> warnings</w:t>
      </w:r>
    </w:p>
    <w:p w:rsidR="00307A4D" w:rsidRPr="00307A4D" w:rsidRDefault="00307A4D" w:rsidP="00307A4D">
      <w:pPr>
        <w:pStyle w:val="code3"/>
      </w:pPr>
      <w:r w:rsidRPr="00307A4D">
        <w:t>warnings.filterwarnings(</w:t>
      </w:r>
      <w:r w:rsidRPr="00307A4D">
        <w:rPr>
          <w:color w:val="A31515"/>
        </w:rPr>
        <w:t>'ignore'</w:t>
      </w:r>
      <w:r w:rsidRPr="00307A4D">
        <w:t>)</w:t>
      </w:r>
    </w:p>
    <w:p w:rsidR="00307A4D" w:rsidRPr="00307A4D" w:rsidRDefault="00307A4D" w:rsidP="00307A4D">
      <w:pPr>
        <w:pStyle w:val="code3"/>
      </w:pPr>
      <w:r w:rsidRPr="00307A4D">
        <w:t>%matplotlib inline</w:t>
      </w:r>
    </w:p>
    <w:p w:rsidR="0034531E" w:rsidRDefault="0088714F" w:rsidP="002A2100">
      <w:pPr>
        <w:ind w:firstLine="480"/>
      </w:pPr>
      <w:r>
        <w:rPr>
          <w:rFonts w:hint="eastAsia"/>
        </w:rPr>
        <w:t>读取数据</w:t>
      </w:r>
    </w:p>
    <w:p w:rsidR="00EB03C1" w:rsidRPr="00EB03C1" w:rsidRDefault="00EB03C1" w:rsidP="00EB03C1">
      <w:pPr>
        <w:pStyle w:val="code3"/>
        <w:rPr>
          <w:color w:val="000000"/>
        </w:rPr>
      </w:pPr>
      <w:r w:rsidRPr="00EB03C1">
        <w:rPr>
          <w:color w:val="000000"/>
        </w:rPr>
        <w:t xml:space="preserve">path  = </w:t>
      </w:r>
      <w:r w:rsidRPr="00EB03C1">
        <w:t>'../security_data/'</w:t>
      </w:r>
    </w:p>
    <w:p w:rsidR="00EB03C1" w:rsidRPr="00EB03C1" w:rsidRDefault="00EB03C1" w:rsidP="00EB03C1">
      <w:pPr>
        <w:pStyle w:val="code3"/>
        <w:rPr>
          <w:color w:val="000000"/>
        </w:rPr>
      </w:pPr>
      <w:r w:rsidRPr="00EB03C1">
        <w:rPr>
          <w:color w:val="000000"/>
        </w:rPr>
        <w:t xml:space="preserve">train = pd.read_csv(path + </w:t>
      </w:r>
      <w:r w:rsidRPr="00EB03C1">
        <w:t>'security_train.csv'</w:t>
      </w:r>
      <w:r w:rsidRPr="00EB03C1">
        <w:rPr>
          <w:color w:val="000000"/>
        </w:rPr>
        <w:t>)</w:t>
      </w:r>
    </w:p>
    <w:p w:rsidR="00EB03C1" w:rsidRPr="00EB03C1" w:rsidRDefault="00EB03C1" w:rsidP="00EB03C1">
      <w:pPr>
        <w:pStyle w:val="code3"/>
        <w:rPr>
          <w:color w:val="000000"/>
        </w:rPr>
      </w:pPr>
      <w:r w:rsidRPr="00EB03C1">
        <w:rPr>
          <w:color w:val="000000"/>
        </w:rPr>
        <w:t xml:space="preserve">test  = pd.read_csv(path + </w:t>
      </w:r>
      <w:r w:rsidRPr="00EB03C1">
        <w:t>'security_test.csv'</w:t>
      </w:r>
      <w:r w:rsidRPr="00EB03C1">
        <w:rPr>
          <w:color w:val="000000"/>
        </w:rPr>
        <w:t>)</w:t>
      </w:r>
    </w:p>
    <w:p w:rsidR="0088714F" w:rsidRDefault="00E13011" w:rsidP="002A2100">
      <w:pPr>
        <w:ind w:firstLine="480"/>
      </w:pPr>
      <w:r>
        <w:rPr>
          <w:rFonts w:hint="eastAsia"/>
        </w:rPr>
        <w:t>内存管理</w:t>
      </w:r>
    </w:p>
    <w:p w:rsidR="004F1FA9" w:rsidRPr="004F1FA9" w:rsidRDefault="004F1FA9" w:rsidP="004F1FA9">
      <w:pPr>
        <w:pStyle w:val="code3"/>
        <w:rPr>
          <w:color w:val="000000"/>
        </w:rPr>
      </w:pPr>
      <w:r w:rsidRPr="004F1FA9">
        <w:rPr>
          <w:color w:val="0000FF"/>
        </w:rPr>
        <w:t>import</w:t>
      </w:r>
      <w:r w:rsidRPr="004F1FA9">
        <w:rPr>
          <w:color w:val="000000"/>
        </w:rPr>
        <w:t xml:space="preserve"> numpy </w:t>
      </w:r>
      <w:r w:rsidRPr="004F1FA9">
        <w:rPr>
          <w:color w:val="0000FF"/>
        </w:rPr>
        <w:t>as</w:t>
      </w:r>
      <w:r w:rsidRPr="004F1FA9">
        <w:rPr>
          <w:color w:val="000000"/>
        </w:rPr>
        <w:t xml:space="preserve"> np</w:t>
      </w:r>
    </w:p>
    <w:p w:rsidR="004F1FA9" w:rsidRPr="004F1FA9" w:rsidRDefault="004F1FA9" w:rsidP="004F1FA9">
      <w:pPr>
        <w:pStyle w:val="code3"/>
        <w:rPr>
          <w:color w:val="000000"/>
        </w:rPr>
      </w:pPr>
      <w:r w:rsidRPr="004F1FA9">
        <w:rPr>
          <w:color w:val="0000FF"/>
        </w:rPr>
        <w:t>import</w:t>
      </w:r>
      <w:r w:rsidRPr="004F1FA9">
        <w:rPr>
          <w:color w:val="000000"/>
        </w:rPr>
        <w:t xml:space="preserve"> pandas </w:t>
      </w:r>
      <w:r w:rsidRPr="004F1FA9">
        <w:rPr>
          <w:color w:val="0000FF"/>
        </w:rPr>
        <w:t>as</w:t>
      </w:r>
      <w:r w:rsidRPr="004F1FA9">
        <w:rPr>
          <w:color w:val="000000"/>
        </w:rPr>
        <w:t xml:space="preserve"> pd</w:t>
      </w:r>
    </w:p>
    <w:p w:rsidR="004F1FA9" w:rsidRPr="004F1FA9" w:rsidRDefault="004F1FA9" w:rsidP="004F1FA9">
      <w:pPr>
        <w:pStyle w:val="code3"/>
        <w:rPr>
          <w:color w:val="000000"/>
        </w:rPr>
      </w:pPr>
      <w:r w:rsidRPr="004F1FA9">
        <w:rPr>
          <w:color w:val="0000FF"/>
        </w:rPr>
        <w:t>from</w:t>
      </w:r>
      <w:r w:rsidRPr="004F1FA9">
        <w:rPr>
          <w:color w:val="000000"/>
        </w:rPr>
        <w:t xml:space="preserve"> tqdm </w:t>
      </w:r>
      <w:r w:rsidRPr="004F1FA9">
        <w:rPr>
          <w:color w:val="0000FF"/>
        </w:rPr>
        <w:t>import</w:t>
      </w:r>
      <w:r w:rsidRPr="004F1FA9">
        <w:rPr>
          <w:color w:val="000000"/>
        </w:rPr>
        <w:t xml:space="preserve"> tqdm  </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FF"/>
        </w:rPr>
        <w:t>class</w:t>
      </w:r>
      <w:r w:rsidRPr="004F1FA9">
        <w:rPr>
          <w:color w:val="000000"/>
        </w:rPr>
        <w:t xml:space="preserve"> _Data_Preprocess:</w:t>
      </w:r>
    </w:p>
    <w:p w:rsidR="004F1FA9" w:rsidRPr="004F1FA9" w:rsidRDefault="004F1FA9" w:rsidP="004F1FA9">
      <w:pPr>
        <w:pStyle w:val="code3"/>
        <w:rPr>
          <w:color w:val="000000"/>
        </w:rPr>
      </w:pPr>
      <w:r w:rsidRPr="004F1FA9">
        <w:rPr>
          <w:color w:val="000000"/>
        </w:rPr>
        <w:t xml:space="preserve">    </w:t>
      </w:r>
      <w:r w:rsidRPr="004F1FA9">
        <w:rPr>
          <w:color w:val="0000FF"/>
        </w:rPr>
        <w:t>def</w:t>
      </w:r>
      <w:r w:rsidRPr="004F1FA9">
        <w:rPr>
          <w:color w:val="000000"/>
        </w:rPr>
        <w:t xml:space="preserve"> __init__(self):</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.int8_max = np.iinfo(np.int8).max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.int8_min = np.iinfo(np.int8).min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.int16_max = np.iinfo(np.int16).max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.int16_min = np.iinfo(np.int16).min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.int32_max = np.iinfo(np.int32).max</w:t>
      </w:r>
    </w:p>
    <w:p w:rsidR="004F1FA9" w:rsidRPr="004F1FA9" w:rsidRDefault="004F1FA9" w:rsidP="004F1FA9">
      <w:pPr>
        <w:pStyle w:val="code3"/>
        <w:rPr>
          <w:color w:val="000000"/>
        </w:rPr>
      </w:pPr>
      <w:r w:rsidRPr="004F1FA9">
        <w:rPr>
          <w:color w:val="000000"/>
        </w:rPr>
        <w:lastRenderedPageBreak/>
        <w:t xml:space="preserve">        </w:t>
      </w:r>
      <w:r w:rsidRPr="004F1FA9">
        <w:rPr>
          <w:color w:val="0000FF"/>
        </w:rPr>
        <w:t>self</w:t>
      </w:r>
      <w:r w:rsidRPr="004F1FA9">
        <w:rPr>
          <w:color w:val="000000"/>
        </w:rPr>
        <w:t>.int32_min = np.iinfo(np.int32).min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.int64_max = np.iinfo(np.int64).max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.int64_min = np.iinfo(np.int64).min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.float16_max = np.finfo(np.float16).max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.float16_min = np.finfo(np.float16).min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.float32_max = np.finfo(np.float32).max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.float32_min = np.finfo(np.float32).min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.float64_max = np.finfo(np.float64).max</w:t>
      </w:r>
    </w:p>
    <w:p w:rsidR="004F1FA9" w:rsidRPr="004F1FA9" w:rsidRDefault="004F1FA9" w:rsidP="004F1FA9">
      <w:pPr>
        <w:pStyle w:val="code3"/>
        <w:rPr>
          <w:color w:val="000000"/>
        </w:rPr>
      </w:pPr>
      <w:r w:rsidRPr="004F1FA9">
        <w:rPr>
          <w:color w:val="000000"/>
        </w:rPr>
        <w:t xml:space="preserve">        </w:t>
      </w:r>
      <w:r w:rsidRPr="004F1FA9">
        <w:rPr>
          <w:color w:val="0000FF"/>
        </w:rPr>
        <w:t>self</w:t>
      </w:r>
      <w:r w:rsidRPr="004F1FA9">
        <w:rPr>
          <w:color w:val="000000"/>
        </w:rPr>
        <w:t>.float64_min = np.finfo(np.float64).min</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def</w:t>
      </w:r>
      <w:r w:rsidRPr="004F1FA9">
        <w:rPr>
          <w:color w:val="000000"/>
        </w:rPr>
        <w:t xml:space="preserve"> _get_type(self, min_val, max_val, types):</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types == </w:t>
      </w:r>
      <w:r w:rsidRPr="004F1FA9">
        <w:rPr>
          <w:color w:val="A31515"/>
        </w:rPr>
        <w:t>'int'</w:t>
      </w:r>
      <w:r w:rsidRPr="004F1FA9">
        <w:rPr>
          <w:color w:val="000000"/>
        </w:rPr>
        <w:t>:</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max_val &lt;= </w:t>
      </w:r>
      <w:r w:rsidRPr="004F1FA9">
        <w:rPr>
          <w:color w:val="0000FF"/>
        </w:rPr>
        <w:t>self</w:t>
      </w:r>
      <w:r w:rsidRPr="004F1FA9">
        <w:rPr>
          <w:color w:val="000000"/>
        </w:rPr>
        <w:t xml:space="preserve">.int8_max </w:t>
      </w:r>
      <w:r w:rsidRPr="004F1FA9">
        <w:rPr>
          <w:color w:val="0000FF"/>
        </w:rPr>
        <w:t>and</w:t>
      </w:r>
      <w:r w:rsidRPr="004F1FA9">
        <w:rPr>
          <w:color w:val="000000"/>
        </w:rPr>
        <w:t xml:space="preserve"> min_val &gt;= </w:t>
      </w:r>
      <w:r w:rsidRPr="004F1FA9">
        <w:rPr>
          <w:color w:val="0000FF"/>
        </w:rPr>
        <w:t>self</w:t>
      </w:r>
      <w:r w:rsidRPr="004F1FA9">
        <w:rPr>
          <w:color w:val="000000"/>
        </w:rPr>
        <w:t>.int8_min: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np.int8</w:t>
      </w:r>
    </w:p>
    <w:p w:rsidR="004F1FA9" w:rsidRPr="004F1FA9" w:rsidRDefault="004F1FA9" w:rsidP="004F1FA9">
      <w:pPr>
        <w:pStyle w:val="code3"/>
        <w:rPr>
          <w:color w:val="000000"/>
        </w:rPr>
      </w:pPr>
      <w:r w:rsidRPr="004F1FA9">
        <w:rPr>
          <w:color w:val="000000"/>
        </w:rPr>
        <w:t xml:space="preserve">            </w:t>
      </w:r>
      <w:r w:rsidRPr="004F1FA9">
        <w:rPr>
          <w:color w:val="0000FF"/>
        </w:rPr>
        <w:t>elif</w:t>
      </w:r>
      <w:r w:rsidRPr="004F1FA9">
        <w:rPr>
          <w:color w:val="000000"/>
        </w:rPr>
        <w:t xml:space="preserve"> max_val &lt;= </w:t>
      </w:r>
      <w:r w:rsidRPr="004F1FA9">
        <w:rPr>
          <w:color w:val="0000FF"/>
        </w:rPr>
        <w:t>self</w:t>
      </w:r>
      <w:r w:rsidRPr="004F1FA9">
        <w:rPr>
          <w:color w:val="000000"/>
        </w:rPr>
        <w:t xml:space="preserve">.int16_max &lt;= max_val </w:t>
      </w:r>
      <w:r w:rsidRPr="004F1FA9">
        <w:rPr>
          <w:color w:val="0000FF"/>
        </w:rPr>
        <w:t>and</w:t>
      </w:r>
      <w:r w:rsidRPr="004F1FA9">
        <w:rPr>
          <w:color w:val="000000"/>
        </w:rPr>
        <w:t xml:space="preserve"> min_val &gt;= </w:t>
      </w:r>
      <w:r w:rsidRPr="004F1FA9">
        <w:rPr>
          <w:color w:val="0000FF"/>
        </w:rPr>
        <w:t>self</w:t>
      </w:r>
      <w:r w:rsidRPr="004F1FA9">
        <w:rPr>
          <w:color w:val="000000"/>
        </w:rPr>
        <w:t>.int16_min: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np.int16</w:t>
      </w:r>
    </w:p>
    <w:p w:rsidR="004F1FA9" w:rsidRPr="004F1FA9" w:rsidRDefault="004F1FA9" w:rsidP="004F1FA9">
      <w:pPr>
        <w:pStyle w:val="code3"/>
        <w:rPr>
          <w:color w:val="000000"/>
        </w:rPr>
      </w:pPr>
      <w:r w:rsidRPr="004F1FA9">
        <w:rPr>
          <w:color w:val="000000"/>
        </w:rPr>
        <w:t xml:space="preserve">            </w:t>
      </w:r>
      <w:r w:rsidRPr="004F1FA9">
        <w:rPr>
          <w:color w:val="0000FF"/>
        </w:rPr>
        <w:t>elif</w:t>
      </w:r>
      <w:r w:rsidRPr="004F1FA9">
        <w:rPr>
          <w:color w:val="000000"/>
        </w:rPr>
        <w:t xml:space="preserve"> max_val &lt;= </w:t>
      </w:r>
      <w:r w:rsidRPr="004F1FA9">
        <w:rPr>
          <w:color w:val="0000FF"/>
        </w:rPr>
        <w:t>self</w:t>
      </w:r>
      <w:r w:rsidRPr="004F1FA9">
        <w:rPr>
          <w:color w:val="000000"/>
        </w:rPr>
        <w:t xml:space="preserve">.int32_max </w:t>
      </w:r>
      <w:r w:rsidRPr="004F1FA9">
        <w:rPr>
          <w:color w:val="0000FF"/>
        </w:rPr>
        <w:t>and</w:t>
      </w:r>
      <w:r w:rsidRPr="004F1FA9">
        <w:rPr>
          <w:color w:val="000000"/>
        </w:rPr>
        <w:t xml:space="preserve"> min_val &gt;= </w:t>
      </w:r>
      <w:r w:rsidRPr="004F1FA9">
        <w:rPr>
          <w:color w:val="0000FF"/>
        </w:rPr>
        <w:t>self</w:t>
      </w:r>
      <w:r w:rsidRPr="004F1FA9">
        <w:rPr>
          <w:color w:val="000000"/>
        </w:rPr>
        <w:t>.int32_min: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np.int32</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w:t>
      </w:r>
      <w:r w:rsidRPr="004F1FA9">
        <w:rPr>
          <w:color w:val="0000FF"/>
        </w:rPr>
        <w:t>None</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elif</w:t>
      </w:r>
      <w:r w:rsidRPr="004F1FA9">
        <w:rPr>
          <w:color w:val="000000"/>
        </w:rPr>
        <w:t xml:space="preserve"> types == </w:t>
      </w:r>
      <w:r w:rsidRPr="004F1FA9">
        <w:rPr>
          <w:color w:val="A31515"/>
        </w:rPr>
        <w:t>'float'</w:t>
      </w:r>
      <w:r w:rsidRPr="004F1FA9">
        <w:rPr>
          <w:color w:val="000000"/>
        </w:rPr>
        <w:t>:</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max_val &lt;= </w:t>
      </w:r>
      <w:r w:rsidRPr="004F1FA9">
        <w:rPr>
          <w:color w:val="0000FF"/>
        </w:rPr>
        <w:t>self</w:t>
      </w:r>
      <w:r w:rsidRPr="004F1FA9">
        <w:rPr>
          <w:color w:val="000000"/>
        </w:rPr>
        <w:t xml:space="preserve">.float16_max </w:t>
      </w:r>
      <w:r w:rsidRPr="004F1FA9">
        <w:rPr>
          <w:color w:val="0000FF"/>
        </w:rPr>
        <w:t>and</w:t>
      </w:r>
      <w:r w:rsidRPr="004F1FA9">
        <w:rPr>
          <w:color w:val="000000"/>
        </w:rPr>
        <w:t xml:space="preserve"> min_val &gt;= </w:t>
      </w:r>
      <w:r w:rsidRPr="004F1FA9">
        <w:rPr>
          <w:color w:val="0000FF"/>
        </w:rPr>
        <w:t>self</w:t>
      </w:r>
      <w:r w:rsidRPr="004F1FA9">
        <w:rPr>
          <w:color w:val="000000"/>
        </w:rPr>
        <w:t>.float16_min: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np.float16</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max_val &lt;= </w:t>
      </w:r>
      <w:r w:rsidRPr="004F1FA9">
        <w:rPr>
          <w:color w:val="0000FF"/>
        </w:rPr>
        <w:t>self</w:t>
      </w:r>
      <w:r w:rsidRPr="004F1FA9">
        <w:rPr>
          <w:color w:val="000000"/>
        </w:rPr>
        <w:t xml:space="preserve">.float32_max </w:t>
      </w:r>
      <w:r w:rsidRPr="004F1FA9">
        <w:rPr>
          <w:color w:val="0000FF"/>
        </w:rPr>
        <w:t>and</w:t>
      </w:r>
      <w:r w:rsidRPr="004F1FA9">
        <w:rPr>
          <w:color w:val="000000"/>
        </w:rPr>
        <w:t xml:space="preserve"> min_val &gt;= </w:t>
      </w:r>
      <w:r w:rsidRPr="004F1FA9">
        <w:rPr>
          <w:color w:val="0000FF"/>
        </w:rPr>
        <w:t>self</w:t>
      </w:r>
      <w:r w:rsidRPr="004F1FA9">
        <w:rPr>
          <w:color w:val="000000"/>
        </w:rPr>
        <w:t>.float32_min: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np.float32</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max_val &lt;= </w:t>
      </w:r>
      <w:r w:rsidRPr="004F1FA9">
        <w:rPr>
          <w:color w:val="0000FF"/>
        </w:rPr>
        <w:t>self</w:t>
      </w:r>
      <w:r w:rsidRPr="004F1FA9">
        <w:rPr>
          <w:color w:val="000000"/>
        </w:rPr>
        <w:t xml:space="preserve">.float64_max </w:t>
      </w:r>
      <w:r w:rsidRPr="004F1FA9">
        <w:rPr>
          <w:color w:val="0000FF"/>
        </w:rPr>
        <w:t>and</w:t>
      </w:r>
      <w:r w:rsidRPr="004F1FA9">
        <w:rPr>
          <w:color w:val="000000"/>
        </w:rPr>
        <w:t xml:space="preserve"> min_val &gt;= </w:t>
      </w:r>
      <w:r w:rsidRPr="004F1FA9">
        <w:rPr>
          <w:color w:val="0000FF"/>
        </w:rPr>
        <w:t>self</w:t>
      </w:r>
      <w:r w:rsidRPr="004F1FA9">
        <w:rPr>
          <w:color w:val="000000"/>
        </w:rPr>
        <w:t>.float64_min:</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np.float64</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w:t>
      </w:r>
      <w:r w:rsidRPr="004F1FA9">
        <w:rPr>
          <w:color w:val="0000FF"/>
        </w:rPr>
        <w:t>None</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r w:rsidRPr="004F1FA9">
        <w:rPr>
          <w:color w:val="0000FF"/>
        </w:rPr>
        <w:t>def</w:t>
      </w:r>
      <w:r w:rsidRPr="004F1FA9">
        <w:rPr>
          <w:color w:val="000000"/>
        </w:rPr>
        <w:t xml:space="preserve"> _memory_process(self, df):</w:t>
      </w:r>
    </w:p>
    <w:p w:rsidR="004F1FA9" w:rsidRPr="004F1FA9" w:rsidRDefault="004F1FA9" w:rsidP="004F1FA9">
      <w:pPr>
        <w:pStyle w:val="code3"/>
        <w:rPr>
          <w:color w:val="000000"/>
        </w:rPr>
      </w:pPr>
      <w:r w:rsidRPr="004F1FA9">
        <w:rPr>
          <w:color w:val="000000"/>
        </w:rPr>
        <w:t xml:space="preserve">        init_memory = df.memory_usage().sum() / </w:t>
      </w:r>
      <w:r w:rsidRPr="004F1FA9">
        <w:rPr>
          <w:color w:val="098658"/>
        </w:rPr>
        <w:t>1024</w:t>
      </w:r>
      <w:r w:rsidRPr="004F1FA9">
        <w:rPr>
          <w:color w:val="000000"/>
        </w:rPr>
        <w:t xml:space="preserve"> ** </w:t>
      </w:r>
      <w:r w:rsidRPr="004F1FA9">
        <w:rPr>
          <w:color w:val="098658"/>
        </w:rPr>
        <w:t>2</w:t>
      </w:r>
      <w:r w:rsidRPr="004F1FA9">
        <w:rPr>
          <w:color w:val="000000"/>
        </w:rPr>
        <w:t xml:space="preserve"> / </w:t>
      </w:r>
      <w:r w:rsidRPr="004F1FA9">
        <w:rPr>
          <w:color w:val="098658"/>
        </w:rPr>
        <w:t>1024</w:t>
      </w:r>
    </w:p>
    <w:p w:rsidR="004F1FA9" w:rsidRPr="004F1FA9" w:rsidRDefault="004F1FA9" w:rsidP="004F1FA9">
      <w:pPr>
        <w:pStyle w:val="code3"/>
        <w:rPr>
          <w:color w:val="000000"/>
        </w:rPr>
      </w:pPr>
      <w:r w:rsidRPr="004F1FA9">
        <w:rPr>
          <w:color w:val="000000"/>
        </w:rPr>
        <w:t>        print(</w:t>
      </w:r>
      <w:r w:rsidRPr="004F1FA9">
        <w:rPr>
          <w:color w:val="A31515"/>
        </w:rPr>
        <w:t>'Original data occupies {} GB memory.'</w:t>
      </w:r>
      <w:r w:rsidRPr="004F1FA9">
        <w:rPr>
          <w:color w:val="000000"/>
        </w:rPr>
        <w:t>.format(init_memory))</w:t>
      </w:r>
    </w:p>
    <w:p w:rsidR="004F1FA9" w:rsidRPr="004F1FA9" w:rsidRDefault="004F1FA9" w:rsidP="004F1FA9">
      <w:pPr>
        <w:pStyle w:val="code3"/>
        <w:rPr>
          <w:color w:val="000000"/>
        </w:rPr>
      </w:pPr>
      <w:r w:rsidRPr="004F1FA9">
        <w:rPr>
          <w:color w:val="000000"/>
        </w:rPr>
        <w:t>        df_cols = df.columns</w:t>
      </w:r>
    </w:p>
    <w:p w:rsidR="004F1FA9" w:rsidRPr="004F1FA9" w:rsidRDefault="004F1FA9" w:rsidP="004F1FA9">
      <w:pPr>
        <w:pStyle w:val="code3"/>
        <w:rPr>
          <w:color w:val="000000"/>
        </w:rPr>
      </w:pPr>
    </w:p>
    <w:p w:rsidR="004F1FA9" w:rsidRPr="004F1FA9" w:rsidRDefault="004F1FA9" w:rsidP="004F1FA9">
      <w:pPr>
        <w:pStyle w:val="code3"/>
        <w:rPr>
          <w:color w:val="000000"/>
        </w:rPr>
      </w:pPr>
      <w:r w:rsidRPr="004F1FA9">
        <w:rPr>
          <w:color w:val="000000"/>
        </w:rPr>
        <w:t xml:space="preserve">          </w:t>
      </w:r>
    </w:p>
    <w:p w:rsidR="004F1FA9" w:rsidRPr="004F1FA9" w:rsidRDefault="004F1FA9" w:rsidP="004F1FA9">
      <w:pPr>
        <w:pStyle w:val="code3"/>
        <w:rPr>
          <w:color w:val="000000"/>
        </w:rPr>
      </w:pPr>
      <w:r w:rsidRPr="004F1FA9">
        <w:rPr>
          <w:color w:val="000000"/>
        </w:rPr>
        <w:t xml:space="preserve">        </w:t>
      </w:r>
      <w:r w:rsidRPr="004F1FA9">
        <w:rPr>
          <w:color w:val="0000FF"/>
        </w:rPr>
        <w:t>for</w:t>
      </w:r>
      <w:r w:rsidRPr="004F1FA9">
        <w:rPr>
          <w:color w:val="000000"/>
        </w:rPr>
        <w:t xml:space="preserve"> col </w:t>
      </w:r>
      <w:r w:rsidRPr="004F1FA9">
        <w:rPr>
          <w:color w:val="0000FF"/>
        </w:rPr>
        <w:t>in</w:t>
      </w:r>
      <w:r w:rsidRPr="004F1FA9">
        <w:rPr>
          <w:color w:val="000000"/>
        </w:rPr>
        <w:t xml:space="preserve"> tqdm_notebook(df_cols):</w:t>
      </w:r>
    </w:p>
    <w:p w:rsidR="004F1FA9" w:rsidRPr="004F1FA9" w:rsidRDefault="004F1FA9" w:rsidP="004F1FA9">
      <w:pPr>
        <w:pStyle w:val="code3"/>
        <w:rPr>
          <w:color w:val="000000"/>
        </w:rPr>
      </w:pPr>
      <w:r w:rsidRPr="004F1FA9">
        <w:rPr>
          <w:color w:val="000000"/>
        </w:rPr>
        <w:t xml:space="preserve">            </w:t>
      </w:r>
      <w:r w:rsidRPr="004F1FA9">
        <w:rPr>
          <w:color w:val="0000FF"/>
        </w:rPr>
        <w:t>try</w:t>
      </w:r>
      <w:r w:rsidRPr="004F1FA9">
        <w:rPr>
          <w:color w:val="000000"/>
        </w:rPr>
        <w:t>:</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w:t>
      </w:r>
      <w:r w:rsidRPr="004F1FA9">
        <w:rPr>
          <w:color w:val="A31515"/>
        </w:rPr>
        <w:t>'float'</w:t>
      </w:r>
      <w:r w:rsidRPr="004F1FA9">
        <w:rPr>
          <w:color w:val="000000"/>
        </w:rPr>
        <w:t xml:space="preserve"> </w:t>
      </w:r>
      <w:r w:rsidRPr="004F1FA9">
        <w:rPr>
          <w:color w:val="0000FF"/>
        </w:rPr>
        <w:t>in</w:t>
      </w:r>
      <w:r w:rsidRPr="004F1FA9">
        <w:rPr>
          <w:color w:val="000000"/>
        </w:rPr>
        <w:t xml:space="preserve"> str(df[col].dtypes):</w:t>
      </w:r>
    </w:p>
    <w:p w:rsidR="004F1FA9" w:rsidRPr="004F1FA9" w:rsidRDefault="004F1FA9" w:rsidP="004F1FA9">
      <w:pPr>
        <w:pStyle w:val="code3"/>
        <w:rPr>
          <w:color w:val="000000"/>
        </w:rPr>
      </w:pPr>
      <w:r w:rsidRPr="004F1FA9">
        <w:rPr>
          <w:color w:val="000000"/>
        </w:rPr>
        <w:t>                    max_val = df[col].max()</w:t>
      </w:r>
    </w:p>
    <w:p w:rsidR="004F1FA9" w:rsidRPr="004F1FA9" w:rsidRDefault="004F1FA9" w:rsidP="004F1FA9">
      <w:pPr>
        <w:pStyle w:val="code3"/>
        <w:rPr>
          <w:color w:val="000000"/>
        </w:rPr>
      </w:pPr>
      <w:r w:rsidRPr="004F1FA9">
        <w:rPr>
          <w:color w:val="000000"/>
        </w:rPr>
        <w:lastRenderedPageBreak/>
        <w:t>                    min_val = df[col].min()</w:t>
      </w:r>
    </w:p>
    <w:p w:rsidR="004F1FA9" w:rsidRPr="004F1FA9" w:rsidRDefault="004F1FA9" w:rsidP="004F1FA9">
      <w:pPr>
        <w:pStyle w:val="code3"/>
        <w:rPr>
          <w:color w:val="000000"/>
        </w:rPr>
      </w:pPr>
      <w:r w:rsidRPr="004F1FA9">
        <w:rPr>
          <w:color w:val="000000"/>
        </w:rPr>
        <w:t xml:space="preserve">                    trans_types = </w:t>
      </w:r>
      <w:r w:rsidRPr="004F1FA9">
        <w:rPr>
          <w:color w:val="0000FF"/>
        </w:rPr>
        <w:t>self</w:t>
      </w:r>
      <w:r w:rsidRPr="004F1FA9">
        <w:rPr>
          <w:color w:val="000000"/>
        </w:rPr>
        <w:t xml:space="preserve">._get_type(min_val, max_val, </w:t>
      </w:r>
      <w:r w:rsidRPr="004F1FA9">
        <w:rPr>
          <w:color w:val="A31515"/>
        </w:rPr>
        <w:t>'float'</w:t>
      </w:r>
      <w:r w:rsidRPr="004F1FA9">
        <w:rPr>
          <w:color w:val="000000"/>
        </w:rPr>
        <w:t>)</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trans_types </w:t>
      </w:r>
      <w:r w:rsidRPr="004F1FA9">
        <w:rPr>
          <w:color w:val="0000FF"/>
        </w:rPr>
        <w:t>is</w:t>
      </w:r>
      <w:r w:rsidRPr="004F1FA9">
        <w:rPr>
          <w:color w:val="000000"/>
        </w:rPr>
        <w:t xml:space="preserve"> </w:t>
      </w:r>
      <w:r w:rsidRPr="004F1FA9">
        <w:rPr>
          <w:color w:val="0000FF"/>
        </w:rPr>
        <w:t>not</w:t>
      </w:r>
      <w:r w:rsidRPr="004F1FA9">
        <w:rPr>
          <w:color w:val="000000"/>
        </w:rPr>
        <w:t xml:space="preserve"> </w:t>
      </w:r>
      <w:r w:rsidRPr="004F1FA9">
        <w:rPr>
          <w:color w:val="0000FF"/>
        </w:rPr>
        <w:t>None</w:t>
      </w:r>
      <w:r w:rsidRPr="004F1FA9">
        <w:rPr>
          <w:color w:val="000000"/>
        </w:rPr>
        <w:t>:</w:t>
      </w:r>
    </w:p>
    <w:p w:rsidR="004F1FA9" w:rsidRPr="004F1FA9" w:rsidRDefault="004F1FA9" w:rsidP="004F1FA9">
      <w:pPr>
        <w:pStyle w:val="code3"/>
        <w:rPr>
          <w:color w:val="000000"/>
        </w:rPr>
      </w:pPr>
      <w:r w:rsidRPr="004F1FA9">
        <w:rPr>
          <w:color w:val="000000"/>
        </w:rPr>
        <w:t>                        df[col] = df[col].astype(trans_types)</w:t>
      </w:r>
    </w:p>
    <w:p w:rsidR="004F1FA9" w:rsidRPr="004F1FA9" w:rsidRDefault="004F1FA9" w:rsidP="004F1FA9">
      <w:pPr>
        <w:pStyle w:val="code3"/>
        <w:rPr>
          <w:color w:val="000000"/>
        </w:rPr>
      </w:pPr>
      <w:r w:rsidRPr="004F1FA9">
        <w:rPr>
          <w:color w:val="000000"/>
        </w:rPr>
        <w:t xml:space="preserve">                </w:t>
      </w:r>
      <w:r w:rsidRPr="004F1FA9">
        <w:rPr>
          <w:color w:val="0000FF"/>
        </w:rPr>
        <w:t>elif</w:t>
      </w:r>
      <w:r w:rsidRPr="004F1FA9">
        <w:rPr>
          <w:color w:val="000000"/>
        </w:rPr>
        <w:t xml:space="preserve"> </w:t>
      </w:r>
      <w:r w:rsidRPr="004F1FA9">
        <w:rPr>
          <w:color w:val="A31515"/>
        </w:rPr>
        <w:t>'int'</w:t>
      </w:r>
      <w:r w:rsidRPr="004F1FA9">
        <w:rPr>
          <w:color w:val="000000"/>
        </w:rPr>
        <w:t xml:space="preserve"> </w:t>
      </w:r>
      <w:r w:rsidRPr="004F1FA9">
        <w:rPr>
          <w:color w:val="0000FF"/>
        </w:rPr>
        <w:t>in</w:t>
      </w:r>
      <w:r w:rsidRPr="004F1FA9">
        <w:rPr>
          <w:color w:val="000000"/>
        </w:rPr>
        <w:t xml:space="preserve"> str(df[col].dtypes):</w:t>
      </w:r>
    </w:p>
    <w:p w:rsidR="004F1FA9" w:rsidRPr="004F1FA9" w:rsidRDefault="004F1FA9" w:rsidP="004F1FA9">
      <w:pPr>
        <w:pStyle w:val="code3"/>
        <w:rPr>
          <w:color w:val="000000"/>
        </w:rPr>
      </w:pPr>
      <w:r w:rsidRPr="004F1FA9">
        <w:rPr>
          <w:color w:val="000000"/>
        </w:rPr>
        <w:t>                    max_val = df[col].max()</w:t>
      </w:r>
    </w:p>
    <w:p w:rsidR="004F1FA9" w:rsidRPr="004F1FA9" w:rsidRDefault="004F1FA9" w:rsidP="004F1FA9">
      <w:pPr>
        <w:pStyle w:val="code3"/>
        <w:rPr>
          <w:color w:val="000000"/>
        </w:rPr>
      </w:pPr>
      <w:r w:rsidRPr="004F1FA9">
        <w:rPr>
          <w:color w:val="000000"/>
        </w:rPr>
        <w:t>                    min_val = df[col].min()</w:t>
      </w:r>
    </w:p>
    <w:p w:rsidR="004F1FA9" w:rsidRPr="004F1FA9" w:rsidRDefault="004F1FA9" w:rsidP="004F1FA9">
      <w:pPr>
        <w:pStyle w:val="code3"/>
        <w:rPr>
          <w:color w:val="000000"/>
        </w:rPr>
      </w:pPr>
      <w:r w:rsidRPr="004F1FA9">
        <w:rPr>
          <w:color w:val="000000"/>
        </w:rPr>
        <w:t xml:space="preserve">                    trans_types = </w:t>
      </w:r>
      <w:r w:rsidRPr="004F1FA9">
        <w:rPr>
          <w:color w:val="0000FF"/>
        </w:rPr>
        <w:t>self</w:t>
      </w:r>
      <w:r w:rsidRPr="004F1FA9">
        <w:rPr>
          <w:color w:val="000000"/>
        </w:rPr>
        <w:t xml:space="preserve">._get_type(min_val, max_val, </w:t>
      </w:r>
      <w:r w:rsidRPr="004F1FA9">
        <w:rPr>
          <w:color w:val="A31515"/>
        </w:rPr>
        <w:t>'int'</w:t>
      </w:r>
      <w:r w:rsidRPr="004F1FA9">
        <w:rPr>
          <w:color w:val="000000"/>
        </w:rPr>
        <w:t>)</w:t>
      </w:r>
    </w:p>
    <w:p w:rsidR="004F1FA9" w:rsidRPr="004F1FA9" w:rsidRDefault="004F1FA9" w:rsidP="004F1FA9">
      <w:pPr>
        <w:pStyle w:val="code3"/>
        <w:rPr>
          <w:color w:val="000000"/>
        </w:rPr>
      </w:pPr>
      <w:r w:rsidRPr="004F1FA9">
        <w:rPr>
          <w:color w:val="000000"/>
        </w:rPr>
        <w:t xml:space="preserve">                    </w:t>
      </w:r>
      <w:r w:rsidRPr="004F1FA9">
        <w:rPr>
          <w:color w:val="0000FF"/>
        </w:rPr>
        <w:t>if</w:t>
      </w:r>
      <w:r w:rsidRPr="004F1FA9">
        <w:rPr>
          <w:color w:val="000000"/>
        </w:rPr>
        <w:t xml:space="preserve"> trans_types </w:t>
      </w:r>
      <w:r w:rsidRPr="004F1FA9">
        <w:rPr>
          <w:color w:val="0000FF"/>
        </w:rPr>
        <w:t>is</w:t>
      </w:r>
      <w:r w:rsidRPr="004F1FA9">
        <w:rPr>
          <w:color w:val="000000"/>
        </w:rPr>
        <w:t xml:space="preserve"> </w:t>
      </w:r>
      <w:r w:rsidRPr="004F1FA9">
        <w:rPr>
          <w:color w:val="0000FF"/>
        </w:rPr>
        <w:t>not</w:t>
      </w:r>
      <w:r w:rsidRPr="004F1FA9">
        <w:rPr>
          <w:color w:val="000000"/>
        </w:rPr>
        <w:t xml:space="preserve"> </w:t>
      </w:r>
      <w:r w:rsidRPr="004F1FA9">
        <w:rPr>
          <w:color w:val="0000FF"/>
        </w:rPr>
        <w:t>None</w:t>
      </w:r>
      <w:r w:rsidRPr="004F1FA9">
        <w:rPr>
          <w:color w:val="000000"/>
        </w:rPr>
        <w:t>:</w:t>
      </w:r>
    </w:p>
    <w:p w:rsidR="004F1FA9" w:rsidRPr="004F1FA9" w:rsidRDefault="004F1FA9" w:rsidP="004F1FA9">
      <w:pPr>
        <w:pStyle w:val="code3"/>
        <w:rPr>
          <w:color w:val="000000"/>
        </w:rPr>
      </w:pPr>
      <w:r w:rsidRPr="004F1FA9">
        <w:rPr>
          <w:color w:val="000000"/>
        </w:rPr>
        <w:t>                        df[col] = df[col].astype(trans_types)</w:t>
      </w:r>
    </w:p>
    <w:p w:rsidR="004F1FA9" w:rsidRPr="004F1FA9" w:rsidRDefault="004F1FA9" w:rsidP="004F1FA9">
      <w:pPr>
        <w:pStyle w:val="code3"/>
        <w:rPr>
          <w:color w:val="000000"/>
        </w:rPr>
      </w:pPr>
      <w:r w:rsidRPr="004F1FA9">
        <w:rPr>
          <w:color w:val="000000"/>
        </w:rPr>
        <w:t xml:space="preserve">            </w:t>
      </w:r>
      <w:r w:rsidRPr="004F1FA9">
        <w:rPr>
          <w:color w:val="0000FF"/>
        </w:rPr>
        <w:t>except</w:t>
      </w:r>
      <w:r w:rsidRPr="004F1FA9">
        <w:rPr>
          <w:color w:val="000000"/>
        </w:rPr>
        <w:t>:</w:t>
      </w:r>
    </w:p>
    <w:p w:rsidR="004F1FA9" w:rsidRPr="004F1FA9" w:rsidRDefault="004F1FA9" w:rsidP="004F1FA9">
      <w:pPr>
        <w:pStyle w:val="code3"/>
        <w:rPr>
          <w:color w:val="000000"/>
        </w:rPr>
      </w:pPr>
      <w:r w:rsidRPr="004F1FA9">
        <w:rPr>
          <w:color w:val="000000"/>
        </w:rPr>
        <w:t>                print(</w:t>
      </w:r>
      <w:r w:rsidRPr="004F1FA9">
        <w:rPr>
          <w:color w:val="A31515"/>
        </w:rPr>
        <w:t>' Can not do any process for column, {}.'</w:t>
      </w:r>
      <w:r w:rsidRPr="004F1FA9">
        <w:rPr>
          <w:color w:val="000000"/>
        </w:rPr>
        <w:t xml:space="preserve">.format(col)) </w:t>
      </w:r>
    </w:p>
    <w:p w:rsidR="004F1FA9" w:rsidRPr="004F1FA9" w:rsidRDefault="004F1FA9" w:rsidP="004F1FA9">
      <w:pPr>
        <w:pStyle w:val="code3"/>
        <w:rPr>
          <w:color w:val="000000"/>
        </w:rPr>
      </w:pPr>
      <w:r w:rsidRPr="004F1FA9">
        <w:rPr>
          <w:color w:val="000000"/>
        </w:rPr>
        <w:t xml:space="preserve">        afterprocess_memory = df.memory_usage().sum() / </w:t>
      </w:r>
      <w:r w:rsidRPr="004F1FA9">
        <w:rPr>
          <w:color w:val="098658"/>
        </w:rPr>
        <w:t>1024</w:t>
      </w:r>
      <w:r w:rsidRPr="004F1FA9">
        <w:rPr>
          <w:color w:val="000000"/>
        </w:rPr>
        <w:t xml:space="preserve"> ** </w:t>
      </w:r>
      <w:r w:rsidRPr="004F1FA9">
        <w:rPr>
          <w:color w:val="098658"/>
        </w:rPr>
        <w:t>2</w:t>
      </w:r>
      <w:r w:rsidRPr="004F1FA9">
        <w:rPr>
          <w:color w:val="000000"/>
        </w:rPr>
        <w:t xml:space="preserve"> / </w:t>
      </w:r>
      <w:r w:rsidRPr="004F1FA9">
        <w:rPr>
          <w:color w:val="098658"/>
        </w:rPr>
        <w:t>1024</w:t>
      </w:r>
    </w:p>
    <w:p w:rsidR="004F1FA9" w:rsidRPr="004F1FA9" w:rsidRDefault="004F1FA9" w:rsidP="004F1FA9">
      <w:pPr>
        <w:pStyle w:val="code3"/>
        <w:rPr>
          <w:color w:val="000000"/>
        </w:rPr>
      </w:pPr>
      <w:r w:rsidRPr="004F1FA9">
        <w:rPr>
          <w:color w:val="000000"/>
        </w:rPr>
        <w:t>        print(</w:t>
      </w:r>
      <w:r w:rsidRPr="004F1FA9">
        <w:rPr>
          <w:color w:val="A31515"/>
        </w:rPr>
        <w:t>'After processing, the data occupies {} GB memory.'</w:t>
      </w:r>
      <w:r w:rsidRPr="004F1FA9">
        <w:rPr>
          <w:color w:val="000000"/>
        </w:rPr>
        <w:t>.format(afterprocess_memory))</w:t>
      </w:r>
    </w:p>
    <w:p w:rsidR="004F1FA9" w:rsidRPr="004F1FA9" w:rsidRDefault="004F1FA9" w:rsidP="004F1FA9">
      <w:pPr>
        <w:pStyle w:val="code3"/>
        <w:rPr>
          <w:color w:val="000000"/>
        </w:rPr>
      </w:pPr>
      <w:r w:rsidRPr="004F1FA9">
        <w:rPr>
          <w:color w:val="000000"/>
        </w:rPr>
        <w:t xml:space="preserve">        </w:t>
      </w:r>
      <w:r w:rsidRPr="004F1FA9">
        <w:rPr>
          <w:color w:val="0000FF"/>
        </w:rPr>
        <w:t>return</w:t>
      </w:r>
      <w:r w:rsidRPr="004F1FA9">
        <w:rPr>
          <w:color w:val="000000"/>
        </w:rPr>
        <w:t xml:space="preserve"> df</w:t>
      </w:r>
    </w:p>
    <w:p w:rsidR="00E13011" w:rsidRDefault="00E13011" w:rsidP="004F1FA9">
      <w:pPr>
        <w:pStyle w:val="code3"/>
      </w:pPr>
    </w:p>
    <w:p w:rsidR="004F1FA9" w:rsidRPr="004F1FA9" w:rsidRDefault="004F1FA9" w:rsidP="004F1FA9">
      <w:pPr>
        <w:pStyle w:val="code3"/>
        <w:rPr>
          <w:color w:val="000000"/>
        </w:rPr>
      </w:pPr>
      <w:r w:rsidRPr="004F1FA9">
        <w:rPr>
          <w:color w:val="000000"/>
        </w:rPr>
        <w:t>memory_process = _Data_Preprocess()</w:t>
      </w:r>
    </w:p>
    <w:p w:rsidR="00B136CC" w:rsidRDefault="00B136CC" w:rsidP="00B136CC">
      <w:pPr>
        <w:ind w:firstLine="480"/>
      </w:pPr>
      <w:r>
        <w:rPr>
          <w:rFonts w:hint="eastAsia"/>
        </w:rPr>
        <w:t>基础特征工程构造</w:t>
      </w:r>
    </w:p>
    <w:p w:rsidR="00B136CC" w:rsidRPr="00B136CC" w:rsidRDefault="00B136CC" w:rsidP="00B136CC">
      <w:pPr>
        <w:pStyle w:val="code3"/>
      </w:pPr>
      <w:r w:rsidRPr="00B136CC">
        <w:rPr>
          <w:color w:val="0000FF"/>
        </w:rPr>
        <w:t>def</w:t>
      </w:r>
      <w:r w:rsidRPr="00B136CC">
        <w:t xml:space="preserve"> simple_sts_features(df):</w:t>
      </w:r>
    </w:p>
    <w:p w:rsidR="00B136CC" w:rsidRPr="00B136CC" w:rsidRDefault="00B136CC" w:rsidP="00B136CC">
      <w:pPr>
        <w:pStyle w:val="code3"/>
      </w:pPr>
      <w:r w:rsidRPr="00B136CC">
        <w:t>    simple_fea = pd.DataFrame()</w:t>
      </w:r>
    </w:p>
    <w:p w:rsidR="00B136CC" w:rsidRPr="00B136CC" w:rsidRDefault="00B136CC" w:rsidP="00B136CC">
      <w:pPr>
        <w:pStyle w:val="code3"/>
      </w:pPr>
      <w:r w:rsidRPr="00B136CC">
        <w:t>    simple_fea[</w:t>
      </w:r>
      <w:r w:rsidRPr="00B136CC">
        <w:rPr>
          <w:color w:val="A31515"/>
        </w:rPr>
        <w:t>'file_id'</w:t>
      </w:r>
      <w:r w:rsidRPr="00B136CC">
        <w:t>] = df[</w:t>
      </w:r>
      <w:r w:rsidRPr="00B136CC">
        <w:rPr>
          <w:color w:val="A31515"/>
        </w:rPr>
        <w:t>'file_id'</w:t>
      </w:r>
      <w:r w:rsidRPr="00B136CC">
        <w:t>].unique()</w:t>
      </w:r>
    </w:p>
    <w:p w:rsidR="00B136CC" w:rsidRPr="00B136CC" w:rsidRDefault="00B136CC" w:rsidP="00B136CC">
      <w:pPr>
        <w:pStyle w:val="code3"/>
      </w:pPr>
      <w:r w:rsidRPr="00B136CC">
        <w:t>    simple_fea = simple_fea.sort_values(</w:t>
      </w:r>
      <w:r w:rsidRPr="00B136CC">
        <w:rPr>
          <w:color w:val="A31515"/>
        </w:rPr>
        <w:t>'file_id'</w:t>
      </w:r>
      <w:r w:rsidRPr="00B136CC">
        <w:t>)</w:t>
      </w:r>
    </w:p>
    <w:p w:rsidR="00B136CC" w:rsidRPr="00B136CC" w:rsidRDefault="00B136CC" w:rsidP="00B136CC">
      <w:pPr>
        <w:pStyle w:val="code3"/>
      </w:pPr>
      <w:r w:rsidRPr="00B136CC">
        <w:t>     </w:t>
      </w:r>
    </w:p>
    <w:p w:rsidR="00B136CC" w:rsidRPr="00B136CC" w:rsidRDefault="00B136CC" w:rsidP="00B136CC">
      <w:pPr>
        <w:pStyle w:val="code3"/>
      </w:pPr>
      <w:r w:rsidRPr="00B136CC">
        <w:t>    df_grp = df.groupby(</w:t>
      </w:r>
      <w:r w:rsidRPr="00B136CC">
        <w:rPr>
          <w:color w:val="A31515"/>
        </w:rPr>
        <w:t>'file_id'</w:t>
      </w:r>
      <w:r w:rsidRPr="00B136CC">
        <w:t>)</w:t>
      </w:r>
    </w:p>
    <w:p w:rsidR="00B136CC" w:rsidRPr="00B136CC" w:rsidRDefault="00B136CC" w:rsidP="00B136CC">
      <w:pPr>
        <w:pStyle w:val="code3"/>
      </w:pPr>
      <w:r w:rsidRPr="00B136CC">
        <w:t>    simple_fea[</w:t>
      </w:r>
      <w:r w:rsidRPr="00B136CC">
        <w:rPr>
          <w:color w:val="A31515"/>
        </w:rPr>
        <w:t>'file_id_api_count'</w:t>
      </w:r>
      <w:r w:rsidRPr="00B136CC">
        <w:t>] = df_grp[</w:t>
      </w:r>
      <w:r w:rsidRPr="00B136CC">
        <w:rPr>
          <w:color w:val="A31515"/>
        </w:rPr>
        <w:t>'api'</w:t>
      </w:r>
      <w:r w:rsidRPr="00B136CC">
        <w:t>].count().values</w:t>
      </w:r>
    </w:p>
    <w:p w:rsidR="00B136CC" w:rsidRPr="00B136CC" w:rsidRDefault="00B136CC" w:rsidP="00B136CC">
      <w:pPr>
        <w:pStyle w:val="code3"/>
      </w:pPr>
      <w:r w:rsidRPr="00B136CC">
        <w:t>    simple_fea[</w:t>
      </w:r>
      <w:r w:rsidRPr="00B136CC">
        <w:rPr>
          <w:color w:val="A31515"/>
        </w:rPr>
        <w:t>'file_id_api_nunique'</w:t>
      </w:r>
      <w:r w:rsidRPr="00B136CC">
        <w:t>] = df_grp[</w:t>
      </w:r>
      <w:r w:rsidRPr="00B136CC">
        <w:rPr>
          <w:color w:val="A31515"/>
        </w:rPr>
        <w:t>'api'</w:t>
      </w:r>
      <w:r w:rsidRPr="00B136CC">
        <w:t>].nunique().values</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simple_fea[</w:t>
      </w:r>
      <w:r w:rsidRPr="00B136CC">
        <w:rPr>
          <w:color w:val="A31515"/>
        </w:rPr>
        <w:t>'file_id_tid_count'</w:t>
      </w:r>
      <w:r w:rsidRPr="00B136CC">
        <w:t>] = df_grp[</w:t>
      </w:r>
      <w:r w:rsidRPr="00B136CC">
        <w:rPr>
          <w:color w:val="A31515"/>
        </w:rPr>
        <w:t>'tid'</w:t>
      </w:r>
      <w:r w:rsidRPr="00B136CC">
        <w:t>].count().values</w:t>
      </w:r>
    </w:p>
    <w:p w:rsidR="00B136CC" w:rsidRPr="00B136CC" w:rsidRDefault="00B136CC" w:rsidP="00B136CC">
      <w:pPr>
        <w:pStyle w:val="code3"/>
      </w:pPr>
      <w:r w:rsidRPr="00B136CC">
        <w:t>    simple_fea[</w:t>
      </w:r>
      <w:r w:rsidRPr="00B136CC">
        <w:rPr>
          <w:color w:val="A31515"/>
        </w:rPr>
        <w:t>'file_id_tid_nunique'</w:t>
      </w:r>
      <w:r w:rsidRPr="00B136CC">
        <w:t>] = df_grp[</w:t>
      </w:r>
      <w:r w:rsidRPr="00B136CC">
        <w:rPr>
          <w:color w:val="A31515"/>
        </w:rPr>
        <w:t>'tid'</w:t>
      </w:r>
      <w:r w:rsidRPr="00B136CC">
        <w:t>].nunique().values</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simple_fea[</w:t>
      </w:r>
      <w:r w:rsidRPr="00B136CC">
        <w:rPr>
          <w:color w:val="A31515"/>
        </w:rPr>
        <w:t>'file_id_index_count'</w:t>
      </w:r>
      <w:r w:rsidRPr="00B136CC">
        <w:t>] = df_grp[</w:t>
      </w:r>
      <w:r w:rsidRPr="00B136CC">
        <w:rPr>
          <w:color w:val="A31515"/>
        </w:rPr>
        <w:t>'index'</w:t>
      </w:r>
      <w:r w:rsidRPr="00B136CC">
        <w:t>].count().values</w:t>
      </w:r>
    </w:p>
    <w:p w:rsidR="00B136CC" w:rsidRPr="00B136CC" w:rsidRDefault="00B136CC" w:rsidP="00B136CC">
      <w:pPr>
        <w:pStyle w:val="code3"/>
      </w:pPr>
      <w:r w:rsidRPr="00B136CC">
        <w:t>    simple_fea[</w:t>
      </w:r>
      <w:r w:rsidRPr="00B136CC">
        <w:rPr>
          <w:color w:val="A31515"/>
        </w:rPr>
        <w:t>'file_id_index_nunique'</w:t>
      </w:r>
      <w:r w:rsidRPr="00B136CC">
        <w:t>] = df_grp[</w:t>
      </w:r>
      <w:r w:rsidRPr="00B136CC">
        <w:rPr>
          <w:color w:val="A31515"/>
        </w:rPr>
        <w:t>'index'</w:t>
      </w:r>
      <w:r w:rsidRPr="00B136CC">
        <w:t>].nunique().values</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xml:space="preserve">    </w:t>
      </w:r>
      <w:r w:rsidRPr="00B136CC">
        <w:rPr>
          <w:color w:val="0000FF"/>
        </w:rPr>
        <w:t>return</w:t>
      </w:r>
      <w:r w:rsidRPr="00B136CC">
        <w:t xml:space="preserve"> simple_fea</w:t>
      </w:r>
    </w:p>
    <w:p w:rsidR="00B136CC" w:rsidRPr="00B136CC" w:rsidRDefault="00B136CC" w:rsidP="00B136CC">
      <w:pPr>
        <w:pStyle w:val="code3"/>
      </w:pPr>
    </w:p>
    <w:p w:rsidR="00B136CC" w:rsidRPr="00B136CC" w:rsidRDefault="00B136CC" w:rsidP="00B136CC">
      <w:pPr>
        <w:pStyle w:val="code3"/>
      </w:pPr>
      <w:r w:rsidRPr="00B136CC">
        <w:rPr>
          <w:color w:val="0000FF"/>
        </w:rPr>
        <w:t>def</w:t>
      </w:r>
      <w:r w:rsidRPr="00B136CC">
        <w:t xml:space="preserve"> simple_numerical_sts_features(df):</w:t>
      </w:r>
    </w:p>
    <w:p w:rsidR="00B136CC" w:rsidRPr="00B136CC" w:rsidRDefault="00B136CC" w:rsidP="00B136CC">
      <w:pPr>
        <w:pStyle w:val="code3"/>
      </w:pPr>
      <w:r w:rsidRPr="00B136CC">
        <w:t>    simple_numerical_fea = pd.DataFrame()</w:t>
      </w:r>
    </w:p>
    <w:p w:rsidR="00B136CC" w:rsidRPr="00B136CC" w:rsidRDefault="00B136CC" w:rsidP="00B136CC">
      <w:pPr>
        <w:pStyle w:val="code3"/>
      </w:pPr>
      <w:r w:rsidRPr="00B136CC">
        <w:t>    simple_numerical_fea[</w:t>
      </w:r>
      <w:r w:rsidRPr="00B136CC">
        <w:rPr>
          <w:color w:val="A31515"/>
        </w:rPr>
        <w:t>'file_id'</w:t>
      </w:r>
      <w:r w:rsidRPr="00B136CC">
        <w:t>] = df[</w:t>
      </w:r>
      <w:r w:rsidRPr="00B136CC">
        <w:rPr>
          <w:color w:val="A31515"/>
        </w:rPr>
        <w:t>'file_id'</w:t>
      </w:r>
      <w:r w:rsidRPr="00B136CC">
        <w:t>].unique()</w:t>
      </w:r>
    </w:p>
    <w:p w:rsidR="00B136CC" w:rsidRPr="00B136CC" w:rsidRDefault="00B136CC" w:rsidP="00B136CC">
      <w:pPr>
        <w:pStyle w:val="code3"/>
      </w:pPr>
      <w:r w:rsidRPr="00B136CC">
        <w:t>    simple_numerical_fea = simple_numerical_fea.sort_values(</w:t>
      </w:r>
      <w:r w:rsidRPr="00B136CC">
        <w:rPr>
          <w:color w:val="A31515"/>
        </w:rPr>
        <w:t>'file_id'</w:t>
      </w:r>
      <w:r w:rsidRPr="00B136CC">
        <w:t>)</w:t>
      </w:r>
    </w:p>
    <w:p w:rsidR="00B136CC" w:rsidRPr="00B136CC" w:rsidRDefault="00B136CC" w:rsidP="00B136CC">
      <w:pPr>
        <w:pStyle w:val="code3"/>
      </w:pPr>
      <w:r w:rsidRPr="00B136CC">
        <w:t>     </w:t>
      </w:r>
    </w:p>
    <w:p w:rsidR="00B136CC" w:rsidRPr="00B136CC" w:rsidRDefault="00B136CC" w:rsidP="00B136CC">
      <w:pPr>
        <w:pStyle w:val="code3"/>
      </w:pPr>
      <w:r w:rsidRPr="00B136CC">
        <w:t>    df_grp = df.groupby(</w:t>
      </w:r>
      <w:r w:rsidRPr="00B136CC">
        <w:rPr>
          <w:color w:val="A31515"/>
        </w:rPr>
        <w:t>'file_id'</w:t>
      </w:r>
      <w:r w:rsidRPr="00B136CC">
        <w:t>)</w:t>
      </w:r>
    </w:p>
    <w:p w:rsidR="00B136CC" w:rsidRPr="00B136CC" w:rsidRDefault="00B136CC" w:rsidP="00B136CC">
      <w:pPr>
        <w:pStyle w:val="code3"/>
      </w:pPr>
      <w:r w:rsidRPr="00B136CC">
        <w:t xml:space="preserve">    </w:t>
      </w:r>
    </w:p>
    <w:p w:rsidR="00B136CC" w:rsidRPr="00B136CC" w:rsidRDefault="00B136CC" w:rsidP="00B136CC">
      <w:pPr>
        <w:pStyle w:val="code3"/>
      </w:pPr>
      <w:r w:rsidRPr="00B136CC">
        <w:lastRenderedPageBreak/>
        <w:t>    simple_numerical_fea[</w:t>
      </w:r>
      <w:r w:rsidRPr="00B136CC">
        <w:rPr>
          <w:color w:val="A31515"/>
        </w:rPr>
        <w:t>'file_id_tid_mean'</w:t>
      </w:r>
      <w:r w:rsidRPr="00B136CC">
        <w:t>] = df_grp[</w:t>
      </w:r>
      <w:r w:rsidRPr="00B136CC">
        <w:rPr>
          <w:color w:val="A31515"/>
        </w:rPr>
        <w:t>'tid'</w:t>
      </w:r>
      <w:r w:rsidRPr="00B136CC">
        <w:t>].mean().values</w:t>
      </w:r>
    </w:p>
    <w:p w:rsidR="00B136CC" w:rsidRPr="00B136CC" w:rsidRDefault="00B136CC" w:rsidP="00B136CC">
      <w:pPr>
        <w:pStyle w:val="code3"/>
      </w:pPr>
      <w:r w:rsidRPr="00B136CC">
        <w:t>    simple_numerical_fea[</w:t>
      </w:r>
      <w:r w:rsidRPr="00B136CC">
        <w:rPr>
          <w:color w:val="A31515"/>
        </w:rPr>
        <w:t>'file_id_tid_min'</w:t>
      </w:r>
      <w:r w:rsidRPr="00B136CC">
        <w:t>] = df_grp[</w:t>
      </w:r>
      <w:r w:rsidRPr="00B136CC">
        <w:rPr>
          <w:color w:val="A31515"/>
        </w:rPr>
        <w:t>'tid'</w:t>
      </w:r>
      <w:r w:rsidRPr="00B136CC">
        <w:t>].min().values</w:t>
      </w:r>
    </w:p>
    <w:p w:rsidR="00B136CC" w:rsidRPr="00B136CC" w:rsidRDefault="00B136CC" w:rsidP="00B136CC">
      <w:pPr>
        <w:pStyle w:val="code3"/>
      </w:pPr>
      <w:r w:rsidRPr="00B136CC">
        <w:t>    simple_numerical_fea[</w:t>
      </w:r>
      <w:r w:rsidRPr="00B136CC">
        <w:rPr>
          <w:color w:val="A31515"/>
        </w:rPr>
        <w:t>'file_id_tid_std'</w:t>
      </w:r>
      <w:r w:rsidRPr="00B136CC">
        <w:t>] = df_grp[</w:t>
      </w:r>
      <w:r w:rsidRPr="00B136CC">
        <w:rPr>
          <w:color w:val="A31515"/>
        </w:rPr>
        <w:t>'tid'</w:t>
      </w:r>
      <w:r w:rsidRPr="00B136CC">
        <w:t>].std().values</w:t>
      </w:r>
    </w:p>
    <w:p w:rsidR="00B136CC" w:rsidRPr="00B136CC" w:rsidRDefault="00B136CC" w:rsidP="00B136CC">
      <w:pPr>
        <w:pStyle w:val="code3"/>
      </w:pPr>
      <w:r w:rsidRPr="00B136CC">
        <w:t>    simple_numerical_fea[</w:t>
      </w:r>
      <w:r w:rsidRPr="00B136CC">
        <w:rPr>
          <w:color w:val="A31515"/>
        </w:rPr>
        <w:t>'file_id_tid_max'</w:t>
      </w:r>
      <w:r w:rsidRPr="00B136CC">
        <w:t>] = df_grp[</w:t>
      </w:r>
      <w:r w:rsidRPr="00B136CC">
        <w:rPr>
          <w:color w:val="A31515"/>
        </w:rPr>
        <w:t>'tid'</w:t>
      </w:r>
      <w:r w:rsidRPr="00B136CC">
        <w:t>].max().values</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simple_numerical_fea[</w:t>
      </w:r>
      <w:r w:rsidRPr="00B136CC">
        <w:rPr>
          <w:color w:val="A31515"/>
        </w:rPr>
        <w:t>'file_id_index_mean'</w:t>
      </w:r>
      <w:r w:rsidRPr="00B136CC">
        <w:t>] = df_grp[</w:t>
      </w:r>
      <w:r w:rsidRPr="00B136CC">
        <w:rPr>
          <w:color w:val="A31515"/>
        </w:rPr>
        <w:t>'index'</w:t>
      </w:r>
      <w:r w:rsidRPr="00B136CC">
        <w:t>].mean().values</w:t>
      </w:r>
    </w:p>
    <w:p w:rsidR="00B136CC" w:rsidRPr="00B136CC" w:rsidRDefault="00B136CC" w:rsidP="00B136CC">
      <w:pPr>
        <w:pStyle w:val="code3"/>
      </w:pPr>
      <w:r w:rsidRPr="00B136CC">
        <w:t>    simple_numerical_fea[</w:t>
      </w:r>
      <w:r w:rsidRPr="00B136CC">
        <w:rPr>
          <w:color w:val="A31515"/>
        </w:rPr>
        <w:t>'file_id_index_min'</w:t>
      </w:r>
      <w:r w:rsidRPr="00B136CC">
        <w:t>] = df_grp[</w:t>
      </w:r>
      <w:r w:rsidRPr="00B136CC">
        <w:rPr>
          <w:color w:val="A31515"/>
        </w:rPr>
        <w:t>'index'</w:t>
      </w:r>
      <w:r w:rsidRPr="00B136CC">
        <w:t>].min().values</w:t>
      </w:r>
    </w:p>
    <w:p w:rsidR="00B136CC" w:rsidRPr="00B136CC" w:rsidRDefault="00B136CC" w:rsidP="00B136CC">
      <w:pPr>
        <w:pStyle w:val="code3"/>
      </w:pPr>
      <w:r w:rsidRPr="00B136CC">
        <w:t>    simple_numerical_fea[</w:t>
      </w:r>
      <w:r w:rsidRPr="00B136CC">
        <w:rPr>
          <w:color w:val="A31515"/>
        </w:rPr>
        <w:t>'file_id_index_std'</w:t>
      </w:r>
      <w:r w:rsidRPr="00B136CC">
        <w:t>] = df_grp[</w:t>
      </w:r>
      <w:r w:rsidRPr="00B136CC">
        <w:rPr>
          <w:color w:val="A31515"/>
        </w:rPr>
        <w:t>'index'</w:t>
      </w:r>
      <w:r w:rsidRPr="00B136CC">
        <w:t>].std().values</w:t>
      </w:r>
    </w:p>
    <w:p w:rsidR="00B136CC" w:rsidRPr="00B136CC" w:rsidRDefault="00B136CC" w:rsidP="00B136CC">
      <w:pPr>
        <w:pStyle w:val="code3"/>
      </w:pPr>
      <w:r w:rsidRPr="00B136CC">
        <w:t>    simple_numerical_fea[</w:t>
      </w:r>
      <w:r w:rsidRPr="00B136CC">
        <w:rPr>
          <w:color w:val="A31515"/>
        </w:rPr>
        <w:t>'file_id_index_max'</w:t>
      </w:r>
      <w:r w:rsidRPr="00B136CC">
        <w:t>] = df_grp[</w:t>
      </w:r>
      <w:r w:rsidRPr="00B136CC">
        <w:rPr>
          <w:color w:val="A31515"/>
        </w:rPr>
        <w:t>'index'</w:t>
      </w:r>
      <w:r w:rsidRPr="00B136CC">
        <w:t>].max().values</w:t>
      </w:r>
    </w:p>
    <w:p w:rsidR="00B136CC" w:rsidRPr="00B136CC" w:rsidRDefault="00B136CC" w:rsidP="00B136CC">
      <w:pPr>
        <w:pStyle w:val="code3"/>
      </w:pPr>
      <w:r w:rsidRPr="00B136CC">
        <w:t xml:space="preserve">    </w:t>
      </w:r>
    </w:p>
    <w:p w:rsidR="00B136CC" w:rsidRPr="00B136CC" w:rsidRDefault="00B136CC" w:rsidP="00B136CC">
      <w:pPr>
        <w:pStyle w:val="code3"/>
      </w:pPr>
      <w:r w:rsidRPr="00B136CC">
        <w:t xml:space="preserve">    </w:t>
      </w:r>
      <w:r w:rsidRPr="00B136CC">
        <w:rPr>
          <w:color w:val="0000FF"/>
        </w:rPr>
        <w:t>return</w:t>
      </w:r>
      <w:r w:rsidRPr="00B136CC">
        <w:t xml:space="preserve"> simple_numerical_fea</w:t>
      </w:r>
    </w:p>
    <w:p w:rsidR="00B136CC" w:rsidRDefault="00696877" w:rsidP="00B136CC">
      <w:pPr>
        <w:ind w:firstLine="480"/>
      </w:pPr>
      <w:r>
        <w:rPr>
          <w:rFonts w:hint="eastAsia"/>
        </w:rPr>
        <w:t>特征获取</w:t>
      </w:r>
    </w:p>
    <w:p w:rsidR="006B7C13" w:rsidRPr="006B7C13" w:rsidRDefault="006B7C13" w:rsidP="006B7C13">
      <w:pPr>
        <w:pStyle w:val="code3"/>
      </w:pPr>
      <w:r w:rsidRPr="006B7C13">
        <w:t>simple_train_fea1 = simple_sts_features(train)</w:t>
      </w:r>
    </w:p>
    <w:p w:rsidR="006B7C13" w:rsidRPr="006B7C13" w:rsidRDefault="006B7C13" w:rsidP="006B7C13">
      <w:pPr>
        <w:pStyle w:val="code3"/>
      </w:pPr>
      <w:r w:rsidRPr="006B7C13">
        <w:t>simple_test_fea1 = simple_sts_features(test)</w:t>
      </w:r>
    </w:p>
    <w:p w:rsidR="006B7C13" w:rsidRPr="006B7C13" w:rsidRDefault="006B7C13" w:rsidP="006B7C13">
      <w:pPr>
        <w:pStyle w:val="code3"/>
      </w:pPr>
    </w:p>
    <w:p w:rsidR="006B7C13" w:rsidRPr="006B7C13" w:rsidRDefault="006B7C13" w:rsidP="006B7C13">
      <w:pPr>
        <w:pStyle w:val="code3"/>
      </w:pPr>
      <w:r w:rsidRPr="006B7C13">
        <w:t>simple_train_fea2 = simple_numerical_sts_features(train)</w:t>
      </w:r>
    </w:p>
    <w:p w:rsidR="006B7C13" w:rsidRPr="006B7C13" w:rsidRDefault="006B7C13" w:rsidP="006B7C13">
      <w:pPr>
        <w:pStyle w:val="code3"/>
      </w:pPr>
      <w:r w:rsidRPr="006B7C13">
        <w:t>simple_test_fea2 = simple_numerical_sts_features(test)</w:t>
      </w:r>
    </w:p>
    <w:p w:rsidR="00696877" w:rsidRDefault="00D62457" w:rsidP="00D62457">
      <w:pPr>
        <w:pStyle w:val="3"/>
      </w:pPr>
      <w:bookmarkStart w:id="115" w:name="_Toc107277784"/>
      <w:r>
        <w:rPr>
          <w:rFonts w:hint="eastAsia"/>
        </w:rPr>
        <w:t>特征工程进阶部分</w:t>
      </w:r>
      <w:bookmarkEnd w:id="115"/>
    </w:p>
    <w:p w:rsidR="00D62457" w:rsidRDefault="001061EE" w:rsidP="00D62457">
      <w:pPr>
        <w:ind w:firstLine="480"/>
      </w:pPr>
      <w:r>
        <w:rPr>
          <w:rFonts w:hint="eastAsia"/>
        </w:rPr>
        <w:t>每个</w:t>
      </w:r>
      <w:r>
        <w:rPr>
          <w:rFonts w:hint="eastAsia"/>
        </w:rPr>
        <w:t>API</w:t>
      </w:r>
      <w:r>
        <w:rPr>
          <w:rFonts w:hint="eastAsia"/>
        </w:rPr>
        <w:t>调用线程</w:t>
      </w:r>
      <w:r>
        <w:rPr>
          <w:rFonts w:hint="eastAsia"/>
        </w:rPr>
        <w:t>tid</w:t>
      </w:r>
      <w:r>
        <w:rPr>
          <w:rFonts w:hint="eastAsia"/>
        </w:rPr>
        <w:t>的次数</w:t>
      </w:r>
    </w:p>
    <w:p w:rsidR="00304DE4" w:rsidRPr="00304DE4" w:rsidRDefault="00304DE4" w:rsidP="00ED6020">
      <w:pPr>
        <w:pStyle w:val="code3"/>
        <w:wordWrap w:val="0"/>
      </w:pPr>
      <w:r w:rsidRPr="00304DE4">
        <w:rPr>
          <w:color w:val="0000FF"/>
        </w:rPr>
        <w:t>def</w:t>
      </w:r>
      <w:r w:rsidRPr="00304DE4">
        <w:t xml:space="preserve"> api_pivot_count_features(df):</w:t>
      </w:r>
    </w:p>
    <w:p w:rsidR="00304DE4" w:rsidRPr="00304DE4" w:rsidRDefault="00304DE4" w:rsidP="00ED6020">
      <w:pPr>
        <w:pStyle w:val="code3"/>
        <w:wordWrap w:val="0"/>
      </w:pPr>
      <w:r w:rsidRPr="00304DE4">
        <w:t>    tmp = df.groupby([</w:t>
      </w:r>
      <w:r w:rsidRPr="00304DE4">
        <w:rPr>
          <w:color w:val="A31515"/>
        </w:rPr>
        <w:t>'file_id'</w:t>
      </w:r>
      <w:r w:rsidRPr="00304DE4">
        <w:t>,</w:t>
      </w:r>
      <w:r w:rsidRPr="00304DE4">
        <w:rPr>
          <w:color w:val="A31515"/>
        </w:rPr>
        <w:t>'api'</w:t>
      </w:r>
      <w:r w:rsidRPr="00304DE4">
        <w:t>])[</w:t>
      </w:r>
      <w:r w:rsidRPr="00304DE4">
        <w:rPr>
          <w:color w:val="A31515"/>
        </w:rPr>
        <w:t>'tid'</w:t>
      </w:r>
      <w:r w:rsidRPr="00304DE4">
        <w:t>].count().to_frame(</w:t>
      </w:r>
      <w:r w:rsidRPr="00304DE4">
        <w:rPr>
          <w:color w:val="A31515"/>
        </w:rPr>
        <w:t>'api_tid_count'</w:t>
      </w:r>
      <w:r w:rsidRPr="00304DE4">
        <w:t>).reset_index()</w:t>
      </w:r>
    </w:p>
    <w:p w:rsidR="00304DE4" w:rsidRPr="00304DE4" w:rsidRDefault="00304DE4" w:rsidP="00ED6020">
      <w:pPr>
        <w:pStyle w:val="code3"/>
        <w:wordWrap w:val="0"/>
      </w:pPr>
      <w:r w:rsidRPr="00304DE4">
        <w:t xml:space="preserve">    tmp_pivot = pd.pivot_table(data=tmp,index = </w:t>
      </w:r>
      <w:r w:rsidRPr="00304DE4">
        <w:rPr>
          <w:color w:val="A31515"/>
        </w:rPr>
        <w:t>'file_id'</w:t>
      </w:r>
      <w:r w:rsidRPr="00304DE4">
        <w:t>,columns=</w:t>
      </w:r>
      <w:r w:rsidRPr="00304DE4">
        <w:rPr>
          <w:color w:val="A31515"/>
        </w:rPr>
        <w:t>'api'</w:t>
      </w:r>
      <w:r w:rsidRPr="00304DE4">
        <w:t>,values=</w:t>
      </w:r>
      <w:r w:rsidRPr="00304DE4">
        <w:rPr>
          <w:color w:val="A31515"/>
        </w:rPr>
        <w:t>'api_tid_count'</w:t>
      </w:r>
      <w:r w:rsidRPr="00304DE4">
        <w:t>,fill_value=</w:t>
      </w:r>
      <w:r w:rsidRPr="00304DE4">
        <w:rPr>
          <w:color w:val="098658"/>
        </w:rPr>
        <w:t>0</w:t>
      </w:r>
      <w:r w:rsidRPr="00304DE4">
        <w:t>)</w:t>
      </w:r>
    </w:p>
    <w:p w:rsidR="00304DE4" w:rsidRPr="00304DE4" w:rsidRDefault="00304DE4" w:rsidP="00ED6020">
      <w:pPr>
        <w:pStyle w:val="code3"/>
        <w:wordWrap w:val="0"/>
      </w:pPr>
      <w:r w:rsidRPr="00304DE4">
        <w:t>    tmp_pivot.columns = [tmp_pivot.columns.names[</w:t>
      </w:r>
      <w:r w:rsidRPr="00304DE4">
        <w:rPr>
          <w:color w:val="098658"/>
        </w:rPr>
        <w:t>0</w:t>
      </w:r>
      <w:r w:rsidRPr="00304DE4">
        <w:t xml:space="preserve">] + </w:t>
      </w:r>
      <w:r w:rsidRPr="00304DE4">
        <w:rPr>
          <w:color w:val="A31515"/>
        </w:rPr>
        <w:t>'_pivot_'</w:t>
      </w:r>
      <w:r w:rsidRPr="00304DE4">
        <w:t xml:space="preserve">+ str(col) </w:t>
      </w:r>
      <w:r w:rsidRPr="00304DE4">
        <w:rPr>
          <w:color w:val="0000FF"/>
        </w:rPr>
        <w:t>for</w:t>
      </w:r>
      <w:r w:rsidRPr="00304DE4">
        <w:t xml:space="preserve"> col </w:t>
      </w:r>
      <w:r w:rsidRPr="00304DE4">
        <w:rPr>
          <w:color w:val="0000FF"/>
        </w:rPr>
        <w:t>in</w:t>
      </w:r>
      <w:r w:rsidRPr="00304DE4">
        <w:t xml:space="preserve"> tmp_pivot.columns]</w:t>
      </w:r>
    </w:p>
    <w:p w:rsidR="00304DE4" w:rsidRPr="00304DE4" w:rsidRDefault="00304DE4" w:rsidP="00ED6020">
      <w:pPr>
        <w:pStyle w:val="code3"/>
        <w:wordWrap w:val="0"/>
      </w:pPr>
      <w:r w:rsidRPr="00304DE4">
        <w:t xml:space="preserve">    tmp_pivot.reset_index(inplace = </w:t>
      </w:r>
      <w:r w:rsidRPr="00304DE4">
        <w:rPr>
          <w:color w:val="0000FF"/>
        </w:rPr>
        <w:t>True</w:t>
      </w:r>
      <w:r w:rsidRPr="00304DE4">
        <w:t>)</w:t>
      </w:r>
    </w:p>
    <w:p w:rsidR="00304DE4" w:rsidRPr="00304DE4" w:rsidRDefault="00304DE4" w:rsidP="00ED6020">
      <w:pPr>
        <w:pStyle w:val="code3"/>
        <w:wordWrap w:val="0"/>
      </w:pPr>
      <w:r w:rsidRPr="00304DE4">
        <w:t>    tmp_pivot = memory_process._memory_process(tmp_pivot)</w:t>
      </w:r>
    </w:p>
    <w:p w:rsidR="00304DE4" w:rsidRPr="00304DE4" w:rsidRDefault="00304DE4" w:rsidP="00ED6020">
      <w:pPr>
        <w:pStyle w:val="code3"/>
        <w:wordWrap w:val="0"/>
      </w:pPr>
      <w:r w:rsidRPr="00304DE4">
        <w:t xml:space="preserve">    </w:t>
      </w:r>
      <w:r w:rsidRPr="00304DE4">
        <w:rPr>
          <w:color w:val="0000FF"/>
        </w:rPr>
        <w:t>return</w:t>
      </w:r>
      <w:r w:rsidRPr="00304DE4">
        <w:t xml:space="preserve"> tmp_pivot </w:t>
      </w:r>
    </w:p>
    <w:p w:rsidR="001A1223" w:rsidRDefault="009E542F" w:rsidP="00D62457">
      <w:pPr>
        <w:ind w:firstLine="480"/>
      </w:pPr>
      <w:r>
        <w:rPr>
          <w:rFonts w:hint="eastAsia"/>
        </w:rPr>
        <w:t>每个</w:t>
      </w:r>
      <w:r>
        <w:rPr>
          <w:rFonts w:hint="eastAsia"/>
        </w:rPr>
        <w:t>API</w:t>
      </w:r>
      <w:r>
        <w:rPr>
          <w:rFonts w:hint="eastAsia"/>
        </w:rPr>
        <w:t>调用不同线程</w:t>
      </w:r>
      <w:r>
        <w:rPr>
          <w:rFonts w:hint="eastAsia"/>
        </w:rPr>
        <w:t>tid</w:t>
      </w:r>
      <w:r>
        <w:rPr>
          <w:rFonts w:hint="eastAsia"/>
        </w:rPr>
        <w:t>的次数</w:t>
      </w:r>
    </w:p>
    <w:p w:rsidR="00A102E0" w:rsidRPr="00A102E0" w:rsidRDefault="00A102E0" w:rsidP="0072244D">
      <w:pPr>
        <w:pStyle w:val="code3"/>
        <w:wordWrap w:val="0"/>
      </w:pPr>
      <w:r w:rsidRPr="00A102E0">
        <w:rPr>
          <w:color w:val="0000FF"/>
        </w:rPr>
        <w:t>def</w:t>
      </w:r>
      <w:r w:rsidRPr="00A102E0">
        <w:t xml:space="preserve"> api_pivot_nunique_features(df):</w:t>
      </w:r>
    </w:p>
    <w:p w:rsidR="00A102E0" w:rsidRPr="00A102E0" w:rsidRDefault="00A102E0" w:rsidP="0072244D">
      <w:pPr>
        <w:pStyle w:val="code3"/>
        <w:wordWrap w:val="0"/>
      </w:pPr>
      <w:r w:rsidRPr="00A102E0">
        <w:t>    tmp = df.groupby([</w:t>
      </w:r>
      <w:r w:rsidRPr="00A102E0">
        <w:rPr>
          <w:color w:val="A31515"/>
        </w:rPr>
        <w:t>'file_id'</w:t>
      </w:r>
      <w:r w:rsidRPr="00A102E0">
        <w:t>,</w:t>
      </w:r>
      <w:r w:rsidRPr="00A102E0">
        <w:rPr>
          <w:color w:val="A31515"/>
        </w:rPr>
        <w:t>'api'</w:t>
      </w:r>
      <w:r w:rsidRPr="00A102E0">
        <w:t>])[</w:t>
      </w:r>
      <w:r w:rsidRPr="00A102E0">
        <w:rPr>
          <w:color w:val="A31515"/>
        </w:rPr>
        <w:t>'tid'</w:t>
      </w:r>
      <w:r w:rsidRPr="00A102E0">
        <w:t>].nunique().to_frame(</w:t>
      </w:r>
      <w:r w:rsidRPr="00A102E0">
        <w:rPr>
          <w:color w:val="A31515"/>
        </w:rPr>
        <w:t>'api_tid_nunique'</w:t>
      </w:r>
      <w:r w:rsidRPr="00A102E0">
        <w:t>).reset_index()</w:t>
      </w:r>
    </w:p>
    <w:p w:rsidR="00A102E0" w:rsidRPr="00A102E0" w:rsidRDefault="00A102E0" w:rsidP="0072244D">
      <w:pPr>
        <w:pStyle w:val="code3"/>
        <w:wordWrap w:val="0"/>
      </w:pPr>
      <w:r w:rsidRPr="00A102E0">
        <w:t xml:space="preserve">    tmp_pivot = pd.pivot_table(data=tmp,index = </w:t>
      </w:r>
      <w:r w:rsidRPr="00A102E0">
        <w:rPr>
          <w:color w:val="A31515"/>
        </w:rPr>
        <w:t>'file_id'</w:t>
      </w:r>
      <w:r w:rsidRPr="00A102E0">
        <w:t>,columns=</w:t>
      </w:r>
      <w:r w:rsidRPr="00A102E0">
        <w:rPr>
          <w:color w:val="A31515"/>
        </w:rPr>
        <w:t>'api'</w:t>
      </w:r>
      <w:r w:rsidRPr="00A102E0">
        <w:t>,values=</w:t>
      </w:r>
      <w:r w:rsidRPr="00A102E0">
        <w:rPr>
          <w:color w:val="A31515"/>
        </w:rPr>
        <w:t>'api_tid_nunique'</w:t>
      </w:r>
      <w:r w:rsidRPr="00A102E0">
        <w:t>,fill_value=</w:t>
      </w:r>
      <w:r w:rsidRPr="00A102E0">
        <w:rPr>
          <w:color w:val="098658"/>
        </w:rPr>
        <w:t>0</w:t>
      </w:r>
      <w:r w:rsidRPr="00A102E0">
        <w:t>)</w:t>
      </w:r>
    </w:p>
    <w:p w:rsidR="00A102E0" w:rsidRPr="00A102E0" w:rsidRDefault="00A102E0" w:rsidP="0072244D">
      <w:pPr>
        <w:pStyle w:val="code3"/>
        <w:wordWrap w:val="0"/>
      </w:pPr>
      <w:r w:rsidRPr="00A102E0">
        <w:t>    tmp_pivot.columns = [tmp_pivot.columns.names[</w:t>
      </w:r>
      <w:r w:rsidRPr="00A102E0">
        <w:rPr>
          <w:color w:val="098658"/>
        </w:rPr>
        <w:t>0</w:t>
      </w:r>
      <w:r w:rsidRPr="00A102E0">
        <w:t xml:space="preserve">] + </w:t>
      </w:r>
      <w:r w:rsidRPr="00A102E0">
        <w:rPr>
          <w:color w:val="A31515"/>
        </w:rPr>
        <w:t>'_pivot_'</w:t>
      </w:r>
      <w:r w:rsidRPr="00A102E0">
        <w:t xml:space="preserve">+ str(col) </w:t>
      </w:r>
      <w:r w:rsidRPr="00A102E0">
        <w:rPr>
          <w:color w:val="0000FF"/>
        </w:rPr>
        <w:t>for</w:t>
      </w:r>
      <w:r w:rsidRPr="00A102E0">
        <w:t xml:space="preserve"> col </w:t>
      </w:r>
      <w:r w:rsidRPr="00A102E0">
        <w:rPr>
          <w:color w:val="0000FF"/>
        </w:rPr>
        <w:t>in</w:t>
      </w:r>
      <w:r w:rsidRPr="00A102E0">
        <w:t xml:space="preserve"> tmp_pivot.columns]</w:t>
      </w:r>
    </w:p>
    <w:p w:rsidR="00A102E0" w:rsidRPr="00A102E0" w:rsidRDefault="00A102E0" w:rsidP="0072244D">
      <w:pPr>
        <w:pStyle w:val="code3"/>
        <w:wordWrap w:val="0"/>
      </w:pPr>
      <w:r w:rsidRPr="00A102E0">
        <w:t xml:space="preserve">    tmp_pivot.reset_index(inplace = </w:t>
      </w:r>
      <w:r w:rsidRPr="00A102E0">
        <w:rPr>
          <w:color w:val="0000FF"/>
        </w:rPr>
        <w:t>True</w:t>
      </w:r>
      <w:r w:rsidRPr="00A102E0">
        <w:t>)</w:t>
      </w:r>
    </w:p>
    <w:p w:rsidR="00A102E0" w:rsidRPr="00A102E0" w:rsidRDefault="00A102E0" w:rsidP="0072244D">
      <w:pPr>
        <w:pStyle w:val="code3"/>
        <w:wordWrap w:val="0"/>
      </w:pPr>
      <w:r w:rsidRPr="00A102E0">
        <w:t>    tmp_pivot = memory_process._memory_process(tmp_pivot)</w:t>
      </w:r>
    </w:p>
    <w:p w:rsidR="00A102E0" w:rsidRPr="00A102E0" w:rsidRDefault="00A102E0" w:rsidP="0072244D">
      <w:pPr>
        <w:pStyle w:val="code3"/>
        <w:wordWrap w:val="0"/>
      </w:pPr>
      <w:r w:rsidRPr="00A102E0">
        <w:lastRenderedPageBreak/>
        <w:t xml:space="preserve">    </w:t>
      </w:r>
      <w:r w:rsidRPr="00A102E0">
        <w:rPr>
          <w:color w:val="0000FF"/>
        </w:rPr>
        <w:t>return</w:t>
      </w:r>
      <w:r w:rsidRPr="00A102E0">
        <w:t xml:space="preserve"> tmp_pivot </w:t>
      </w:r>
    </w:p>
    <w:p w:rsidR="00A102E0" w:rsidRDefault="0072244D" w:rsidP="00D62457">
      <w:pPr>
        <w:ind w:firstLine="480"/>
      </w:pPr>
      <w:r>
        <w:rPr>
          <w:rFonts w:hint="eastAsia"/>
        </w:rPr>
        <w:t>特征获取</w:t>
      </w:r>
    </w:p>
    <w:p w:rsidR="009E6C60" w:rsidRPr="009E6C60" w:rsidRDefault="009E6C60" w:rsidP="009E6C60">
      <w:pPr>
        <w:pStyle w:val="code3"/>
      </w:pPr>
      <w:r w:rsidRPr="009E6C60">
        <w:t>simple_train_fea3 = api_pivot_count_features(train)</w:t>
      </w:r>
    </w:p>
    <w:p w:rsidR="009E6C60" w:rsidRPr="009E6C60" w:rsidRDefault="009E6C60" w:rsidP="009E6C60">
      <w:pPr>
        <w:pStyle w:val="code3"/>
      </w:pPr>
      <w:r w:rsidRPr="009E6C60">
        <w:t>simple_test_fea3 = api_pivot_count_features(test)</w:t>
      </w:r>
    </w:p>
    <w:p w:rsidR="009E6C60" w:rsidRPr="009E6C60" w:rsidRDefault="009E6C60" w:rsidP="009E6C60">
      <w:pPr>
        <w:pStyle w:val="code3"/>
      </w:pPr>
    </w:p>
    <w:p w:rsidR="009E6C60" w:rsidRPr="009E6C60" w:rsidRDefault="009E6C60" w:rsidP="009E6C60">
      <w:pPr>
        <w:pStyle w:val="code3"/>
      </w:pPr>
      <w:r w:rsidRPr="009E6C60">
        <w:t>simple_train_fea4 = api_pivot_nunique_features(train)</w:t>
      </w:r>
    </w:p>
    <w:p w:rsidR="009E6C60" w:rsidRPr="009E6C60" w:rsidRDefault="009E6C60" w:rsidP="009E6C60">
      <w:pPr>
        <w:pStyle w:val="code3"/>
      </w:pPr>
      <w:r w:rsidRPr="009E6C60">
        <w:t>simple_test_fea4 = api_pivot_nunique_features(test)</w:t>
      </w:r>
    </w:p>
    <w:p w:rsidR="0072244D" w:rsidRDefault="00E84C56" w:rsidP="00E84C56">
      <w:pPr>
        <w:pStyle w:val="3"/>
      </w:pPr>
      <w:bookmarkStart w:id="116" w:name="_Toc107277785"/>
      <w:r>
        <w:rPr>
          <w:rFonts w:hint="eastAsia"/>
        </w:rPr>
        <w:t>基于</w:t>
      </w:r>
      <w:r>
        <w:rPr>
          <w:rFonts w:hint="eastAsia"/>
        </w:rPr>
        <w:t>LightGBM</w:t>
      </w:r>
      <w:r>
        <w:rPr>
          <w:rFonts w:hint="eastAsia"/>
        </w:rPr>
        <w:t>的模型验证</w:t>
      </w:r>
      <w:bookmarkEnd w:id="116"/>
    </w:p>
    <w:p w:rsidR="00966746" w:rsidRDefault="00B2732B" w:rsidP="00966746">
      <w:pPr>
        <w:ind w:firstLine="480"/>
      </w:pPr>
      <w:r>
        <w:rPr>
          <w:rFonts w:hint="eastAsia"/>
        </w:rPr>
        <w:t>获取标签</w:t>
      </w:r>
    </w:p>
    <w:p w:rsidR="00ED5472" w:rsidRPr="00ED5472" w:rsidRDefault="00ED5472" w:rsidP="00A14B8D">
      <w:pPr>
        <w:pStyle w:val="code3"/>
        <w:wordWrap w:val="0"/>
      </w:pPr>
      <w:r w:rsidRPr="00ED5472">
        <w:t>train_label = train[[</w:t>
      </w:r>
      <w:r w:rsidRPr="00ED5472">
        <w:rPr>
          <w:color w:val="A31515"/>
        </w:rPr>
        <w:t>'file_id'</w:t>
      </w:r>
      <w:r w:rsidRPr="00ED5472">
        <w:t>,</w:t>
      </w:r>
      <w:r w:rsidRPr="00ED5472">
        <w:rPr>
          <w:color w:val="A31515"/>
        </w:rPr>
        <w:t>'label'</w:t>
      </w:r>
      <w:r w:rsidRPr="00ED5472">
        <w:t>]].drop_duplicates(subset = [</w:t>
      </w:r>
      <w:r w:rsidRPr="00ED5472">
        <w:rPr>
          <w:color w:val="A31515"/>
        </w:rPr>
        <w:t>'file_id'</w:t>
      </w:r>
      <w:r w:rsidRPr="00ED5472">
        <w:t>,</w:t>
      </w:r>
      <w:r w:rsidRPr="00ED5472">
        <w:rPr>
          <w:color w:val="A31515"/>
        </w:rPr>
        <w:t>'label'</w:t>
      </w:r>
      <w:r w:rsidRPr="00ED5472">
        <w:t xml:space="preserve">], keep = </w:t>
      </w:r>
      <w:r w:rsidRPr="00ED5472">
        <w:rPr>
          <w:color w:val="A31515"/>
        </w:rPr>
        <w:t>'first'</w:t>
      </w:r>
      <w:r w:rsidRPr="00ED5472">
        <w:t>)</w:t>
      </w:r>
    </w:p>
    <w:p w:rsidR="00ED5472" w:rsidRPr="00ED5472" w:rsidRDefault="00ED5472" w:rsidP="00A14B8D">
      <w:pPr>
        <w:pStyle w:val="code3"/>
        <w:wordWrap w:val="0"/>
      </w:pPr>
      <w:r w:rsidRPr="00ED5472">
        <w:t>test_submit = test[[</w:t>
      </w:r>
      <w:r w:rsidRPr="00ED5472">
        <w:rPr>
          <w:color w:val="A31515"/>
        </w:rPr>
        <w:t>'file_id'</w:t>
      </w:r>
      <w:r w:rsidRPr="00ED5472">
        <w:t>]].drop_duplicates(subset = [</w:t>
      </w:r>
      <w:r w:rsidRPr="00ED5472">
        <w:rPr>
          <w:color w:val="A31515"/>
        </w:rPr>
        <w:t>'file_id'</w:t>
      </w:r>
      <w:r w:rsidRPr="00ED5472">
        <w:t xml:space="preserve">], keep = </w:t>
      </w:r>
      <w:r w:rsidRPr="00ED5472">
        <w:rPr>
          <w:color w:val="A31515"/>
        </w:rPr>
        <w:t>'first'</w:t>
      </w:r>
      <w:r w:rsidRPr="00ED5472">
        <w:t>)</w:t>
      </w:r>
    </w:p>
    <w:p w:rsidR="00ED5472" w:rsidRDefault="009C7891" w:rsidP="00966746">
      <w:pPr>
        <w:ind w:firstLine="480"/>
      </w:pPr>
      <w:r>
        <w:rPr>
          <w:rFonts w:hint="eastAsia"/>
        </w:rPr>
        <w:t>训练集与测试集的构建，此处将之前提取的特征与新生成的特征进行合并</w:t>
      </w:r>
      <w:r w:rsidR="003E5F04">
        <w:rPr>
          <w:rFonts w:hint="eastAsia"/>
        </w:rPr>
        <w:t>。</w:t>
      </w:r>
    </w:p>
    <w:p w:rsidR="00277CDD" w:rsidRPr="00277CDD" w:rsidRDefault="00277CDD" w:rsidP="00277CDD">
      <w:pPr>
        <w:pStyle w:val="code3"/>
      </w:pPr>
      <w:r w:rsidRPr="00277CDD">
        <w:t>train_data = train_label.merge(simple_train_fea1,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train_data = train_data.merge(simple_train_fea2,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train_data = train_data.merge(simple_train_fea3,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train_data = train_data.merge(simple_train_fea4,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p>
    <w:p w:rsidR="00277CDD" w:rsidRPr="00277CDD" w:rsidRDefault="00277CDD" w:rsidP="00277CDD">
      <w:pPr>
        <w:pStyle w:val="code3"/>
      </w:pPr>
      <w:r w:rsidRPr="00277CDD">
        <w:t>test_submit = test_submit.merge(simple_test_fea1,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test_submit = test_submit.merge(simple_test_fea2,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test_submit = test_submit.merge(simple_test_fea3, on =</w:t>
      </w:r>
      <w:r w:rsidRPr="00277CDD">
        <w:rPr>
          <w:color w:val="A31515"/>
        </w:rPr>
        <w:t>'file_id'</w:t>
      </w:r>
      <w:r w:rsidRPr="00277CDD">
        <w:t>, how=</w:t>
      </w:r>
      <w:r w:rsidRPr="00277CDD">
        <w:rPr>
          <w:color w:val="A31515"/>
        </w:rPr>
        <w:t>'left'</w:t>
      </w:r>
      <w:r w:rsidRPr="00277CDD">
        <w:t>)</w:t>
      </w:r>
    </w:p>
    <w:p w:rsidR="00277CDD" w:rsidRPr="00277CDD" w:rsidRDefault="00277CDD" w:rsidP="00277CDD">
      <w:pPr>
        <w:pStyle w:val="code3"/>
      </w:pPr>
      <w:r w:rsidRPr="00277CDD">
        <w:t>test_submit = test_submit.merge(simple_test_fea4, on =</w:t>
      </w:r>
      <w:r w:rsidRPr="00277CDD">
        <w:rPr>
          <w:color w:val="A31515"/>
        </w:rPr>
        <w:t>'file_id'</w:t>
      </w:r>
      <w:r w:rsidRPr="00277CDD">
        <w:t>, how=</w:t>
      </w:r>
      <w:r w:rsidRPr="00277CDD">
        <w:rPr>
          <w:color w:val="A31515"/>
        </w:rPr>
        <w:t>'left'</w:t>
      </w:r>
      <w:r w:rsidRPr="00277CDD">
        <w:t>)</w:t>
      </w:r>
    </w:p>
    <w:p w:rsidR="003E5F04" w:rsidRDefault="00FC69E2" w:rsidP="00966746">
      <w:pPr>
        <w:ind w:firstLine="480"/>
      </w:pPr>
      <w:r>
        <w:rPr>
          <w:rFonts w:hint="eastAsia"/>
        </w:rPr>
        <w:t>构建</w:t>
      </w:r>
      <w:r w:rsidR="00661A75">
        <w:rPr>
          <w:rFonts w:hint="eastAsia"/>
        </w:rPr>
        <w:t>评估指标</w:t>
      </w:r>
      <w:r>
        <w:rPr>
          <w:rFonts w:hint="eastAsia"/>
        </w:rPr>
        <w:t>logloss</w:t>
      </w:r>
    </w:p>
    <w:p w:rsidR="00425E50" w:rsidRPr="00425E50" w:rsidRDefault="00425E50" w:rsidP="00425E50">
      <w:pPr>
        <w:pStyle w:val="code3"/>
        <w:rPr>
          <w:color w:val="000000"/>
        </w:rPr>
      </w:pPr>
      <w:r w:rsidRPr="00425E50">
        <w:rPr>
          <w:color w:val="0000FF"/>
        </w:rPr>
        <w:t>def</w:t>
      </w:r>
      <w:r w:rsidRPr="00425E50">
        <w:rPr>
          <w:color w:val="000000"/>
        </w:rPr>
        <w:t xml:space="preserve"> lgb_logloss(preds,data):</w:t>
      </w:r>
    </w:p>
    <w:p w:rsidR="00425E50" w:rsidRPr="00425E50" w:rsidRDefault="00425E50" w:rsidP="00425E50">
      <w:pPr>
        <w:pStyle w:val="code3"/>
        <w:rPr>
          <w:color w:val="000000"/>
        </w:rPr>
      </w:pPr>
      <w:r w:rsidRPr="00425E50">
        <w:rPr>
          <w:color w:val="000000"/>
        </w:rPr>
        <w:t xml:space="preserve">    labels_ = data.get_label()             </w:t>
      </w:r>
    </w:p>
    <w:p w:rsidR="00425E50" w:rsidRPr="00425E50" w:rsidRDefault="00425E50" w:rsidP="00425E50">
      <w:pPr>
        <w:pStyle w:val="code3"/>
        <w:rPr>
          <w:color w:val="000000"/>
        </w:rPr>
      </w:pPr>
      <w:r w:rsidRPr="00425E50">
        <w:rPr>
          <w:color w:val="000000"/>
        </w:rPr>
        <w:t xml:space="preserve">    classes_ = np.unique(labels_) </w:t>
      </w:r>
    </w:p>
    <w:p w:rsidR="00425E50" w:rsidRPr="00425E50" w:rsidRDefault="00425E50" w:rsidP="00425E50">
      <w:pPr>
        <w:pStyle w:val="code3"/>
        <w:rPr>
          <w:color w:val="000000"/>
        </w:rPr>
      </w:pPr>
      <w:r w:rsidRPr="00425E50">
        <w:rPr>
          <w:color w:val="000000"/>
        </w:rPr>
        <w:t>    preds_prob = []</w:t>
      </w:r>
    </w:p>
    <w:p w:rsidR="00425E50" w:rsidRPr="00425E50" w:rsidRDefault="00425E50" w:rsidP="00425E50">
      <w:pPr>
        <w:pStyle w:val="code3"/>
        <w:rPr>
          <w:color w:val="000000"/>
        </w:rPr>
      </w:pPr>
      <w:r w:rsidRPr="00425E50">
        <w:rPr>
          <w:color w:val="000000"/>
        </w:rPr>
        <w:t xml:space="preserve">    </w:t>
      </w:r>
      <w:r w:rsidRPr="00425E50">
        <w:rPr>
          <w:color w:val="0000FF"/>
        </w:rPr>
        <w:t>for</w:t>
      </w:r>
      <w:r w:rsidRPr="00425E50">
        <w:rPr>
          <w:color w:val="000000"/>
        </w:rPr>
        <w:t xml:space="preserve"> i </w:t>
      </w:r>
      <w:r w:rsidRPr="00425E50">
        <w:rPr>
          <w:color w:val="0000FF"/>
        </w:rPr>
        <w:t>in</w:t>
      </w:r>
      <w:r w:rsidRPr="00425E50">
        <w:rPr>
          <w:color w:val="000000"/>
        </w:rPr>
        <w:t xml:space="preserve"> range(len(classes_)):</w:t>
      </w:r>
    </w:p>
    <w:p w:rsidR="00425E50" w:rsidRPr="00425E50" w:rsidRDefault="00425E50" w:rsidP="00425E50">
      <w:pPr>
        <w:pStyle w:val="code3"/>
        <w:rPr>
          <w:color w:val="000000"/>
        </w:rPr>
      </w:pPr>
      <w:r w:rsidRPr="00425E50">
        <w:rPr>
          <w:color w:val="000000"/>
        </w:rPr>
        <w:t>        preds_prob.append(preds[i*len(labels_):(i+</w:t>
      </w:r>
      <w:r w:rsidRPr="00425E50">
        <w:rPr>
          <w:color w:val="098658"/>
        </w:rPr>
        <w:t>1</w:t>
      </w:r>
      <w:r w:rsidRPr="00425E50">
        <w:rPr>
          <w:color w:val="000000"/>
        </w:rPr>
        <w:t>) * len(labels_)] )</w:t>
      </w:r>
    </w:p>
    <w:p w:rsidR="00425E50" w:rsidRPr="00425E50" w:rsidRDefault="00425E50" w:rsidP="00425E50">
      <w:pPr>
        <w:pStyle w:val="code3"/>
        <w:rPr>
          <w:color w:val="000000"/>
        </w:rPr>
      </w:pPr>
      <w:r w:rsidRPr="00425E50">
        <w:rPr>
          <w:color w:val="000000"/>
        </w:rPr>
        <w:t xml:space="preserve">        </w:t>
      </w:r>
    </w:p>
    <w:p w:rsidR="00425E50" w:rsidRPr="00425E50" w:rsidRDefault="00425E50" w:rsidP="00425E50">
      <w:pPr>
        <w:pStyle w:val="code3"/>
        <w:rPr>
          <w:color w:val="000000"/>
        </w:rPr>
      </w:pPr>
      <w:r w:rsidRPr="00425E50">
        <w:rPr>
          <w:color w:val="000000"/>
        </w:rPr>
        <w:t xml:space="preserve">    preds_prob_ = np.vstack(preds_prob) </w:t>
      </w:r>
    </w:p>
    <w:p w:rsidR="00425E50" w:rsidRPr="00425E50" w:rsidRDefault="00425E50" w:rsidP="00425E50">
      <w:pPr>
        <w:pStyle w:val="code3"/>
        <w:rPr>
          <w:color w:val="000000"/>
        </w:rPr>
      </w:pPr>
      <w:r w:rsidRPr="00425E50">
        <w:rPr>
          <w:color w:val="000000"/>
        </w:rPr>
        <w:t xml:space="preserve">    </w:t>
      </w:r>
    </w:p>
    <w:p w:rsidR="00425E50" w:rsidRPr="00425E50" w:rsidRDefault="00425E50" w:rsidP="00425E50">
      <w:pPr>
        <w:pStyle w:val="code3"/>
        <w:rPr>
          <w:color w:val="000000"/>
        </w:rPr>
      </w:pPr>
      <w:r w:rsidRPr="00425E50">
        <w:rPr>
          <w:color w:val="000000"/>
        </w:rPr>
        <w:t>    loss = []</w:t>
      </w:r>
    </w:p>
    <w:p w:rsidR="00425E50" w:rsidRPr="00425E50" w:rsidRDefault="00425E50" w:rsidP="00425E50">
      <w:pPr>
        <w:pStyle w:val="code3"/>
        <w:rPr>
          <w:color w:val="000000"/>
        </w:rPr>
      </w:pPr>
      <w:r w:rsidRPr="00425E50">
        <w:rPr>
          <w:color w:val="000000"/>
        </w:rPr>
        <w:t xml:space="preserve">    </w:t>
      </w:r>
      <w:r w:rsidRPr="00425E50">
        <w:rPr>
          <w:color w:val="0000FF"/>
        </w:rPr>
        <w:t>for</w:t>
      </w:r>
      <w:r w:rsidRPr="00425E50">
        <w:rPr>
          <w:color w:val="000000"/>
        </w:rPr>
        <w:t xml:space="preserve"> i </w:t>
      </w:r>
      <w:r w:rsidRPr="00425E50">
        <w:rPr>
          <w:color w:val="0000FF"/>
        </w:rPr>
        <w:t>in</w:t>
      </w:r>
      <w:r w:rsidRPr="00425E50">
        <w:rPr>
          <w:color w:val="000000"/>
        </w:rPr>
        <w:t xml:space="preserve"> range(preds_prob_.shape[</w:t>
      </w:r>
      <w:r w:rsidRPr="00425E50">
        <w:rPr>
          <w:color w:val="098658"/>
        </w:rPr>
        <w:t>1</w:t>
      </w:r>
      <w:r w:rsidRPr="00425E50">
        <w:rPr>
          <w:color w:val="000000"/>
        </w:rPr>
        <w:t xml:space="preserve">]):     </w:t>
      </w:r>
    </w:p>
    <w:p w:rsidR="00425E50" w:rsidRPr="00425E50" w:rsidRDefault="00425E50" w:rsidP="00425E50">
      <w:pPr>
        <w:pStyle w:val="code3"/>
        <w:rPr>
          <w:color w:val="000000"/>
        </w:rPr>
      </w:pPr>
      <w:r w:rsidRPr="00425E50">
        <w:rPr>
          <w:color w:val="000000"/>
        </w:rPr>
        <w:t xml:space="preserve">        sum_ = </w:t>
      </w:r>
      <w:r w:rsidRPr="00425E50">
        <w:rPr>
          <w:color w:val="098658"/>
        </w:rPr>
        <w:t>0</w:t>
      </w:r>
    </w:p>
    <w:p w:rsidR="00425E50" w:rsidRPr="00425E50" w:rsidRDefault="00425E50" w:rsidP="00425E50">
      <w:pPr>
        <w:pStyle w:val="code3"/>
        <w:rPr>
          <w:color w:val="000000"/>
        </w:rPr>
      </w:pPr>
      <w:r w:rsidRPr="00425E50">
        <w:rPr>
          <w:color w:val="000000"/>
        </w:rPr>
        <w:t xml:space="preserve">        </w:t>
      </w:r>
      <w:r w:rsidRPr="00425E50">
        <w:rPr>
          <w:color w:val="0000FF"/>
        </w:rPr>
        <w:t>for</w:t>
      </w:r>
      <w:r w:rsidRPr="00425E50">
        <w:rPr>
          <w:color w:val="000000"/>
        </w:rPr>
        <w:t xml:space="preserve"> j </w:t>
      </w:r>
      <w:r w:rsidRPr="00425E50">
        <w:rPr>
          <w:color w:val="0000FF"/>
        </w:rPr>
        <w:t>in</w:t>
      </w:r>
      <w:r w:rsidRPr="00425E50">
        <w:rPr>
          <w:color w:val="000000"/>
        </w:rPr>
        <w:t xml:space="preserve"> range(preds_prob_.shape[</w:t>
      </w:r>
      <w:r w:rsidRPr="00425E50">
        <w:rPr>
          <w:color w:val="098658"/>
        </w:rPr>
        <w:t>0</w:t>
      </w:r>
      <w:r w:rsidRPr="00425E50">
        <w:rPr>
          <w:color w:val="000000"/>
        </w:rPr>
        <w:t xml:space="preserve">]): </w:t>
      </w:r>
    </w:p>
    <w:p w:rsidR="00425E50" w:rsidRPr="00425E50" w:rsidRDefault="00425E50" w:rsidP="00425E50">
      <w:pPr>
        <w:pStyle w:val="code3"/>
        <w:rPr>
          <w:color w:val="000000"/>
        </w:rPr>
      </w:pPr>
      <w:r w:rsidRPr="00425E50">
        <w:rPr>
          <w:color w:val="000000"/>
        </w:rPr>
        <w:t xml:space="preserve">            pred = preds_prob_[j,i]           </w:t>
      </w:r>
    </w:p>
    <w:p w:rsidR="00425E50" w:rsidRPr="00425E50" w:rsidRDefault="00425E50" w:rsidP="00425E50">
      <w:pPr>
        <w:pStyle w:val="code3"/>
        <w:rPr>
          <w:color w:val="000000"/>
        </w:rPr>
      </w:pPr>
      <w:r w:rsidRPr="00425E50">
        <w:rPr>
          <w:color w:val="000000"/>
        </w:rPr>
        <w:t xml:space="preserve">            </w:t>
      </w:r>
      <w:r w:rsidRPr="00425E50">
        <w:rPr>
          <w:color w:val="0000FF"/>
        </w:rPr>
        <w:t>if</w:t>
      </w:r>
      <w:r w:rsidRPr="00425E50">
        <w:rPr>
          <w:color w:val="000000"/>
        </w:rPr>
        <w:t xml:space="preserve">  j == labels_[i]:</w:t>
      </w:r>
    </w:p>
    <w:p w:rsidR="00425E50" w:rsidRPr="00425E50" w:rsidRDefault="00425E50" w:rsidP="00425E50">
      <w:pPr>
        <w:pStyle w:val="code3"/>
        <w:rPr>
          <w:color w:val="000000"/>
        </w:rPr>
      </w:pPr>
      <w:r w:rsidRPr="00425E50">
        <w:rPr>
          <w:color w:val="000000"/>
        </w:rPr>
        <w:t>                sum_ += np.log(pred)</w:t>
      </w:r>
    </w:p>
    <w:p w:rsidR="00425E50" w:rsidRPr="00425E50" w:rsidRDefault="00425E50" w:rsidP="00425E50">
      <w:pPr>
        <w:pStyle w:val="code3"/>
        <w:rPr>
          <w:color w:val="000000"/>
        </w:rPr>
      </w:pPr>
      <w:r w:rsidRPr="00425E50">
        <w:rPr>
          <w:color w:val="000000"/>
        </w:rPr>
        <w:lastRenderedPageBreak/>
        <w:t xml:space="preserve">            </w:t>
      </w:r>
      <w:r w:rsidRPr="00425E50">
        <w:rPr>
          <w:color w:val="0000FF"/>
        </w:rPr>
        <w:t>else</w:t>
      </w:r>
      <w:r w:rsidRPr="00425E50">
        <w:rPr>
          <w:color w:val="000000"/>
        </w:rPr>
        <w:t>:</w:t>
      </w:r>
    </w:p>
    <w:p w:rsidR="00425E50" w:rsidRPr="00425E50" w:rsidRDefault="00425E50" w:rsidP="00425E50">
      <w:pPr>
        <w:pStyle w:val="code3"/>
        <w:rPr>
          <w:color w:val="000000"/>
        </w:rPr>
      </w:pPr>
      <w:r w:rsidRPr="00425E50">
        <w:rPr>
          <w:color w:val="000000"/>
        </w:rPr>
        <w:t>                sum_ += np.log(</w:t>
      </w:r>
      <w:r w:rsidRPr="00425E50">
        <w:rPr>
          <w:color w:val="098658"/>
        </w:rPr>
        <w:t>1</w:t>
      </w:r>
      <w:r w:rsidRPr="00425E50">
        <w:rPr>
          <w:color w:val="000000"/>
        </w:rPr>
        <w:t xml:space="preserve"> - pred)</w:t>
      </w:r>
    </w:p>
    <w:p w:rsidR="00425E50" w:rsidRPr="00425E50" w:rsidRDefault="00425E50" w:rsidP="00425E50">
      <w:pPr>
        <w:pStyle w:val="code3"/>
        <w:rPr>
          <w:color w:val="000000"/>
        </w:rPr>
      </w:pPr>
      <w:r w:rsidRPr="00425E50">
        <w:rPr>
          <w:color w:val="000000"/>
        </w:rPr>
        <w:t xml:space="preserve">        loss.append(sum_)       </w:t>
      </w:r>
    </w:p>
    <w:p w:rsidR="00425E50" w:rsidRPr="00425E50" w:rsidRDefault="00425E50" w:rsidP="00425E50">
      <w:pPr>
        <w:pStyle w:val="code3"/>
        <w:rPr>
          <w:color w:val="000000"/>
        </w:rPr>
      </w:pPr>
      <w:r w:rsidRPr="00425E50">
        <w:rPr>
          <w:color w:val="000000"/>
        </w:rPr>
        <w:t xml:space="preserve">    </w:t>
      </w:r>
      <w:r w:rsidRPr="00425E50">
        <w:rPr>
          <w:color w:val="0000FF"/>
        </w:rPr>
        <w:t>return</w:t>
      </w:r>
      <w:r w:rsidRPr="00425E50">
        <w:rPr>
          <w:color w:val="000000"/>
        </w:rPr>
        <w:t xml:space="preserve"> </w:t>
      </w:r>
      <w:r w:rsidRPr="00425E50">
        <w:rPr>
          <w:color w:val="A31515"/>
        </w:rPr>
        <w:t>'loss is: '</w:t>
      </w:r>
      <w:r w:rsidRPr="00425E50">
        <w:rPr>
          <w:color w:val="000000"/>
        </w:rPr>
        <w:t>,-</w:t>
      </w:r>
      <w:r w:rsidRPr="00425E50">
        <w:rPr>
          <w:color w:val="098658"/>
        </w:rPr>
        <w:t>1</w:t>
      </w:r>
      <w:r w:rsidRPr="00425E50">
        <w:rPr>
          <w:color w:val="000000"/>
        </w:rPr>
        <w:t xml:space="preserve"> * (np.sum(loss) / preds_prob_.shape[</w:t>
      </w:r>
      <w:r w:rsidRPr="00425E50">
        <w:rPr>
          <w:color w:val="098658"/>
        </w:rPr>
        <w:t>1</w:t>
      </w:r>
      <w:r w:rsidRPr="00425E50">
        <w:rPr>
          <w:color w:val="000000"/>
        </w:rPr>
        <w:t>]),</w:t>
      </w:r>
      <w:r w:rsidRPr="00425E50">
        <w:rPr>
          <w:color w:val="0000FF"/>
        </w:rPr>
        <w:t>False</w:t>
      </w:r>
    </w:p>
    <w:p w:rsidR="00045627" w:rsidRDefault="00735219" w:rsidP="00966746">
      <w:pPr>
        <w:ind w:firstLine="480"/>
      </w:pPr>
      <w:r>
        <w:rPr>
          <w:rFonts w:hint="eastAsia"/>
        </w:rPr>
        <w:t>模型采用</w:t>
      </w:r>
      <w:r>
        <w:rPr>
          <w:rFonts w:hint="eastAsia"/>
        </w:rPr>
        <w:t>5</w:t>
      </w:r>
      <w:r>
        <w:rPr>
          <w:rFonts w:hint="eastAsia"/>
        </w:rPr>
        <w:t>折交叉验证方式</w:t>
      </w:r>
    </w:p>
    <w:p w:rsidR="006C15CB" w:rsidRPr="006C15CB" w:rsidRDefault="006C15CB" w:rsidP="00CE6CF5">
      <w:pPr>
        <w:pStyle w:val="code3"/>
        <w:wordWrap w:val="0"/>
      </w:pPr>
      <w:r w:rsidRPr="006C15CB">
        <w:t xml:space="preserve">train_features = [col </w:t>
      </w:r>
      <w:r w:rsidRPr="006C15CB">
        <w:rPr>
          <w:color w:val="0000FF"/>
        </w:rPr>
        <w:t>for</w:t>
      </w:r>
      <w:r w:rsidRPr="006C15CB">
        <w:t xml:space="preserve"> col </w:t>
      </w:r>
      <w:r w:rsidRPr="006C15CB">
        <w:rPr>
          <w:color w:val="0000FF"/>
        </w:rPr>
        <w:t>in</w:t>
      </w:r>
      <w:r w:rsidRPr="006C15CB">
        <w:t xml:space="preserve"> train_data.columns </w:t>
      </w:r>
      <w:r w:rsidRPr="006C15CB">
        <w:rPr>
          <w:color w:val="0000FF"/>
        </w:rPr>
        <w:t>if</w:t>
      </w:r>
      <w:r w:rsidRPr="006C15CB">
        <w:t xml:space="preserve"> col </w:t>
      </w:r>
      <w:r w:rsidRPr="006C15CB">
        <w:rPr>
          <w:color w:val="0000FF"/>
        </w:rPr>
        <w:t>not</w:t>
      </w:r>
      <w:r w:rsidRPr="006C15CB">
        <w:t xml:space="preserve"> </w:t>
      </w:r>
      <w:r w:rsidRPr="006C15CB">
        <w:rPr>
          <w:color w:val="0000FF"/>
        </w:rPr>
        <w:t>in</w:t>
      </w:r>
      <w:r w:rsidRPr="006C15CB">
        <w:t xml:space="preserve"> [</w:t>
      </w:r>
      <w:r w:rsidRPr="006C15CB">
        <w:rPr>
          <w:color w:val="A31515"/>
        </w:rPr>
        <w:t>'label'</w:t>
      </w:r>
      <w:r w:rsidRPr="006C15CB">
        <w:t>,</w:t>
      </w:r>
      <w:r w:rsidRPr="006C15CB">
        <w:rPr>
          <w:color w:val="A31515"/>
        </w:rPr>
        <w:t>'file_id'</w:t>
      </w:r>
      <w:r w:rsidRPr="006C15CB">
        <w:t>]]</w:t>
      </w:r>
    </w:p>
    <w:p w:rsidR="006C15CB" w:rsidRPr="006C15CB" w:rsidRDefault="006C15CB" w:rsidP="00CE6CF5">
      <w:pPr>
        <w:pStyle w:val="code3"/>
        <w:wordWrap w:val="0"/>
      </w:pPr>
      <w:r w:rsidRPr="006C15CB">
        <w:t xml:space="preserve">train_label = </w:t>
      </w:r>
      <w:r w:rsidRPr="006C15CB">
        <w:rPr>
          <w:color w:val="A31515"/>
        </w:rPr>
        <w:t>'label'</w:t>
      </w:r>
    </w:p>
    <w:p w:rsidR="006C15CB" w:rsidRPr="006C15CB" w:rsidRDefault="006C15CB" w:rsidP="00CE6CF5">
      <w:pPr>
        <w:pStyle w:val="code3"/>
        <w:wordWrap w:val="0"/>
      </w:pPr>
    </w:p>
    <w:p w:rsidR="006C15CB" w:rsidRPr="006C15CB" w:rsidRDefault="006C15CB" w:rsidP="00CE6CF5">
      <w:pPr>
        <w:pStyle w:val="code3"/>
        <w:wordWrap w:val="0"/>
      </w:pPr>
      <w:r w:rsidRPr="006C15CB">
        <w:rPr>
          <w:color w:val="0000FF"/>
        </w:rPr>
        <w:t>from</w:t>
      </w:r>
      <w:r w:rsidRPr="006C15CB">
        <w:t xml:space="preserve"> sklearn.model_selection </w:t>
      </w:r>
      <w:r w:rsidRPr="006C15CB">
        <w:rPr>
          <w:color w:val="0000FF"/>
        </w:rPr>
        <w:t>import</w:t>
      </w:r>
      <w:r w:rsidRPr="006C15CB">
        <w:t xml:space="preserve"> StratifiedKFold, KFold</w:t>
      </w:r>
    </w:p>
    <w:p w:rsidR="006C15CB" w:rsidRPr="006C15CB" w:rsidRDefault="006C15CB" w:rsidP="00CE6CF5">
      <w:pPr>
        <w:pStyle w:val="code3"/>
        <w:wordWrap w:val="0"/>
      </w:pPr>
      <w:r w:rsidRPr="006C15CB">
        <w:t>params = {</w:t>
      </w:r>
    </w:p>
    <w:p w:rsidR="006C15CB" w:rsidRPr="006C15CB" w:rsidRDefault="006C15CB" w:rsidP="00CE6CF5">
      <w:pPr>
        <w:pStyle w:val="code3"/>
        <w:wordWrap w:val="0"/>
      </w:pPr>
      <w:r w:rsidRPr="006C15CB">
        <w:t xml:space="preserve">        </w:t>
      </w:r>
      <w:r w:rsidRPr="006C15CB">
        <w:rPr>
          <w:color w:val="A31515"/>
        </w:rPr>
        <w:t>'task'</w:t>
      </w:r>
      <w:r w:rsidRPr="006C15CB">
        <w:t>:</w:t>
      </w:r>
      <w:r w:rsidRPr="006C15CB">
        <w:rPr>
          <w:color w:val="A31515"/>
        </w:rPr>
        <w:t>'train'</w:t>
      </w:r>
      <w:r w:rsidRPr="006C15CB">
        <w:t xml:space="preserve">, </w:t>
      </w:r>
    </w:p>
    <w:p w:rsidR="006C15CB" w:rsidRPr="006C15CB" w:rsidRDefault="006C15CB" w:rsidP="00CE6CF5">
      <w:pPr>
        <w:pStyle w:val="code3"/>
        <w:wordWrap w:val="0"/>
      </w:pPr>
      <w:r w:rsidRPr="006C15CB">
        <w:t xml:space="preserve">        </w:t>
      </w:r>
      <w:r w:rsidRPr="006C15CB">
        <w:rPr>
          <w:color w:val="A31515"/>
        </w:rPr>
        <w:t>'num_leaves'</w:t>
      </w:r>
      <w:r w:rsidRPr="006C15CB">
        <w:t xml:space="preserve">: </w:t>
      </w:r>
      <w:r w:rsidRPr="006C15CB">
        <w:rPr>
          <w:color w:val="098658"/>
        </w:rPr>
        <w:t>255</w:t>
      </w:r>
      <w:r w:rsidRPr="006C15CB">
        <w:t>,</w:t>
      </w:r>
    </w:p>
    <w:p w:rsidR="006C15CB" w:rsidRPr="006C15CB" w:rsidRDefault="006C15CB" w:rsidP="00CE6CF5">
      <w:pPr>
        <w:pStyle w:val="code3"/>
        <w:wordWrap w:val="0"/>
      </w:pPr>
      <w:r w:rsidRPr="006C15CB">
        <w:t xml:space="preserve">        </w:t>
      </w:r>
      <w:r w:rsidRPr="006C15CB">
        <w:rPr>
          <w:color w:val="A31515"/>
        </w:rPr>
        <w:t>'objective'</w:t>
      </w:r>
      <w:r w:rsidRPr="006C15CB">
        <w:t xml:space="preserve">: </w:t>
      </w:r>
      <w:r w:rsidRPr="006C15CB">
        <w:rPr>
          <w:color w:val="A31515"/>
        </w:rPr>
        <w:t>'multiclass'</w:t>
      </w:r>
      <w:r w:rsidRPr="006C15CB">
        <w:t>,</w:t>
      </w:r>
    </w:p>
    <w:p w:rsidR="006C15CB" w:rsidRPr="006C15CB" w:rsidRDefault="006C15CB" w:rsidP="00CE6CF5">
      <w:pPr>
        <w:pStyle w:val="code3"/>
        <w:wordWrap w:val="0"/>
      </w:pPr>
      <w:r w:rsidRPr="006C15CB">
        <w:t xml:space="preserve">        </w:t>
      </w:r>
      <w:r w:rsidRPr="006C15CB">
        <w:rPr>
          <w:color w:val="A31515"/>
        </w:rPr>
        <w:t>'num_class'</w:t>
      </w:r>
      <w:r w:rsidRPr="006C15CB">
        <w:t xml:space="preserve">: </w:t>
      </w:r>
      <w:r w:rsidRPr="006C15CB">
        <w:rPr>
          <w:color w:val="098658"/>
        </w:rPr>
        <w:t>8</w:t>
      </w:r>
      <w:r w:rsidRPr="006C15CB">
        <w:t>,</w:t>
      </w:r>
    </w:p>
    <w:p w:rsidR="006C15CB" w:rsidRPr="006C15CB" w:rsidRDefault="006C15CB" w:rsidP="00CE6CF5">
      <w:pPr>
        <w:pStyle w:val="code3"/>
        <w:wordWrap w:val="0"/>
      </w:pPr>
      <w:r w:rsidRPr="006C15CB">
        <w:t xml:space="preserve">        </w:t>
      </w:r>
      <w:r w:rsidRPr="006C15CB">
        <w:rPr>
          <w:color w:val="A31515"/>
        </w:rPr>
        <w:t>'min_data_in_leaf'</w:t>
      </w:r>
      <w:r w:rsidRPr="006C15CB">
        <w:t xml:space="preserve">: </w:t>
      </w:r>
      <w:r w:rsidRPr="006C15CB">
        <w:rPr>
          <w:color w:val="098658"/>
        </w:rPr>
        <w:t>50</w:t>
      </w:r>
      <w:r w:rsidRPr="006C15CB">
        <w:t>,</w:t>
      </w:r>
    </w:p>
    <w:p w:rsidR="006C15CB" w:rsidRPr="006C15CB" w:rsidRDefault="006C15CB" w:rsidP="00CE6CF5">
      <w:pPr>
        <w:pStyle w:val="code3"/>
        <w:wordWrap w:val="0"/>
      </w:pPr>
      <w:r w:rsidRPr="006C15CB">
        <w:t xml:space="preserve">        </w:t>
      </w:r>
      <w:r w:rsidRPr="006C15CB">
        <w:rPr>
          <w:color w:val="A31515"/>
        </w:rPr>
        <w:t>'learning_rate'</w:t>
      </w:r>
      <w:r w:rsidRPr="006C15CB">
        <w:t xml:space="preserve">: </w:t>
      </w:r>
      <w:r w:rsidRPr="006C15CB">
        <w:rPr>
          <w:color w:val="098658"/>
        </w:rPr>
        <w:t>0.05</w:t>
      </w:r>
      <w:r w:rsidRPr="006C15CB">
        <w:t>,</w:t>
      </w:r>
    </w:p>
    <w:p w:rsidR="006C15CB" w:rsidRPr="006C15CB" w:rsidRDefault="006C15CB" w:rsidP="00CE6CF5">
      <w:pPr>
        <w:pStyle w:val="code3"/>
        <w:wordWrap w:val="0"/>
      </w:pPr>
      <w:r w:rsidRPr="006C15CB">
        <w:t xml:space="preserve">        </w:t>
      </w:r>
      <w:r w:rsidRPr="006C15CB">
        <w:rPr>
          <w:color w:val="A31515"/>
        </w:rPr>
        <w:t>'feature_fraction'</w:t>
      </w:r>
      <w:r w:rsidRPr="006C15CB">
        <w:t xml:space="preserve">: </w:t>
      </w:r>
      <w:r w:rsidRPr="006C15CB">
        <w:rPr>
          <w:color w:val="098658"/>
        </w:rPr>
        <w:t>0.85</w:t>
      </w:r>
      <w:r w:rsidRPr="006C15CB">
        <w:t>,</w:t>
      </w:r>
    </w:p>
    <w:p w:rsidR="006C15CB" w:rsidRPr="006C15CB" w:rsidRDefault="006C15CB" w:rsidP="00CE6CF5">
      <w:pPr>
        <w:pStyle w:val="code3"/>
        <w:wordWrap w:val="0"/>
      </w:pPr>
      <w:r w:rsidRPr="006C15CB">
        <w:t xml:space="preserve">        </w:t>
      </w:r>
      <w:r w:rsidRPr="006C15CB">
        <w:rPr>
          <w:color w:val="A31515"/>
        </w:rPr>
        <w:t>'bagging_fraction'</w:t>
      </w:r>
      <w:r w:rsidRPr="006C15CB">
        <w:t xml:space="preserve">: </w:t>
      </w:r>
      <w:r w:rsidRPr="006C15CB">
        <w:rPr>
          <w:color w:val="098658"/>
        </w:rPr>
        <w:t>0.85</w:t>
      </w:r>
      <w:r w:rsidRPr="006C15CB">
        <w:t>,</w:t>
      </w:r>
    </w:p>
    <w:p w:rsidR="006C15CB" w:rsidRPr="006C15CB" w:rsidRDefault="006C15CB" w:rsidP="00CE6CF5">
      <w:pPr>
        <w:pStyle w:val="code3"/>
        <w:wordWrap w:val="0"/>
      </w:pPr>
      <w:r w:rsidRPr="006C15CB">
        <w:t xml:space="preserve">        </w:t>
      </w:r>
      <w:r w:rsidRPr="006C15CB">
        <w:rPr>
          <w:color w:val="A31515"/>
        </w:rPr>
        <w:t>'bagging_freq'</w:t>
      </w:r>
      <w:r w:rsidRPr="006C15CB">
        <w:t xml:space="preserve">: </w:t>
      </w:r>
      <w:r w:rsidRPr="006C15CB">
        <w:rPr>
          <w:color w:val="098658"/>
        </w:rPr>
        <w:t>5</w:t>
      </w:r>
      <w:r w:rsidRPr="006C15CB">
        <w:t xml:space="preserve">, </w:t>
      </w:r>
    </w:p>
    <w:p w:rsidR="006C15CB" w:rsidRPr="006C15CB" w:rsidRDefault="006C15CB" w:rsidP="00CE6CF5">
      <w:pPr>
        <w:pStyle w:val="code3"/>
        <w:wordWrap w:val="0"/>
      </w:pPr>
      <w:r w:rsidRPr="006C15CB">
        <w:t xml:space="preserve">        </w:t>
      </w:r>
      <w:r w:rsidRPr="006C15CB">
        <w:rPr>
          <w:color w:val="A31515"/>
        </w:rPr>
        <w:t>'max_bin'</w:t>
      </w:r>
      <w:r w:rsidRPr="006C15CB">
        <w:t>:</w:t>
      </w:r>
      <w:r w:rsidRPr="006C15CB">
        <w:rPr>
          <w:color w:val="098658"/>
        </w:rPr>
        <w:t>128</w:t>
      </w:r>
      <w:r w:rsidRPr="006C15CB">
        <w:t>,</w:t>
      </w:r>
    </w:p>
    <w:p w:rsidR="006C15CB" w:rsidRPr="006C15CB" w:rsidRDefault="006C15CB" w:rsidP="00CE6CF5">
      <w:pPr>
        <w:pStyle w:val="code3"/>
        <w:wordWrap w:val="0"/>
      </w:pPr>
      <w:r w:rsidRPr="006C15CB">
        <w:t xml:space="preserve">        </w:t>
      </w:r>
      <w:r w:rsidRPr="006C15CB">
        <w:rPr>
          <w:color w:val="A31515"/>
        </w:rPr>
        <w:t>'random_state'</w:t>
      </w:r>
      <w:r w:rsidRPr="006C15CB">
        <w:t>:</w:t>
      </w:r>
      <w:r w:rsidRPr="006C15CB">
        <w:rPr>
          <w:color w:val="098658"/>
        </w:rPr>
        <w:t>100</w:t>
      </w:r>
    </w:p>
    <w:p w:rsidR="006C15CB" w:rsidRPr="006C15CB" w:rsidRDefault="006C15CB" w:rsidP="00CE6CF5">
      <w:pPr>
        <w:pStyle w:val="code3"/>
        <w:wordWrap w:val="0"/>
      </w:pPr>
      <w:r w:rsidRPr="006C15CB">
        <w:t xml:space="preserve">    }   </w:t>
      </w:r>
    </w:p>
    <w:p w:rsidR="006C15CB" w:rsidRPr="006C15CB" w:rsidRDefault="006C15CB" w:rsidP="00CE6CF5">
      <w:pPr>
        <w:pStyle w:val="code3"/>
        <w:wordWrap w:val="0"/>
      </w:pPr>
    </w:p>
    <w:p w:rsidR="006C15CB" w:rsidRPr="006C15CB" w:rsidRDefault="006C15CB" w:rsidP="00CE6CF5">
      <w:pPr>
        <w:pStyle w:val="code3"/>
        <w:wordWrap w:val="0"/>
      </w:pPr>
      <w:r w:rsidRPr="006C15CB">
        <w:t>folds = KFold(n_splits=</w:t>
      </w:r>
      <w:r w:rsidRPr="006C15CB">
        <w:rPr>
          <w:color w:val="098658"/>
        </w:rPr>
        <w:t>5</w:t>
      </w:r>
      <w:r w:rsidRPr="006C15CB">
        <w:t>, shuffle=</w:t>
      </w:r>
      <w:r w:rsidRPr="006C15CB">
        <w:rPr>
          <w:color w:val="0000FF"/>
        </w:rPr>
        <w:t>True</w:t>
      </w:r>
      <w:r w:rsidRPr="006C15CB">
        <w:t>, random_state=</w:t>
      </w:r>
      <w:r w:rsidRPr="006C15CB">
        <w:rPr>
          <w:color w:val="098658"/>
        </w:rPr>
        <w:t>15</w:t>
      </w:r>
      <w:r w:rsidRPr="006C15CB">
        <w:t>)</w:t>
      </w:r>
    </w:p>
    <w:p w:rsidR="006C15CB" w:rsidRPr="006C15CB" w:rsidRDefault="006C15CB" w:rsidP="00CE6CF5">
      <w:pPr>
        <w:pStyle w:val="code3"/>
        <w:wordWrap w:val="0"/>
      </w:pPr>
      <w:r w:rsidRPr="006C15CB">
        <w:t>oof = np.zeros(len(train))</w:t>
      </w:r>
    </w:p>
    <w:p w:rsidR="006C15CB" w:rsidRPr="006C15CB" w:rsidRDefault="006C15CB" w:rsidP="00CE6CF5">
      <w:pPr>
        <w:pStyle w:val="code3"/>
        <w:wordWrap w:val="0"/>
      </w:pPr>
    </w:p>
    <w:p w:rsidR="006C15CB" w:rsidRPr="006C15CB" w:rsidRDefault="006C15CB" w:rsidP="00CE6CF5">
      <w:pPr>
        <w:pStyle w:val="code3"/>
        <w:wordWrap w:val="0"/>
      </w:pPr>
      <w:r w:rsidRPr="006C15CB">
        <w:t xml:space="preserve">predict_res = </w:t>
      </w:r>
      <w:r w:rsidRPr="006C15CB">
        <w:rPr>
          <w:color w:val="098658"/>
        </w:rPr>
        <w:t>0</w:t>
      </w:r>
    </w:p>
    <w:p w:rsidR="006C15CB" w:rsidRPr="006C15CB" w:rsidRDefault="006C15CB" w:rsidP="00CE6CF5">
      <w:pPr>
        <w:pStyle w:val="code3"/>
        <w:wordWrap w:val="0"/>
      </w:pPr>
      <w:r w:rsidRPr="006C15CB">
        <w:t>models = []</w:t>
      </w:r>
    </w:p>
    <w:p w:rsidR="006C15CB" w:rsidRPr="006C15CB" w:rsidRDefault="006C15CB" w:rsidP="00CE6CF5">
      <w:pPr>
        <w:pStyle w:val="code3"/>
        <w:wordWrap w:val="0"/>
      </w:pPr>
      <w:r w:rsidRPr="006C15CB">
        <w:rPr>
          <w:color w:val="0000FF"/>
        </w:rPr>
        <w:t>for</w:t>
      </w:r>
      <w:r w:rsidRPr="006C15CB">
        <w:t xml:space="preserve"> fold_, (trn_idx, val_idx) </w:t>
      </w:r>
      <w:r w:rsidRPr="006C15CB">
        <w:rPr>
          <w:color w:val="0000FF"/>
        </w:rPr>
        <w:t>in</w:t>
      </w:r>
      <w:r w:rsidRPr="006C15CB">
        <w:t xml:space="preserve"> enumerate(folds.split(train_data)):</w:t>
      </w:r>
    </w:p>
    <w:p w:rsidR="006C15CB" w:rsidRPr="006C15CB" w:rsidRDefault="006C15CB" w:rsidP="00CE6CF5">
      <w:pPr>
        <w:pStyle w:val="code3"/>
        <w:wordWrap w:val="0"/>
      </w:pPr>
      <w:r w:rsidRPr="006C15CB">
        <w:t>    print(</w:t>
      </w:r>
      <w:r w:rsidRPr="006C15CB">
        <w:rPr>
          <w:color w:val="A31515"/>
        </w:rPr>
        <w:t>"fold n°{}"</w:t>
      </w:r>
      <w:r w:rsidRPr="006C15CB">
        <w:t>.format(fold_))</w:t>
      </w:r>
    </w:p>
    <w:p w:rsidR="006C15CB" w:rsidRPr="006C15CB" w:rsidRDefault="006C15CB" w:rsidP="00CE6CF5">
      <w:pPr>
        <w:pStyle w:val="code3"/>
        <w:wordWrap w:val="0"/>
      </w:pPr>
      <w:r w:rsidRPr="006C15CB">
        <w:t>    trn_data = lgb.Dataset(train_data.iloc[trn_idx][train_features], label=train_data.iloc[trn_idx][train_label].values)</w:t>
      </w:r>
    </w:p>
    <w:p w:rsidR="006C15CB" w:rsidRPr="006C15CB" w:rsidRDefault="006C15CB" w:rsidP="00CE6CF5">
      <w:pPr>
        <w:pStyle w:val="code3"/>
        <w:wordWrap w:val="0"/>
      </w:pPr>
      <w:r w:rsidRPr="006C15CB">
        <w:t xml:space="preserve">    val_data = lgb.Dataset(train_data.iloc[val_idx][train_features], label=train_data.iloc[val_idx][train_label].values) </w:t>
      </w:r>
    </w:p>
    <w:p w:rsidR="006C15CB" w:rsidRPr="006C15CB" w:rsidRDefault="006C15CB" w:rsidP="00CE6CF5">
      <w:pPr>
        <w:pStyle w:val="code3"/>
        <w:wordWrap w:val="0"/>
      </w:pPr>
      <w:r w:rsidRPr="006C15CB">
        <w:t xml:space="preserve">    </w:t>
      </w:r>
    </w:p>
    <w:p w:rsidR="006C15CB" w:rsidRPr="006C15CB" w:rsidRDefault="006C15CB" w:rsidP="00CE6CF5">
      <w:pPr>
        <w:pStyle w:val="code3"/>
        <w:wordWrap w:val="0"/>
      </w:pPr>
      <w:r w:rsidRPr="006C15CB">
        <w:t>    clf = lgb.train(params, trn_data, num_boost_round=</w:t>
      </w:r>
      <w:r w:rsidRPr="006C15CB">
        <w:rPr>
          <w:color w:val="098658"/>
        </w:rPr>
        <w:t>2000</w:t>
      </w:r>
      <w:r w:rsidRPr="006C15CB">
        <w:t>,valid_sets=[trn_data,val_data], verbose_eval=</w:t>
      </w:r>
      <w:r w:rsidRPr="006C15CB">
        <w:rPr>
          <w:color w:val="098658"/>
        </w:rPr>
        <w:t>50</w:t>
      </w:r>
      <w:r w:rsidRPr="006C15CB">
        <w:t>, early_stopping_rounds=</w:t>
      </w:r>
      <w:r w:rsidRPr="006C15CB">
        <w:rPr>
          <w:color w:val="098658"/>
        </w:rPr>
        <w:t>100</w:t>
      </w:r>
      <w:r w:rsidRPr="006C15CB">
        <w:t xml:space="preserve">, feval=lgb_logloss) </w:t>
      </w:r>
    </w:p>
    <w:p w:rsidR="006C15CB" w:rsidRPr="006C15CB" w:rsidRDefault="006C15CB" w:rsidP="00CE6CF5">
      <w:pPr>
        <w:pStyle w:val="code3"/>
        <w:wordWrap w:val="0"/>
      </w:pPr>
      <w:r w:rsidRPr="006C15CB">
        <w:t>    models.append(clf)</w:t>
      </w:r>
    </w:p>
    <w:p w:rsidR="00554BD1" w:rsidRDefault="008379C9" w:rsidP="008379C9">
      <w:pPr>
        <w:pStyle w:val="ad"/>
      </w:pPr>
      <w:r>
        <w:lastRenderedPageBreak/>
        <w:drawing>
          <wp:inline distT="0" distB="0" distL="0" distR="0" wp14:anchorId="21674724" wp14:editId="4A6516FF">
            <wp:extent cx="5939790" cy="1564005"/>
            <wp:effectExtent l="0" t="0" r="381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39790" cy="1564005"/>
                    </a:xfrm>
                    <a:prstGeom prst="rect">
                      <a:avLst/>
                    </a:prstGeom>
                  </pic:spPr>
                </pic:pic>
              </a:graphicData>
            </a:graphic>
          </wp:inline>
        </w:drawing>
      </w:r>
    </w:p>
    <w:p w:rsidR="007B0862" w:rsidRDefault="007B0862" w:rsidP="007B0862">
      <w:pPr>
        <w:ind w:firstLine="480"/>
      </w:pPr>
      <w:r>
        <w:t>…</w:t>
      </w:r>
    </w:p>
    <w:p w:rsidR="008A3462" w:rsidRDefault="006076AD" w:rsidP="006076AD">
      <w:pPr>
        <w:pStyle w:val="ad"/>
      </w:pPr>
      <w:r>
        <w:drawing>
          <wp:inline distT="0" distB="0" distL="0" distR="0" wp14:anchorId="15BB762A" wp14:editId="3C49702D">
            <wp:extent cx="5939790" cy="900430"/>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39790" cy="900430"/>
                    </a:xfrm>
                    <a:prstGeom prst="rect">
                      <a:avLst/>
                    </a:prstGeom>
                  </pic:spPr>
                </pic:pic>
              </a:graphicData>
            </a:graphic>
          </wp:inline>
        </w:drawing>
      </w:r>
    </w:p>
    <w:p w:rsidR="0021197E" w:rsidRDefault="008B1E34" w:rsidP="008B1E34">
      <w:pPr>
        <w:pStyle w:val="3"/>
      </w:pPr>
      <w:bookmarkStart w:id="117" w:name="_Toc107277786"/>
      <w:r>
        <w:rPr>
          <w:rFonts w:hint="eastAsia"/>
        </w:rPr>
        <w:t>模型结果分析</w:t>
      </w:r>
      <w:bookmarkEnd w:id="117"/>
    </w:p>
    <w:p w:rsidR="00E234E8" w:rsidRDefault="004F4EF8" w:rsidP="00E234E8">
      <w:pPr>
        <w:ind w:firstLine="480"/>
      </w:pPr>
      <w:r>
        <w:rPr>
          <w:rFonts w:hint="eastAsia"/>
        </w:rPr>
        <w:t>特征相关性分析：计算特征之间的相关性系数，并用热力图可视化显示</w:t>
      </w:r>
      <w:r w:rsidR="000315BB">
        <w:rPr>
          <w:rFonts w:hint="eastAsia"/>
        </w:rPr>
        <w:t>。</w:t>
      </w:r>
    </w:p>
    <w:p w:rsidR="000315BB" w:rsidRDefault="000315BB" w:rsidP="00E234E8">
      <w:pPr>
        <w:ind w:firstLine="480"/>
      </w:pPr>
      <w:r>
        <w:rPr>
          <w:rFonts w:hint="eastAsia"/>
        </w:rPr>
        <w:t>这里采样</w:t>
      </w:r>
      <w:r>
        <w:rPr>
          <w:rFonts w:hint="eastAsia"/>
        </w:rPr>
        <w:t>1</w:t>
      </w:r>
      <w:r>
        <w:t>0000</w:t>
      </w:r>
      <w:r>
        <w:rPr>
          <w:rFonts w:hint="eastAsia"/>
        </w:rPr>
        <w:t>个样本</w:t>
      </w:r>
      <w:r w:rsidR="00D07C2D">
        <w:rPr>
          <w:rFonts w:hint="eastAsia"/>
        </w:rPr>
        <w:t>，观察其中</w:t>
      </w:r>
      <w:r w:rsidR="00D07C2D">
        <w:rPr>
          <w:rFonts w:hint="eastAsia"/>
        </w:rPr>
        <w:t>2</w:t>
      </w:r>
      <w:r w:rsidR="00D07C2D">
        <w:t>0</w:t>
      </w:r>
      <w:r w:rsidR="00D07C2D">
        <w:rPr>
          <w:rFonts w:hint="eastAsia"/>
        </w:rPr>
        <w:t>个特征的线性相关性。</w:t>
      </w:r>
    </w:p>
    <w:p w:rsidR="00EA6F5E" w:rsidRPr="00EA6F5E" w:rsidRDefault="00EA6F5E" w:rsidP="00274948">
      <w:pPr>
        <w:pStyle w:val="code3"/>
      </w:pPr>
      <w:r w:rsidRPr="00EA6F5E">
        <w:t>plt.figure(figsize=[</w:t>
      </w:r>
      <w:r w:rsidRPr="00EA6F5E">
        <w:rPr>
          <w:color w:val="098658"/>
        </w:rPr>
        <w:t>10</w:t>
      </w:r>
      <w:r w:rsidRPr="00EA6F5E">
        <w:t>,</w:t>
      </w:r>
      <w:r w:rsidRPr="00EA6F5E">
        <w:rPr>
          <w:color w:val="098658"/>
        </w:rPr>
        <w:t>8</w:t>
      </w:r>
      <w:r w:rsidRPr="00EA6F5E">
        <w:t>])</w:t>
      </w:r>
    </w:p>
    <w:p w:rsidR="00EA6F5E" w:rsidRPr="00EA6F5E" w:rsidRDefault="00EA6F5E" w:rsidP="00274948">
      <w:pPr>
        <w:pStyle w:val="code3"/>
      </w:pPr>
      <w:r w:rsidRPr="00EA6F5E">
        <w:t>sns.heatmap(train_data.iloc[:</w:t>
      </w:r>
      <w:r w:rsidRPr="00EA6F5E">
        <w:rPr>
          <w:color w:val="098658"/>
        </w:rPr>
        <w:t>10000</w:t>
      </w:r>
      <w:r w:rsidRPr="00EA6F5E">
        <w:t xml:space="preserve">, </w:t>
      </w:r>
      <w:r w:rsidRPr="00EA6F5E">
        <w:rPr>
          <w:color w:val="098658"/>
        </w:rPr>
        <w:t>1</w:t>
      </w:r>
      <w:r w:rsidRPr="00EA6F5E">
        <w:t>:</w:t>
      </w:r>
      <w:r w:rsidRPr="00EA6F5E">
        <w:rPr>
          <w:color w:val="098658"/>
        </w:rPr>
        <w:t>21</w:t>
      </w:r>
      <w:r w:rsidRPr="00EA6F5E">
        <w:t>].corr())</w:t>
      </w:r>
    </w:p>
    <w:p w:rsidR="00135122" w:rsidRDefault="00114025" w:rsidP="00114025">
      <w:pPr>
        <w:pStyle w:val="ad"/>
      </w:pPr>
      <w:r>
        <w:lastRenderedPageBreak/>
        <w:drawing>
          <wp:inline distT="0" distB="0" distL="0" distR="0" wp14:anchorId="3992A1BD" wp14:editId="2C4720F2">
            <wp:extent cx="5939790" cy="5466080"/>
            <wp:effectExtent l="0" t="0" r="381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39790" cy="5466080"/>
                    </a:xfrm>
                    <a:prstGeom prst="rect">
                      <a:avLst/>
                    </a:prstGeom>
                  </pic:spPr>
                </pic:pic>
              </a:graphicData>
            </a:graphic>
          </wp:inline>
        </w:drawing>
      </w:r>
    </w:p>
    <w:p w:rsidR="005B7F59" w:rsidRDefault="005B7F59" w:rsidP="005B7F59">
      <w:pPr>
        <w:ind w:firstLine="480"/>
      </w:pPr>
      <w:r>
        <w:rPr>
          <w:rFonts w:hint="eastAsia"/>
        </w:rPr>
        <w:t>通过查看特征变量与</w:t>
      </w:r>
      <w:r>
        <w:rPr>
          <w:rFonts w:hint="eastAsia"/>
        </w:rPr>
        <w:t>label</w:t>
      </w:r>
      <w:r>
        <w:rPr>
          <w:rFonts w:hint="eastAsia"/>
        </w:rPr>
        <w:t>的相关性，我们也可以再次验证之前数据探索</w:t>
      </w:r>
      <w:r>
        <w:rPr>
          <w:rFonts w:hint="eastAsia"/>
        </w:rPr>
        <w:t>EDA</w:t>
      </w:r>
      <w:r>
        <w:rPr>
          <w:rFonts w:hint="eastAsia"/>
        </w:rPr>
        <w:t>部分的结论</w:t>
      </w:r>
      <w:r w:rsidR="00514FF2">
        <w:rPr>
          <w:rFonts w:hint="eastAsia"/>
        </w:rPr>
        <w:t>，每个文件调用</w:t>
      </w:r>
      <w:r w:rsidR="00514FF2">
        <w:rPr>
          <w:rFonts w:hint="eastAsia"/>
        </w:rPr>
        <w:t>API</w:t>
      </w:r>
      <w:r w:rsidR="00514FF2">
        <w:rPr>
          <w:rFonts w:hint="eastAsia"/>
        </w:rPr>
        <w:t>的次数与病毒类型是强相关的</w:t>
      </w:r>
      <w:r w:rsidR="006D71FC">
        <w:rPr>
          <w:rFonts w:hint="eastAsia"/>
        </w:rPr>
        <w:t>。</w:t>
      </w:r>
    </w:p>
    <w:p w:rsidR="006D71FC" w:rsidRDefault="006D71FC" w:rsidP="005B7F59">
      <w:pPr>
        <w:ind w:firstLine="480"/>
      </w:pPr>
      <w:r>
        <w:rPr>
          <w:rFonts w:hint="eastAsia"/>
        </w:rPr>
        <w:t>特征重要性分析</w:t>
      </w:r>
    </w:p>
    <w:p w:rsidR="00197B82" w:rsidRPr="00197B82" w:rsidRDefault="00197B82" w:rsidP="00F668C0">
      <w:pPr>
        <w:pStyle w:val="code3"/>
        <w:ind w:firstLineChars="0" w:firstLine="0"/>
        <w:rPr>
          <w:color w:val="000000"/>
        </w:rPr>
      </w:pPr>
      <w:r w:rsidRPr="00197B82">
        <w:rPr>
          <w:color w:val="000000"/>
        </w:rPr>
        <w:t>feature_importance = pd.DataFrame()</w:t>
      </w:r>
    </w:p>
    <w:p w:rsidR="00197B82" w:rsidRPr="00197B82" w:rsidRDefault="00197B82" w:rsidP="00F668C0">
      <w:pPr>
        <w:pStyle w:val="code3"/>
        <w:ind w:firstLineChars="0" w:firstLine="0"/>
        <w:rPr>
          <w:color w:val="000000"/>
        </w:rPr>
      </w:pPr>
      <w:r w:rsidRPr="00197B82">
        <w:rPr>
          <w:color w:val="000000"/>
        </w:rPr>
        <w:t>feature_importance[</w:t>
      </w:r>
      <w:r w:rsidRPr="00197B82">
        <w:rPr>
          <w:color w:val="A31515"/>
        </w:rPr>
        <w:t>'fea_name'</w:t>
      </w:r>
      <w:r w:rsidRPr="00197B82">
        <w:rPr>
          <w:color w:val="000000"/>
        </w:rPr>
        <w:t>] = train_features</w:t>
      </w:r>
    </w:p>
    <w:p w:rsidR="00197B82" w:rsidRPr="00197B82" w:rsidRDefault="00197B82" w:rsidP="00F668C0">
      <w:pPr>
        <w:pStyle w:val="code3"/>
        <w:ind w:firstLineChars="0" w:firstLine="0"/>
        <w:rPr>
          <w:color w:val="000000"/>
        </w:rPr>
      </w:pPr>
      <w:r w:rsidRPr="00197B82">
        <w:rPr>
          <w:color w:val="000000"/>
        </w:rPr>
        <w:t>feature_importance[</w:t>
      </w:r>
      <w:r w:rsidRPr="00197B82">
        <w:rPr>
          <w:color w:val="A31515"/>
        </w:rPr>
        <w:t>'fea_imp'</w:t>
      </w:r>
      <w:r w:rsidRPr="00197B82">
        <w:rPr>
          <w:color w:val="000000"/>
        </w:rPr>
        <w:t>] = clf.feature_importance()</w:t>
      </w:r>
    </w:p>
    <w:p w:rsidR="00197B82" w:rsidRPr="00197B82" w:rsidRDefault="00197B82" w:rsidP="00F668C0">
      <w:pPr>
        <w:pStyle w:val="code3"/>
        <w:ind w:firstLineChars="0" w:firstLine="0"/>
        <w:rPr>
          <w:color w:val="000000"/>
        </w:rPr>
      </w:pPr>
      <w:r w:rsidRPr="00197B82">
        <w:rPr>
          <w:color w:val="000000"/>
        </w:rPr>
        <w:t>feature_importance = feature_importance.sort_values(</w:t>
      </w:r>
      <w:r w:rsidRPr="00197B82">
        <w:rPr>
          <w:color w:val="A31515"/>
        </w:rPr>
        <w:t>'fea_imp'</w:t>
      </w:r>
      <w:r w:rsidRPr="00197B82">
        <w:rPr>
          <w:color w:val="000000"/>
        </w:rPr>
        <w:t>,</w:t>
      </w:r>
      <w:r w:rsidR="00826971">
        <w:rPr>
          <w:color w:val="000000"/>
        </w:rPr>
        <w:t xml:space="preserve"> </w:t>
      </w:r>
      <w:r w:rsidRPr="00197B82">
        <w:rPr>
          <w:color w:val="000000"/>
        </w:rPr>
        <w:t>ascending=</w:t>
      </w:r>
      <w:r w:rsidRPr="00197B82">
        <w:rPr>
          <w:color w:val="0000FF"/>
        </w:rPr>
        <w:t>False</w:t>
      </w:r>
      <w:r w:rsidRPr="00197B82">
        <w:rPr>
          <w:color w:val="000000"/>
        </w:rPr>
        <w:t>)</w:t>
      </w:r>
    </w:p>
    <w:p w:rsidR="006D71FC" w:rsidRDefault="006D71FC" w:rsidP="005B7F59">
      <w:pPr>
        <w:ind w:firstLine="480"/>
      </w:pPr>
    </w:p>
    <w:p w:rsidR="00B51D4D" w:rsidRPr="00B51D4D" w:rsidRDefault="00B51D4D" w:rsidP="00B51D4D">
      <w:pPr>
        <w:pStyle w:val="code3"/>
      </w:pPr>
      <w:r w:rsidRPr="00B51D4D">
        <w:t>feature_importance.sort_values(</w:t>
      </w:r>
      <w:r w:rsidRPr="00B51D4D">
        <w:rPr>
          <w:color w:val="A31515"/>
        </w:rPr>
        <w:t>'fea_imp'</w:t>
      </w:r>
      <w:r w:rsidRPr="00B51D4D">
        <w:t>,</w:t>
      </w:r>
      <w:r w:rsidR="00B226A7">
        <w:t xml:space="preserve"> </w:t>
      </w:r>
      <w:r w:rsidRPr="00B51D4D">
        <w:t>ascending=</w:t>
      </w:r>
      <w:r w:rsidRPr="00B51D4D">
        <w:rPr>
          <w:color w:val="0000FF"/>
        </w:rPr>
        <w:t>False</w:t>
      </w:r>
      <w:r w:rsidRPr="00B51D4D">
        <w:t>)</w:t>
      </w:r>
    </w:p>
    <w:p w:rsidR="00B51D4D" w:rsidRDefault="0068106B" w:rsidP="0068106B">
      <w:pPr>
        <w:pStyle w:val="ad"/>
      </w:pPr>
      <w:r>
        <w:lastRenderedPageBreak/>
        <w:drawing>
          <wp:inline distT="0" distB="0" distL="0" distR="0" wp14:anchorId="50B9578F" wp14:editId="300B2CF9">
            <wp:extent cx="3375953" cy="38712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75953" cy="3871295"/>
                    </a:xfrm>
                    <a:prstGeom prst="rect">
                      <a:avLst/>
                    </a:prstGeom>
                  </pic:spPr>
                </pic:pic>
              </a:graphicData>
            </a:graphic>
          </wp:inline>
        </w:drawing>
      </w:r>
    </w:p>
    <w:p w:rsidR="00BC625A" w:rsidRDefault="00BC625A" w:rsidP="00BC625A">
      <w:pPr>
        <w:ind w:firstLine="480"/>
      </w:pPr>
      <w:r>
        <w:rPr>
          <w:rFonts w:hint="eastAsia"/>
        </w:rPr>
        <w:t>对特征重要性分析也再一次验证了我们的想法：</w:t>
      </w:r>
      <w:r>
        <w:rPr>
          <w:rFonts w:hint="eastAsia"/>
        </w:rPr>
        <w:t>API</w:t>
      </w:r>
      <w:r>
        <w:rPr>
          <w:rFonts w:hint="eastAsia"/>
        </w:rPr>
        <w:t>调用次数及</w:t>
      </w:r>
      <w:r>
        <w:rPr>
          <w:rFonts w:hint="eastAsia"/>
        </w:rPr>
        <w:t>API</w:t>
      </w:r>
      <w:r>
        <w:rPr>
          <w:rFonts w:hint="eastAsia"/>
        </w:rPr>
        <w:t>调用类别数</w:t>
      </w:r>
      <w:r w:rsidR="005E4C4C">
        <w:rPr>
          <w:rFonts w:hint="eastAsia"/>
        </w:rPr>
        <w:t>是最重要的两个特征</w:t>
      </w:r>
      <w:r w:rsidR="00647FB5">
        <w:rPr>
          <w:rFonts w:hint="eastAsia"/>
        </w:rPr>
        <w:t>，也就是说</w:t>
      </w:r>
      <w:r w:rsidR="00273325">
        <w:rPr>
          <w:rFonts w:hint="eastAsia"/>
        </w:rPr>
        <w:t>不同的病毒常常会调用不同的</w:t>
      </w:r>
      <w:r w:rsidR="00273325">
        <w:rPr>
          <w:rFonts w:hint="eastAsia"/>
        </w:rPr>
        <w:t>API</w:t>
      </w:r>
      <w:r w:rsidR="00273325">
        <w:rPr>
          <w:rFonts w:hint="eastAsia"/>
        </w:rPr>
        <w:t>，而且因为有些病毒需要复制自身，调用</w:t>
      </w:r>
      <w:r w:rsidR="00273325">
        <w:rPr>
          <w:rFonts w:hint="eastAsia"/>
        </w:rPr>
        <w:t>API</w:t>
      </w:r>
      <w:r w:rsidR="00273325">
        <w:rPr>
          <w:rFonts w:hint="eastAsia"/>
        </w:rPr>
        <w:t>的次数会非常多</w:t>
      </w:r>
      <w:r w:rsidR="007F0035">
        <w:rPr>
          <w:rFonts w:hint="eastAsia"/>
        </w:rPr>
        <w:t>；第</w:t>
      </w:r>
      <w:r w:rsidR="007F0035">
        <w:rPr>
          <w:rFonts w:hint="eastAsia"/>
        </w:rPr>
        <w:t>3</w:t>
      </w:r>
      <w:r w:rsidR="007F0035">
        <w:rPr>
          <w:rFonts w:hint="eastAsia"/>
        </w:rPr>
        <w:t>到第</w:t>
      </w:r>
      <w:r w:rsidR="007F0035">
        <w:rPr>
          <w:rFonts w:hint="eastAsia"/>
        </w:rPr>
        <w:t>5</w:t>
      </w:r>
      <w:r w:rsidR="007F0035">
        <w:rPr>
          <w:rFonts w:hint="eastAsia"/>
        </w:rPr>
        <w:t>强的都是线程统计特征，这也较为容易理解</w:t>
      </w:r>
      <w:r w:rsidR="00A26C2F">
        <w:rPr>
          <w:rFonts w:hint="eastAsia"/>
        </w:rPr>
        <w:t>，因为木马等病毒经常需要通过线程监听一些内容，所以在线程数量的使用上也会表现的略有不同。</w:t>
      </w:r>
    </w:p>
    <w:p w:rsidR="00DF2987" w:rsidRDefault="00DF2987" w:rsidP="00DF2987">
      <w:pPr>
        <w:pStyle w:val="3"/>
      </w:pPr>
      <w:bookmarkStart w:id="118" w:name="_Toc107277787"/>
      <w:r>
        <w:rPr>
          <w:rFonts w:hint="eastAsia"/>
        </w:rPr>
        <w:t>模型测试</w:t>
      </w:r>
      <w:bookmarkEnd w:id="118"/>
    </w:p>
    <w:p w:rsidR="00DF2987" w:rsidRDefault="00DF2987" w:rsidP="00DF2987">
      <w:pPr>
        <w:ind w:firstLine="480"/>
      </w:pPr>
      <w:r>
        <w:rPr>
          <w:rFonts w:hint="eastAsia"/>
        </w:rPr>
        <w:t>此处，我们采用</w:t>
      </w:r>
      <w:r>
        <w:rPr>
          <w:rFonts w:hint="eastAsia"/>
        </w:rPr>
        <w:t>LightGBM</w:t>
      </w:r>
      <w:r>
        <w:rPr>
          <w:rFonts w:hint="eastAsia"/>
        </w:rPr>
        <w:t>模型进行</w:t>
      </w:r>
      <w:r>
        <w:t>5</w:t>
      </w:r>
      <w:r>
        <w:rPr>
          <w:rFonts w:hint="eastAsia"/>
        </w:rPr>
        <w:t>折交叉验证，取预测均值作为最终结果</w:t>
      </w:r>
      <w:r w:rsidR="00F75B24">
        <w:rPr>
          <w:rFonts w:hint="eastAsia"/>
        </w:rPr>
        <w:t>。</w:t>
      </w:r>
    </w:p>
    <w:p w:rsidR="00F75B24" w:rsidRDefault="00F75B24" w:rsidP="00F75B24">
      <w:pPr>
        <w:ind w:firstLine="480"/>
      </w:pPr>
      <w:r>
        <w:rPr>
          <w:rFonts w:hint="eastAsia"/>
        </w:rPr>
        <w:t>LightGBM</w:t>
      </w:r>
      <w:r>
        <w:rPr>
          <w:rFonts w:hint="eastAsia"/>
        </w:rPr>
        <w:t>模型进行</w:t>
      </w:r>
      <w:r>
        <w:rPr>
          <w:rFonts w:hint="eastAsia"/>
        </w:rPr>
        <w:t>5</w:t>
      </w:r>
      <w:r>
        <w:rPr>
          <w:rFonts w:hint="eastAsia"/>
        </w:rPr>
        <w:t>折交叉验证的预测并不能</w:t>
      </w:r>
      <w:r>
        <w:rPr>
          <w:rFonts w:hint="eastAsia"/>
        </w:rPr>
        <w:t>1</w:t>
      </w:r>
      <w:r>
        <w:t>00</w:t>
      </w:r>
      <w:r>
        <w:rPr>
          <w:rFonts w:hint="eastAsia"/>
        </w:rPr>
        <w:t>%</w:t>
      </w:r>
      <w:r>
        <w:rPr>
          <w:rFonts w:hint="eastAsia"/>
        </w:rPr>
        <w:t>超过单折全量数据的</w:t>
      </w:r>
      <w:r>
        <w:rPr>
          <w:rFonts w:hint="eastAsia"/>
        </w:rPr>
        <w:t>LightGBM</w:t>
      </w:r>
      <w:r w:rsidR="003E1285">
        <w:rPr>
          <w:rFonts w:hint="eastAsia"/>
        </w:rPr>
        <w:t>，但是在大多数时候取得的效果还是不错的。</w:t>
      </w:r>
    </w:p>
    <w:p w:rsidR="003D4079" w:rsidRPr="003D4079" w:rsidRDefault="003D4079" w:rsidP="000D41D4">
      <w:pPr>
        <w:pStyle w:val="code3"/>
        <w:wordWrap w:val="0"/>
      </w:pPr>
      <w:r w:rsidRPr="003D4079">
        <w:t xml:space="preserve">pred_res = </w:t>
      </w:r>
      <w:r w:rsidRPr="003D4079">
        <w:rPr>
          <w:color w:val="098658"/>
        </w:rPr>
        <w:t>0</w:t>
      </w:r>
    </w:p>
    <w:p w:rsidR="003D4079" w:rsidRPr="003D4079" w:rsidRDefault="003D4079" w:rsidP="000D41D4">
      <w:pPr>
        <w:pStyle w:val="code3"/>
        <w:wordWrap w:val="0"/>
      </w:pPr>
      <w:r w:rsidRPr="003D4079">
        <w:t xml:space="preserve">flod = </w:t>
      </w:r>
      <w:r w:rsidRPr="003D4079">
        <w:rPr>
          <w:color w:val="098658"/>
        </w:rPr>
        <w:t>5</w:t>
      </w:r>
    </w:p>
    <w:p w:rsidR="003D4079" w:rsidRPr="003D4079" w:rsidRDefault="003D4079" w:rsidP="000D41D4">
      <w:pPr>
        <w:pStyle w:val="code3"/>
        <w:wordWrap w:val="0"/>
      </w:pPr>
      <w:r w:rsidRPr="003D4079">
        <w:rPr>
          <w:color w:val="0000FF"/>
        </w:rPr>
        <w:t>for</w:t>
      </w:r>
      <w:r w:rsidRPr="003D4079">
        <w:t xml:space="preserve"> model </w:t>
      </w:r>
      <w:r w:rsidRPr="003D4079">
        <w:rPr>
          <w:color w:val="0000FF"/>
        </w:rPr>
        <w:t>in</w:t>
      </w:r>
      <w:r w:rsidRPr="003D4079">
        <w:t xml:space="preserve"> models:</w:t>
      </w:r>
    </w:p>
    <w:p w:rsidR="003D4079" w:rsidRPr="003D4079" w:rsidRDefault="003D4079" w:rsidP="000D41D4">
      <w:pPr>
        <w:pStyle w:val="code3"/>
        <w:wordWrap w:val="0"/>
      </w:pPr>
      <w:r w:rsidRPr="003D4079">
        <w:t xml:space="preserve">    pred_res += model.predict(test_submit[train_features]) * </w:t>
      </w:r>
      <w:r w:rsidRPr="003D4079">
        <w:rPr>
          <w:color w:val="098658"/>
        </w:rPr>
        <w:t>1.0</w:t>
      </w:r>
      <w:r w:rsidRPr="003D4079">
        <w:t xml:space="preserve"> / flod</w:t>
      </w:r>
    </w:p>
    <w:p w:rsidR="003D4079" w:rsidRPr="003D4079" w:rsidRDefault="003D4079" w:rsidP="000D41D4">
      <w:pPr>
        <w:pStyle w:val="code3"/>
        <w:wordWrap w:val="0"/>
      </w:pPr>
    </w:p>
    <w:p w:rsidR="003D4079" w:rsidRPr="003D4079" w:rsidRDefault="003D4079" w:rsidP="000D41D4">
      <w:pPr>
        <w:pStyle w:val="code3"/>
        <w:wordWrap w:val="0"/>
      </w:pPr>
      <w:r w:rsidRPr="003D4079">
        <w:t>test_submit[</w:t>
      </w:r>
      <w:r w:rsidRPr="003D4079">
        <w:rPr>
          <w:color w:val="A31515"/>
        </w:rPr>
        <w:t>'prob0'</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'prob1'</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'prob2'</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'prob3'</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'prob4'</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'prob5'</w:t>
      </w:r>
      <w:r w:rsidRPr="003D4079">
        <w:t xml:space="preserve">] = </w:t>
      </w:r>
      <w:r w:rsidRPr="003D4079">
        <w:rPr>
          <w:color w:val="098658"/>
        </w:rPr>
        <w:t>0</w:t>
      </w:r>
    </w:p>
    <w:p w:rsidR="003D4079" w:rsidRPr="003D4079" w:rsidRDefault="003D4079" w:rsidP="000D41D4">
      <w:pPr>
        <w:pStyle w:val="code3"/>
        <w:wordWrap w:val="0"/>
      </w:pPr>
      <w:r w:rsidRPr="003D4079">
        <w:lastRenderedPageBreak/>
        <w:t>test_submit[</w:t>
      </w:r>
      <w:r w:rsidRPr="003D4079">
        <w:rPr>
          <w:color w:val="A31515"/>
        </w:rPr>
        <w:t>'prob6'</w:t>
      </w:r>
      <w:r w:rsidRPr="003D4079">
        <w:t xml:space="preserve">] = </w:t>
      </w:r>
      <w:r w:rsidRPr="003D4079">
        <w:rPr>
          <w:color w:val="098658"/>
        </w:rPr>
        <w:t>0</w:t>
      </w:r>
    </w:p>
    <w:p w:rsidR="003D4079" w:rsidRPr="003D4079" w:rsidRDefault="003D4079" w:rsidP="000D41D4">
      <w:pPr>
        <w:pStyle w:val="code3"/>
        <w:wordWrap w:val="0"/>
      </w:pPr>
      <w:r w:rsidRPr="003D4079">
        <w:t>test_submit[</w:t>
      </w:r>
      <w:r w:rsidRPr="003D4079">
        <w:rPr>
          <w:color w:val="A31515"/>
        </w:rPr>
        <w:t>'prob7'</w:t>
      </w:r>
      <w:r w:rsidRPr="003D4079">
        <w:t xml:space="preserve">] = </w:t>
      </w:r>
      <w:r w:rsidRPr="003D4079">
        <w:rPr>
          <w:color w:val="098658"/>
        </w:rPr>
        <w:t>0</w:t>
      </w:r>
    </w:p>
    <w:p w:rsidR="003D4079" w:rsidRPr="003D4079" w:rsidRDefault="003D4079" w:rsidP="000D41D4">
      <w:pPr>
        <w:pStyle w:val="code3"/>
        <w:wordWrap w:val="0"/>
      </w:pPr>
    </w:p>
    <w:p w:rsidR="003D4079" w:rsidRPr="003D4079" w:rsidRDefault="003D4079" w:rsidP="000D41D4">
      <w:pPr>
        <w:pStyle w:val="code3"/>
        <w:wordWrap w:val="0"/>
      </w:pPr>
      <w:r w:rsidRPr="003D4079">
        <w:t>test_submit[[</w:t>
      </w:r>
      <w:r w:rsidRPr="003D4079">
        <w:rPr>
          <w:color w:val="A31515"/>
        </w:rPr>
        <w:t>'prob0'</w:t>
      </w:r>
      <w:r w:rsidRPr="003D4079">
        <w:t>,</w:t>
      </w:r>
      <w:r w:rsidRPr="003D4079">
        <w:rPr>
          <w:color w:val="A31515"/>
        </w:rPr>
        <w:t>'prob1'</w:t>
      </w:r>
      <w:r w:rsidRPr="003D4079">
        <w:t>,</w:t>
      </w:r>
      <w:r w:rsidRPr="003D4079">
        <w:rPr>
          <w:color w:val="A31515"/>
        </w:rPr>
        <w:t>'prob2'</w:t>
      </w:r>
      <w:r w:rsidRPr="003D4079">
        <w:t>,</w:t>
      </w:r>
      <w:r w:rsidRPr="003D4079">
        <w:rPr>
          <w:color w:val="A31515"/>
        </w:rPr>
        <w:t>'prob3'</w:t>
      </w:r>
      <w:r w:rsidRPr="003D4079">
        <w:t>,</w:t>
      </w:r>
      <w:r w:rsidRPr="003D4079">
        <w:rPr>
          <w:color w:val="A31515"/>
        </w:rPr>
        <w:t>'prob4'</w:t>
      </w:r>
      <w:r w:rsidRPr="003D4079">
        <w:t>,</w:t>
      </w:r>
      <w:r w:rsidRPr="003D4079">
        <w:rPr>
          <w:color w:val="A31515"/>
        </w:rPr>
        <w:t>'prob5'</w:t>
      </w:r>
      <w:r w:rsidRPr="003D4079">
        <w:t>,</w:t>
      </w:r>
      <w:r w:rsidRPr="003D4079">
        <w:rPr>
          <w:color w:val="A31515"/>
        </w:rPr>
        <w:t>'prob6'</w:t>
      </w:r>
      <w:r w:rsidRPr="003D4079">
        <w:t>,</w:t>
      </w:r>
      <w:r w:rsidRPr="003D4079">
        <w:rPr>
          <w:color w:val="A31515"/>
        </w:rPr>
        <w:t>'prob7'</w:t>
      </w:r>
      <w:r w:rsidRPr="003D4079">
        <w:t>]] = pred_res</w:t>
      </w:r>
    </w:p>
    <w:p w:rsidR="003D4079" w:rsidRPr="003D4079" w:rsidRDefault="003D4079" w:rsidP="000D41D4">
      <w:pPr>
        <w:pStyle w:val="code3"/>
        <w:wordWrap w:val="0"/>
      </w:pPr>
      <w:r w:rsidRPr="003D4079">
        <w:t>test_submit[[</w:t>
      </w:r>
      <w:r w:rsidRPr="003D4079">
        <w:rPr>
          <w:color w:val="A31515"/>
        </w:rPr>
        <w:t>'file_id'</w:t>
      </w:r>
      <w:r w:rsidRPr="003D4079">
        <w:t>,</w:t>
      </w:r>
      <w:r w:rsidRPr="003D4079">
        <w:rPr>
          <w:color w:val="A31515"/>
        </w:rPr>
        <w:t>'prob0'</w:t>
      </w:r>
      <w:r w:rsidRPr="003D4079">
        <w:t>,</w:t>
      </w:r>
      <w:r w:rsidRPr="003D4079">
        <w:rPr>
          <w:color w:val="A31515"/>
        </w:rPr>
        <w:t>'prob1'</w:t>
      </w:r>
      <w:r w:rsidRPr="003D4079">
        <w:t>,</w:t>
      </w:r>
      <w:r w:rsidRPr="003D4079">
        <w:rPr>
          <w:color w:val="A31515"/>
        </w:rPr>
        <w:t>'prob2'</w:t>
      </w:r>
      <w:r w:rsidRPr="003D4079">
        <w:t>,</w:t>
      </w:r>
      <w:r w:rsidRPr="003D4079">
        <w:rPr>
          <w:color w:val="A31515"/>
        </w:rPr>
        <w:t>'prob3'</w:t>
      </w:r>
      <w:r w:rsidRPr="003D4079">
        <w:t>,</w:t>
      </w:r>
      <w:r w:rsidRPr="003D4079">
        <w:rPr>
          <w:color w:val="A31515"/>
        </w:rPr>
        <w:t>'prob4'</w:t>
      </w:r>
      <w:r w:rsidRPr="003D4079">
        <w:t>,</w:t>
      </w:r>
      <w:r w:rsidRPr="003D4079">
        <w:rPr>
          <w:color w:val="A31515"/>
        </w:rPr>
        <w:t>'prob5'</w:t>
      </w:r>
      <w:r w:rsidRPr="003D4079">
        <w:t>,</w:t>
      </w:r>
      <w:r w:rsidRPr="003D4079">
        <w:rPr>
          <w:color w:val="A31515"/>
        </w:rPr>
        <w:t>'prob6'</w:t>
      </w:r>
      <w:r w:rsidRPr="003D4079">
        <w:t>,</w:t>
      </w:r>
      <w:r w:rsidRPr="003D4079">
        <w:rPr>
          <w:color w:val="A31515"/>
        </w:rPr>
        <w:t>'prob7'</w:t>
      </w:r>
      <w:r w:rsidRPr="003D4079">
        <w:t>]].to_csv(</w:t>
      </w:r>
      <w:r w:rsidRPr="003D4079">
        <w:rPr>
          <w:color w:val="A31515"/>
        </w:rPr>
        <w:t>'baseline2.csv'</w:t>
      </w:r>
      <w:r w:rsidRPr="003D4079">
        <w:t xml:space="preserve">,index = </w:t>
      </w:r>
      <w:r w:rsidRPr="003D4079">
        <w:rPr>
          <w:color w:val="0000FF"/>
        </w:rPr>
        <w:t>None</w:t>
      </w:r>
      <w:r w:rsidRPr="003D4079">
        <w:t>)</w:t>
      </w:r>
    </w:p>
    <w:p w:rsidR="006161B6" w:rsidRPr="003D4079" w:rsidRDefault="009641CD" w:rsidP="00162D2F">
      <w:pPr>
        <w:ind w:firstLine="480"/>
      </w:pPr>
      <w:r>
        <w:rPr>
          <w:rFonts w:hint="eastAsia"/>
        </w:rPr>
        <w:t>线下成绩：</w:t>
      </w:r>
      <w:r>
        <w:rPr>
          <w:rFonts w:hint="eastAsia"/>
        </w:rPr>
        <w:t>0</w:t>
      </w:r>
      <w:r>
        <w:t>.568286</w:t>
      </w:r>
    </w:p>
    <w:p w:rsidR="005716AD" w:rsidRDefault="005716AD" w:rsidP="005716AD">
      <w:pPr>
        <w:pStyle w:val="2"/>
        <w:spacing w:before="156" w:after="156"/>
      </w:pPr>
      <w:bookmarkStart w:id="119" w:name="_Toc107277389"/>
      <w:bookmarkStart w:id="120" w:name="_Toc107277731"/>
      <w:bookmarkStart w:id="121" w:name="_Toc107277788"/>
      <w:bookmarkStart w:id="122" w:name="_Toc107277991"/>
      <w:bookmarkStart w:id="123" w:name="_Toc107291391"/>
      <w:r>
        <w:rPr>
          <w:rFonts w:hint="eastAsia"/>
        </w:rPr>
        <w:t>优化技巧与解决方案升级</w:t>
      </w:r>
      <w:bookmarkEnd w:id="119"/>
      <w:bookmarkEnd w:id="120"/>
      <w:bookmarkEnd w:id="121"/>
      <w:bookmarkEnd w:id="122"/>
      <w:r w:rsidR="00775249">
        <w:rPr>
          <w:rFonts w:hint="eastAsia"/>
        </w:rPr>
        <w:t>(</w:t>
      </w:r>
      <w:r w:rsidR="00775249" w:rsidRPr="00775249">
        <w:t xml:space="preserve">Optimization </w:t>
      </w:r>
      <w:r w:rsidR="00B53927" w:rsidRPr="00B53927">
        <w:t>Tips</w:t>
      </w:r>
      <w:r w:rsidR="00775249" w:rsidRPr="00775249">
        <w:t xml:space="preserve"> and </w:t>
      </w:r>
      <w:r w:rsidR="00775249">
        <w:t>S</w:t>
      </w:r>
      <w:r w:rsidR="00775249" w:rsidRPr="00775249">
        <w:t xml:space="preserve">olution </w:t>
      </w:r>
      <w:r w:rsidR="00775249">
        <w:t>U</w:t>
      </w:r>
      <w:r w:rsidR="00775249" w:rsidRPr="00775249">
        <w:t>pgrades</w:t>
      </w:r>
      <w:r w:rsidR="00775249">
        <w:t>)</w:t>
      </w:r>
      <w:bookmarkEnd w:id="123"/>
    </w:p>
    <w:p w:rsidR="005716AD" w:rsidRDefault="005E033E" w:rsidP="005E033E">
      <w:pPr>
        <w:pStyle w:val="3"/>
      </w:pPr>
      <w:bookmarkStart w:id="124" w:name="_Toc107277789"/>
      <w:r>
        <w:rPr>
          <w:rFonts w:hint="eastAsia"/>
        </w:rPr>
        <w:t>Python</w:t>
      </w:r>
      <w:r>
        <w:rPr>
          <w:rFonts w:hint="eastAsia"/>
        </w:rPr>
        <w:t>处理大数据</w:t>
      </w:r>
      <w:bookmarkEnd w:id="124"/>
    </w:p>
    <w:p w:rsidR="00DE269D" w:rsidRDefault="00DE269D" w:rsidP="00DE269D">
      <w:pPr>
        <w:pStyle w:val="4"/>
      </w:pPr>
      <w:r>
        <w:rPr>
          <w:rFonts w:hint="eastAsia"/>
        </w:rPr>
        <w:t>内存管理控制</w:t>
      </w:r>
    </w:p>
    <w:p w:rsidR="00867AE7" w:rsidRDefault="00867AE7" w:rsidP="00867AE7">
      <w:pPr>
        <w:ind w:firstLine="480"/>
      </w:pPr>
      <w:r>
        <w:rPr>
          <w:rFonts w:hint="eastAsia"/>
        </w:rPr>
        <w:t>利用数据类型控制内存。首先判断特征列取值的最小表示范围</w:t>
      </w:r>
      <w:r w:rsidR="004B2100">
        <w:rPr>
          <w:rFonts w:hint="eastAsia"/>
        </w:rPr>
        <w:t>，然后进行类型转换</w:t>
      </w:r>
      <w:r w:rsidR="00785D65">
        <w:rPr>
          <w:rFonts w:hint="eastAsia"/>
        </w:rPr>
        <w:t>，如</w:t>
      </w:r>
      <w:r w:rsidR="00785D65">
        <w:rPr>
          <w:rFonts w:hint="eastAsia"/>
        </w:rPr>
        <w:t>float</w:t>
      </w:r>
      <w:r w:rsidR="00785D65">
        <w:t>64</w:t>
      </w:r>
      <w:r w:rsidR="00785D65">
        <w:rPr>
          <w:rFonts w:hint="eastAsia"/>
        </w:rPr>
        <w:t>转换为</w:t>
      </w:r>
      <w:r w:rsidR="00785D65">
        <w:rPr>
          <w:rFonts w:hint="eastAsia"/>
        </w:rPr>
        <w:t>float</w:t>
      </w:r>
      <w:r w:rsidR="00785D65">
        <w:t>16</w:t>
      </w:r>
      <w:r w:rsidR="00E97D4F">
        <w:rPr>
          <w:rFonts w:hint="eastAsia"/>
        </w:rPr>
        <w:t>等。</w:t>
      </w:r>
    </w:p>
    <w:p w:rsidR="005A728B" w:rsidRPr="005A728B" w:rsidRDefault="005A728B" w:rsidP="00F56C66">
      <w:pPr>
        <w:pStyle w:val="code3"/>
        <w:wordWrap w:val="0"/>
      </w:pPr>
      <w:r w:rsidRPr="005A728B">
        <w:rPr>
          <w:color w:val="0000FF"/>
        </w:rPr>
        <w:t>import</w:t>
      </w:r>
      <w:r w:rsidRPr="005A728B">
        <w:t xml:space="preserve"> numpy </w:t>
      </w:r>
      <w:r w:rsidRPr="005A728B">
        <w:rPr>
          <w:color w:val="0000FF"/>
        </w:rPr>
        <w:t>as</w:t>
      </w:r>
      <w:r w:rsidRPr="005A728B">
        <w:t xml:space="preserve"> np</w:t>
      </w:r>
    </w:p>
    <w:p w:rsidR="005A728B" w:rsidRPr="005A728B" w:rsidRDefault="005A728B" w:rsidP="00F56C66">
      <w:pPr>
        <w:pStyle w:val="code3"/>
        <w:wordWrap w:val="0"/>
      </w:pPr>
      <w:r w:rsidRPr="005A728B">
        <w:rPr>
          <w:color w:val="0000FF"/>
        </w:rPr>
        <w:t>import</w:t>
      </w:r>
      <w:r w:rsidRPr="005A728B">
        <w:t xml:space="preserve"> pandas </w:t>
      </w:r>
      <w:r w:rsidRPr="005A728B">
        <w:rPr>
          <w:color w:val="0000FF"/>
        </w:rPr>
        <w:t>as</w:t>
      </w:r>
      <w:r w:rsidRPr="005A728B">
        <w:t xml:space="preserve"> pd</w:t>
      </w:r>
    </w:p>
    <w:p w:rsidR="005A728B" w:rsidRPr="005A728B" w:rsidRDefault="005A728B" w:rsidP="00F56C66">
      <w:pPr>
        <w:pStyle w:val="code3"/>
        <w:wordWrap w:val="0"/>
      </w:pPr>
      <w:r w:rsidRPr="005A728B">
        <w:rPr>
          <w:color w:val="0000FF"/>
        </w:rPr>
        <w:t>from</w:t>
      </w:r>
      <w:r w:rsidRPr="005A728B">
        <w:t xml:space="preserve"> tqdm </w:t>
      </w:r>
      <w:r w:rsidRPr="005A728B">
        <w:rPr>
          <w:color w:val="0000FF"/>
        </w:rPr>
        <w:t>import</w:t>
      </w:r>
      <w:r w:rsidRPr="005A728B">
        <w:t xml:space="preserve"> tqdm  </w:t>
      </w:r>
    </w:p>
    <w:p w:rsidR="005A728B" w:rsidRPr="005A728B" w:rsidRDefault="005A728B" w:rsidP="00F56C66">
      <w:pPr>
        <w:pStyle w:val="code3"/>
        <w:wordWrap w:val="0"/>
      </w:pPr>
    </w:p>
    <w:p w:rsidR="005A728B" w:rsidRPr="005A728B" w:rsidRDefault="005A728B" w:rsidP="00F56C66">
      <w:pPr>
        <w:pStyle w:val="code3"/>
        <w:wordWrap w:val="0"/>
      </w:pPr>
      <w:r w:rsidRPr="005A728B">
        <w:rPr>
          <w:color w:val="0000FF"/>
        </w:rPr>
        <w:t>class</w:t>
      </w:r>
      <w:r w:rsidRPr="005A728B">
        <w:t xml:space="preserve"> _Data_Preprocess:</w:t>
      </w:r>
    </w:p>
    <w:p w:rsidR="005A728B" w:rsidRPr="005A728B" w:rsidRDefault="005A728B" w:rsidP="00F56C66">
      <w:pPr>
        <w:pStyle w:val="code3"/>
        <w:wordWrap w:val="0"/>
      </w:pPr>
      <w:r w:rsidRPr="005A728B">
        <w:t xml:space="preserve">    </w:t>
      </w:r>
      <w:r w:rsidRPr="005A728B">
        <w:rPr>
          <w:color w:val="0000FF"/>
        </w:rPr>
        <w:t>def</w:t>
      </w:r>
      <w:r w:rsidRPr="005A728B">
        <w:t xml:space="preserve"> __init__(self):</w:t>
      </w:r>
    </w:p>
    <w:p w:rsidR="005A728B" w:rsidRPr="005A728B" w:rsidRDefault="005A728B" w:rsidP="00F56C66">
      <w:pPr>
        <w:pStyle w:val="code3"/>
        <w:wordWrap w:val="0"/>
      </w:pPr>
      <w:r w:rsidRPr="005A728B">
        <w:t xml:space="preserve">        </w:t>
      </w:r>
      <w:r w:rsidRPr="005A728B">
        <w:rPr>
          <w:color w:val="0000FF"/>
        </w:rPr>
        <w:t>self</w:t>
      </w:r>
      <w:r w:rsidRPr="005A728B">
        <w:t>.int8_max = np.iinfo(np.int8).max</w:t>
      </w:r>
    </w:p>
    <w:p w:rsidR="005A728B" w:rsidRPr="005A728B" w:rsidRDefault="005A728B" w:rsidP="00F56C66">
      <w:pPr>
        <w:pStyle w:val="code3"/>
        <w:wordWrap w:val="0"/>
      </w:pPr>
      <w:r w:rsidRPr="005A728B">
        <w:t xml:space="preserve">        </w:t>
      </w:r>
      <w:r w:rsidRPr="005A728B">
        <w:rPr>
          <w:color w:val="0000FF"/>
        </w:rPr>
        <w:t>self</w:t>
      </w:r>
      <w:r w:rsidRPr="005A728B">
        <w:t>.int8_min = np.iinfo(np.int8).min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.int16_max = np.iinfo(np.int16).max</w:t>
      </w:r>
    </w:p>
    <w:p w:rsidR="005A728B" w:rsidRPr="005A728B" w:rsidRDefault="005A728B" w:rsidP="00F56C66">
      <w:pPr>
        <w:pStyle w:val="code3"/>
        <w:wordWrap w:val="0"/>
      </w:pPr>
      <w:r w:rsidRPr="005A728B">
        <w:t xml:space="preserve">        </w:t>
      </w:r>
      <w:r w:rsidRPr="005A728B">
        <w:rPr>
          <w:color w:val="0000FF"/>
        </w:rPr>
        <w:t>self</w:t>
      </w:r>
      <w:r w:rsidRPr="005A728B">
        <w:t>.int16_min = np.iinfo(np.int16).min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.int32_max = np.iinfo(np.int32).max</w:t>
      </w:r>
    </w:p>
    <w:p w:rsidR="005A728B" w:rsidRPr="005A728B" w:rsidRDefault="005A728B" w:rsidP="00F56C66">
      <w:pPr>
        <w:pStyle w:val="code3"/>
        <w:wordWrap w:val="0"/>
      </w:pPr>
      <w:r w:rsidRPr="005A728B">
        <w:t xml:space="preserve">        </w:t>
      </w:r>
      <w:r w:rsidRPr="005A728B">
        <w:rPr>
          <w:color w:val="0000FF"/>
        </w:rPr>
        <w:t>self</w:t>
      </w:r>
      <w:r w:rsidRPr="005A728B">
        <w:t>.int32_min = np.iinfo(np.int32).min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.int64_max = np.iinfo(np.int64).max</w:t>
      </w:r>
    </w:p>
    <w:p w:rsidR="005A728B" w:rsidRPr="005A728B" w:rsidRDefault="005A728B" w:rsidP="00F56C66">
      <w:pPr>
        <w:pStyle w:val="code3"/>
        <w:wordWrap w:val="0"/>
      </w:pPr>
      <w:r w:rsidRPr="005A728B">
        <w:t xml:space="preserve">        </w:t>
      </w:r>
      <w:r w:rsidRPr="005A728B">
        <w:rPr>
          <w:color w:val="0000FF"/>
        </w:rPr>
        <w:t>self</w:t>
      </w:r>
      <w:r w:rsidRPr="005A728B">
        <w:t>.int64_min = np.iinfo(np.int64).min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.float16_max = np.finfo(np.float16).max</w:t>
      </w:r>
    </w:p>
    <w:p w:rsidR="005A728B" w:rsidRPr="005A728B" w:rsidRDefault="005A728B" w:rsidP="00F56C66">
      <w:pPr>
        <w:pStyle w:val="code3"/>
        <w:wordWrap w:val="0"/>
      </w:pPr>
      <w:r w:rsidRPr="005A728B">
        <w:t xml:space="preserve">        </w:t>
      </w:r>
      <w:r w:rsidRPr="005A728B">
        <w:rPr>
          <w:color w:val="0000FF"/>
        </w:rPr>
        <w:t>self</w:t>
      </w:r>
      <w:r w:rsidRPr="005A728B">
        <w:t>.float16_min = np.finfo(np.float16).min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.float32_max = np.finfo(np.float32).max</w:t>
      </w:r>
    </w:p>
    <w:p w:rsidR="005A728B" w:rsidRPr="005A728B" w:rsidRDefault="005A728B" w:rsidP="00F56C66">
      <w:pPr>
        <w:pStyle w:val="code3"/>
        <w:wordWrap w:val="0"/>
      </w:pPr>
      <w:r w:rsidRPr="005A728B">
        <w:t xml:space="preserve">        </w:t>
      </w:r>
      <w:r w:rsidRPr="005A728B">
        <w:rPr>
          <w:color w:val="0000FF"/>
        </w:rPr>
        <w:t>self</w:t>
      </w:r>
      <w:r w:rsidRPr="005A728B">
        <w:t>.float32_min = np.finfo(np.float32).min</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self</w:t>
      </w:r>
      <w:r w:rsidRPr="005A728B">
        <w:t>.float64_max = np.finfo(np.float64).max</w:t>
      </w:r>
    </w:p>
    <w:p w:rsidR="005A728B" w:rsidRPr="005A728B" w:rsidRDefault="005A728B" w:rsidP="00F56C66">
      <w:pPr>
        <w:pStyle w:val="code3"/>
        <w:wordWrap w:val="0"/>
      </w:pPr>
      <w:r w:rsidRPr="005A728B">
        <w:t xml:space="preserve">        </w:t>
      </w:r>
      <w:r w:rsidRPr="005A728B">
        <w:rPr>
          <w:color w:val="0000FF"/>
        </w:rPr>
        <w:t>self</w:t>
      </w:r>
      <w:r w:rsidRPr="005A728B">
        <w:t>.float64_min = np.finfo(np.float64).min</w:t>
      </w:r>
    </w:p>
    <w:p w:rsidR="005A728B" w:rsidRPr="005A728B" w:rsidRDefault="005A728B" w:rsidP="00F56C66">
      <w:pPr>
        <w:pStyle w:val="code3"/>
        <w:wordWrap w:val="0"/>
      </w:pPr>
    </w:p>
    <w:p w:rsidR="005A728B" w:rsidRPr="005A728B" w:rsidRDefault="005A728B" w:rsidP="00F56C66">
      <w:pPr>
        <w:pStyle w:val="code3"/>
        <w:wordWrap w:val="0"/>
      </w:pPr>
      <w:r w:rsidRPr="005A728B">
        <w:lastRenderedPageBreak/>
        <w:t xml:space="preserve">    </w:t>
      </w:r>
      <w:r w:rsidRPr="005A728B">
        <w:rPr>
          <w:color w:val="0000FF"/>
        </w:rPr>
        <w:t>def</w:t>
      </w:r>
      <w:r w:rsidRPr="005A728B">
        <w:t xml:space="preserve"> _get_type(self, min_val, max_val, types):</w:t>
      </w:r>
    </w:p>
    <w:p w:rsidR="005A728B" w:rsidRPr="005A728B" w:rsidRDefault="005A728B" w:rsidP="00F56C66">
      <w:pPr>
        <w:pStyle w:val="code3"/>
        <w:wordWrap w:val="0"/>
      </w:pPr>
      <w:r w:rsidRPr="005A728B">
        <w:t xml:space="preserve">        </w:t>
      </w:r>
      <w:r w:rsidRPr="005A728B">
        <w:rPr>
          <w:color w:val="0000FF"/>
        </w:rPr>
        <w:t>if</w:t>
      </w:r>
      <w:r w:rsidRPr="005A728B">
        <w:t xml:space="preserve"> types == </w:t>
      </w:r>
      <w:r w:rsidRPr="005A728B">
        <w:rPr>
          <w:color w:val="A31515"/>
        </w:rPr>
        <w:t>'int'</w:t>
      </w:r>
      <w:r w:rsidRPr="005A728B">
        <w:t>:</w:t>
      </w:r>
    </w:p>
    <w:p w:rsidR="005A728B" w:rsidRPr="005A728B" w:rsidRDefault="005A728B" w:rsidP="00F56C66">
      <w:pPr>
        <w:pStyle w:val="code3"/>
        <w:wordWrap w:val="0"/>
      </w:pPr>
      <w:r w:rsidRPr="005A728B">
        <w:t xml:space="preserve">            </w:t>
      </w:r>
      <w:r w:rsidRPr="005A728B">
        <w:rPr>
          <w:color w:val="0000FF"/>
        </w:rPr>
        <w:t>if</w:t>
      </w:r>
      <w:r w:rsidRPr="005A728B">
        <w:t xml:space="preserve"> max_val &lt;= </w:t>
      </w:r>
      <w:r w:rsidRPr="005A728B">
        <w:rPr>
          <w:color w:val="0000FF"/>
        </w:rPr>
        <w:t>self</w:t>
      </w:r>
      <w:r w:rsidRPr="005A728B">
        <w:t xml:space="preserve">.int8_max </w:t>
      </w:r>
      <w:r w:rsidRPr="005A728B">
        <w:rPr>
          <w:color w:val="0000FF"/>
        </w:rPr>
        <w:t>and</w:t>
      </w:r>
      <w:r w:rsidRPr="005A728B">
        <w:t xml:space="preserve"> min_val &gt;= </w:t>
      </w:r>
      <w:r w:rsidRPr="005A728B">
        <w:rPr>
          <w:color w:val="0000FF"/>
        </w:rPr>
        <w:t>self</w:t>
      </w:r>
      <w:r w:rsidRPr="005A728B">
        <w:t>.int8_min:</w:t>
      </w:r>
    </w:p>
    <w:p w:rsidR="005A728B" w:rsidRPr="005A728B" w:rsidRDefault="005A728B" w:rsidP="00F56C66">
      <w:pPr>
        <w:pStyle w:val="code3"/>
        <w:wordWrap w:val="0"/>
      </w:pPr>
      <w:r w:rsidRPr="005A728B">
        <w:t xml:space="preserve">                </w:t>
      </w:r>
      <w:r w:rsidRPr="005A728B">
        <w:rPr>
          <w:color w:val="0000FF"/>
        </w:rPr>
        <w:t>return</w:t>
      </w:r>
      <w:r w:rsidRPr="005A728B">
        <w:t xml:space="preserve"> np.int8</w:t>
      </w:r>
    </w:p>
    <w:p w:rsidR="005A728B" w:rsidRPr="005A728B" w:rsidRDefault="005A728B" w:rsidP="00F56C66">
      <w:pPr>
        <w:pStyle w:val="code3"/>
        <w:wordWrap w:val="0"/>
      </w:pPr>
      <w:r w:rsidRPr="005A728B">
        <w:t xml:space="preserve">            </w:t>
      </w:r>
      <w:r w:rsidRPr="005A728B">
        <w:rPr>
          <w:color w:val="0000FF"/>
        </w:rPr>
        <w:t>elif</w:t>
      </w:r>
      <w:r w:rsidRPr="005A728B">
        <w:t xml:space="preserve"> max_val &lt;= </w:t>
      </w:r>
      <w:r w:rsidRPr="005A728B">
        <w:rPr>
          <w:color w:val="0000FF"/>
        </w:rPr>
        <w:t>self</w:t>
      </w:r>
      <w:r w:rsidRPr="005A728B">
        <w:t xml:space="preserve">.int16_max &lt;= max_val </w:t>
      </w:r>
      <w:r w:rsidRPr="005A728B">
        <w:rPr>
          <w:color w:val="0000FF"/>
        </w:rPr>
        <w:t>and</w:t>
      </w:r>
      <w:r w:rsidRPr="005A728B">
        <w:t xml:space="preserve"> min_val &gt;= </w:t>
      </w:r>
      <w:r w:rsidRPr="005A728B">
        <w:rPr>
          <w:color w:val="0000FF"/>
        </w:rPr>
        <w:t>self</w:t>
      </w:r>
      <w:r w:rsidRPr="005A728B">
        <w:t>.int16_min:</w:t>
      </w:r>
    </w:p>
    <w:p w:rsidR="005A728B" w:rsidRPr="005A728B" w:rsidRDefault="005A728B" w:rsidP="00F56C66">
      <w:pPr>
        <w:pStyle w:val="code3"/>
        <w:wordWrap w:val="0"/>
      </w:pPr>
      <w:r w:rsidRPr="005A728B">
        <w:t xml:space="preserve">                </w:t>
      </w:r>
      <w:r w:rsidRPr="005A728B">
        <w:rPr>
          <w:color w:val="0000FF"/>
        </w:rPr>
        <w:t>return</w:t>
      </w:r>
      <w:r w:rsidRPr="005A728B">
        <w:t xml:space="preserve"> np.int16</w:t>
      </w:r>
    </w:p>
    <w:p w:rsidR="005A728B" w:rsidRPr="005A728B" w:rsidRDefault="005A728B" w:rsidP="00F56C66">
      <w:pPr>
        <w:pStyle w:val="code3"/>
        <w:wordWrap w:val="0"/>
      </w:pPr>
      <w:r w:rsidRPr="005A728B">
        <w:t xml:space="preserve">            </w:t>
      </w:r>
      <w:r w:rsidRPr="005A728B">
        <w:rPr>
          <w:color w:val="0000FF"/>
        </w:rPr>
        <w:t>elif</w:t>
      </w:r>
      <w:r w:rsidRPr="005A728B">
        <w:t xml:space="preserve"> max_val &lt;= </w:t>
      </w:r>
      <w:r w:rsidRPr="005A728B">
        <w:rPr>
          <w:color w:val="0000FF"/>
        </w:rPr>
        <w:t>self</w:t>
      </w:r>
      <w:r w:rsidRPr="005A728B">
        <w:t xml:space="preserve">.int32_max </w:t>
      </w:r>
      <w:r w:rsidRPr="005A728B">
        <w:rPr>
          <w:color w:val="0000FF"/>
        </w:rPr>
        <w:t>and</w:t>
      </w:r>
      <w:r w:rsidRPr="005A728B">
        <w:t xml:space="preserve"> min_val &gt;= </w:t>
      </w:r>
      <w:r w:rsidRPr="005A728B">
        <w:rPr>
          <w:color w:val="0000FF"/>
        </w:rPr>
        <w:t>self</w:t>
      </w:r>
      <w:r w:rsidRPr="005A728B">
        <w:t>.int32_min:</w:t>
      </w:r>
    </w:p>
    <w:p w:rsidR="005A728B" w:rsidRPr="005A728B" w:rsidRDefault="005A728B" w:rsidP="00F56C66">
      <w:pPr>
        <w:pStyle w:val="code3"/>
        <w:wordWrap w:val="0"/>
      </w:pPr>
      <w:r w:rsidRPr="005A728B">
        <w:t xml:space="preserve">                </w:t>
      </w:r>
      <w:r w:rsidRPr="005A728B">
        <w:rPr>
          <w:color w:val="0000FF"/>
        </w:rPr>
        <w:t>return</w:t>
      </w:r>
      <w:r w:rsidRPr="005A728B">
        <w:t xml:space="preserve"> np.int32</w:t>
      </w:r>
    </w:p>
    <w:p w:rsidR="005A728B" w:rsidRPr="005A728B" w:rsidRDefault="005A728B" w:rsidP="00F56C66">
      <w:pPr>
        <w:pStyle w:val="code3"/>
        <w:wordWrap w:val="0"/>
      </w:pPr>
      <w:r w:rsidRPr="005A728B">
        <w:t xml:space="preserve">            </w:t>
      </w:r>
      <w:r w:rsidRPr="005A728B">
        <w:rPr>
          <w:color w:val="0000FF"/>
        </w:rPr>
        <w:t>return</w:t>
      </w:r>
      <w:r w:rsidRPr="005A728B">
        <w:t xml:space="preserve"> </w:t>
      </w:r>
      <w:r w:rsidRPr="005A728B">
        <w:rPr>
          <w:color w:val="0000FF"/>
        </w:rPr>
        <w:t>None</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elif</w:t>
      </w:r>
      <w:r w:rsidRPr="005A728B">
        <w:t xml:space="preserve"> types == </w:t>
      </w:r>
      <w:r w:rsidRPr="005A728B">
        <w:rPr>
          <w:color w:val="A31515"/>
        </w:rPr>
        <w:t>'float'</w:t>
      </w:r>
      <w:r w:rsidRPr="005A728B">
        <w:t>:</w:t>
      </w:r>
    </w:p>
    <w:p w:rsidR="005A728B" w:rsidRPr="005A728B" w:rsidRDefault="005A728B" w:rsidP="00F56C66">
      <w:pPr>
        <w:pStyle w:val="code3"/>
        <w:wordWrap w:val="0"/>
      </w:pPr>
      <w:r w:rsidRPr="005A728B">
        <w:t xml:space="preserve">            </w:t>
      </w:r>
      <w:r w:rsidRPr="005A728B">
        <w:rPr>
          <w:color w:val="0000FF"/>
        </w:rPr>
        <w:t>if</w:t>
      </w:r>
      <w:r w:rsidRPr="005A728B">
        <w:t xml:space="preserve"> max_val &lt;= </w:t>
      </w:r>
      <w:r w:rsidRPr="005A728B">
        <w:rPr>
          <w:color w:val="0000FF"/>
        </w:rPr>
        <w:t>self</w:t>
      </w:r>
      <w:r w:rsidRPr="005A728B">
        <w:t xml:space="preserve">.float16_max </w:t>
      </w:r>
      <w:r w:rsidRPr="005A728B">
        <w:rPr>
          <w:color w:val="0000FF"/>
        </w:rPr>
        <w:t>and</w:t>
      </w:r>
      <w:r w:rsidRPr="005A728B">
        <w:t xml:space="preserve"> min_val &gt;= </w:t>
      </w:r>
      <w:r w:rsidRPr="005A728B">
        <w:rPr>
          <w:color w:val="0000FF"/>
        </w:rPr>
        <w:t>self</w:t>
      </w:r>
      <w:r w:rsidRPr="005A728B">
        <w:t>.float16_min:</w:t>
      </w:r>
    </w:p>
    <w:p w:rsidR="005A728B" w:rsidRPr="005A728B" w:rsidRDefault="005A728B" w:rsidP="00F56C66">
      <w:pPr>
        <w:pStyle w:val="code3"/>
        <w:wordWrap w:val="0"/>
      </w:pPr>
      <w:r w:rsidRPr="005A728B">
        <w:t xml:space="preserve">                </w:t>
      </w:r>
      <w:r w:rsidRPr="005A728B">
        <w:rPr>
          <w:color w:val="0000FF"/>
        </w:rPr>
        <w:t>return</w:t>
      </w:r>
      <w:r w:rsidRPr="005A728B">
        <w:t xml:space="preserve"> np.float16</w:t>
      </w:r>
    </w:p>
    <w:p w:rsidR="005A728B" w:rsidRPr="005A728B" w:rsidRDefault="005A728B" w:rsidP="00F56C66">
      <w:pPr>
        <w:pStyle w:val="code3"/>
        <w:wordWrap w:val="0"/>
      </w:pPr>
      <w:r w:rsidRPr="005A728B">
        <w:t xml:space="preserve">            </w:t>
      </w:r>
      <w:r w:rsidRPr="005A728B">
        <w:rPr>
          <w:color w:val="0000FF"/>
        </w:rPr>
        <w:t>if</w:t>
      </w:r>
      <w:r w:rsidRPr="005A728B">
        <w:t xml:space="preserve"> max_val &lt;= </w:t>
      </w:r>
      <w:r w:rsidRPr="005A728B">
        <w:rPr>
          <w:color w:val="0000FF"/>
        </w:rPr>
        <w:t>self</w:t>
      </w:r>
      <w:r w:rsidRPr="005A728B">
        <w:t xml:space="preserve">.float32_max </w:t>
      </w:r>
      <w:r w:rsidRPr="005A728B">
        <w:rPr>
          <w:color w:val="0000FF"/>
        </w:rPr>
        <w:t>and</w:t>
      </w:r>
      <w:r w:rsidRPr="005A728B">
        <w:t xml:space="preserve"> min_val &gt;= </w:t>
      </w:r>
      <w:r w:rsidRPr="005A728B">
        <w:rPr>
          <w:color w:val="0000FF"/>
        </w:rPr>
        <w:t>self</w:t>
      </w:r>
      <w:r w:rsidRPr="005A728B">
        <w:t>.float32_min:</w:t>
      </w:r>
    </w:p>
    <w:p w:rsidR="005A728B" w:rsidRPr="005A728B" w:rsidRDefault="005A728B" w:rsidP="00F56C66">
      <w:pPr>
        <w:pStyle w:val="code3"/>
        <w:wordWrap w:val="0"/>
      </w:pPr>
      <w:r w:rsidRPr="005A728B">
        <w:t xml:space="preserve">                </w:t>
      </w:r>
      <w:r w:rsidRPr="005A728B">
        <w:rPr>
          <w:color w:val="0000FF"/>
        </w:rPr>
        <w:t>return</w:t>
      </w:r>
      <w:r w:rsidRPr="005A728B">
        <w:t xml:space="preserve"> np.float32</w:t>
      </w:r>
    </w:p>
    <w:p w:rsidR="005A728B" w:rsidRPr="005A728B" w:rsidRDefault="005A728B" w:rsidP="00F56C66">
      <w:pPr>
        <w:pStyle w:val="code3"/>
        <w:wordWrap w:val="0"/>
      </w:pPr>
      <w:r w:rsidRPr="005A728B">
        <w:t xml:space="preserve">            </w:t>
      </w:r>
      <w:r w:rsidRPr="005A728B">
        <w:rPr>
          <w:color w:val="0000FF"/>
        </w:rPr>
        <w:t>if</w:t>
      </w:r>
      <w:r w:rsidRPr="005A728B">
        <w:t xml:space="preserve"> max_val &lt;= </w:t>
      </w:r>
      <w:r w:rsidRPr="005A728B">
        <w:rPr>
          <w:color w:val="0000FF"/>
        </w:rPr>
        <w:t>self</w:t>
      </w:r>
      <w:r w:rsidRPr="005A728B">
        <w:t xml:space="preserve">.float64_max </w:t>
      </w:r>
      <w:r w:rsidRPr="005A728B">
        <w:rPr>
          <w:color w:val="0000FF"/>
        </w:rPr>
        <w:t>and</w:t>
      </w:r>
      <w:r w:rsidRPr="005A728B">
        <w:t xml:space="preserve"> min_val &gt;= </w:t>
      </w:r>
      <w:r w:rsidRPr="005A728B">
        <w:rPr>
          <w:color w:val="0000FF"/>
        </w:rPr>
        <w:t>self</w:t>
      </w:r>
      <w:r w:rsidRPr="005A728B">
        <w:t>.float64_min:</w:t>
      </w:r>
    </w:p>
    <w:p w:rsidR="005A728B" w:rsidRPr="005A728B" w:rsidRDefault="005A728B" w:rsidP="00F56C66">
      <w:pPr>
        <w:pStyle w:val="code3"/>
        <w:wordWrap w:val="0"/>
      </w:pPr>
      <w:r w:rsidRPr="005A728B">
        <w:t xml:space="preserve">                </w:t>
      </w:r>
      <w:r w:rsidRPr="005A728B">
        <w:rPr>
          <w:color w:val="0000FF"/>
        </w:rPr>
        <w:t>return</w:t>
      </w:r>
      <w:r w:rsidRPr="005A728B">
        <w:t xml:space="preserve"> np.float64</w:t>
      </w:r>
    </w:p>
    <w:p w:rsidR="005A728B" w:rsidRPr="005A728B" w:rsidRDefault="005A728B" w:rsidP="00F56C66">
      <w:pPr>
        <w:pStyle w:val="code3"/>
        <w:wordWrap w:val="0"/>
      </w:pPr>
      <w:r w:rsidRPr="005A728B">
        <w:t xml:space="preserve">            </w:t>
      </w:r>
      <w:r w:rsidRPr="005A728B">
        <w:rPr>
          <w:color w:val="0000FF"/>
        </w:rPr>
        <w:t>return</w:t>
      </w:r>
      <w:r w:rsidRPr="005A728B">
        <w:t xml:space="preserve"> </w:t>
      </w:r>
      <w:r w:rsidRPr="005A728B">
        <w:rPr>
          <w:color w:val="0000FF"/>
        </w:rPr>
        <w:t>None</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r w:rsidRPr="005A728B">
        <w:rPr>
          <w:color w:val="0000FF"/>
        </w:rPr>
        <w:t>def</w:t>
      </w:r>
      <w:r w:rsidRPr="005A728B">
        <w:t xml:space="preserve"> _memory_process(self, df):</w:t>
      </w:r>
    </w:p>
    <w:p w:rsidR="005A728B" w:rsidRPr="005A728B" w:rsidRDefault="005A728B" w:rsidP="00F56C66">
      <w:pPr>
        <w:pStyle w:val="code3"/>
        <w:wordWrap w:val="0"/>
      </w:pPr>
      <w:r w:rsidRPr="005A728B">
        <w:t xml:space="preserve">        init_memory = df.memory_usage().sum() / </w:t>
      </w:r>
      <w:r w:rsidRPr="005A728B">
        <w:rPr>
          <w:color w:val="098658"/>
        </w:rPr>
        <w:t>1024</w:t>
      </w:r>
      <w:r w:rsidRPr="005A728B">
        <w:t xml:space="preserve"> ** </w:t>
      </w:r>
      <w:r w:rsidRPr="005A728B">
        <w:rPr>
          <w:color w:val="098658"/>
        </w:rPr>
        <w:t>2</w:t>
      </w:r>
      <w:r w:rsidRPr="005A728B">
        <w:t xml:space="preserve"> / </w:t>
      </w:r>
      <w:r w:rsidRPr="005A728B">
        <w:rPr>
          <w:color w:val="098658"/>
        </w:rPr>
        <w:t>1024</w:t>
      </w:r>
    </w:p>
    <w:p w:rsidR="005A728B" w:rsidRPr="005A728B" w:rsidRDefault="005A728B" w:rsidP="00F56C66">
      <w:pPr>
        <w:pStyle w:val="code3"/>
        <w:wordWrap w:val="0"/>
      </w:pPr>
      <w:r w:rsidRPr="005A728B">
        <w:t>        print(</w:t>
      </w:r>
      <w:r w:rsidRPr="005A728B">
        <w:rPr>
          <w:color w:val="A31515"/>
        </w:rPr>
        <w:t>'Original data occupies {} GB memory.'</w:t>
      </w:r>
      <w:r w:rsidRPr="005A728B">
        <w:t>.format(init_memory))</w:t>
      </w:r>
    </w:p>
    <w:p w:rsidR="005A728B" w:rsidRPr="005A728B" w:rsidRDefault="005A728B" w:rsidP="00F56C66">
      <w:pPr>
        <w:pStyle w:val="code3"/>
        <w:wordWrap w:val="0"/>
      </w:pPr>
      <w:r w:rsidRPr="005A728B">
        <w:t>        df_cols = df.columns</w:t>
      </w:r>
    </w:p>
    <w:p w:rsidR="005A728B" w:rsidRPr="005A728B" w:rsidRDefault="005A728B" w:rsidP="00F56C66">
      <w:pPr>
        <w:pStyle w:val="code3"/>
        <w:wordWrap w:val="0"/>
      </w:pPr>
    </w:p>
    <w:p w:rsidR="005A728B" w:rsidRPr="005A728B" w:rsidRDefault="005A728B" w:rsidP="00F56C66">
      <w:pPr>
        <w:pStyle w:val="code3"/>
        <w:wordWrap w:val="0"/>
      </w:pPr>
      <w:r w:rsidRPr="005A728B">
        <w:t xml:space="preserve">          </w:t>
      </w:r>
    </w:p>
    <w:p w:rsidR="005A728B" w:rsidRPr="005A728B" w:rsidRDefault="005A728B" w:rsidP="00F56C66">
      <w:pPr>
        <w:pStyle w:val="code3"/>
        <w:wordWrap w:val="0"/>
      </w:pPr>
      <w:r w:rsidRPr="005A728B">
        <w:t xml:space="preserve">        </w:t>
      </w:r>
      <w:r w:rsidRPr="005A728B">
        <w:rPr>
          <w:color w:val="0000FF"/>
        </w:rPr>
        <w:t>for</w:t>
      </w:r>
      <w:r w:rsidRPr="005A728B">
        <w:t xml:space="preserve"> col </w:t>
      </w:r>
      <w:r w:rsidRPr="005A728B">
        <w:rPr>
          <w:color w:val="0000FF"/>
        </w:rPr>
        <w:t>in</w:t>
      </w:r>
      <w:r w:rsidRPr="005A728B">
        <w:t xml:space="preserve"> tqdm_notebook(df_cols):</w:t>
      </w:r>
    </w:p>
    <w:p w:rsidR="005A728B" w:rsidRPr="005A728B" w:rsidRDefault="005A728B" w:rsidP="00F56C66">
      <w:pPr>
        <w:pStyle w:val="code3"/>
        <w:wordWrap w:val="0"/>
      </w:pPr>
      <w:r w:rsidRPr="005A728B">
        <w:t xml:space="preserve">            </w:t>
      </w:r>
      <w:r w:rsidRPr="005A728B">
        <w:rPr>
          <w:color w:val="0000FF"/>
        </w:rPr>
        <w:t>try</w:t>
      </w:r>
      <w:r w:rsidRPr="005A728B">
        <w:t>:</w:t>
      </w:r>
    </w:p>
    <w:p w:rsidR="005A728B" w:rsidRPr="005A728B" w:rsidRDefault="005A728B" w:rsidP="00F56C66">
      <w:pPr>
        <w:pStyle w:val="code3"/>
        <w:wordWrap w:val="0"/>
      </w:pPr>
      <w:r w:rsidRPr="005A728B">
        <w:t xml:space="preserve">                </w:t>
      </w:r>
      <w:r w:rsidRPr="005A728B">
        <w:rPr>
          <w:color w:val="0000FF"/>
        </w:rPr>
        <w:t>if</w:t>
      </w:r>
      <w:r w:rsidRPr="005A728B">
        <w:t xml:space="preserve"> </w:t>
      </w:r>
      <w:r w:rsidRPr="005A728B">
        <w:rPr>
          <w:color w:val="A31515"/>
        </w:rPr>
        <w:t>'float'</w:t>
      </w:r>
      <w:r w:rsidRPr="005A728B">
        <w:t xml:space="preserve"> </w:t>
      </w:r>
      <w:r w:rsidRPr="005A728B">
        <w:rPr>
          <w:color w:val="0000FF"/>
        </w:rPr>
        <w:t>in</w:t>
      </w:r>
      <w:r w:rsidRPr="005A728B">
        <w:t xml:space="preserve"> str(df[col].dtypes):</w:t>
      </w:r>
    </w:p>
    <w:p w:rsidR="005A728B" w:rsidRPr="005A728B" w:rsidRDefault="005A728B" w:rsidP="00F56C66">
      <w:pPr>
        <w:pStyle w:val="code3"/>
        <w:wordWrap w:val="0"/>
      </w:pPr>
      <w:r w:rsidRPr="005A728B">
        <w:t>                    max_val = df[col].max()</w:t>
      </w:r>
    </w:p>
    <w:p w:rsidR="005A728B" w:rsidRPr="005A728B" w:rsidRDefault="005A728B" w:rsidP="00F56C66">
      <w:pPr>
        <w:pStyle w:val="code3"/>
        <w:wordWrap w:val="0"/>
      </w:pPr>
      <w:r w:rsidRPr="005A728B">
        <w:t>                    min_val = df[col].min()</w:t>
      </w:r>
    </w:p>
    <w:p w:rsidR="005A728B" w:rsidRPr="005A728B" w:rsidRDefault="005A728B" w:rsidP="00F56C66">
      <w:pPr>
        <w:pStyle w:val="code3"/>
        <w:wordWrap w:val="0"/>
      </w:pPr>
      <w:r w:rsidRPr="005A728B">
        <w:t xml:space="preserve">                    trans_types = </w:t>
      </w:r>
      <w:r w:rsidRPr="005A728B">
        <w:rPr>
          <w:color w:val="0000FF"/>
        </w:rPr>
        <w:t>self</w:t>
      </w:r>
      <w:r w:rsidRPr="005A728B">
        <w:t xml:space="preserve">._get_type(min_val, max_val, </w:t>
      </w:r>
      <w:r w:rsidRPr="005A728B">
        <w:rPr>
          <w:color w:val="A31515"/>
        </w:rPr>
        <w:t>'float'</w:t>
      </w:r>
      <w:r w:rsidRPr="005A728B">
        <w:t>)</w:t>
      </w:r>
    </w:p>
    <w:p w:rsidR="005A728B" w:rsidRPr="005A728B" w:rsidRDefault="005A728B" w:rsidP="00F56C66">
      <w:pPr>
        <w:pStyle w:val="code3"/>
        <w:wordWrap w:val="0"/>
      </w:pPr>
      <w:r w:rsidRPr="005A728B">
        <w:t xml:space="preserve">                    </w:t>
      </w:r>
      <w:r w:rsidRPr="005A728B">
        <w:rPr>
          <w:color w:val="0000FF"/>
        </w:rPr>
        <w:t>if</w:t>
      </w:r>
      <w:r w:rsidRPr="005A728B">
        <w:t xml:space="preserve"> trans_types </w:t>
      </w:r>
      <w:r w:rsidRPr="005A728B">
        <w:rPr>
          <w:color w:val="0000FF"/>
        </w:rPr>
        <w:t>is</w:t>
      </w:r>
      <w:r w:rsidRPr="005A728B">
        <w:t xml:space="preserve"> </w:t>
      </w:r>
      <w:r w:rsidRPr="005A728B">
        <w:rPr>
          <w:color w:val="0000FF"/>
        </w:rPr>
        <w:t>not</w:t>
      </w:r>
      <w:r w:rsidRPr="005A728B">
        <w:t xml:space="preserve"> </w:t>
      </w:r>
      <w:r w:rsidRPr="005A728B">
        <w:rPr>
          <w:color w:val="0000FF"/>
        </w:rPr>
        <w:t>None</w:t>
      </w:r>
      <w:r w:rsidRPr="005A728B">
        <w:t>:</w:t>
      </w:r>
    </w:p>
    <w:p w:rsidR="005A728B" w:rsidRPr="005A728B" w:rsidRDefault="005A728B" w:rsidP="00F56C66">
      <w:pPr>
        <w:pStyle w:val="code3"/>
        <w:wordWrap w:val="0"/>
      </w:pPr>
      <w:r w:rsidRPr="005A728B">
        <w:t>                        df[col] = df[col].astype(trans_types)</w:t>
      </w:r>
    </w:p>
    <w:p w:rsidR="005A728B" w:rsidRPr="005A728B" w:rsidRDefault="005A728B" w:rsidP="00F56C66">
      <w:pPr>
        <w:pStyle w:val="code3"/>
        <w:wordWrap w:val="0"/>
      </w:pPr>
      <w:r w:rsidRPr="005A728B">
        <w:t xml:space="preserve">                </w:t>
      </w:r>
      <w:r w:rsidRPr="005A728B">
        <w:rPr>
          <w:color w:val="0000FF"/>
        </w:rPr>
        <w:t>elif</w:t>
      </w:r>
      <w:r w:rsidRPr="005A728B">
        <w:t xml:space="preserve"> </w:t>
      </w:r>
      <w:r w:rsidRPr="005A728B">
        <w:rPr>
          <w:color w:val="A31515"/>
        </w:rPr>
        <w:t>'int'</w:t>
      </w:r>
      <w:r w:rsidRPr="005A728B">
        <w:t xml:space="preserve"> </w:t>
      </w:r>
      <w:r w:rsidRPr="005A728B">
        <w:rPr>
          <w:color w:val="0000FF"/>
        </w:rPr>
        <w:t>in</w:t>
      </w:r>
      <w:r w:rsidRPr="005A728B">
        <w:t xml:space="preserve"> str(df[col].dtypes):</w:t>
      </w:r>
    </w:p>
    <w:p w:rsidR="005A728B" w:rsidRPr="005A728B" w:rsidRDefault="005A728B" w:rsidP="00F56C66">
      <w:pPr>
        <w:pStyle w:val="code3"/>
        <w:wordWrap w:val="0"/>
      </w:pPr>
      <w:r w:rsidRPr="005A728B">
        <w:t>                    max_val = df[col].max()</w:t>
      </w:r>
    </w:p>
    <w:p w:rsidR="005A728B" w:rsidRPr="005A728B" w:rsidRDefault="005A728B" w:rsidP="00F56C66">
      <w:pPr>
        <w:pStyle w:val="code3"/>
        <w:wordWrap w:val="0"/>
      </w:pPr>
      <w:r w:rsidRPr="005A728B">
        <w:t>                    min_val = df[col].min()</w:t>
      </w:r>
    </w:p>
    <w:p w:rsidR="005A728B" w:rsidRPr="005A728B" w:rsidRDefault="005A728B" w:rsidP="00F56C66">
      <w:pPr>
        <w:pStyle w:val="code3"/>
        <w:wordWrap w:val="0"/>
      </w:pPr>
      <w:r w:rsidRPr="005A728B">
        <w:t xml:space="preserve">                    trans_types = </w:t>
      </w:r>
      <w:r w:rsidRPr="005A728B">
        <w:rPr>
          <w:color w:val="0000FF"/>
        </w:rPr>
        <w:t>self</w:t>
      </w:r>
      <w:r w:rsidRPr="005A728B">
        <w:t xml:space="preserve">._get_type(min_val, max_val, </w:t>
      </w:r>
      <w:r w:rsidRPr="005A728B">
        <w:rPr>
          <w:color w:val="A31515"/>
        </w:rPr>
        <w:t>'int'</w:t>
      </w:r>
      <w:r w:rsidRPr="005A728B">
        <w:t>)</w:t>
      </w:r>
    </w:p>
    <w:p w:rsidR="005A728B" w:rsidRPr="005A728B" w:rsidRDefault="005A728B" w:rsidP="00F56C66">
      <w:pPr>
        <w:pStyle w:val="code3"/>
        <w:wordWrap w:val="0"/>
      </w:pPr>
      <w:r w:rsidRPr="005A728B">
        <w:t xml:space="preserve">                    </w:t>
      </w:r>
      <w:r w:rsidRPr="005A728B">
        <w:rPr>
          <w:color w:val="0000FF"/>
        </w:rPr>
        <w:t>if</w:t>
      </w:r>
      <w:r w:rsidRPr="005A728B">
        <w:t xml:space="preserve"> trans_types </w:t>
      </w:r>
      <w:r w:rsidRPr="005A728B">
        <w:rPr>
          <w:color w:val="0000FF"/>
        </w:rPr>
        <w:t>is</w:t>
      </w:r>
      <w:r w:rsidRPr="005A728B">
        <w:t xml:space="preserve"> </w:t>
      </w:r>
      <w:r w:rsidRPr="005A728B">
        <w:rPr>
          <w:color w:val="0000FF"/>
        </w:rPr>
        <w:t>not</w:t>
      </w:r>
      <w:r w:rsidRPr="005A728B">
        <w:t xml:space="preserve"> </w:t>
      </w:r>
      <w:r w:rsidRPr="005A728B">
        <w:rPr>
          <w:color w:val="0000FF"/>
        </w:rPr>
        <w:t>None</w:t>
      </w:r>
      <w:r w:rsidRPr="005A728B">
        <w:t>:</w:t>
      </w:r>
    </w:p>
    <w:p w:rsidR="005A728B" w:rsidRPr="005A728B" w:rsidRDefault="005A728B" w:rsidP="00F56C66">
      <w:pPr>
        <w:pStyle w:val="code3"/>
        <w:wordWrap w:val="0"/>
      </w:pPr>
      <w:r w:rsidRPr="005A728B">
        <w:t>                        df[col] = df[col].astype(trans_types)</w:t>
      </w:r>
    </w:p>
    <w:p w:rsidR="005A728B" w:rsidRPr="005A728B" w:rsidRDefault="005A728B" w:rsidP="00F56C66">
      <w:pPr>
        <w:pStyle w:val="code3"/>
        <w:wordWrap w:val="0"/>
      </w:pPr>
      <w:r w:rsidRPr="005A728B">
        <w:t xml:space="preserve">            </w:t>
      </w:r>
      <w:r w:rsidRPr="005A728B">
        <w:rPr>
          <w:color w:val="0000FF"/>
        </w:rPr>
        <w:t>except</w:t>
      </w:r>
      <w:r w:rsidRPr="005A728B">
        <w:t>:</w:t>
      </w:r>
    </w:p>
    <w:p w:rsidR="005A728B" w:rsidRPr="005A728B" w:rsidRDefault="005A728B" w:rsidP="00F56C66">
      <w:pPr>
        <w:pStyle w:val="code3"/>
        <w:wordWrap w:val="0"/>
      </w:pPr>
      <w:r w:rsidRPr="005A728B">
        <w:t>                print(</w:t>
      </w:r>
      <w:r w:rsidRPr="005A728B">
        <w:rPr>
          <w:color w:val="A31515"/>
        </w:rPr>
        <w:t>' Can not do any process for column, {}.'</w:t>
      </w:r>
      <w:r w:rsidRPr="005A728B">
        <w:t xml:space="preserve">.format(col)) </w:t>
      </w:r>
    </w:p>
    <w:p w:rsidR="005A728B" w:rsidRPr="005A728B" w:rsidRDefault="005A728B" w:rsidP="00F56C66">
      <w:pPr>
        <w:pStyle w:val="code3"/>
        <w:wordWrap w:val="0"/>
      </w:pPr>
      <w:r w:rsidRPr="005A728B">
        <w:t xml:space="preserve">        afterprocess_memory = df.memory_usage().sum() / </w:t>
      </w:r>
      <w:r w:rsidRPr="005A728B">
        <w:rPr>
          <w:color w:val="098658"/>
        </w:rPr>
        <w:t>1024</w:t>
      </w:r>
      <w:r w:rsidRPr="005A728B">
        <w:t xml:space="preserve"> ** </w:t>
      </w:r>
      <w:r w:rsidRPr="005A728B">
        <w:rPr>
          <w:color w:val="098658"/>
        </w:rPr>
        <w:t>2</w:t>
      </w:r>
      <w:r w:rsidRPr="005A728B">
        <w:t xml:space="preserve"> / </w:t>
      </w:r>
      <w:r w:rsidRPr="005A728B">
        <w:rPr>
          <w:color w:val="098658"/>
        </w:rPr>
        <w:t>1024</w:t>
      </w:r>
    </w:p>
    <w:p w:rsidR="005A728B" w:rsidRPr="005A728B" w:rsidRDefault="005A728B" w:rsidP="00F56C66">
      <w:pPr>
        <w:pStyle w:val="code3"/>
        <w:wordWrap w:val="0"/>
      </w:pPr>
      <w:r w:rsidRPr="005A728B">
        <w:lastRenderedPageBreak/>
        <w:t>        print(</w:t>
      </w:r>
      <w:r w:rsidRPr="005A728B">
        <w:rPr>
          <w:color w:val="A31515"/>
        </w:rPr>
        <w:t>'After processing, the data occupies {} GB memory.'</w:t>
      </w:r>
      <w:r w:rsidRPr="005A728B">
        <w:t>.format(afterprocess_memory))</w:t>
      </w:r>
    </w:p>
    <w:p w:rsidR="005A728B" w:rsidRPr="005A728B" w:rsidRDefault="005A728B" w:rsidP="00F56C66">
      <w:pPr>
        <w:pStyle w:val="code3"/>
        <w:wordWrap w:val="0"/>
      </w:pPr>
      <w:r w:rsidRPr="005A728B">
        <w:t xml:space="preserve">        </w:t>
      </w:r>
      <w:r w:rsidRPr="005A728B">
        <w:rPr>
          <w:color w:val="0000FF"/>
        </w:rPr>
        <w:t>return</w:t>
      </w:r>
      <w:r w:rsidRPr="005A728B">
        <w:t xml:space="preserve"> df</w:t>
      </w:r>
    </w:p>
    <w:p w:rsidR="005A728B" w:rsidRPr="005A728B" w:rsidRDefault="005A728B" w:rsidP="00F56C66">
      <w:pPr>
        <w:pStyle w:val="code3"/>
        <w:wordWrap w:val="0"/>
      </w:pPr>
    </w:p>
    <w:p w:rsidR="005A728B" w:rsidRPr="005A728B" w:rsidRDefault="005A728B" w:rsidP="00F56C66">
      <w:pPr>
        <w:pStyle w:val="code3"/>
        <w:wordWrap w:val="0"/>
      </w:pPr>
      <w:r w:rsidRPr="005A728B">
        <w:t>memory_process = _Data_Preprocess()</w:t>
      </w:r>
    </w:p>
    <w:p w:rsidR="005A728B" w:rsidRDefault="00ED0E05" w:rsidP="00ED0E05">
      <w:pPr>
        <w:pStyle w:val="4"/>
      </w:pPr>
      <w:r>
        <w:rPr>
          <w:rFonts w:hint="eastAsia"/>
        </w:rPr>
        <w:t>加速数据处理</w:t>
      </w:r>
    </w:p>
    <w:p w:rsidR="00ED0E05" w:rsidRDefault="00ED0E05" w:rsidP="00ED0E05">
      <w:pPr>
        <w:ind w:firstLine="480"/>
      </w:pPr>
      <w:r>
        <w:rPr>
          <w:rFonts w:hint="eastAsia"/>
        </w:rPr>
        <w:t>1</w:t>
      </w:r>
      <w:r>
        <w:t xml:space="preserve">. </w:t>
      </w:r>
      <w:r>
        <w:rPr>
          <w:rFonts w:hint="eastAsia"/>
        </w:rPr>
        <w:t>加速</w:t>
      </w:r>
      <w:r>
        <w:rPr>
          <w:rFonts w:hint="eastAsia"/>
        </w:rPr>
        <w:t>Pandas</w:t>
      </w:r>
      <w:r>
        <w:rPr>
          <w:rFonts w:hint="eastAsia"/>
        </w:rPr>
        <w:t>的</w:t>
      </w:r>
      <w:r>
        <w:rPr>
          <w:rFonts w:hint="eastAsia"/>
        </w:rPr>
        <w:t>merge</w:t>
      </w:r>
    </w:p>
    <w:p w:rsidR="00ED0E05" w:rsidRDefault="00ED0E05" w:rsidP="00ED0E05">
      <w:pPr>
        <w:ind w:firstLine="480"/>
      </w:pPr>
      <w:r>
        <w:rPr>
          <w:rFonts w:hint="eastAsia"/>
        </w:rPr>
        <w:t>当数据量较大时，</w:t>
      </w:r>
      <w:r>
        <w:rPr>
          <w:rFonts w:hint="eastAsia"/>
        </w:rPr>
        <w:t>Pandas</w:t>
      </w:r>
      <w:r>
        <w:rPr>
          <w:rFonts w:hint="eastAsia"/>
        </w:rPr>
        <w:t>的</w:t>
      </w:r>
      <w:r>
        <w:rPr>
          <w:rFonts w:hint="eastAsia"/>
        </w:rPr>
        <w:t>merge</w:t>
      </w:r>
      <w:r>
        <w:rPr>
          <w:rFonts w:hint="eastAsia"/>
        </w:rPr>
        <w:t>操作相比基于</w:t>
      </w:r>
      <w:r>
        <w:rPr>
          <w:rFonts w:hint="eastAsia"/>
        </w:rPr>
        <w:t>object</w:t>
      </w:r>
      <w:r>
        <w:rPr>
          <w:rFonts w:hint="eastAsia"/>
        </w:rPr>
        <w:t>的</w:t>
      </w:r>
      <w:r>
        <w:rPr>
          <w:rFonts w:hint="eastAsia"/>
        </w:rPr>
        <w:t>merge</w:t>
      </w:r>
      <w:r>
        <w:rPr>
          <w:rFonts w:hint="eastAsia"/>
        </w:rPr>
        <w:t>操作耗时，在比赛中</w:t>
      </w:r>
      <w:r>
        <w:rPr>
          <w:rFonts w:hint="eastAsia"/>
        </w:rPr>
        <w:t>index</w:t>
      </w:r>
      <w:r>
        <w:rPr>
          <w:rFonts w:hint="eastAsia"/>
        </w:rPr>
        <w:t>经常会编码成一个非常复杂的字符串序列，此时我们可以直接将</w:t>
      </w:r>
      <w:r>
        <w:rPr>
          <w:rFonts w:hint="eastAsia"/>
        </w:rPr>
        <w:t>index</w:t>
      </w:r>
      <w:r>
        <w:rPr>
          <w:rFonts w:hint="eastAsia"/>
        </w:rPr>
        <w:t>编码为简单的数字，然后存储映射的字典，再对数字进行</w:t>
      </w:r>
      <w:r>
        <w:rPr>
          <w:rFonts w:hint="eastAsia"/>
        </w:rPr>
        <w:t>merge</w:t>
      </w:r>
      <w:r>
        <w:rPr>
          <w:rFonts w:hint="eastAsia"/>
        </w:rPr>
        <w:t>，最后通过字典映射回来</w:t>
      </w:r>
      <w:r w:rsidR="003125CC">
        <w:rPr>
          <w:rFonts w:hint="eastAsia"/>
        </w:rPr>
        <w:t>。</w:t>
      </w:r>
    </w:p>
    <w:p w:rsidR="003125CC" w:rsidRDefault="003125CC" w:rsidP="00ED0E05">
      <w:pPr>
        <w:ind w:firstLine="480"/>
      </w:pPr>
      <w:r>
        <w:rPr>
          <w:rFonts w:hint="eastAsia"/>
        </w:rPr>
        <w:t>2</w:t>
      </w:r>
      <w:r>
        <w:t xml:space="preserve">. </w:t>
      </w:r>
      <w:r>
        <w:rPr>
          <w:rFonts w:hint="eastAsia"/>
        </w:rPr>
        <w:t>加速</w:t>
      </w:r>
      <w:r>
        <w:rPr>
          <w:rFonts w:hint="eastAsia"/>
        </w:rPr>
        <w:t>Pandas</w:t>
      </w:r>
      <w:r>
        <w:rPr>
          <w:rFonts w:hint="eastAsia"/>
        </w:rPr>
        <w:t>分位数的特征提取</w:t>
      </w:r>
    </w:p>
    <w:p w:rsidR="00182EC1" w:rsidRDefault="005318D5" w:rsidP="00182EC1">
      <w:pPr>
        <w:ind w:firstLine="480"/>
      </w:pPr>
      <w:r>
        <w:rPr>
          <w:rFonts w:hint="eastAsia"/>
        </w:rPr>
        <w:t>在比赛中</w:t>
      </w:r>
      <w:r w:rsidR="007F3717">
        <w:rPr>
          <w:rFonts w:hint="eastAsia"/>
        </w:rPr>
        <w:t>经常会遇到</w:t>
      </w:r>
      <w:r w:rsidR="00701E60">
        <w:rPr>
          <w:rFonts w:hint="eastAsia"/>
        </w:rPr>
        <w:t>各种分位数的问题，这时有些选手</w:t>
      </w:r>
      <w:r w:rsidR="00B830FA">
        <w:rPr>
          <w:rFonts w:hint="eastAsia"/>
        </w:rPr>
        <w:t>经常会</w:t>
      </w:r>
      <w:r w:rsidR="00CA0F30">
        <w:rPr>
          <w:rFonts w:hint="eastAsia"/>
        </w:rPr>
        <w:t>枚举分位数</w:t>
      </w:r>
      <w:r w:rsidR="00B953B9">
        <w:rPr>
          <w:rFonts w:hint="eastAsia"/>
        </w:rPr>
        <w:t>特征，</w:t>
      </w:r>
      <w:r w:rsidR="00815CE8">
        <w:rPr>
          <w:rFonts w:hint="eastAsia"/>
        </w:rPr>
        <w:t>但</w:t>
      </w:r>
      <w:r w:rsidR="00285229">
        <w:rPr>
          <w:rFonts w:hint="eastAsia"/>
        </w:rPr>
        <w:t>如果每次</w:t>
      </w:r>
      <w:r w:rsidR="009531B8">
        <w:rPr>
          <w:rFonts w:hint="eastAsia"/>
        </w:rPr>
        <w:t>都自定义一个</w:t>
      </w:r>
      <w:r w:rsidR="00120490">
        <w:rPr>
          <w:rFonts w:hint="eastAsia"/>
        </w:rPr>
        <w:t>分位数</w:t>
      </w:r>
      <w:r w:rsidR="00377C01">
        <w:rPr>
          <w:rFonts w:hint="eastAsia"/>
        </w:rPr>
        <w:t>提取</w:t>
      </w:r>
      <w:r w:rsidR="008B589B">
        <w:rPr>
          <w:rFonts w:hint="eastAsia"/>
        </w:rPr>
        <w:t>函数会及极其耗时</w:t>
      </w:r>
      <w:r w:rsidR="008C453C">
        <w:rPr>
          <w:rFonts w:hint="eastAsia"/>
        </w:rPr>
        <w:t>。这时</w:t>
      </w:r>
      <w:r w:rsidR="00A72B32">
        <w:rPr>
          <w:rFonts w:hint="eastAsia"/>
        </w:rPr>
        <w:t>就可以考虑</w:t>
      </w:r>
      <w:r w:rsidR="001209E4">
        <w:rPr>
          <w:rFonts w:hint="eastAsia"/>
        </w:rPr>
        <w:t>将所有</w:t>
      </w:r>
      <w:r w:rsidR="00F6548C">
        <w:rPr>
          <w:rFonts w:hint="eastAsia"/>
        </w:rPr>
        <w:t>分位数</w:t>
      </w:r>
      <w:r w:rsidR="00FF081D">
        <w:rPr>
          <w:rFonts w:hint="eastAsia"/>
        </w:rPr>
        <w:t>的提取用一个函数</w:t>
      </w:r>
      <w:r w:rsidR="00155701">
        <w:rPr>
          <w:rFonts w:hint="eastAsia"/>
        </w:rPr>
        <w:t>实现</w:t>
      </w:r>
      <w:r w:rsidR="003C1AB0">
        <w:rPr>
          <w:rFonts w:hint="eastAsia"/>
        </w:rPr>
        <w:t>，返回一个</w:t>
      </w:r>
      <w:r w:rsidR="00711713">
        <w:rPr>
          <w:rFonts w:hint="eastAsia"/>
        </w:rPr>
        <w:t>分位数的</w:t>
      </w:r>
      <w:r w:rsidR="00711713">
        <w:rPr>
          <w:rFonts w:hint="eastAsia"/>
        </w:rPr>
        <w:t>list</w:t>
      </w:r>
      <w:r w:rsidR="00711713">
        <w:rPr>
          <w:rFonts w:hint="eastAsia"/>
        </w:rPr>
        <w:t>，这样</w:t>
      </w:r>
      <w:r w:rsidR="0019080D">
        <w:rPr>
          <w:rFonts w:hint="eastAsia"/>
        </w:rPr>
        <w:t>就无须再进行</w:t>
      </w:r>
      <w:r w:rsidR="000B388F">
        <w:rPr>
          <w:rFonts w:hint="eastAsia"/>
        </w:rPr>
        <w:t>多次分位数</w:t>
      </w:r>
      <w:r w:rsidR="00DA31DE">
        <w:rPr>
          <w:rFonts w:hint="eastAsia"/>
        </w:rPr>
        <w:t>的</w:t>
      </w:r>
      <w:r w:rsidR="00182EC1">
        <w:rPr>
          <w:rFonts w:hint="eastAsia"/>
        </w:rPr>
        <w:t>提取了。</w:t>
      </w:r>
    </w:p>
    <w:p w:rsidR="002A7DB8" w:rsidRDefault="002A7DB8" w:rsidP="00182EC1">
      <w:pPr>
        <w:ind w:firstLine="480"/>
      </w:pPr>
      <w:r>
        <w:rPr>
          <w:rFonts w:hint="eastAsia"/>
        </w:rPr>
        <w:t>3</w:t>
      </w:r>
      <w:r>
        <w:t xml:space="preserve">. </w:t>
      </w:r>
      <w:r>
        <w:rPr>
          <w:rFonts w:hint="eastAsia"/>
        </w:rPr>
        <w:t>用</w:t>
      </w:r>
      <w:r>
        <w:rPr>
          <w:rFonts w:hint="eastAsia"/>
        </w:rPr>
        <w:t>Numpy</w:t>
      </w:r>
      <w:r>
        <w:rPr>
          <w:rFonts w:hint="eastAsia"/>
        </w:rPr>
        <w:t>替换</w:t>
      </w:r>
      <w:r>
        <w:rPr>
          <w:rFonts w:hint="eastAsia"/>
        </w:rPr>
        <w:t>Pandas</w:t>
      </w:r>
    </w:p>
    <w:p w:rsidR="00A464C5" w:rsidRDefault="002A7DB8" w:rsidP="00B61B1A">
      <w:pPr>
        <w:ind w:firstLine="480"/>
      </w:pPr>
      <w:r>
        <w:rPr>
          <w:rFonts w:hint="eastAsia"/>
        </w:rPr>
        <w:t>由于</w:t>
      </w:r>
      <w:r>
        <w:rPr>
          <w:rFonts w:hint="eastAsia"/>
        </w:rPr>
        <w:t>Numpy</w:t>
      </w:r>
      <w:r>
        <w:rPr>
          <w:rFonts w:hint="eastAsia"/>
        </w:rPr>
        <w:t>的操作比</w:t>
      </w:r>
      <w:r w:rsidR="00396BF3">
        <w:rPr>
          <w:rFonts w:hint="eastAsia"/>
        </w:rPr>
        <w:t>Pandas</w:t>
      </w:r>
      <w:r w:rsidR="00396BF3">
        <w:rPr>
          <w:rFonts w:hint="eastAsia"/>
        </w:rPr>
        <w:t>操作得快，因此当</w:t>
      </w:r>
      <w:r w:rsidR="00396BF3">
        <w:rPr>
          <w:rFonts w:hint="eastAsia"/>
        </w:rPr>
        <w:t>Pandas</w:t>
      </w:r>
      <w:r w:rsidR="00396BF3">
        <w:rPr>
          <w:rFonts w:hint="eastAsia"/>
        </w:rPr>
        <w:t>全部是数值等特征时</w:t>
      </w:r>
      <w:r w:rsidR="008D357A">
        <w:rPr>
          <w:rFonts w:hint="eastAsia"/>
        </w:rPr>
        <w:t>，可以考虑</w:t>
      </w:r>
      <w:r w:rsidR="00DE7D1D">
        <w:rPr>
          <w:rFonts w:hint="eastAsia"/>
        </w:rPr>
        <w:t>将其转换为</w:t>
      </w:r>
      <w:r w:rsidR="00475A7C">
        <w:rPr>
          <w:rFonts w:hint="eastAsia"/>
        </w:rPr>
        <w:t>Numpy</w:t>
      </w:r>
      <w:r w:rsidR="00475A7C">
        <w:rPr>
          <w:rFonts w:hint="eastAsia"/>
        </w:rPr>
        <w:t>再进行特征提取</w:t>
      </w:r>
      <w:r w:rsidR="00A464C5">
        <w:rPr>
          <w:rFonts w:hint="eastAsia"/>
        </w:rPr>
        <w:t>。</w:t>
      </w:r>
    </w:p>
    <w:p w:rsidR="00F07D30" w:rsidRDefault="00863A30" w:rsidP="00863A30">
      <w:pPr>
        <w:pStyle w:val="4"/>
      </w:pPr>
      <w:r>
        <w:rPr>
          <w:rFonts w:hint="eastAsia"/>
        </w:rPr>
        <w:t>其他开源工具包</w:t>
      </w:r>
    </w:p>
    <w:p w:rsidR="005F228E" w:rsidRDefault="005F228E" w:rsidP="005F228E">
      <w:pPr>
        <w:ind w:firstLine="480"/>
      </w:pPr>
      <w:r>
        <w:rPr>
          <w:rFonts w:hint="eastAsia"/>
        </w:rPr>
        <w:t>1</w:t>
      </w:r>
      <w:r>
        <w:t xml:space="preserve">. </w:t>
      </w:r>
      <w:r>
        <w:rPr>
          <w:rFonts w:hint="eastAsia"/>
        </w:rPr>
        <w:t>Dask</w:t>
      </w:r>
    </w:p>
    <w:p w:rsidR="006B5B49" w:rsidRDefault="006B5B49" w:rsidP="00A44D6C">
      <w:pPr>
        <w:ind w:firstLine="480"/>
      </w:pPr>
      <w:r>
        <w:rPr>
          <w:rFonts w:hint="eastAsia"/>
        </w:rPr>
        <w:t xml:space="preserve">Dask </w:t>
      </w:r>
      <w:r>
        <w:rPr>
          <w:rFonts w:hint="eastAsia"/>
        </w:rPr>
        <w:t>是一个灵活的</w:t>
      </w:r>
      <w:r>
        <w:rPr>
          <w:rFonts w:hint="eastAsia"/>
        </w:rPr>
        <w:t xml:space="preserve"> Python </w:t>
      </w:r>
      <w:r>
        <w:rPr>
          <w:rFonts w:hint="eastAsia"/>
        </w:rPr>
        <w:t>并行计算库。</w:t>
      </w:r>
    </w:p>
    <w:p w:rsidR="006B5B49" w:rsidRPr="00A44D6C" w:rsidRDefault="006B5B49" w:rsidP="00A44D6C">
      <w:pPr>
        <w:ind w:firstLine="480"/>
      </w:pPr>
      <w:r>
        <w:rPr>
          <w:rFonts w:hint="eastAsia"/>
        </w:rPr>
        <w:t>Dask</w:t>
      </w:r>
      <w:r>
        <w:rPr>
          <w:rFonts w:hint="eastAsia"/>
        </w:rPr>
        <w:t>由两部分组成：</w:t>
      </w:r>
    </w:p>
    <w:p w:rsidR="006B5B49" w:rsidRDefault="00F759C1" w:rsidP="00A44D6C">
      <w:pPr>
        <w:ind w:firstLine="480"/>
      </w:pPr>
      <w:r>
        <w:rPr>
          <w:rFonts w:hint="eastAsia"/>
        </w:rPr>
        <w:t>i</w:t>
      </w:r>
      <w:r>
        <w:t xml:space="preserve">. </w:t>
      </w:r>
      <w:r w:rsidR="006B5B49">
        <w:rPr>
          <w:rFonts w:hint="eastAsia"/>
        </w:rPr>
        <w:t>针对计算优化的动态任务调度。这类似于</w:t>
      </w:r>
      <w:r w:rsidR="006B5B49">
        <w:rPr>
          <w:rFonts w:hint="eastAsia"/>
        </w:rPr>
        <w:t xml:space="preserve"> Airflow</w:t>
      </w:r>
      <w:r w:rsidR="006B5B49">
        <w:rPr>
          <w:rFonts w:hint="eastAsia"/>
        </w:rPr>
        <w:t>、</w:t>
      </w:r>
      <w:r w:rsidR="006B5B49">
        <w:rPr>
          <w:rFonts w:hint="eastAsia"/>
        </w:rPr>
        <w:t>Luigi</w:t>
      </w:r>
      <w:r w:rsidR="006B5B49">
        <w:rPr>
          <w:rFonts w:hint="eastAsia"/>
        </w:rPr>
        <w:t>、</w:t>
      </w:r>
      <w:r w:rsidR="006B5B49">
        <w:rPr>
          <w:rFonts w:hint="eastAsia"/>
        </w:rPr>
        <w:t xml:space="preserve">Celery </w:t>
      </w:r>
      <w:r w:rsidR="006B5B49">
        <w:rPr>
          <w:rFonts w:hint="eastAsia"/>
        </w:rPr>
        <w:t>或</w:t>
      </w:r>
      <w:r w:rsidR="006B5B49">
        <w:rPr>
          <w:rFonts w:hint="eastAsia"/>
        </w:rPr>
        <w:t xml:space="preserve"> Make</w:t>
      </w:r>
      <w:r w:rsidR="006B5B49">
        <w:rPr>
          <w:rFonts w:hint="eastAsia"/>
        </w:rPr>
        <w:t>，但针对交互式计算工作负载进行了优化。</w:t>
      </w:r>
    </w:p>
    <w:p w:rsidR="006B5B49" w:rsidRDefault="00F759C1" w:rsidP="00A44D6C">
      <w:pPr>
        <w:ind w:firstLine="480"/>
      </w:pPr>
      <w:r>
        <w:rPr>
          <w:rFonts w:hint="eastAsia"/>
        </w:rPr>
        <w:t>i</w:t>
      </w:r>
      <w:r>
        <w:t xml:space="preserve">i. </w:t>
      </w:r>
      <w:r w:rsidR="006B5B49">
        <w:rPr>
          <w:rFonts w:hint="eastAsia"/>
        </w:rPr>
        <w:t>“大数据”集合，如并行数组、数据帧和列表，将</w:t>
      </w:r>
      <w:r w:rsidR="006B5B49">
        <w:rPr>
          <w:rFonts w:hint="eastAsia"/>
        </w:rPr>
        <w:t>NumPy</w:t>
      </w:r>
      <w:r w:rsidR="006B5B49">
        <w:rPr>
          <w:rFonts w:hint="eastAsia"/>
        </w:rPr>
        <w:t>、</w:t>
      </w:r>
      <w:r w:rsidR="006B5B49">
        <w:rPr>
          <w:rFonts w:hint="eastAsia"/>
        </w:rPr>
        <w:t xml:space="preserve">Pandas </w:t>
      </w:r>
      <w:r w:rsidR="006B5B49">
        <w:rPr>
          <w:rFonts w:hint="eastAsia"/>
        </w:rPr>
        <w:t>或</w:t>
      </w:r>
      <w:r w:rsidR="006B5B49">
        <w:rPr>
          <w:rFonts w:hint="eastAsia"/>
        </w:rPr>
        <w:t xml:space="preserve"> Python </w:t>
      </w:r>
      <w:r w:rsidR="006B5B49">
        <w:rPr>
          <w:rFonts w:hint="eastAsia"/>
        </w:rPr>
        <w:t>迭代器等常见接口扩展到大于内存或分布式环境。这些并行集合在动态任务调度程序之上运行。</w:t>
      </w:r>
    </w:p>
    <w:p w:rsidR="006B5B49" w:rsidRPr="00A44D6C" w:rsidRDefault="006B5B49" w:rsidP="00A44D6C">
      <w:pPr>
        <w:ind w:firstLine="480"/>
      </w:pPr>
      <w:r>
        <w:rPr>
          <w:rFonts w:hint="eastAsia"/>
        </w:rPr>
        <w:t xml:space="preserve">Dask </w:t>
      </w:r>
      <w:r w:rsidR="00566272">
        <w:rPr>
          <w:rFonts w:hint="eastAsia"/>
        </w:rPr>
        <w:t>有</w:t>
      </w:r>
      <w:r>
        <w:rPr>
          <w:rFonts w:hint="eastAsia"/>
        </w:rPr>
        <w:t>以下优点：</w:t>
      </w:r>
    </w:p>
    <w:p w:rsidR="006B5B49" w:rsidRDefault="006B5B49" w:rsidP="00A44D6C">
      <w:pPr>
        <w:ind w:firstLine="480"/>
      </w:pPr>
      <w:r>
        <w:rPr>
          <w:rFonts w:hint="eastAsia"/>
        </w:rPr>
        <w:t>熟悉：提供并行化的</w:t>
      </w:r>
      <w:r>
        <w:rPr>
          <w:rFonts w:hint="eastAsia"/>
        </w:rPr>
        <w:t xml:space="preserve"> NumPy </w:t>
      </w:r>
      <w:r>
        <w:rPr>
          <w:rFonts w:hint="eastAsia"/>
        </w:rPr>
        <w:t>数组和</w:t>
      </w:r>
      <w:r>
        <w:rPr>
          <w:rFonts w:hint="eastAsia"/>
        </w:rPr>
        <w:t xml:space="preserve"> Pandas DataFrame </w:t>
      </w:r>
      <w:r>
        <w:rPr>
          <w:rFonts w:hint="eastAsia"/>
        </w:rPr>
        <w:t>对象</w:t>
      </w:r>
    </w:p>
    <w:p w:rsidR="006B5B49" w:rsidRPr="00A44D6C" w:rsidRDefault="006B5B49" w:rsidP="00A44D6C">
      <w:pPr>
        <w:ind w:firstLine="480"/>
      </w:pPr>
      <w:r>
        <w:rPr>
          <w:rFonts w:hint="eastAsia"/>
        </w:rPr>
        <w:t>灵活：为更多自定义工作负载和与其他项目的集成提供任务调度界面。</w:t>
      </w:r>
    </w:p>
    <w:p w:rsidR="006B5B49" w:rsidRDefault="0010070F" w:rsidP="00A44D6C">
      <w:pPr>
        <w:ind w:firstLine="480"/>
      </w:pPr>
      <w:r>
        <w:rPr>
          <w:rFonts w:hint="eastAsia"/>
        </w:rPr>
        <w:t>原生</w:t>
      </w:r>
      <w:r w:rsidR="006B5B49">
        <w:rPr>
          <w:rFonts w:hint="eastAsia"/>
        </w:rPr>
        <w:t>：在纯</w:t>
      </w:r>
      <w:r w:rsidR="006B5B49">
        <w:rPr>
          <w:rFonts w:hint="eastAsia"/>
        </w:rPr>
        <w:t xml:space="preserve"> Python </w:t>
      </w:r>
      <w:r w:rsidR="006B5B49">
        <w:rPr>
          <w:rFonts w:hint="eastAsia"/>
        </w:rPr>
        <w:t>中启用分布式计算，并访问</w:t>
      </w:r>
      <w:r w:rsidR="006B5B49">
        <w:rPr>
          <w:rFonts w:hint="eastAsia"/>
        </w:rPr>
        <w:t xml:space="preserve"> PyData </w:t>
      </w:r>
      <w:r w:rsidR="006B5B49">
        <w:rPr>
          <w:rFonts w:hint="eastAsia"/>
        </w:rPr>
        <w:t>堆栈。</w:t>
      </w:r>
    </w:p>
    <w:p w:rsidR="006B5B49" w:rsidRPr="00A44D6C" w:rsidRDefault="006B5B49" w:rsidP="00A44D6C">
      <w:pPr>
        <w:ind w:firstLine="480"/>
      </w:pPr>
      <w:r>
        <w:rPr>
          <w:rFonts w:hint="eastAsia"/>
        </w:rPr>
        <w:t>快速：以低开销、低延迟和快速数值算法所需的最小序列化运行</w:t>
      </w:r>
    </w:p>
    <w:p w:rsidR="006B5B49" w:rsidRPr="00A44D6C" w:rsidRDefault="00DA5971" w:rsidP="00A44D6C">
      <w:pPr>
        <w:ind w:firstLine="480"/>
      </w:pPr>
      <w:r>
        <w:rPr>
          <w:rFonts w:hint="eastAsia"/>
        </w:rPr>
        <w:t>规模</w:t>
      </w:r>
      <w:r w:rsidR="00462473">
        <w:rPr>
          <w:rFonts w:hint="eastAsia"/>
        </w:rPr>
        <w:t>增大</w:t>
      </w:r>
      <w:r w:rsidR="006B5B49">
        <w:rPr>
          <w:rFonts w:hint="eastAsia"/>
        </w:rPr>
        <w:t>：在具有</w:t>
      </w:r>
      <w:r w:rsidR="006B5B49">
        <w:rPr>
          <w:rFonts w:hint="eastAsia"/>
        </w:rPr>
        <w:t xml:space="preserve"> 1000 </w:t>
      </w:r>
      <w:r w:rsidR="006B5B49">
        <w:rPr>
          <w:rFonts w:hint="eastAsia"/>
        </w:rPr>
        <w:t>个内核的集群上弹性运行</w:t>
      </w:r>
    </w:p>
    <w:p w:rsidR="006B5B49" w:rsidRPr="00A44D6C" w:rsidRDefault="00462473" w:rsidP="00A44D6C">
      <w:pPr>
        <w:ind w:firstLine="480"/>
      </w:pPr>
      <w:r>
        <w:rPr>
          <w:rFonts w:hint="eastAsia"/>
        </w:rPr>
        <w:t>规模缩小</w:t>
      </w:r>
      <w:r w:rsidR="006B5B49">
        <w:rPr>
          <w:rFonts w:hint="eastAsia"/>
        </w:rPr>
        <w:t>：在单个进程中在笔记本电脑上设置和运行微不足道</w:t>
      </w:r>
    </w:p>
    <w:p w:rsidR="006B5B49" w:rsidRDefault="006B5B49" w:rsidP="006B5B49">
      <w:pPr>
        <w:ind w:firstLine="480"/>
      </w:pPr>
      <w:r>
        <w:rPr>
          <w:rFonts w:hint="eastAsia"/>
        </w:rPr>
        <w:t>响应：设计时考虑到交互式计算，它提供快速反馈和诊断以</w:t>
      </w:r>
      <w:r w:rsidR="000833E0">
        <w:rPr>
          <w:rFonts w:hint="eastAsia"/>
        </w:rPr>
        <w:t>提供</w:t>
      </w:r>
      <w:r>
        <w:rPr>
          <w:rFonts w:hint="eastAsia"/>
        </w:rPr>
        <w:t>帮助</w:t>
      </w:r>
    </w:p>
    <w:p w:rsidR="00742489" w:rsidRDefault="006F456D" w:rsidP="006F456D">
      <w:pPr>
        <w:pStyle w:val="ad"/>
      </w:pPr>
      <w:r>
        <w:lastRenderedPageBreak/>
        <w:drawing>
          <wp:inline distT="0" distB="0" distL="0" distR="0" wp14:anchorId="33AA32D0" wp14:editId="25E76CB5">
            <wp:extent cx="5939790" cy="263588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39790" cy="2635885"/>
                    </a:xfrm>
                    <a:prstGeom prst="rect">
                      <a:avLst/>
                    </a:prstGeom>
                  </pic:spPr>
                </pic:pic>
              </a:graphicData>
            </a:graphic>
          </wp:inline>
        </w:drawing>
      </w:r>
    </w:p>
    <w:p w:rsidR="00FC5FF6" w:rsidRDefault="00FC5FF6" w:rsidP="00FC5FF6">
      <w:pPr>
        <w:ind w:firstLine="480"/>
      </w:pPr>
      <w:r>
        <w:rPr>
          <w:rFonts w:hint="eastAsia"/>
        </w:rPr>
        <w:t>2</w:t>
      </w:r>
      <w:r>
        <w:t xml:space="preserve">. </w:t>
      </w:r>
      <w:r>
        <w:rPr>
          <w:rFonts w:hint="eastAsia"/>
        </w:rPr>
        <w:t>Numba</w:t>
      </w:r>
    </w:p>
    <w:p w:rsidR="00DB7514" w:rsidRDefault="006D7003" w:rsidP="00FC5FF6">
      <w:pPr>
        <w:ind w:firstLine="480"/>
      </w:pPr>
      <w:r w:rsidRPr="006D7003">
        <w:rPr>
          <w:rFonts w:hint="eastAsia"/>
        </w:rPr>
        <w:t>Numba</w:t>
      </w:r>
      <w:r w:rsidRPr="006D7003">
        <w:rPr>
          <w:rFonts w:hint="eastAsia"/>
        </w:rPr>
        <w:t>是适用于</w:t>
      </w:r>
      <w:r w:rsidRPr="006D7003">
        <w:rPr>
          <w:rFonts w:hint="eastAsia"/>
        </w:rPr>
        <w:t>Python</w:t>
      </w:r>
      <w:r w:rsidRPr="006D7003">
        <w:rPr>
          <w:rFonts w:hint="eastAsia"/>
        </w:rPr>
        <w:t>的即时编译器，最适</w:t>
      </w:r>
      <w:r w:rsidR="005E065A">
        <w:rPr>
          <w:rFonts w:hint="eastAsia"/>
        </w:rPr>
        <w:t>合</w:t>
      </w:r>
      <w:r w:rsidRPr="006D7003">
        <w:rPr>
          <w:rFonts w:hint="eastAsia"/>
        </w:rPr>
        <w:t>于使用</w:t>
      </w:r>
      <w:r w:rsidRPr="006D7003">
        <w:rPr>
          <w:rFonts w:hint="eastAsia"/>
        </w:rPr>
        <w:t>NumPy</w:t>
      </w:r>
      <w:r w:rsidRPr="006D7003">
        <w:rPr>
          <w:rFonts w:hint="eastAsia"/>
        </w:rPr>
        <w:t>数组和函数以及循环的代码。使用</w:t>
      </w:r>
      <w:r w:rsidRPr="006D7003">
        <w:rPr>
          <w:rFonts w:hint="eastAsia"/>
        </w:rPr>
        <w:t>Numba</w:t>
      </w:r>
      <w:r w:rsidRPr="006D7003">
        <w:rPr>
          <w:rFonts w:hint="eastAsia"/>
        </w:rPr>
        <w:t>最常见的方法是通过它的装饰器，这些装饰器可以应用于您的函数以指示</w:t>
      </w:r>
      <w:r w:rsidRPr="006D7003">
        <w:rPr>
          <w:rFonts w:hint="eastAsia"/>
        </w:rPr>
        <w:t>Numba</w:t>
      </w:r>
      <w:r w:rsidRPr="006D7003">
        <w:rPr>
          <w:rFonts w:hint="eastAsia"/>
        </w:rPr>
        <w:t>编译它们。当调用一个</w:t>
      </w:r>
      <w:r w:rsidRPr="006D7003">
        <w:rPr>
          <w:rFonts w:hint="eastAsia"/>
        </w:rPr>
        <w:t>Numba</w:t>
      </w:r>
      <w:r w:rsidRPr="006D7003">
        <w:rPr>
          <w:rFonts w:hint="eastAsia"/>
        </w:rPr>
        <w:t>修饰的函数时，它会被编译为“即时”的机器代码以供执行，并且全部或部分代码随后可以以本机机器代码的速度运行</w:t>
      </w:r>
      <w:r w:rsidR="005E065A">
        <w:rPr>
          <w:rFonts w:hint="eastAsia"/>
        </w:rPr>
        <w:t>。</w:t>
      </w:r>
    </w:p>
    <w:p w:rsidR="005E065A" w:rsidRDefault="00045BDF" w:rsidP="00FC5FF6">
      <w:pPr>
        <w:ind w:firstLine="480"/>
      </w:pPr>
      <w:r>
        <w:rPr>
          <w:rFonts w:hint="eastAsia"/>
        </w:rPr>
        <w:t>以装饰器</w:t>
      </w:r>
      <w:r>
        <w:rPr>
          <w:rFonts w:hint="eastAsia"/>
        </w:rPr>
        <w:t>JIT</w:t>
      </w:r>
      <w:r>
        <w:rPr>
          <w:rFonts w:hint="eastAsia"/>
        </w:rPr>
        <w:t>为例</w:t>
      </w:r>
      <w:r w:rsidR="00DF3B41">
        <w:rPr>
          <w:rFonts w:hint="eastAsia"/>
        </w:rPr>
        <w:t>，对于如下代码</w:t>
      </w:r>
    </w:p>
    <w:p w:rsidR="00A17509" w:rsidRPr="00A17509" w:rsidRDefault="00A17509" w:rsidP="00A17509">
      <w:pPr>
        <w:pStyle w:val="code3"/>
        <w:ind w:firstLine="422"/>
      </w:pPr>
      <w:r w:rsidRPr="00A17509">
        <w:rPr>
          <w:b/>
          <w:bCs/>
          <w:color w:val="0000FF"/>
        </w:rPr>
        <w:t>from</w:t>
      </w:r>
      <w:r w:rsidRPr="00A17509">
        <w:t xml:space="preserve"> numba </w:t>
      </w:r>
      <w:r w:rsidRPr="00A17509">
        <w:rPr>
          <w:b/>
          <w:bCs/>
          <w:color w:val="0000FF"/>
        </w:rPr>
        <w:t>import</w:t>
      </w:r>
      <w:r w:rsidRPr="00A17509">
        <w:t xml:space="preserve"> jit</w:t>
      </w:r>
    </w:p>
    <w:p w:rsidR="00A17509" w:rsidRPr="00A17509" w:rsidRDefault="00A17509" w:rsidP="00A17509">
      <w:pPr>
        <w:pStyle w:val="code3"/>
        <w:ind w:firstLine="422"/>
      </w:pPr>
      <w:r w:rsidRPr="00A17509">
        <w:rPr>
          <w:b/>
          <w:bCs/>
          <w:color w:val="0000FF"/>
        </w:rPr>
        <w:t>import</w:t>
      </w:r>
      <w:r w:rsidRPr="00A17509">
        <w:t xml:space="preserve"> time</w:t>
      </w:r>
    </w:p>
    <w:p w:rsidR="00A17509" w:rsidRPr="00A17509" w:rsidRDefault="00A17509" w:rsidP="00A17509">
      <w:pPr>
        <w:pStyle w:val="code3"/>
      </w:pPr>
    </w:p>
    <w:p w:rsidR="00A17509" w:rsidRPr="00A17509" w:rsidRDefault="00A17509" w:rsidP="00A17509">
      <w:pPr>
        <w:pStyle w:val="code3"/>
      </w:pPr>
      <w:r w:rsidRPr="00A17509">
        <w:t>SIZE</w:t>
      </w:r>
      <w:r w:rsidRPr="00A17509">
        <w:rPr>
          <w:b/>
          <w:bCs/>
          <w:color w:val="000080"/>
        </w:rPr>
        <w:t>=</w:t>
      </w:r>
      <w:r w:rsidRPr="00A17509">
        <w:rPr>
          <w:color w:val="FF0000"/>
        </w:rPr>
        <w:t>10000</w:t>
      </w:r>
    </w:p>
    <w:p w:rsidR="00A17509" w:rsidRPr="00A17509" w:rsidRDefault="00A17509" w:rsidP="00A17509">
      <w:pPr>
        <w:pStyle w:val="code3"/>
      </w:pPr>
    </w:p>
    <w:p w:rsidR="00A17509" w:rsidRPr="00A17509" w:rsidRDefault="00A17509" w:rsidP="00A17509">
      <w:pPr>
        <w:pStyle w:val="code3"/>
        <w:ind w:firstLine="422"/>
      </w:pPr>
      <w:r w:rsidRPr="00A17509">
        <w:rPr>
          <w:b/>
          <w:bCs/>
          <w:color w:val="0000FF"/>
        </w:rPr>
        <w:t>def</w:t>
      </w:r>
      <w:r w:rsidRPr="00A17509">
        <w:t xml:space="preserve"> </w:t>
      </w:r>
      <w:r w:rsidRPr="00A17509">
        <w:rPr>
          <w:color w:val="FF00FF"/>
        </w:rPr>
        <w:t>normal_test</w:t>
      </w:r>
      <w:r w:rsidRPr="00A17509">
        <w:rPr>
          <w:b/>
          <w:bCs/>
          <w:color w:val="000080"/>
        </w:rPr>
        <w:t>():</w:t>
      </w:r>
    </w:p>
    <w:p w:rsidR="00A17509" w:rsidRPr="00A17509" w:rsidRDefault="00A17509" w:rsidP="00A17509">
      <w:pPr>
        <w:pStyle w:val="code3"/>
      </w:pPr>
      <w:r w:rsidRPr="00A17509">
        <w:t xml:space="preserve">    </w:t>
      </w:r>
      <w:r w:rsidRPr="00A17509">
        <w:rPr>
          <w:b/>
          <w:bCs/>
          <w:color w:val="0000FF"/>
        </w:rPr>
        <w:t>for</w:t>
      </w:r>
      <w:r w:rsidRPr="00A17509">
        <w:t xml:space="preserve"> _ </w:t>
      </w:r>
      <w:r w:rsidRPr="00A17509">
        <w:rPr>
          <w:b/>
          <w:bCs/>
          <w:color w:val="0000FF"/>
        </w:rPr>
        <w:t>in</w:t>
      </w:r>
      <w:r w:rsidRPr="00A17509">
        <w:t xml:space="preserve"> </w:t>
      </w:r>
      <w:r w:rsidRPr="00A17509">
        <w:rPr>
          <w:b/>
          <w:bCs/>
          <w:color w:val="880088"/>
        </w:rPr>
        <w:t>range</w:t>
      </w:r>
      <w:r w:rsidRPr="00A17509">
        <w:rPr>
          <w:b/>
          <w:bCs/>
          <w:color w:val="000080"/>
        </w:rPr>
        <w:t>(</w:t>
      </w:r>
      <w:r w:rsidRPr="00A17509">
        <w:t>SIZE</w:t>
      </w:r>
      <w:r w:rsidRPr="00A17509">
        <w:rPr>
          <w:b/>
          <w:bCs/>
          <w:color w:val="000080"/>
        </w:rPr>
        <w:t>):</w:t>
      </w:r>
    </w:p>
    <w:p w:rsidR="00A17509" w:rsidRPr="00A17509" w:rsidRDefault="00A17509" w:rsidP="00A17509">
      <w:pPr>
        <w:pStyle w:val="code3"/>
      </w:pPr>
      <w:r w:rsidRPr="00A17509">
        <w:t xml:space="preserve">        </w:t>
      </w:r>
      <w:r w:rsidRPr="00A17509">
        <w:rPr>
          <w:b/>
          <w:bCs/>
          <w:color w:val="0000FF"/>
        </w:rPr>
        <w:t>for</w:t>
      </w:r>
      <w:r w:rsidRPr="00A17509">
        <w:t xml:space="preserve"> _ </w:t>
      </w:r>
      <w:r w:rsidRPr="00A17509">
        <w:rPr>
          <w:b/>
          <w:bCs/>
          <w:color w:val="0000FF"/>
        </w:rPr>
        <w:t>in</w:t>
      </w:r>
      <w:r w:rsidRPr="00A17509">
        <w:t xml:space="preserve"> </w:t>
      </w:r>
      <w:r w:rsidRPr="00A17509">
        <w:rPr>
          <w:b/>
          <w:bCs/>
          <w:color w:val="880088"/>
        </w:rPr>
        <w:t>range</w:t>
      </w:r>
      <w:r w:rsidRPr="00A17509">
        <w:rPr>
          <w:b/>
          <w:bCs/>
          <w:color w:val="000080"/>
        </w:rPr>
        <w:t>(</w:t>
      </w:r>
      <w:r w:rsidRPr="00A17509">
        <w:t>SIZE</w:t>
      </w:r>
      <w:r w:rsidRPr="00A17509">
        <w:rPr>
          <w:b/>
          <w:bCs/>
          <w:color w:val="000080"/>
        </w:rPr>
        <w:t>):</w:t>
      </w:r>
    </w:p>
    <w:p w:rsidR="00A17509" w:rsidRPr="00A17509" w:rsidRDefault="00A17509" w:rsidP="00A17509">
      <w:pPr>
        <w:pStyle w:val="code3"/>
      </w:pPr>
      <w:r w:rsidRPr="00A17509">
        <w:t xml:space="preserve">            </w:t>
      </w:r>
      <w:r w:rsidRPr="00A17509">
        <w:rPr>
          <w:b/>
          <w:bCs/>
          <w:color w:val="0000FF"/>
        </w:rPr>
        <w:t>pass</w:t>
      </w:r>
    </w:p>
    <w:p w:rsidR="00A17509" w:rsidRPr="00A17509" w:rsidRDefault="00A17509" w:rsidP="00A17509">
      <w:pPr>
        <w:pStyle w:val="code3"/>
      </w:pPr>
    </w:p>
    <w:p w:rsidR="00A17509" w:rsidRPr="00A17509" w:rsidRDefault="00A17509" w:rsidP="00A17509">
      <w:pPr>
        <w:pStyle w:val="code3"/>
      </w:pPr>
      <w:r w:rsidRPr="00A17509">
        <w:rPr>
          <w:i/>
          <w:iCs/>
          <w:color w:val="FF8000"/>
        </w:rPr>
        <w:t>@jit</w:t>
      </w:r>
    </w:p>
    <w:p w:rsidR="00A17509" w:rsidRPr="00A17509" w:rsidRDefault="00A17509" w:rsidP="00A17509">
      <w:pPr>
        <w:pStyle w:val="code3"/>
        <w:ind w:firstLine="422"/>
      </w:pPr>
      <w:r w:rsidRPr="00A17509">
        <w:rPr>
          <w:b/>
          <w:bCs/>
          <w:color w:val="0000FF"/>
        </w:rPr>
        <w:t>def</w:t>
      </w:r>
      <w:r w:rsidRPr="00A17509">
        <w:t xml:space="preserve"> </w:t>
      </w:r>
      <w:r w:rsidRPr="00A17509">
        <w:rPr>
          <w:color w:val="FF00FF"/>
        </w:rPr>
        <w:t>jit_test</w:t>
      </w:r>
      <w:r w:rsidRPr="00A17509">
        <w:rPr>
          <w:b/>
          <w:bCs/>
          <w:color w:val="000080"/>
        </w:rPr>
        <w:t>():</w:t>
      </w:r>
    </w:p>
    <w:p w:rsidR="00A17509" w:rsidRPr="00A17509" w:rsidRDefault="00A17509" w:rsidP="00A17509">
      <w:pPr>
        <w:pStyle w:val="code3"/>
      </w:pPr>
      <w:r w:rsidRPr="00A17509">
        <w:t xml:space="preserve">    </w:t>
      </w:r>
      <w:r w:rsidRPr="00A17509">
        <w:rPr>
          <w:b/>
          <w:bCs/>
          <w:color w:val="0000FF"/>
        </w:rPr>
        <w:t>for</w:t>
      </w:r>
      <w:r w:rsidRPr="00A17509">
        <w:t xml:space="preserve"> _ </w:t>
      </w:r>
      <w:r w:rsidRPr="00A17509">
        <w:rPr>
          <w:b/>
          <w:bCs/>
          <w:color w:val="0000FF"/>
        </w:rPr>
        <w:t>in</w:t>
      </w:r>
      <w:r w:rsidRPr="00A17509">
        <w:t xml:space="preserve"> </w:t>
      </w:r>
      <w:r w:rsidRPr="00A17509">
        <w:rPr>
          <w:b/>
          <w:bCs/>
          <w:color w:val="880088"/>
        </w:rPr>
        <w:t>range</w:t>
      </w:r>
      <w:r w:rsidRPr="00A17509">
        <w:rPr>
          <w:b/>
          <w:bCs/>
          <w:color w:val="000080"/>
        </w:rPr>
        <w:t>(</w:t>
      </w:r>
      <w:r w:rsidRPr="00A17509">
        <w:t>SIZE</w:t>
      </w:r>
      <w:r w:rsidRPr="00A17509">
        <w:rPr>
          <w:b/>
          <w:bCs/>
          <w:color w:val="000080"/>
        </w:rPr>
        <w:t>):</w:t>
      </w:r>
    </w:p>
    <w:p w:rsidR="00A17509" w:rsidRPr="00A17509" w:rsidRDefault="00A17509" w:rsidP="00A17509">
      <w:pPr>
        <w:pStyle w:val="code3"/>
      </w:pPr>
      <w:r w:rsidRPr="00A17509">
        <w:t xml:space="preserve">        </w:t>
      </w:r>
      <w:r w:rsidRPr="00A17509">
        <w:rPr>
          <w:b/>
          <w:bCs/>
          <w:color w:val="0000FF"/>
        </w:rPr>
        <w:t>for</w:t>
      </w:r>
      <w:r w:rsidRPr="00A17509">
        <w:t xml:space="preserve"> _ </w:t>
      </w:r>
      <w:r w:rsidRPr="00A17509">
        <w:rPr>
          <w:b/>
          <w:bCs/>
          <w:color w:val="0000FF"/>
        </w:rPr>
        <w:t>in</w:t>
      </w:r>
      <w:r w:rsidRPr="00A17509">
        <w:t xml:space="preserve"> </w:t>
      </w:r>
      <w:r w:rsidRPr="00A17509">
        <w:rPr>
          <w:b/>
          <w:bCs/>
          <w:color w:val="880088"/>
        </w:rPr>
        <w:t>range</w:t>
      </w:r>
      <w:r w:rsidRPr="00A17509">
        <w:rPr>
          <w:b/>
          <w:bCs/>
          <w:color w:val="000080"/>
        </w:rPr>
        <w:t>(</w:t>
      </w:r>
      <w:r w:rsidRPr="00A17509">
        <w:t>SIZE</w:t>
      </w:r>
      <w:r w:rsidRPr="00A17509">
        <w:rPr>
          <w:b/>
          <w:bCs/>
          <w:color w:val="000080"/>
        </w:rPr>
        <w:t>):</w:t>
      </w:r>
    </w:p>
    <w:p w:rsidR="00A17509" w:rsidRPr="00A17509" w:rsidRDefault="00A17509" w:rsidP="00A17509">
      <w:pPr>
        <w:pStyle w:val="code3"/>
      </w:pPr>
      <w:r w:rsidRPr="00A17509">
        <w:t xml:space="preserve">            </w:t>
      </w:r>
      <w:r w:rsidRPr="00A17509">
        <w:rPr>
          <w:b/>
          <w:bCs/>
          <w:color w:val="0000FF"/>
        </w:rPr>
        <w:t>pass</w:t>
      </w:r>
    </w:p>
    <w:p w:rsidR="00A17509" w:rsidRPr="00A17509" w:rsidRDefault="00A17509" w:rsidP="00A17509">
      <w:pPr>
        <w:pStyle w:val="code3"/>
      </w:pPr>
    </w:p>
    <w:p w:rsidR="00A17509" w:rsidRPr="00A17509" w:rsidRDefault="00A17509" w:rsidP="00A17509">
      <w:pPr>
        <w:pStyle w:val="code3"/>
        <w:ind w:firstLine="422"/>
      </w:pPr>
      <w:r w:rsidRPr="00A17509">
        <w:rPr>
          <w:b/>
          <w:bCs/>
          <w:color w:val="0000FF"/>
        </w:rPr>
        <w:t>def</w:t>
      </w:r>
      <w:r w:rsidRPr="00A17509">
        <w:t xml:space="preserve"> </w:t>
      </w:r>
      <w:r w:rsidRPr="00A17509">
        <w:rPr>
          <w:color w:val="FF00FF"/>
        </w:rPr>
        <w:t>main</w:t>
      </w:r>
      <w:r w:rsidRPr="00A17509">
        <w:rPr>
          <w:b/>
          <w:bCs/>
          <w:color w:val="000080"/>
        </w:rPr>
        <w:t>():</w:t>
      </w:r>
    </w:p>
    <w:p w:rsidR="00A17509" w:rsidRPr="00A17509" w:rsidRDefault="00A17509" w:rsidP="00A17509">
      <w:pPr>
        <w:pStyle w:val="code3"/>
      </w:pPr>
      <w:r w:rsidRPr="00A17509">
        <w:t xml:space="preserve">    start</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normal_test</w:t>
      </w:r>
      <w:r w:rsidRPr="00A17509">
        <w:rPr>
          <w:b/>
          <w:bCs/>
          <w:color w:val="000080"/>
        </w:rPr>
        <w:t>()</w:t>
      </w:r>
    </w:p>
    <w:p w:rsidR="00A17509" w:rsidRPr="00A17509" w:rsidRDefault="00A17509" w:rsidP="00A17509">
      <w:pPr>
        <w:pStyle w:val="code3"/>
      </w:pPr>
      <w:r w:rsidRPr="00A17509">
        <w:t xml:space="preserve">    end</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w:t>
      </w:r>
      <w:r w:rsidRPr="00A17509">
        <w:rPr>
          <w:b/>
          <w:bCs/>
          <w:color w:val="880088"/>
        </w:rPr>
        <w:t>print</w:t>
      </w:r>
      <w:r w:rsidRPr="00A17509">
        <w:rPr>
          <w:b/>
          <w:bCs/>
          <w:color w:val="000080"/>
        </w:rPr>
        <w:t>(</w:t>
      </w:r>
      <w:r w:rsidRPr="00A17509">
        <w:t>end</w:t>
      </w:r>
      <w:r w:rsidRPr="00A17509">
        <w:rPr>
          <w:b/>
          <w:bCs/>
          <w:color w:val="000080"/>
        </w:rPr>
        <w:t>-</w:t>
      </w:r>
      <w:r w:rsidRPr="00A17509">
        <w:t>start</w:t>
      </w:r>
      <w:r w:rsidRPr="00A17509">
        <w:rPr>
          <w:b/>
          <w:bCs/>
          <w:color w:val="000080"/>
        </w:rPr>
        <w:t>)</w:t>
      </w:r>
    </w:p>
    <w:p w:rsidR="00A17509" w:rsidRPr="00A17509" w:rsidRDefault="00A17509" w:rsidP="00A17509">
      <w:pPr>
        <w:pStyle w:val="code3"/>
      </w:pPr>
      <w:r w:rsidRPr="00A17509">
        <w:t xml:space="preserve">    </w:t>
      </w:r>
    </w:p>
    <w:p w:rsidR="00A17509" w:rsidRPr="00A17509" w:rsidRDefault="00A17509" w:rsidP="00A17509">
      <w:pPr>
        <w:pStyle w:val="code3"/>
      </w:pPr>
      <w:r w:rsidRPr="00A17509">
        <w:lastRenderedPageBreak/>
        <w:t xml:space="preserve">    start</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jit_test</w:t>
      </w:r>
      <w:r w:rsidRPr="00A17509">
        <w:rPr>
          <w:b/>
          <w:bCs/>
          <w:color w:val="000080"/>
        </w:rPr>
        <w:t>()</w:t>
      </w:r>
    </w:p>
    <w:p w:rsidR="00A17509" w:rsidRPr="00A17509" w:rsidRDefault="00A17509" w:rsidP="00A17509">
      <w:pPr>
        <w:pStyle w:val="code3"/>
      </w:pPr>
      <w:r w:rsidRPr="00A17509">
        <w:t xml:space="preserve">    end</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w:t>
      </w:r>
      <w:r w:rsidRPr="00A17509">
        <w:rPr>
          <w:b/>
          <w:bCs/>
          <w:color w:val="880088"/>
        </w:rPr>
        <w:t>print</w:t>
      </w:r>
      <w:r w:rsidRPr="00A17509">
        <w:rPr>
          <w:b/>
          <w:bCs/>
          <w:color w:val="000080"/>
        </w:rPr>
        <w:t>(</w:t>
      </w:r>
      <w:r w:rsidRPr="00A17509">
        <w:t>end</w:t>
      </w:r>
      <w:r w:rsidRPr="00A17509">
        <w:rPr>
          <w:b/>
          <w:bCs/>
          <w:color w:val="000080"/>
        </w:rPr>
        <w:t>-</w:t>
      </w:r>
      <w:r w:rsidRPr="00A17509">
        <w:t>start</w:t>
      </w:r>
      <w:r w:rsidRPr="00A17509">
        <w:rPr>
          <w:b/>
          <w:bCs/>
          <w:color w:val="000080"/>
        </w:rPr>
        <w:t>)</w:t>
      </w:r>
    </w:p>
    <w:p w:rsidR="00A17509" w:rsidRPr="00A17509" w:rsidRDefault="00A17509" w:rsidP="00A17509">
      <w:pPr>
        <w:pStyle w:val="code3"/>
      </w:pPr>
    </w:p>
    <w:p w:rsidR="00A17509" w:rsidRPr="00A17509" w:rsidRDefault="00A17509" w:rsidP="00A17509">
      <w:pPr>
        <w:pStyle w:val="code3"/>
      </w:pPr>
      <w:r w:rsidRPr="00A17509">
        <w:t xml:space="preserve">    start</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jit_test</w:t>
      </w:r>
      <w:r w:rsidRPr="00A17509">
        <w:rPr>
          <w:b/>
          <w:bCs/>
          <w:color w:val="000080"/>
        </w:rPr>
        <w:t>()</w:t>
      </w:r>
    </w:p>
    <w:p w:rsidR="00A17509" w:rsidRPr="00A17509" w:rsidRDefault="00A17509" w:rsidP="00A17509">
      <w:pPr>
        <w:pStyle w:val="code3"/>
      </w:pPr>
      <w:r w:rsidRPr="00A17509">
        <w:t xml:space="preserve">    end</w:t>
      </w:r>
      <w:r w:rsidRPr="00A17509">
        <w:rPr>
          <w:b/>
          <w:bCs/>
          <w:color w:val="000080"/>
        </w:rPr>
        <w:t>=</w:t>
      </w:r>
      <w:r w:rsidRPr="00A17509">
        <w:t>time</w:t>
      </w:r>
      <w:r w:rsidRPr="00A17509">
        <w:rPr>
          <w:b/>
          <w:bCs/>
          <w:color w:val="000080"/>
        </w:rPr>
        <w:t>.</w:t>
      </w:r>
      <w:r w:rsidRPr="00A17509">
        <w:t>time</w:t>
      </w:r>
      <w:r w:rsidRPr="00A17509">
        <w:rPr>
          <w:b/>
          <w:bCs/>
          <w:color w:val="000080"/>
        </w:rPr>
        <w:t>()</w:t>
      </w:r>
    </w:p>
    <w:p w:rsidR="00A17509" w:rsidRPr="00A17509" w:rsidRDefault="00A17509" w:rsidP="00A17509">
      <w:pPr>
        <w:pStyle w:val="code3"/>
      </w:pPr>
      <w:r w:rsidRPr="00A17509">
        <w:t xml:space="preserve">    </w:t>
      </w:r>
      <w:r w:rsidRPr="00A17509">
        <w:rPr>
          <w:b/>
          <w:bCs/>
          <w:color w:val="880088"/>
        </w:rPr>
        <w:t>print</w:t>
      </w:r>
      <w:r w:rsidRPr="00A17509">
        <w:rPr>
          <w:b/>
          <w:bCs/>
          <w:color w:val="000080"/>
        </w:rPr>
        <w:t>(</w:t>
      </w:r>
      <w:r w:rsidRPr="00A17509">
        <w:t>end</w:t>
      </w:r>
      <w:r w:rsidRPr="00A17509">
        <w:rPr>
          <w:b/>
          <w:bCs/>
          <w:color w:val="000080"/>
        </w:rPr>
        <w:t>-</w:t>
      </w:r>
      <w:r w:rsidRPr="00A17509">
        <w:t>start</w:t>
      </w:r>
      <w:r w:rsidRPr="00A17509">
        <w:rPr>
          <w:b/>
          <w:bCs/>
          <w:color w:val="000080"/>
        </w:rPr>
        <w:t>)</w:t>
      </w:r>
    </w:p>
    <w:p w:rsidR="00A17509" w:rsidRPr="00A17509" w:rsidRDefault="00A17509" w:rsidP="00A17509">
      <w:pPr>
        <w:pStyle w:val="code3"/>
      </w:pPr>
    </w:p>
    <w:p w:rsidR="00A17509" w:rsidRPr="00A17509" w:rsidRDefault="00A17509" w:rsidP="00A17509">
      <w:pPr>
        <w:pStyle w:val="code3"/>
        <w:ind w:firstLine="422"/>
      </w:pPr>
      <w:r w:rsidRPr="00A17509">
        <w:rPr>
          <w:b/>
          <w:bCs/>
          <w:color w:val="0000FF"/>
        </w:rPr>
        <w:t>if</w:t>
      </w:r>
      <w:r w:rsidRPr="00A17509">
        <w:t xml:space="preserve"> __name__</w:t>
      </w:r>
      <w:r w:rsidRPr="00A17509">
        <w:rPr>
          <w:b/>
          <w:bCs/>
          <w:color w:val="000080"/>
        </w:rPr>
        <w:t>==</w:t>
      </w:r>
      <w:r w:rsidRPr="00A17509">
        <w:rPr>
          <w:color w:val="808080"/>
        </w:rPr>
        <w:t>'__main__'</w:t>
      </w:r>
      <w:r w:rsidRPr="00A17509">
        <w:rPr>
          <w:b/>
          <w:bCs/>
          <w:color w:val="000080"/>
        </w:rPr>
        <w:t>:</w:t>
      </w:r>
    </w:p>
    <w:p w:rsidR="00A17509" w:rsidRPr="00A17509" w:rsidRDefault="00A17509" w:rsidP="00A17509">
      <w:pPr>
        <w:pStyle w:val="code3"/>
        <w:rPr>
          <w:rFonts w:ascii="宋体" w:hAnsi="宋体" w:cs="宋体"/>
          <w:szCs w:val="24"/>
        </w:rPr>
      </w:pPr>
      <w:r w:rsidRPr="00A17509">
        <w:t xml:space="preserve">    main</w:t>
      </w:r>
      <w:r w:rsidRPr="00A17509">
        <w:rPr>
          <w:b/>
          <w:bCs/>
          <w:color w:val="000080"/>
        </w:rPr>
        <w:t>()</w:t>
      </w:r>
    </w:p>
    <w:p w:rsidR="00F171DE" w:rsidRDefault="00400427" w:rsidP="00FC5FF6">
      <w:pPr>
        <w:ind w:firstLine="480"/>
      </w:pPr>
      <w:r>
        <w:rPr>
          <w:rFonts w:hint="eastAsia"/>
        </w:rPr>
        <w:t>其输出为</w:t>
      </w:r>
    </w:p>
    <w:p w:rsidR="004E661A" w:rsidRDefault="004E661A" w:rsidP="004E661A">
      <w:pPr>
        <w:pStyle w:val="code3"/>
      </w:pPr>
      <w:r>
        <w:t>1.5333094596862793</w:t>
      </w:r>
    </w:p>
    <w:p w:rsidR="004E661A" w:rsidRDefault="004E661A" w:rsidP="004E661A">
      <w:pPr>
        <w:pStyle w:val="code3"/>
      </w:pPr>
      <w:r>
        <w:t>0.2395479679107666</w:t>
      </w:r>
    </w:p>
    <w:p w:rsidR="00400427" w:rsidRDefault="004E661A" w:rsidP="004E661A">
      <w:pPr>
        <w:pStyle w:val="code3"/>
      </w:pPr>
      <w:r>
        <w:t>0.0</w:t>
      </w:r>
    </w:p>
    <w:p w:rsidR="00842275" w:rsidRPr="00AC6103" w:rsidRDefault="00067303" w:rsidP="00F454E4">
      <w:pPr>
        <w:ind w:firstLine="480"/>
      </w:pPr>
      <w:r w:rsidRPr="00AC6103">
        <w:rPr>
          <w:rFonts w:hint="eastAsia"/>
        </w:rPr>
        <w:t>可以发现</w:t>
      </w:r>
      <w:r w:rsidR="000B69E0" w:rsidRPr="00AC6103">
        <w:rPr>
          <w:rFonts w:hint="eastAsia"/>
        </w:rPr>
        <w:t>后两次</w:t>
      </w:r>
      <w:r w:rsidR="00F948E1" w:rsidRPr="00AC6103">
        <w:rPr>
          <w:rFonts w:hint="eastAsia"/>
        </w:rPr>
        <w:t>执行的函数相比与第一次执行的函数在速度上有巨大的提升</w:t>
      </w:r>
      <w:r w:rsidR="002C4BBE" w:rsidRPr="00AC6103">
        <w:rPr>
          <w:rFonts w:hint="eastAsia"/>
        </w:rPr>
        <w:t>。</w:t>
      </w:r>
    </w:p>
    <w:p w:rsidR="00230002" w:rsidRPr="00AC6103" w:rsidRDefault="00C06330" w:rsidP="00855BD4">
      <w:pPr>
        <w:ind w:firstLine="480"/>
      </w:pPr>
      <w:r>
        <w:rPr>
          <w:rFonts w:hint="eastAsia"/>
        </w:rPr>
        <w:t>这是因为</w:t>
      </w:r>
      <w:r w:rsidR="00230002" w:rsidRPr="00AC6103">
        <w:rPr>
          <w:rFonts w:hint="eastAsia"/>
        </w:rPr>
        <w:t>JIT</w:t>
      </w:r>
      <w:r w:rsidR="00230002" w:rsidRPr="00AC6103">
        <w:rPr>
          <w:rFonts w:hint="eastAsia"/>
        </w:rPr>
        <w:t>使用懒编译（</w:t>
      </w:r>
      <w:r w:rsidR="00230002" w:rsidRPr="00AC6103">
        <w:rPr>
          <w:rFonts w:hint="eastAsia"/>
        </w:rPr>
        <w:t>Lazy Compilation</w:t>
      </w:r>
      <w:r w:rsidR="00230002" w:rsidRPr="00AC6103">
        <w:rPr>
          <w:rFonts w:hint="eastAsia"/>
        </w:rPr>
        <w:t>）技术，在执行到</w:t>
      </w:r>
      <w:r w:rsidR="00230002" w:rsidRPr="00AC6103">
        <w:rPr>
          <w:rFonts w:hint="eastAsia"/>
        </w:rPr>
        <w:t>@jit</w:t>
      </w:r>
      <w:r w:rsidR="00230002" w:rsidRPr="00AC6103">
        <w:rPr>
          <w:rFonts w:hint="eastAsia"/>
        </w:rPr>
        <w:t>代码块时才将其编译，而纯编译型语言</w:t>
      </w:r>
      <w:r w:rsidR="00230002" w:rsidRPr="00AC6103">
        <w:rPr>
          <w:rFonts w:hint="eastAsia"/>
        </w:rPr>
        <w:t>C</w:t>
      </w:r>
      <w:r w:rsidR="00230002" w:rsidRPr="00AC6103">
        <w:rPr>
          <w:rFonts w:hint="eastAsia"/>
        </w:rPr>
        <w:t>会在程序运行前整个编译好。</w:t>
      </w:r>
    </w:p>
    <w:p w:rsidR="00230002" w:rsidRPr="00AC6103" w:rsidRDefault="00230002" w:rsidP="00F454E4">
      <w:pPr>
        <w:ind w:firstLine="480"/>
      </w:pPr>
      <w:r w:rsidRPr="00AC6103">
        <w:rPr>
          <w:rFonts w:hint="eastAsia"/>
        </w:rPr>
        <w:t>因为被</w:t>
      </w:r>
      <w:r w:rsidRPr="00AC6103">
        <w:rPr>
          <w:rFonts w:hint="eastAsia"/>
        </w:rPr>
        <w:t>@jit</w:t>
      </w:r>
      <w:r w:rsidRPr="00AC6103">
        <w:rPr>
          <w:rFonts w:hint="eastAsia"/>
        </w:rPr>
        <w:t>修饰的代码块已经编译过了，</w:t>
      </w:r>
      <m:oMath>
        <m:r>
          <m:rPr>
            <m:sty m:val="p"/>
          </m:rPr>
          <w:rPr>
            <w:rFonts w:ascii="Cambria Math" w:hAnsi="Cambria Math" w:hint="eastAsia"/>
          </w:rPr>
          <m:t>总时间</m:t>
        </m:r>
        <m:r>
          <m:rPr>
            <m:sty m:val="p"/>
          </m:rPr>
          <w:rPr>
            <w:rFonts w:ascii="Cambria Math" w:hAnsi="Cambria Math"/>
          </w:rPr>
          <m:t>=</m:t>
        </m:r>
        <m:r>
          <m:rPr>
            <m:sty m:val="p"/>
          </m:rPr>
          <w:rPr>
            <w:rFonts w:ascii="Cambria Math" w:hAnsi="Cambria Math" w:hint="eastAsia"/>
          </w:rPr>
          <m:t>编译时间</m:t>
        </m:r>
        <m:r>
          <m:rPr>
            <m:sty m:val="p"/>
          </m:rPr>
          <w:rPr>
            <w:rFonts w:ascii="Cambria Math" w:hAnsi="Cambria Math"/>
          </w:rPr>
          <m:t>+</m:t>
        </m:r>
        <m:r>
          <m:rPr>
            <m:sty m:val="p"/>
          </m:rPr>
          <w:rPr>
            <w:rFonts w:ascii="Cambria Math" w:hAnsi="Cambria Math" w:hint="eastAsia"/>
          </w:rPr>
          <m:t>运行时间</m:t>
        </m:r>
      </m:oMath>
      <w:r w:rsidRPr="00AC6103">
        <w:rPr>
          <w:rFonts w:hint="eastAsia"/>
        </w:rPr>
        <w:t>，所以第二次运行时编译时间</w:t>
      </w:r>
      <w:r w:rsidRPr="00AC6103">
        <w:t>=0</w:t>
      </w:r>
      <w:r w:rsidRPr="00AC6103">
        <w:rPr>
          <w:rFonts w:hint="eastAsia"/>
        </w:rPr>
        <w:t>，又因为循环体内为</w:t>
      </w:r>
      <w:r w:rsidRPr="00AC6103">
        <w:rPr>
          <w:rFonts w:hint="eastAsia"/>
        </w:rPr>
        <w:t>pass</w:t>
      </w:r>
      <w:r w:rsidRPr="00AC6103">
        <w:rPr>
          <w:rFonts w:hint="eastAsia"/>
        </w:rPr>
        <w:t>，所以运行时间</w:t>
      </w:r>
      <w:r w:rsidRPr="00AC6103">
        <w:t>=0</w:t>
      </w:r>
      <w:r w:rsidRPr="00AC6103">
        <w:rPr>
          <w:rFonts w:hint="eastAsia"/>
        </w:rPr>
        <w:t>，故总时间</w:t>
      </w:r>
      <w:r w:rsidRPr="00AC6103">
        <w:t>=0</w:t>
      </w:r>
    </w:p>
    <w:p w:rsidR="00842275" w:rsidRDefault="00230002" w:rsidP="00063D75">
      <w:pPr>
        <w:ind w:firstLine="480"/>
      </w:pPr>
      <w:r w:rsidRPr="00AC6103">
        <w:rPr>
          <w:rFonts w:hint="eastAsia"/>
        </w:rPr>
        <w:t>另外，原生</w:t>
      </w:r>
      <w:r w:rsidR="00134FB3">
        <w:rPr>
          <w:rFonts w:hint="eastAsia"/>
        </w:rPr>
        <w:t>P</w:t>
      </w:r>
      <w:r w:rsidRPr="00AC6103">
        <w:rPr>
          <w:rFonts w:hint="eastAsia"/>
        </w:rPr>
        <w:t>ython</w:t>
      </w:r>
      <w:r w:rsidRPr="00AC6103">
        <w:rPr>
          <w:rFonts w:hint="eastAsia"/>
        </w:rPr>
        <w:t>慢的原因还有一点在于解释器需要推断变量类型，</w:t>
      </w:r>
      <w:r w:rsidRPr="00AC6103">
        <w:rPr>
          <w:rFonts w:hint="eastAsia"/>
        </w:rPr>
        <w:t>@jit</w:t>
      </w:r>
      <w:r w:rsidRPr="00AC6103">
        <w:rPr>
          <w:rFonts w:hint="eastAsia"/>
        </w:rPr>
        <w:t>可以使用</w:t>
      </w:r>
      <w:r w:rsidRPr="00AC6103">
        <w:rPr>
          <w:rFonts w:hint="eastAsia"/>
        </w:rPr>
        <w:t>Eager Compilation</w:t>
      </w:r>
      <w:r w:rsidRPr="00AC6103">
        <w:rPr>
          <w:rFonts w:hint="eastAsia"/>
        </w:rPr>
        <w:t>技术，指定变量类型，这样可以提高编译速度。</w:t>
      </w:r>
    </w:p>
    <w:p w:rsidR="008F1BEE" w:rsidRDefault="00F32961" w:rsidP="00B36F3F">
      <w:pPr>
        <w:pStyle w:val="3"/>
      </w:pPr>
      <w:bookmarkStart w:id="125" w:name="_Toc107277790"/>
      <w:r>
        <w:rPr>
          <w:rFonts w:hint="eastAsia"/>
        </w:rPr>
        <w:t>深度学习解决方案</w:t>
      </w:r>
      <w:r w:rsidR="00B36F3F">
        <w:rPr>
          <w:rFonts w:hint="eastAsia"/>
        </w:rPr>
        <w:t>——</w:t>
      </w:r>
      <w:r w:rsidR="00AF52CF">
        <w:rPr>
          <w:rFonts w:hint="eastAsia"/>
        </w:rPr>
        <w:t>TextCNN</w:t>
      </w:r>
      <w:bookmarkEnd w:id="125"/>
      <w:r w:rsidR="00052D44">
        <w:t xml:space="preserve"> </w:t>
      </w:r>
    </w:p>
    <w:p w:rsidR="00C231C9" w:rsidRDefault="00C231C9" w:rsidP="00C231C9">
      <w:pPr>
        <w:pStyle w:val="4"/>
      </w:pPr>
      <w:r>
        <w:rPr>
          <w:rFonts w:hint="eastAsia"/>
        </w:rPr>
        <w:t>问题转化</w:t>
      </w:r>
    </w:p>
    <w:p w:rsidR="00DC57F5" w:rsidRDefault="00BD3BE6" w:rsidP="00DC57F5">
      <w:pPr>
        <w:ind w:firstLine="480"/>
      </w:pPr>
      <w:r>
        <w:rPr>
          <w:rFonts w:hint="eastAsia"/>
        </w:rPr>
        <w:t>和传统机器学习模型相比，当用深度学习对该问题进行建模时，</w:t>
      </w:r>
      <w:r w:rsidR="007C17E7">
        <w:rPr>
          <w:rFonts w:hint="eastAsia"/>
        </w:rPr>
        <w:t>需要将该问题进行相应的问题转换，由</w:t>
      </w:r>
      <w:r w:rsidR="007C17E7">
        <w:rPr>
          <w:rFonts w:hint="eastAsia"/>
        </w:rPr>
        <w:t>API</w:t>
      </w:r>
      <w:r w:rsidR="007C17E7">
        <w:rPr>
          <w:rFonts w:hint="eastAsia"/>
        </w:rPr>
        <w:t>序列的调用可知：每个文件都对应一个</w:t>
      </w:r>
      <w:r w:rsidR="007C17E7">
        <w:rPr>
          <w:rFonts w:hint="eastAsia"/>
        </w:rPr>
        <w:t>API</w:t>
      </w:r>
      <w:r w:rsidR="007C17E7">
        <w:rPr>
          <w:rFonts w:hint="eastAsia"/>
        </w:rPr>
        <w:t>的调用序列，将每个</w:t>
      </w:r>
      <w:r w:rsidR="007C17E7">
        <w:rPr>
          <w:rFonts w:hint="eastAsia"/>
        </w:rPr>
        <w:t>API</w:t>
      </w:r>
      <w:r w:rsidR="007C17E7">
        <w:rPr>
          <w:rFonts w:hint="eastAsia"/>
        </w:rPr>
        <w:t>的序列进行</w:t>
      </w:r>
      <w:r w:rsidR="00417171">
        <w:rPr>
          <w:rFonts w:hint="eastAsia"/>
        </w:rPr>
        <w:t>拼接，这样问题就变成了一个文本分类问题</w:t>
      </w:r>
      <w:r w:rsidR="00A050F3">
        <w:rPr>
          <w:rFonts w:hint="eastAsia"/>
        </w:rPr>
        <w:t>，同时</w:t>
      </w:r>
      <w:r w:rsidR="0060005A">
        <w:rPr>
          <w:rFonts w:hint="eastAsia"/>
        </w:rPr>
        <w:t>API</w:t>
      </w:r>
      <w:r w:rsidR="0060005A">
        <w:rPr>
          <w:rFonts w:hint="eastAsia"/>
        </w:rPr>
        <w:t>序列之间的顺序具有物理意义</w:t>
      </w:r>
      <w:r w:rsidR="00F06087">
        <w:rPr>
          <w:rFonts w:hint="eastAsia"/>
        </w:rPr>
        <w:t>，等价于</w:t>
      </w:r>
      <w:r w:rsidR="00405A1C">
        <w:rPr>
          <w:rFonts w:hint="eastAsia"/>
        </w:rPr>
        <w:t>文本分类</w:t>
      </w:r>
      <w:r w:rsidR="000A3A1C">
        <w:rPr>
          <w:rFonts w:hint="eastAsia"/>
        </w:rPr>
        <w:t>问题</w:t>
      </w:r>
      <w:r w:rsidR="00E0632D">
        <w:rPr>
          <w:rFonts w:hint="eastAsia"/>
        </w:rPr>
        <w:t>。</w:t>
      </w:r>
    </w:p>
    <w:p w:rsidR="002605C9" w:rsidRDefault="002605C9" w:rsidP="002605C9">
      <w:pPr>
        <w:pStyle w:val="4"/>
      </w:pPr>
      <w:r>
        <w:rPr>
          <w:rFonts w:hint="eastAsia"/>
        </w:rPr>
        <w:t>TextCNN</w:t>
      </w:r>
      <w:r>
        <w:rPr>
          <w:rFonts w:hint="eastAsia"/>
        </w:rPr>
        <w:t>建模</w:t>
      </w:r>
    </w:p>
    <w:p w:rsidR="00402C9D" w:rsidRDefault="00DC79C5" w:rsidP="00DC57F5">
      <w:pPr>
        <w:ind w:firstLine="480"/>
      </w:pPr>
      <w:r>
        <w:rPr>
          <w:rFonts w:hint="eastAsia"/>
        </w:rPr>
        <w:t>导入库</w:t>
      </w:r>
    </w:p>
    <w:p w:rsidR="00182B0B" w:rsidRPr="00182B0B" w:rsidRDefault="00182B0B" w:rsidP="00182B0B">
      <w:pPr>
        <w:pStyle w:val="code3"/>
      </w:pPr>
      <w:r w:rsidRPr="00182B0B">
        <w:rPr>
          <w:color w:val="0000FF"/>
        </w:rPr>
        <w:t>import</w:t>
      </w:r>
      <w:r w:rsidRPr="00182B0B">
        <w:t xml:space="preserve"> pandas </w:t>
      </w:r>
      <w:r w:rsidRPr="00182B0B">
        <w:rPr>
          <w:color w:val="0000FF"/>
        </w:rPr>
        <w:t>as</w:t>
      </w:r>
      <w:r w:rsidRPr="00182B0B">
        <w:t xml:space="preserve"> pd</w:t>
      </w:r>
    </w:p>
    <w:p w:rsidR="00182B0B" w:rsidRPr="00182B0B" w:rsidRDefault="00182B0B" w:rsidP="00182B0B">
      <w:pPr>
        <w:pStyle w:val="code3"/>
      </w:pPr>
      <w:r w:rsidRPr="00182B0B">
        <w:rPr>
          <w:color w:val="0000FF"/>
        </w:rPr>
        <w:t>import</w:t>
      </w:r>
      <w:r w:rsidRPr="00182B0B">
        <w:t xml:space="preserve"> numpy </w:t>
      </w:r>
      <w:r w:rsidRPr="00182B0B">
        <w:rPr>
          <w:color w:val="0000FF"/>
        </w:rPr>
        <w:t>as</w:t>
      </w:r>
      <w:r w:rsidRPr="00182B0B">
        <w:t xml:space="preserve"> np</w:t>
      </w:r>
    </w:p>
    <w:p w:rsidR="00182B0B" w:rsidRPr="00182B0B" w:rsidRDefault="00182B0B" w:rsidP="00182B0B">
      <w:pPr>
        <w:pStyle w:val="code3"/>
      </w:pPr>
      <w:r w:rsidRPr="00182B0B">
        <w:rPr>
          <w:color w:val="0000FF"/>
        </w:rPr>
        <w:t>import</w:t>
      </w:r>
      <w:r w:rsidRPr="00182B0B">
        <w:t xml:space="preserve"> seaborn </w:t>
      </w:r>
      <w:r w:rsidRPr="00182B0B">
        <w:rPr>
          <w:color w:val="0000FF"/>
        </w:rPr>
        <w:t>as</w:t>
      </w:r>
      <w:r w:rsidRPr="00182B0B">
        <w:t xml:space="preserve"> sns</w:t>
      </w:r>
    </w:p>
    <w:p w:rsidR="00182B0B" w:rsidRPr="00182B0B" w:rsidRDefault="00182B0B" w:rsidP="00182B0B">
      <w:pPr>
        <w:pStyle w:val="code3"/>
      </w:pPr>
      <w:r w:rsidRPr="00182B0B">
        <w:rPr>
          <w:color w:val="0000FF"/>
        </w:rPr>
        <w:t>import</w:t>
      </w:r>
      <w:r w:rsidRPr="00182B0B">
        <w:t xml:space="preserve"> matplotlib.pyplot </w:t>
      </w:r>
      <w:r w:rsidRPr="00182B0B">
        <w:rPr>
          <w:color w:val="0000FF"/>
        </w:rPr>
        <w:t>as</w:t>
      </w:r>
      <w:r w:rsidRPr="00182B0B">
        <w:t xml:space="preserve"> plt</w:t>
      </w:r>
    </w:p>
    <w:p w:rsidR="00182B0B" w:rsidRPr="00182B0B" w:rsidRDefault="00182B0B" w:rsidP="00182B0B">
      <w:pPr>
        <w:pStyle w:val="code3"/>
      </w:pPr>
    </w:p>
    <w:p w:rsidR="00182B0B" w:rsidRPr="00182B0B" w:rsidRDefault="00182B0B" w:rsidP="00182B0B">
      <w:pPr>
        <w:pStyle w:val="code3"/>
      </w:pPr>
      <w:r w:rsidRPr="00182B0B">
        <w:rPr>
          <w:color w:val="0000FF"/>
        </w:rPr>
        <w:t>import</w:t>
      </w:r>
      <w:r w:rsidRPr="00182B0B">
        <w:t xml:space="preserve"> lightgbm </w:t>
      </w:r>
      <w:r w:rsidRPr="00182B0B">
        <w:rPr>
          <w:color w:val="0000FF"/>
        </w:rPr>
        <w:t>as</w:t>
      </w:r>
      <w:r w:rsidRPr="00182B0B">
        <w:t xml:space="preserve"> lgb</w:t>
      </w:r>
    </w:p>
    <w:p w:rsidR="00182B0B" w:rsidRPr="00182B0B" w:rsidRDefault="00182B0B" w:rsidP="00182B0B">
      <w:pPr>
        <w:pStyle w:val="code3"/>
      </w:pPr>
      <w:r w:rsidRPr="00182B0B">
        <w:rPr>
          <w:color w:val="0000FF"/>
        </w:rPr>
        <w:lastRenderedPageBreak/>
        <w:t>from</w:t>
      </w:r>
      <w:r w:rsidRPr="00182B0B">
        <w:t xml:space="preserve"> sklearn.model_selection </w:t>
      </w:r>
      <w:r w:rsidRPr="00182B0B">
        <w:rPr>
          <w:color w:val="0000FF"/>
        </w:rPr>
        <w:t>import</w:t>
      </w:r>
      <w:r w:rsidRPr="00182B0B">
        <w:t xml:space="preserve"> train_test_split</w:t>
      </w:r>
    </w:p>
    <w:p w:rsidR="00182B0B" w:rsidRPr="00182B0B" w:rsidRDefault="00182B0B" w:rsidP="00182B0B">
      <w:pPr>
        <w:pStyle w:val="code3"/>
      </w:pPr>
      <w:r w:rsidRPr="00182B0B">
        <w:rPr>
          <w:color w:val="0000FF"/>
        </w:rPr>
        <w:t>from</w:t>
      </w:r>
      <w:r w:rsidRPr="00182B0B">
        <w:t xml:space="preserve"> sklearn.preprocessing </w:t>
      </w:r>
      <w:r w:rsidRPr="00182B0B">
        <w:rPr>
          <w:color w:val="0000FF"/>
        </w:rPr>
        <w:t>import</w:t>
      </w:r>
      <w:r w:rsidRPr="00182B0B">
        <w:t xml:space="preserve"> OneHotEncoder</w:t>
      </w:r>
    </w:p>
    <w:p w:rsidR="00182B0B" w:rsidRPr="00182B0B" w:rsidRDefault="00182B0B" w:rsidP="00182B0B">
      <w:pPr>
        <w:pStyle w:val="code3"/>
      </w:pPr>
    </w:p>
    <w:p w:rsidR="00182B0B" w:rsidRPr="00182B0B" w:rsidRDefault="00182B0B" w:rsidP="00182B0B">
      <w:pPr>
        <w:pStyle w:val="code3"/>
      </w:pPr>
      <w:r w:rsidRPr="00182B0B">
        <w:rPr>
          <w:color w:val="0000FF"/>
        </w:rPr>
        <w:t>from</w:t>
      </w:r>
      <w:r w:rsidRPr="00182B0B">
        <w:t xml:space="preserve"> tqdm </w:t>
      </w:r>
      <w:r w:rsidRPr="00182B0B">
        <w:rPr>
          <w:color w:val="0000FF"/>
        </w:rPr>
        <w:t>import</w:t>
      </w:r>
      <w:r w:rsidRPr="00182B0B">
        <w:t xml:space="preserve"> tqdm_notebook</w:t>
      </w:r>
    </w:p>
    <w:p w:rsidR="00182B0B" w:rsidRPr="00182B0B" w:rsidRDefault="00182B0B" w:rsidP="00182B0B">
      <w:pPr>
        <w:pStyle w:val="code3"/>
      </w:pPr>
      <w:r w:rsidRPr="00182B0B">
        <w:rPr>
          <w:color w:val="0000FF"/>
        </w:rPr>
        <w:t>from</w:t>
      </w:r>
      <w:r w:rsidRPr="00182B0B">
        <w:t xml:space="preserve"> sklearn.preprocessing </w:t>
      </w:r>
      <w:r w:rsidRPr="00182B0B">
        <w:rPr>
          <w:color w:val="0000FF"/>
        </w:rPr>
        <w:t>import</w:t>
      </w:r>
      <w:r w:rsidRPr="00182B0B">
        <w:t xml:space="preserve"> LabelBinarizer,LabelEncoder</w:t>
      </w:r>
    </w:p>
    <w:p w:rsidR="00182B0B" w:rsidRPr="00182B0B" w:rsidRDefault="00182B0B" w:rsidP="00182B0B">
      <w:pPr>
        <w:pStyle w:val="code3"/>
      </w:pPr>
    </w:p>
    <w:p w:rsidR="00182B0B" w:rsidRPr="00182B0B" w:rsidRDefault="00182B0B" w:rsidP="00182B0B">
      <w:pPr>
        <w:pStyle w:val="code3"/>
      </w:pPr>
      <w:r w:rsidRPr="00182B0B">
        <w:rPr>
          <w:color w:val="0000FF"/>
        </w:rPr>
        <w:t>import</w:t>
      </w:r>
      <w:r w:rsidRPr="00182B0B">
        <w:t xml:space="preserve"> warnings</w:t>
      </w:r>
    </w:p>
    <w:p w:rsidR="00182B0B" w:rsidRPr="00182B0B" w:rsidRDefault="00182B0B" w:rsidP="00182B0B">
      <w:pPr>
        <w:pStyle w:val="code3"/>
      </w:pPr>
      <w:r w:rsidRPr="00182B0B">
        <w:t>warnings.filterwarnings(</w:t>
      </w:r>
      <w:r w:rsidRPr="00182B0B">
        <w:rPr>
          <w:color w:val="A31515"/>
        </w:rPr>
        <w:t>'ignore'</w:t>
      </w:r>
      <w:r w:rsidRPr="00182B0B">
        <w:t>)</w:t>
      </w:r>
    </w:p>
    <w:p w:rsidR="00182B0B" w:rsidRPr="00182B0B" w:rsidRDefault="00182B0B" w:rsidP="00182B0B">
      <w:pPr>
        <w:pStyle w:val="code3"/>
      </w:pPr>
      <w:r w:rsidRPr="00182B0B">
        <w:t>%matplotlib inline</w:t>
      </w:r>
    </w:p>
    <w:p w:rsidR="00DC79C5" w:rsidRDefault="009D54CC" w:rsidP="00DC57F5">
      <w:pPr>
        <w:ind w:firstLine="480"/>
      </w:pPr>
      <w:r>
        <w:rPr>
          <w:rFonts w:hint="eastAsia"/>
        </w:rPr>
        <w:t>读取数据</w:t>
      </w:r>
    </w:p>
    <w:p w:rsidR="009D54CC" w:rsidRPr="009D54CC" w:rsidRDefault="009D54CC" w:rsidP="009D54CC">
      <w:pPr>
        <w:pStyle w:val="code3"/>
        <w:rPr>
          <w:color w:val="000000"/>
        </w:rPr>
      </w:pPr>
      <w:r w:rsidRPr="009D54CC">
        <w:rPr>
          <w:color w:val="000000"/>
        </w:rPr>
        <w:t xml:space="preserve">path  = </w:t>
      </w:r>
      <w:r w:rsidRPr="009D54CC">
        <w:t>'../security_data/'</w:t>
      </w:r>
    </w:p>
    <w:p w:rsidR="009D54CC" w:rsidRPr="009D54CC" w:rsidRDefault="009D54CC" w:rsidP="009D54CC">
      <w:pPr>
        <w:pStyle w:val="code3"/>
        <w:rPr>
          <w:color w:val="000000"/>
        </w:rPr>
      </w:pPr>
      <w:r w:rsidRPr="009D54CC">
        <w:rPr>
          <w:color w:val="000000"/>
        </w:rPr>
        <w:t xml:space="preserve">train = pd.read_csv(path + </w:t>
      </w:r>
      <w:r w:rsidRPr="009D54CC">
        <w:t>'security_train.csv'</w:t>
      </w:r>
      <w:r w:rsidRPr="009D54CC">
        <w:rPr>
          <w:color w:val="000000"/>
        </w:rPr>
        <w:t>)</w:t>
      </w:r>
    </w:p>
    <w:p w:rsidR="009D54CC" w:rsidRPr="009D54CC" w:rsidRDefault="009D54CC" w:rsidP="009D54CC">
      <w:pPr>
        <w:pStyle w:val="code3"/>
        <w:rPr>
          <w:color w:val="000000"/>
        </w:rPr>
      </w:pPr>
      <w:r w:rsidRPr="009D54CC">
        <w:rPr>
          <w:color w:val="000000"/>
        </w:rPr>
        <w:t xml:space="preserve">test  = pd.read_csv(path + </w:t>
      </w:r>
      <w:r w:rsidRPr="009D54CC">
        <w:t>'security_test.csv'</w:t>
      </w:r>
      <w:r w:rsidRPr="009D54CC">
        <w:rPr>
          <w:color w:val="000000"/>
        </w:rPr>
        <w:t>)</w:t>
      </w:r>
    </w:p>
    <w:p w:rsidR="009D54CC" w:rsidRDefault="00833727" w:rsidP="00DC57F5">
      <w:pPr>
        <w:ind w:firstLine="480"/>
      </w:pPr>
      <w:r>
        <w:rPr>
          <w:rFonts w:hint="eastAsia"/>
        </w:rPr>
        <w:t>内存管理</w:t>
      </w:r>
    </w:p>
    <w:p w:rsidR="002D51C5" w:rsidRPr="002D51C5" w:rsidRDefault="002D51C5" w:rsidP="009D45ED">
      <w:pPr>
        <w:pStyle w:val="code3"/>
        <w:wordWrap w:val="0"/>
      </w:pPr>
      <w:r w:rsidRPr="002D51C5">
        <w:rPr>
          <w:color w:val="0000FF"/>
        </w:rPr>
        <w:t>import</w:t>
      </w:r>
      <w:r w:rsidRPr="002D51C5">
        <w:t xml:space="preserve"> numpy </w:t>
      </w:r>
      <w:r w:rsidRPr="002D51C5">
        <w:rPr>
          <w:color w:val="0000FF"/>
        </w:rPr>
        <w:t>as</w:t>
      </w:r>
      <w:r w:rsidRPr="002D51C5">
        <w:t xml:space="preserve"> np</w:t>
      </w:r>
    </w:p>
    <w:p w:rsidR="002D51C5" w:rsidRPr="002D51C5" w:rsidRDefault="002D51C5" w:rsidP="009D45ED">
      <w:pPr>
        <w:pStyle w:val="code3"/>
        <w:wordWrap w:val="0"/>
      </w:pPr>
      <w:r w:rsidRPr="002D51C5">
        <w:rPr>
          <w:color w:val="0000FF"/>
        </w:rPr>
        <w:t>import</w:t>
      </w:r>
      <w:r w:rsidRPr="002D51C5">
        <w:t xml:space="preserve"> pandas </w:t>
      </w:r>
      <w:r w:rsidRPr="002D51C5">
        <w:rPr>
          <w:color w:val="0000FF"/>
        </w:rPr>
        <w:t>as</w:t>
      </w:r>
      <w:r w:rsidRPr="002D51C5">
        <w:t xml:space="preserve"> pd</w:t>
      </w:r>
    </w:p>
    <w:p w:rsidR="002D51C5" w:rsidRPr="002D51C5" w:rsidRDefault="002D51C5" w:rsidP="009D45ED">
      <w:pPr>
        <w:pStyle w:val="code3"/>
        <w:wordWrap w:val="0"/>
      </w:pPr>
      <w:r w:rsidRPr="002D51C5">
        <w:rPr>
          <w:color w:val="0000FF"/>
        </w:rPr>
        <w:t>from</w:t>
      </w:r>
      <w:r w:rsidRPr="002D51C5">
        <w:t xml:space="preserve"> tqdm </w:t>
      </w:r>
      <w:r w:rsidRPr="002D51C5">
        <w:rPr>
          <w:color w:val="0000FF"/>
        </w:rPr>
        <w:t>import</w:t>
      </w:r>
      <w:r w:rsidRPr="002D51C5">
        <w:t xml:space="preserve"> tqdm  </w:t>
      </w:r>
    </w:p>
    <w:p w:rsidR="002D51C5" w:rsidRPr="002D51C5" w:rsidRDefault="002D51C5" w:rsidP="009D45ED">
      <w:pPr>
        <w:pStyle w:val="code3"/>
        <w:wordWrap w:val="0"/>
      </w:pPr>
    </w:p>
    <w:p w:rsidR="002D51C5" w:rsidRPr="002D51C5" w:rsidRDefault="002D51C5" w:rsidP="009D45ED">
      <w:pPr>
        <w:pStyle w:val="code3"/>
        <w:wordWrap w:val="0"/>
      </w:pPr>
      <w:r w:rsidRPr="002D51C5">
        <w:rPr>
          <w:color w:val="0000FF"/>
        </w:rPr>
        <w:t>class</w:t>
      </w:r>
      <w:r w:rsidRPr="002D51C5">
        <w:t xml:space="preserve"> _Data_Preprocess:</w:t>
      </w:r>
    </w:p>
    <w:p w:rsidR="002D51C5" w:rsidRPr="002D51C5" w:rsidRDefault="002D51C5" w:rsidP="009D45ED">
      <w:pPr>
        <w:pStyle w:val="code3"/>
        <w:wordWrap w:val="0"/>
      </w:pPr>
      <w:r w:rsidRPr="002D51C5">
        <w:t xml:space="preserve">    </w:t>
      </w:r>
      <w:r w:rsidRPr="002D51C5">
        <w:rPr>
          <w:color w:val="0000FF"/>
        </w:rPr>
        <w:t>def</w:t>
      </w:r>
      <w:r w:rsidRPr="002D51C5">
        <w:t xml:space="preserve"> __init__(self):</w:t>
      </w:r>
    </w:p>
    <w:p w:rsidR="002D51C5" w:rsidRPr="002D51C5" w:rsidRDefault="002D51C5" w:rsidP="009D45ED">
      <w:pPr>
        <w:pStyle w:val="code3"/>
        <w:wordWrap w:val="0"/>
      </w:pPr>
      <w:r w:rsidRPr="002D51C5">
        <w:t xml:space="preserve">        </w:t>
      </w:r>
      <w:r w:rsidRPr="002D51C5">
        <w:rPr>
          <w:color w:val="0000FF"/>
        </w:rPr>
        <w:t>self</w:t>
      </w:r>
      <w:r w:rsidRPr="002D51C5">
        <w:t>.int8_max = np.iinfo(np.int8).max</w:t>
      </w:r>
    </w:p>
    <w:p w:rsidR="002D51C5" w:rsidRPr="002D51C5" w:rsidRDefault="002D51C5" w:rsidP="009D45ED">
      <w:pPr>
        <w:pStyle w:val="code3"/>
        <w:wordWrap w:val="0"/>
      </w:pPr>
      <w:r w:rsidRPr="002D51C5">
        <w:t xml:space="preserve">        </w:t>
      </w:r>
      <w:r w:rsidRPr="002D51C5">
        <w:rPr>
          <w:color w:val="0000FF"/>
        </w:rPr>
        <w:t>self</w:t>
      </w:r>
      <w:r w:rsidRPr="002D51C5">
        <w:t>.int8_min = np.iinfo(np.int8).min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.int16_max = np.iinfo(np.int16).max</w:t>
      </w:r>
    </w:p>
    <w:p w:rsidR="002D51C5" w:rsidRPr="002D51C5" w:rsidRDefault="002D51C5" w:rsidP="009D45ED">
      <w:pPr>
        <w:pStyle w:val="code3"/>
        <w:wordWrap w:val="0"/>
      </w:pPr>
      <w:r w:rsidRPr="002D51C5">
        <w:t xml:space="preserve">        </w:t>
      </w:r>
      <w:r w:rsidRPr="002D51C5">
        <w:rPr>
          <w:color w:val="0000FF"/>
        </w:rPr>
        <w:t>self</w:t>
      </w:r>
      <w:r w:rsidRPr="002D51C5">
        <w:t>.int16_min = np.iinfo(np.int16).min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.int32_max = np.iinfo(np.int32).max</w:t>
      </w:r>
    </w:p>
    <w:p w:rsidR="002D51C5" w:rsidRPr="002D51C5" w:rsidRDefault="002D51C5" w:rsidP="009D45ED">
      <w:pPr>
        <w:pStyle w:val="code3"/>
        <w:wordWrap w:val="0"/>
      </w:pPr>
      <w:r w:rsidRPr="002D51C5">
        <w:t xml:space="preserve">        </w:t>
      </w:r>
      <w:r w:rsidRPr="002D51C5">
        <w:rPr>
          <w:color w:val="0000FF"/>
        </w:rPr>
        <w:t>self</w:t>
      </w:r>
      <w:r w:rsidRPr="002D51C5">
        <w:t>.int32_min = np.iinfo(np.int32).min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.int64_max = np.iinfo(np.int64).max</w:t>
      </w:r>
    </w:p>
    <w:p w:rsidR="002D51C5" w:rsidRPr="002D51C5" w:rsidRDefault="002D51C5" w:rsidP="009D45ED">
      <w:pPr>
        <w:pStyle w:val="code3"/>
        <w:wordWrap w:val="0"/>
      </w:pPr>
      <w:r w:rsidRPr="002D51C5">
        <w:t xml:space="preserve">        </w:t>
      </w:r>
      <w:r w:rsidRPr="002D51C5">
        <w:rPr>
          <w:color w:val="0000FF"/>
        </w:rPr>
        <w:t>self</w:t>
      </w:r>
      <w:r w:rsidRPr="002D51C5">
        <w:t>.int64_min = np.iinfo(np.int64).min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.float16_max = np.finfo(np.float16).max</w:t>
      </w:r>
    </w:p>
    <w:p w:rsidR="002D51C5" w:rsidRPr="002D51C5" w:rsidRDefault="002D51C5" w:rsidP="009D45ED">
      <w:pPr>
        <w:pStyle w:val="code3"/>
        <w:wordWrap w:val="0"/>
      </w:pPr>
      <w:r w:rsidRPr="002D51C5">
        <w:t xml:space="preserve">        </w:t>
      </w:r>
      <w:r w:rsidRPr="002D51C5">
        <w:rPr>
          <w:color w:val="0000FF"/>
        </w:rPr>
        <w:t>self</w:t>
      </w:r>
      <w:r w:rsidRPr="002D51C5">
        <w:t>.float16_min = np.finfo(np.float16).min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.float32_max = np.finfo(np.float32).max</w:t>
      </w:r>
    </w:p>
    <w:p w:rsidR="002D51C5" w:rsidRPr="002D51C5" w:rsidRDefault="002D51C5" w:rsidP="009D45ED">
      <w:pPr>
        <w:pStyle w:val="code3"/>
        <w:wordWrap w:val="0"/>
      </w:pPr>
      <w:r w:rsidRPr="002D51C5">
        <w:t xml:space="preserve">        </w:t>
      </w:r>
      <w:r w:rsidRPr="002D51C5">
        <w:rPr>
          <w:color w:val="0000FF"/>
        </w:rPr>
        <w:t>self</w:t>
      </w:r>
      <w:r w:rsidRPr="002D51C5">
        <w:t>.float32_min = np.finfo(np.float32).min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self</w:t>
      </w:r>
      <w:r w:rsidRPr="002D51C5">
        <w:t>.float64_max = np.finfo(np.float64).max</w:t>
      </w:r>
    </w:p>
    <w:p w:rsidR="002D51C5" w:rsidRPr="002D51C5" w:rsidRDefault="002D51C5" w:rsidP="009D45ED">
      <w:pPr>
        <w:pStyle w:val="code3"/>
        <w:wordWrap w:val="0"/>
      </w:pPr>
      <w:r w:rsidRPr="002D51C5">
        <w:t xml:space="preserve">        </w:t>
      </w:r>
      <w:r w:rsidRPr="002D51C5">
        <w:rPr>
          <w:color w:val="0000FF"/>
        </w:rPr>
        <w:t>self</w:t>
      </w:r>
      <w:r w:rsidRPr="002D51C5">
        <w:t>.float64_min = np.finfo(np.float64).min</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def</w:t>
      </w:r>
      <w:r w:rsidRPr="002D51C5">
        <w:t xml:space="preserve"> _get_type(self, min_val, max_val, types):</w:t>
      </w:r>
    </w:p>
    <w:p w:rsidR="002D51C5" w:rsidRPr="002D51C5" w:rsidRDefault="002D51C5" w:rsidP="009D45ED">
      <w:pPr>
        <w:pStyle w:val="code3"/>
        <w:wordWrap w:val="0"/>
      </w:pPr>
      <w:r w:rsidRPr="002D51C5">
        <w:lastRenderedPageBreak/>
        <w:t xml:space="preserve">        </w:t>
      </w:r>
      <w:r w:rsidRPr="002D51C5">
        <w:rPr>
          <w:color w:val="0000FF"/>
        </w:rPr>
        <w:t>if</w:t>
      </w:r>
      <w:r w:rsidRPr="002D51C5">
        <w:t xml:space="preserve"> types == </w:t>
      </w:r>
      <w:r w:rsidRPr="002D51C5">
        <w:rPr>
          <w:color w:val="A31515"/>
        </w:rPr>
        <w:t>'int'</w:t>
      </w:r>
      <w:r w:rsidRPr="002D51C5">
        <w:t>:</w:t>
      </w:r>
    </w:p>
    <w:p w:rsidR="002D51C5" w:rsidRPr="002D51C5" w:rsidRDefault="002D51C5" w:rsidP="009D45ED">
      <w:pPr>
        <w:pStyle w:val="code3"/>
        <w:wordWrap w:val="0"/>
      </w:pPr>
      <w:r w:rsidRPr="002D51C5">
        <w:t xml:space="preserve">            </w:t>
      </w:r>
      <w:r w:rsidRPr="002D51C5">
        <w:rPr>
          <w:color w:val="0000FF"/>
        </w:rPr>
        <w:t>if</w:t>
      </w:r>
      <w:r w:rsidRPr="002D51C5">
        <w:t xml:space="preserve"> max_val &lt;= </w:t>
      </w:r>
      <w:r w:rsidRPr="002D51C5">
        <w:rPr>
          <w:color w:val="0000FF"/>
        </w:rPr>
        <w:t>self</w:t>
      </w:r>
      <w:r w:rsidRPr="002D51C5">
        <w:t xml:space="preserve">.int8_max </w:t>
      </w:r>
      <w:r w:rsidRPr="002D51C5">
        <w:rPr>
          <w:color w:val="0000FF"/>
        </w:rPr>
        <w:t>and</w:t>
      </w:r>
      <w:r w:rsidRPr="002D51C5">
        <w:t xml:space="preserve"> min_val &gt;= </w:t>
      </w:r>
      <w:r w:rsidRPr="002D51C5">
        <w:rPr>
          <w:color w:val="0000FF"/>
        </w:rPr>
        <w:t>self</w:t>
      </w:r>
      <w:r w:rsidRPr="002D51C5">
        <w:t>.int8_min:</w:t>
      </w:r>
    </w:p>
    <w:p w:rsidR="002D51C5" w:rsidRPr="002D51C5" w:rsidRDefault="002D51C5" w:rsidP="009D45ED">
      <w:pPr>
        <w:pStyle w:val="code3"/>
        <w:wordWrap w:val="0"/>
      </w:pPr>
      <w:r w:rsidRPr="002D51C5">
        <w:t xml:space="preserve">                </w:t>
      </w:r>
      <w:r w:rsidRPr="002D51C5">
        <w:rPr>
          <w:color w:val="0000FF"/>
        </w:rPr>
        <w:t>return</w:t>
      </w:r>
      <w:r w:rsidRPr="002D51C5">
        <w:t xml:space="preserve"> np.int8</w:t>
      </w:r>
    </w:p>
    <w:p w:rsidR="002D51C5" w:rsidRPr="002D51C5" w:rsidRDefault="002D51C5" w:rsidP="009D45ED">
      <w:pPr>
        <w:pStyle w:val="code3"/>
        <w:wordWrap w:val="0"/>
      </w:pPr>
      <w:r w:rsidRPr="002D51C5">
        <w:t xml:space="preserve">            </w:t>
      </w:r>
      <w:r w:rsidRPr="002D51C5">
        <w:rPr>
          <w:color w:val="0000FF"/>
        </w:rPr>
        <w:t>elif</w:t>
      </w:r>
      <w:r w:rsidRPr="002D51C5">
        <w:t xml:space="preserve"> max_val &lt;= </w:t>
      </w:r>
      <w:r w:rsidRPr="002D51C5">
        <w:rPr>
          <w:color w:val="0000FF"/>
        </w:rPr>
        <w:t>self</w:t>
      </w:r>
      <w:r w:rsidRPr="002D51C5">
        <w:t xml:space="preserve">.int16_max &lt;= max_val </w:t>
      </w:r>
      <w:r w:rsidRPr="002D51C5">
        <w:rPr>
          <w:color w:val="0000FF"/>
        </w:rPr>
        <w:t>and</w:t>
      </w:r>
      <w:r w:rsidRPr="002D51C5">
        <w:t xml:space="preserve"> min_val &gt;= </w:t>
      </w:r>
      <w:r w:rsidRPr="002D51C5">
        <w:rPr>
          <w:color w:val="0000FF"/>
        </w:rPr>
        <w:t>self</w:t>
      </w:r>
      <w:r w:rsidRPr="002D51C5">
        <w:t>.int16_min:</w:t>
      </w:r>
    </w:p>
    <w:p w:rsidR="002D51C5" w:rsidRPr="002D51C5" w:rsidRDefault="002D51C5" w:rsidP="009D45ED">
      <w:pPr>
        <w:pStyle w:val="code3"/>
        <w:wordWrap w:val="0"/>
      </w:pPr>
      <w:r w:rsidRPr="002D51C5">
        <w:t xml:space="preserve">                </w:t>
      </w:r>
      <w:r w:rsidRPr="002D51C5">
        <w:rPr>
          <w:color w:val="0000FF"/>
        </w:rPr>
        <w:t>return</w:t>
      </w:r>
      <w:r w:rsidRPr="002D51C5">
        <w:t xml:space="preserve"> np.int16</w:t>
      </w:r>
    </w:p>
    <w:p w:rsidR="002D51C5" w:rsidRPr="002D51C5" w:rsidRDefault="002D51C5" w:rsidP="009D45ED">
      <w:pPr>
        <w:pStyle w:val="code3"/>
        <w:wordWrap w:val="0"/>
      </w:pPr>
      <w:r w:rsidRPr="002D51C5">
        <w:t xml:space="preserve">            </w:t>
      </w:r>
      <w:r w:rsidRPr="002D51C5">
        <w:rPr>
          <w:color w:val="0000FF"/>
        </w:rPr>
        <w:t>elif</w:t>
      </w:r>
      <w:r w:rsidRPr="002D51C5">
        <w:t xml:space="preserve"> max_val &lt;= </w:t>
      </w:r>
      <w:r w:rsidRPr="002D51C5">
        <w:rPr>
          <w:color w:val="0000FF"/>
        </w:rPr>
        <w:t>self</w:t>
      </w:r>
      <w:r w:rsidRPr="002D51C5">
        <w:t xml:space="preserve">.int32_max </w:t>
      </w:r>
      <w:r w:rsidRPr="002D51C5">
        <w:rPr>
          <w:color w:val="0000FF"/>
        </w:rPr>
        <w:t>and</w:t>
      </w:r>
      <w:r w:rsidRPr="002D51C5">
        <w:t xml:space="preserve"> min_val &gt;= </w:t>
      </w:r>
      <w:r w:rsidRPr="002D51C5">
        <w:rPr>
          <w:color w:val="0000FF"/>
        </w:rPr>
        <w:t>self</w:t>
      </w:r>
      <w:r w:rsidRPr="002D51C5">
        <w:t>.int32_min:</w:t>
      </w:r>
    </w:p>
    <w:p w:rsidR="002D51C5" w:rsidRPr="002D51C5" w:rsidRDefault="002D51C5" w:rsidP="009D45ED">
      <w:pPr>
        <w:pStyle w:val="code3"/>
        <w:wordWrap w:val="0"/>
      </w:pPr>
      <w:r w:rsidRPr="002D51C5">
        <w:t xml:space="preserve">                </w:t>
      </w:r>
      <w:r w:rsidRPr="002D51C5">
        <w:rPr>
          <w:color w:val="0000FF"/>
        </w:rPr>
        <w:t>return</w:t>
      </w:r>
      <w:r w:rsidRPr="002D51C5">
        <w:t xml:space="preserve"> np.int32</w:t>
      </w:r>
    </w:p>
    <w:p w:rsidR="002D51C5" w:rsidRPr="002D51C5" w:rsidRDefault="002D51C5" w:rsidP="009D45ED">
      <w:pPr>
        <w:pStyle w:val="code3"/>
        <w:wordWrap w:val="0"/>
      </w:pPr>
      <w:r w:rsidRPr="002D51C5">
        <w:t xml:space="preserve">            </w:t>
      </w:r>
      <w:r w:rsidRPr="002D51C5">
        <w:rPr>
          <w:color w:val="0000FF"/>
        </w:rPr>
        <w:t>return</w:t>
      </w:r>
      <w:r w:rsidRPr="002D51C5">
        <w:t xml:space="preserve"> </w:t>
      </w:r>
      <w:r w:rsidRPr="002D51C5">
        <w:rPr>
          <w:color w:val="0000FF"/>
        </w:rPr>
        <w:t>None</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elif</w:t>
      </w:r>
      <w:r w:rsidRPr="002D51C5">
        <w:t xml:space="preserve"> types == </w:t>
      </w:r>
      <w:r w:rsidRPr="002D51C5">
        <w:rPr>
          <w:color w:val="A31515"/>
        </w:rPr>
        <w:t>'float'</w:t>
      </w:r>
      <w:r w:rsidRPr="002D51C5">
        <w:t>:</w:t>
      </w:r>
    </w:p>
    <w:p w:rsidR="002D51C5" w:rsidRPr="002D51C5" w:rsidRDefault="002D51C5" w:rsidP="009D45ED">
      <w:pPr>
        <w:pStyle w:val="code3"/>
        <w:wordWrap w:val="0"/>
      </w:pPr>
      <w:r w:rsidRPr="002D51C5">
        <w:t xml:space="preserve">            </w:t>
      </w:r>
      <w:r w:rsidRPr="002D51C5">
        <w:rPr>
          <w:color w:val="0000FF"/>
        </w:rPr>
        <w:t>if</w:t>
      </w:r>
      <w:r w:rsidRPr="002D51C5">
        <w:t xml:space="preserve"> max_val &lt;= </w:t>
      </w:r>
      <w:r w:rsidRPr="002D51C5">
        <w:rPr>
          <w:color w:val="0000FF"/>
        </w:rPr>
        <w:t>self</w:t>
      </w:r>
      <w:r w:rsidRPr="002D51C5">
        <w:t xml:space="preserve">.float16_max </w:t>
      </w:r>
      <w:r w:rsidRPr="002D51C5">
        <w:rPr>
          <w:color w:val="0000FF"/>
        </w:rPr>
        <w:t>and</w:t>
      </w:r>
      <w:r w:rsidRPr="002D51C5">
        <w:t xml:space="preserve"> min_val &gt;= </w:t>
      </w:r>
      <w:r w:rsidRPr="002D51C5">
        <w:rPr>
          <w:color w:val="0000FF"/>
        </w:rPr>
        <w:t>self</w:t>
      </w:r>
      <w:r w:rsidRPr="002D51C5">
        <w:t>.float16_min:</w:t>
      </w:r>
    </w:p>
    <w:p w:rsidR="002D51C5" w:rsidRPr="002D51C5" w:rsidRDefault="002D51C5" w:rsidP="009D45ED">
      <w:pPr>
        <w:pStyle w:val="code3"/>
        <w:wordWrap w:val="0"/>
      </w:pPr>
      <w:r w:rsidRPr="002D51C5">
        <w:t xml:space="preserve">                </w:t>
      </w:r>
      <w:r w:rsidRPr="002D51C5">
        <w:rPr>
          <w:color w:val="0000FF"/>
        </w:rPr>
        <w:t>return</w:t>
      </w:r>
      <w:r w:rsidRPr="002D51C5">
        <w:t xml:space="preserve"> np.float16</w:t>
      </w:r>
    </w:p>
    <w:p w:rsidR="002D51C5" w:rsidRPr="002D51C5" w:rsidRDefault="002D51C5" w:rsidP="009D45ED">
      <w:pPr>
        <w:pStyle w:val="code3"/>
        <w:wordWrap w:val="0"/>
      </w:pPr>
      <w:r w:rsidRPr="002D51C5">
        <w:t xml:space="preserve">            </w:t>
      </w:r>
      <w:r w:rsidRPr="002D51C5">
        <w:rPr>
          <w:color w:val="0000FF"/>
        </w:rPr>
        <w:t>if</w:t>
      </w:r>
      <w:r w:rsidRPr="002D51C5">
        <w:t xml:space="preserve"> max_val &lt;= </w:t>
      </w:r>
      <w:r w:rsidRPr="002D51C5">
        <w:rPr>
          <w:color w:val="0000FF"/>
        </w:rPr>
        <w:t>self</w:t>
      </w:r>
      <w:r w:rsidRPr="002D51C5">
        <w:t xml:space="preserve">.float32_max </w:t>
      </w:r>
      <w:r w:rsidRPr="002D51C5">
        <w:rPr>
          <w:color w:val="0000FF"/>
        </w:rPr>
        <w:t>and</w:t>
      </w:r>
      <w:r w:rsidRPr="002D51C5">
        <w:t xml:space="preserve"> min_val &gt;= </w:t>
      </w:r>
      <w:r w:rsidRPr="002D51C5">
        <w:rPr>
          <w:color w:val="0000FF"/>
        </w:rPr>
        <w:t>self</w:t>
      </w:r>
      <w:r w:rsidRPr="002D51C5">
        <w:t>.float32_min:</w:t>
      </w:r>
    </w:p>
    <w:p w:rsidR="002D51C5" w:rsidRPr="002D51C5" w:rsidRDefault="002D51C5" w:rsidP="009D45ED">
      <w:pPr>
        <w:pStyle w:val="code3"/>
        <w:wordWrap w:val="0"/>
      </w:pPr>
      <w:r w:rsidRPr="002D51C5">
        <w:t xml:space="preserve">                </w:t>
      </w:r>
      <w:r w:rsidRPr="002D51C5">
        <w:rPr>
          <w:color w:val="0000FF"/>
        </w:rPr>
        <w:t>return</w:t>
      </w:r>
      <w:r w:rsidRPr="002D51C5">
        <w:t xml:space="preserve"> np.float32</w:t>
      </w:r>
    </w:p>
    <w:p w:rsidR="002D51C5" w:rsidRPr="002D51C5" w:rsidRDefault="002D51C5" w:rsidP="009D45ED">
      <w:pPr>
        <w:pStyle w:val="code3"/>
        <w:wordWrap w:val="0"/>
      </w:pPr>
      <w:r w:rsidRPr="002D51C5">
        <w:t xml:space="preserve">            </w:t>
      </w:r>
      <w:r w:rsidRPr="002D51C5">
        <w:rPr>
          <w:color w:val="0000FF"/>
        </w:rPr>
        <w:t>if</w:t>
      </w:r>
      <w:r w:rsidRPr="002D51C5">
        <w:t xml:space="preserve"> max_val &lt;= </w:t>
      </w:r>
      <w:r w:rsidRPr="002D51C5">
        <w:rPr>
          <w:color w:val="0000FF"/>
        </w:rPr>
        <w:t>self</w:t>
      </w:r>
      <w:r w:rsidRPr="002D51C5">
        <w:t xml:space="preserve">.float64_max </w:t>
      </w:r>
      <w:r w:rsidRPr="002D51C5">
        <w:rPr>
          <w:color w:val="0000FF"/>
        </w:rPr>
        <w:t>and</w:t>
      </w:r>
      <w:r w:rsidRPr="002D51C5">
        <w:t xml:space="preserve"> min_val &gt;= </w:t>
      </w:r>
      <w:r w:rsidRPr="002D51C5">
        <w:rPr>
          <w:color w:val="0000FF"/>
        </w:rPr>
        <w:t>self</w:t>
      </w:r>
      <w:r w:rsidRPr="002D51C5">
        <w:t>.float64_min:</w:t>
      </w:r>
    </w:p>
    <w:p w:rsidR="002D51C5" w:rsidRPr="002D51C5" w:rsidRDefault="002D51C5" w:rsidP="009D45ED">
      <w:pPr>
        <w:pStyle w:val="code3"/>
        <w:wordWrap w:val="0"/>
      </w:pPr>
      <w:r w:rsidRPr="002D51C5">
        <w:t xml:space="preserve">                </w:t>
      </w:r>
      <w:r w:rsidRPr="002D51C5">
        <w:rPr>
          <w:color w:val="0000FF"/>
        </w:rPr>
        <w:t>return</w:t>
      </w:r>
      <w:r w:rsidRPr="002D51C5">
        <w:t xml:space="preserve"> np.float64</w:t>
      </w:r>
    </w:p>
    <w:p w:rsidR="002D51C5" w:rsidRPr="002D51C5" w:rsidRDefault="002D51C5" w:rsidP="009D45ED">
      <w:pPr>
        <w:pStyle w:val="code3"/>
        <w:wordWrap w:val="0"/>
      </w:pPr>
      <w:r w:rsidRPr="002D51C5">
        <w:t xml:space="preserve">            </w:t>
      </w:r>
      <w:r w:rsidRPr="002D51C5">
        <w:rPr>
          <w:color w:val="0000FF"/>
        </w:rPr>
        <w:t>return</w:t>
      </w:r>
      <w:r w:rsidRPr="002D51C5">
        <w:t xml:space="preserve"> </w:t>
      </w:r>
      <w:r w:rsidRPr="002D51C5">
        <w:rPr>
          <w:color w:val="0000FF"/>
        </w:rPr>
        <w:t>None</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r w:rsidRPr="002D51C5">
        <w:rPr>
          <w:color w:val="0000FF"/>
        </w:rPr>
        <w:t>def</w:t>
      </w:r>
      <w:r w:rsidRPr="002D51C5">
        <w:t xml:space="preserve"> _memory_process(self, df):</w:t>
      </w:r>
    </w:p>
    <w:p w:rsidR="002D51C5" w:rsidRPr="002D51C5" w:rsidRDefault="002D51C5" w:rsidP="009D45ED">
      <w:pPr>
        <w:pStyle w:val="code3"/>
        <w:wordWrap w:val="0"/>
      </w:pPr>
      <w:r w:rsidRPr="002D51C5">
        <w:t xml:space="preserve">        init_memory = df.memory_usage().sum() / </w:t>
      </w:r>
      <w:r w:rsidRPr="002D51C5">
        <w:rPr>
          <w:color w:val="098658"/>
        </w:rPr>
        <w:t>1024</w:t>
      </w:r>
      <w:r w:rsidRPr="002D51C5">
        <w:t xml:space="preserve"> ** </w:t>
      </w:r>
      <w:r w:rsidRPr="002D51C5">
        <w:rPr>
          <w:color w:val="098658"/>
        </w:rPr>
        <w:t>2</w:t>
      </w:r>
      <w:r w:rsidRPr="002D51C5">
        <w:t xml:space="preserve"> / </w:t>
      </w:r>
      <w:r w:rsidRPr="002D51C5">
        <w:rPr>
          <w:color w:val="098658"/>
        </w:rPr>
        <w:t>1024</w:t>
      </w:r>
    </w:p>
    <w:p w:rsidR="002D51C5" w:rsidRPr="002D51C5" w:rsidRDefault="002D51C5" w:rsidP="009D45ED">
      <w:pPr>
        <w:pStyle w:val="code3"/>
        <w:wordWrap w:val="0"/>
      </w:pPr>
      <w:r w:rsidRPr="002D51C5">
        <w:t>        print(</w:t>
      </w:r>
      <w:r w:rsidRPr="002D51C5">
        <w:rPr>
          <w:color w:val="A31515"/>
        </w:rPr>
        <w:t>'Original data occupies {} GB memory.'</w:t>
      </w:r>
      <w:r w:rsidRPr="002D51C5">
        <w:t>.format(init_memory))</w:t>
      </w:r>
    </w:p>
    <w:p w:rsidR="002D51C5" w:rsidRPr="002D51C5" w:rsidRDefault="002D51C5" w:rsidP="009D45ED">
      <w:pPr>
        <w:pStyle w:val="code3"/>
        <w:wordWrap w:val="0"/>
      </w:pPr>
      <w:r w:rsidRPr="002D51C5">
        <w:t>        df_cols = df.columns</w:t>
      </w:r>
    </w:p>
    <w:p w:rsidR="002D51C5" w:rsidRPr="002D51C5" w:rsidRDefault="002D51C5" w:rsidP="009D45ED">
      <w:pPr>
        <w:pStyle w:val="code3"/>
        <w:wordWrap w:val="0"/>
      </w:pPr>
    </w:p>
    <w:p w:rsidR="002D51C5" w:rsidRPr="002D51C5" w:rsidRDefault="002D51C5" w:rsidP="009D45ED">
      <w:pPr>
        <w:pStyle w:val="code3"/>
        <w:wordWrap w:val="0"/>
      </w:pPr>
      <w:r w:rsidRPr="002D51C5">
        <w:t xml:space="preserve">          </w:t>
      </w:r>
    </w:p>
    <w:p w:rsidR="002D51C5" w:rsidRPr="002D51C5" w:rsidRDefault="002D51C5" w:rsidP="009D45ED">
      <w:pPr>
        <w:pStyle w:val="code3"/>
        <w:wordWrap w:val="0"/>
      </w:pPr>
      <w:r w:rsidRPr="002D51C5">
        <w:t xml:space="preserve">        </w:t>
      </w:r>
      <w:r w:rsidRPr="002D51C5">
        <w:rPr>
          <w:color w:val="0000FF"/>
        </w:rPr>
        <w:t>for</w:t>
      </w:r>
      <w:r w:rsidRPr="002D51C5">
        <w:t xml:space="preserve"> col </w:t>
      </w:r>
      <w:r w:rsidRPr="002D51C5">
        <w:rPr>
          <w:color w:val="0000FF"/>
        </w:rPr>
        <w:t>in</w:t>
      </w:r>
      <w:r w:rsidRPr="002D51C5">
        <w:t xml:space="preserve"> tqdm_notebook(df_cols):</w:t>
      </w:r>
    </w:p>
    <w:p w:rsidR="002D51C5" w:rsidRPr="002D51C5" w:rsidRDefault="002D51C5" w:rsidP="009D45ED">
      <w:pPr>
        <w:pStyle w:val="code3"/>
        <w:wordWrap w:val="0"/>
      </w:pPr>
      <w:r w:rsidRPr="002D51C5">
        <w:t xml:space="preserve">            </w:t>
      </w:r>
      <w:r w:rsidRPr="002D51C5">
        <w:rPr>
          <w:color w:val="0000FF"/>
        </w:rPr>
        <w:t>try</w:t>
      </w:r>
      <w:r w:rsidRPr="002D51C5">
        <w:t>:</w:t>
      </w:r>
    </w:p>
    <w:p w:rsidR="002D51C5" w:rsidRPr="002D51C5" w:rsidRDefault="002D51C5" w:rsidP="009D45ED">
      <w:pPr>
        <w:pStyle w:val="code3"/>
        <w:wordWrap w:val="0"/>
      </w:pPr>
      <w:r w:rsidRPr="002D51C5">
        <w:t xml:space="preserve">                </w:t>
      </w:r>
      <w:r w:rsidRPr="002D51C5">
        <w:rPr>
          <w:color w:val="0000FF"/>
        </w:rPr>
        <w:t>if</w:t>
      </w:r>
      <w:r w:rsidRPr="002D51C5">
        <w:t xml:space="preserve"> </w:t>
      </w:r>
      <w:r w:rsidRPr="002D51C5">
        <w:rPr>
          <w:color w:val="A31515"/>
        </w:rPr>
        <w:t>'float'</w:t>
      </w:r>
      <w:r w:rsidRPr="002D51C5">
        <w:t xml:space="preserve"> </w:t>
      </w:r>
      <w:r w:rsidRPr="002D51C5">
        <w:rPr>
          <w:color w:val="0000FF"/>
        </w:rPr>
        <w:t>in</w:t>
      </w:r>
      <w:r w:rsidRPr="002D51C5">
        <w:t xml:space="preserve"> str(df[col].dtypes):</w:t>
      </w:r>
    </w:p>
    <w:p w:rsidR="002D51C5" w:rsidRPr="002D51C5" w:rsidRDefault="002D51C5" w:rsidP="009D45ED">
      <w:pPr>
        <w:pStyle w:val="code3"/>
        <w:wordWrap w:val="0"/>
      </w:pPr>
      <w:r w:rsidRPr="002D51C5">
        <w:t>                    max_val = df[col].max()</w:t>
      </w:r>
    </w:p>
    <w:p w:rsidR="002D51C5" w:rsidRPr="002D51C5" w:rsidRDefault="002D51C5" w:rsidP="009D45ED">
      <w:pPr>
        <w:pStyle w:val="code3"/>
        <w:wordWrap w:val="0"/>
      </w:pPr>
      <w:r w:rsidRPr="002D51C5">
        <w:t>                    min_val = df[col].min()</w:t>
      </w:r>
    </w:p>
    <w:p w:rsidR="002D51C5" w:rsidRPr="002D51C5" w:rsidRDefault="002D51C5" w:rsidP="009D45ED">
      <w:pPr>
        <w:pStyle w:val="code3"/>
        <w:wordWrap w:val="0"/>
      </w:pPr>
      <w:r w:rsidRPr="002D51C5">
        <w:t xml:space="preserve">                    trans_types = </w:t>
      </w:r>
      <w:r w:rsidRPr="002D51C5">
        <w:rPr>
          <w:color w:val="0000FF"/>
        </w:rPr>
        <w:t>self</w:t>
      </w:r>
      <w:r w:rsidRPr="002D51C5">
        <w:t xml:space="preserve">._get_type(min_val, max_val, </w:t>
      </w:r>
      <w:r w:rsidRPr="002D51C5">
        <w:rPr>
          <w:color w:val="A31515"/>
        </w:rPr>
        <w:t>'float'</w:t>
      </w:r>
      <w:r w:rsidRPr="002D51C5">
        <w:t>)</w:t>
      </w:r>
    </w:p>
    <w:p w:rsidR="002D51C5" w:rsidRPr="002D51C5" w:rsidRDefault="002D51C5" w:rsidP="009D45ED">
      <w:pPr>
        <w:pStyle w:val="code3"/>
        <w:wordWrap w:val="0"/>
      </w:pPr>
      <w:r w:rsidRPr="002D51C5">
        <w:t xml:space="preserve">                    </w:t>
      </w:r>
      <w:r w:rsidRPr="002D51C5">
        <w:rPr>
          <w:color w:val="0000FF"/>
        </w:rPr>
        <w:t>if</w:t>
      </w:r>
      <w:r w:rsidRPr="002D51C5">
        <w:t xml:space="preserve"> trans_types </w:t>
      </w:r>
      <w:r w:rsidRPr="002D51C5">
        <w:rPr>
          <w:color w:val="0000FF"/>
        </w:rPr>
        <w:t>is</w:t>
      </w:r>
      <w:r w:rsidRPr="002D51C5">
        <w:t xml:space="preserve"> </w:t>
      </w:r>
      <w:r w:rsidRPr="002D51C5">
        <w:rPr>
          <w:color w:val="0000FF"/>
        </w:rPr>
        <w:t>not</w:t>
      </w:r>
      <w:r w:rsidRPr="002D51C5">
        <w:t xml:space="preserve"> </w:t>
      </w:r>
      <w:r w:rsidRPr="002D51C5">
        <w:rPr>
          <w:color w:val="0000FF"/>
        </w:rPr>
        <w:t>None</w:t>
      </w:r>
      <w:r w:rsidRPr="002D51C5">
        <w:t>:</w:t>
      </w:r>
    </w:p>
    <w:p w:rsidR="002D51C5" w:rsidRPr="002D51C5" w:rsidRDefault="002D51C5" w:rsidP="009D45ED">
      <w:pPr>
        <w:pStyle w:val="code3"/>
        <w:wordWrap w:val="0"/>
      </w:pPr>
      <w:r w:rsidRPr="002D51C5">
        <w:t>                        df[col] = df[col].astype(trans_types)</w:t>
      </w:r>
    </w:p>
    <w:p w:rsidR="002D51C5" w:rsidRPr="002D51C5" w:rsidRDefault="002D51C5" w:rsidP="009D45ED">
      <w:pPr>
        <w:pStyle w:val="code3"/>
        <w:wordWrap w:val="0"/>
      </w:pPr>
      <w:r w:rsidRPr="002D51C5">
        <w:t xml:space="preserve">                </w:t>
      </w:r>
      <w:r w:rsidRPr="002D51C5">
        <w:rPr>
          <w:color w:val="0000FF"/>
        </w:rPr>
        <w:t>elif</w:t>
      </w:r>
      <w:r w:rsidRPr="002D51C5">
        <w:t xml:space="preserve"> </w:t>
      </w:r>
      <w:r w:rsidRPr="002D51C5">
        <w:rPr>
          <w:color w:val="A31515"/>
        </w:rPr>
        <w:t>'int'</w:t>
      </w:r>
      <w:r w:rsidRPr="002D51C5">
        <w:t xml:space="preserve"> </w:t>
      </w:r>
      <w:r w:rsidRPr="002D51C5">
        <w:rPr>
          <w:color w:val="0000FF"/>
        </w:rPr>
        <w:t>in</w:t>
      </w:r>
      <w:r w:rsidRPr="002D51C5">
        <w:t xml:space="preserve"> str(df[col].dtypes):</w:t>
      </w:r>
    </w:p>
    <w:p w:rsidR="002D51C5" w:rsidRPr="002D51C5" w:rsidRDefault="002D51C5" w:rsidP="009D45ED">
      <w:pPr>
        <w:pStyle w:val="code3"/>
        <w:wordWrap w:val="0"/>
      </w:pPr>
      <w:r w:rsidRPr="002D51C5">
        <w:t>                    max_val = df[col].max()</w:t>
      </w:r>
    </w:p>
    <w:p w:rsidR="002D51C5" w:rsidRPr="002D51C5" w:rsidRDefault="002D51C5" w:rsidP="009D45ED">
      <w:pPr>
        <w:pStyle w:val="code3"/>
        <w:wordWrap w:val="0"/>
      </w:pPr>
      <w:r w:rsidRPr="002D51C5">
        <w:t>                    min_val = df[col].min()</w:t>
      </w:r>
    </w:p>
    <w:p w:rsidR="002D51C5" w:rsidRPr="002D51C5" w:rsidRDefault="002D51C5" w:rsidP="009D45ED">
      <w:pPr>
        <w:pStyle w:val="code3"/>
        <w:wordWrap w:val="0"/>
      </w:pPr>
      <w:r w:rsidRPr="002D51C5">
        <w:t xml:space="preserve">                    trans_types = </w:t>
      </w:r>
      <w:r w:rsidRPr="002D51C5">
        <w:rPr>
          <w:color w:val="0000FF"/>
        </w:rPr>
        <w:t>self</w:t>
      </w:r>
      <w:r w:rsidRPr="002D51C5">
        <w:t xml:space="preserve">._get_type(min_val, max_val, </w:t>
      </w:r>
      <w:r w:rsidRPr="002D51C5">
        <w:rPr>
          <w:color w:val="A31515"/>
        </w:rPr>
        <w:t>'int'</w:t>
      </w:r>
      <w:r w:rsidRPr="002D51C5">
        <w:t>)</w:t>
      </w:r>
    </w:p>
    <w:p w:rsidR="002D51C5" w:rsidRPr="002D51C5" w:rsidRDefault="002D51C5" w:rsidP="009D45ED">
      <w:pPr>
        <w:pStyle w:val="code3"/>
        <w:wordWrap w:val="0"/>
      </w:pPr>
      <w:r w:rsidRPr="002D51C5">
        <w:t xml:space="preserve">                    </w:t>
      </w:r>
      <w:r w:rsidRPr="002D51C5">
        <w:rPr>
          <w:color w:val="0000FF"/>
        </w:rPr>
        <w:t>if</w:t>
      </w:r>
      <w:r w:rsidRPr="002D51C5">
        <w:t xml:space="preserve"> trans_types </w:t>
      </w:r>
      <w:r w:rsidRPr="002D51C5">
        <w:rPr>
          <w:color w:val="0000FF"/>
        </w:rPr>
        <w:t>is</w:t>
      </w:r>
      <w:r w:rsidRPr="002D51C5">
        <w:t xml:space="preserve"> </w:t>
      </w:r>
      <w:r w:rsidRPr="002D51C5">
        <w:rPr>
          <w:color w:val="0000FF"/>
        </w:rPr>
        <w:t>not</w:t>
      </w:r>
      <w:r w:rsidRPr="002D51C5">
        <w:t xml:space="preserve"> </w:t>
      </w:r>
      <w:r w:rsidRPr="002D51C5">
        <w:rPr>
          <w:color w:val="0000FF"/>
        </w:rPr>
        <w:t>None</w:t>
      </w:r>
      <w:r w:rsidRPr="002D51C5">
        <w:t>:</w:t>
      </w:r>
    </w:p>
    <w:p w:rsidR="002D51C5" w:rsidRPr="002D51C5" w:rsidRDefault="002D51C5" w:rsidP="009D45ED">
      <w:pPr>
        <w:pStyle w:val="code3"/>
        <w:wordWrap w:val="0"/>
      </w:pPr>
      <w:r w:rsidRPr="002D51C5">
        <w:t>                        df[col] = df[col].astype(trans_types)</w:t>
      </w:r>
    </w:p>
    <w:p w:rsidR="002D51C5" w:rsidRPr="002D51C5" w:rsidRDefault="002D51C5" w:rsidP="009D45ED">
      <w:pPr>
        <w:pStyle w:val="code3"/>
        <w:wordWrap w:val="0"/>
      </w:pPr>
      <w:r w:rsidRPr="002D51C5">
        <w:t xml:space="preserve">            </w:t>
      </w:r>
      <w:r w:rsidRPr="002D51C5">
        <w:rPr>
          <w:color w:val="0000FF"/>
        </w:rPr>
        <w:t>except</w:t>
      </w:r>
      <w:r w:rsidRPr="002D51C5">
        <w:t>:</w:t>
      </w:r>
    </w:p>
    <w:p w:rsidR="002D51C5" w:rsidRPr="002D51C5" w:rsidRDefault="002D51C5" w:rsidP="009D45ED">
      <w:pPr>
        <w:pStyle w:val="code3"/>
        <w:wordWrap w:val="0"/>
      </w:pPr>
      <w:r w:rsidRPr="002D51C5">
        <w:t>                print(</w:t>
      </w:r>
      <w:r w:rsidRPr="002D51C5">
        <w:rPr>
          <w:color w:val="A31515"/>
        </w:rPr>
        <w:t>' Can not do any process for column, {}.'</w:t>
      </w:r>
      <w:r w:rsidRPr="002D51C5">
        <w:t xml:space="preserve">.format(col)) </w:t>
      </w:r>
    </w:p>
    <w:p w:rsidR="002D51C5" w:rsidRPr="002D51C5" w:rsidRDefault="002D51C5" w:rsidP="009D45ED">
      <w:pPr>
        <w:pStyle w:val="code3"/>
        <w:wordWrap w:val="0"/>
      </w:pPr>
      <w:r w:rsidRPr="002D51C5">
        <w:t xml:space="preserve">        afterprocess_memory = df.memory_usage().sum() / </w:t>
      </w:r>
      <w:r w:rsidRPr="002D51C5">
        <w:rPr>
          <w:color w:val="098658"/>
        </w:rPr>
        <w:t>1024</w:t>
      </w:r>
      <w:r w:rsidRPr="002D51C5">
        <w:t xml:space="preserve"> ** </w:t>
      </w:r>
      <w:r w:rsidRPr="002D51C5">
        <w:rPr>
          <w:color w:val="098658"/>
        </w:rPr>
        <w:t>2</w:t>
      </w:r>
      <w:r w:rsidRPr="002D51C5">
        <w:t xml:space="preserve"> / </w:t>
      </w:r>
      <w:r w:rsidRPr="002D51C5">
        <w:rPr>
          <w:color w:val="098658"/>
        </w:rPr>
        <w:t>1024</w:t>
      </w:r>
    </w:p>
    <w:p w:rsidR="002D51C5" w:rsidRPr="002D51C5" w:rsidRDefault="002D51C5" w:rsidP="009D45ED">
      <w:pPr>
        <w:pStyle w:val="code3"/>
        <w:wordWrap w:val="0"/>
      </w:pPr>
      <w:r w:rsidRPr="002D51C5">
        <w:t>        print(</w:t>
      </w:r>
      <w:r w:rsidRPr="002D51C5">
        <w:rPr>
          <w:color w:val="A31515"/>
        </w:rPr>
        <w:t>'After processing, the data occupies {} GB memory.'</w:t>
      </w:r>
      <w:r w:rsidRPr="002D51C5">
        <w:t>.format(afterprocess_memory))</w:t>
      </w:r>
    </w:p>
    <w:p w:rsidR="002D51C5" w:rsidRPr="002D51C5" w:rsidRDefault="002D51C5" w:rsidP="009D45ED">
      <w:pPr>
        <w:pStyle w:val="code3"/>
        <w:wordWrap w:val="0"/>
      </w:pPr>
      <w:r w:rsidRPr="002D51C5">
        <w:lastRenderedPageBreak/>
        <w:t xml:space="preserve">        </w:t>
      </w:r>
      <w:r w:rsidRPr="002D51C5">
        <w:rPr>
          <w:color w:val="0000FF"/>
        </w:rPr>
        <w:t>return</w:t>
      </w:r>
      <w:r w:rsidRPr="002D51C5">
        <w:t xml:space="preserve"> df</w:t>
      </w:r>
    </w:p>
    <w:p w:rsidR="002D51C5" w:rsidRPr="002D51C5" w:rsidRDefault="002D51C5" w:rsidP="009D45ED">
      <w:pPr>
        <w:pStyle w:val="code3"/>
        <w:wordWrap w:val="0"/>
      </w:pPr>
    </w:p>
    <w:p w:rsidR="002D51C5" w:rsidRPr="002D51C5" w:rsidRDefault="002D51C5" w:rsidP="009D45ED">
      <w:pPr>
        <w:pStyle w:val="code3"/>
        <w:wordWrap w:val="0"/>
      </w:pPr>
      <w:r w:rsidRPr="002D51C5">
        <w:t>memory_process = _Data_Preprocess()</w:t>
      </w:r>
    </w:p>
    <w:p w:rsidR="002D51C5" w:rsidRDefault="00013946" w:rsidP="00013946">
      <w:pPr>
        <w:pStyle w:val="4"/>
      </w:pPr>
      <w:r>
        <w:rPr>
          <w:rFonts w:hint="eastAsia"/>
        </w:rPr>
        <w:t>数据预处理</w:t>
      </w:r>
    </w:p>
    <w:p w:rsidR="008D0024" w:rsidRDefault="008D0024" w:rsidP="008D0024">
      <w:pPr>
        <w:ind w:firstLine="480"/>
      </w:pPr>
      <w:r>
        <w:rPr>
          <w:rFonts w:hint="eastAsia"/>
        </w:rPr>
        <w:t>1</w:t>
      </w:r>
      <w:r>
        <w:t xml:space="preserve">. </w:t>
      </w:r>
      <w:r>
        <w:rPr>
          <w:rFonts w:hint="eastAsia"/>
        </w:rPr>
        <w:t>字符串转换为数字</w:t>
      </w:r>
    </w:p>
    <w:p w:rsidR="008D0024" w:rsidRDefault="008D0024" w:rsidP="008D0024">
      <w:pPr>
        <w:ind w:firstLine="480"/>
      </w:pPr>
      <w:r>
        <w:rPr>
          <w:rFonts w:hint="eastAsia"/>
        </w:rPr>
        <w:t>为了将数据输入神经网络，需要将字符串转换为数字，此处可以对</w:t>
      </w:r>
      <w:r>
        <w:rPr>
          <w:rFonts w:hint="eastAsia"/>
        </w:rPr>
        <w:t>API</w:t>
      </w:r>
      <w:r>
        <w:rPr>
          <w:rFonts w:hint="eastAsia"/>
        </w:rPr>
        <w:t>构建映射表</w:t>
      </w:r>
      <w:r w:rsidR="007E267A">
        <w:rPr>
          <w:rFonts w:hint="eastAsia"/>
        </w:rPr>
        <w:t>将其转换为数字</w:t>
      </w:r>
      <w:r w:rsidR="000E27EA">
        <w:rPr>
          <w:rFonts w:hint="eastAsia"/>
        </w:rPr>
        <w:t>。</w:t>
      </w:r>
    </w:p>
    <w:p w:rsidR="0070660A" w:rsidRPr="0070660A" w:rsidRDefault="0070660A" w:rsidP="0070660A">
      <w:pPr>
        <w:pStyle w:val="code3"/>
      </w:pPr>
      <w:r w:rsidRPr="0070660A">
        <w:t>unique_api = train[</w:t>
      </w:r>
      <w:r w:rsidRPr="0070660A">
        <w:rPr>
          <w:color w:val="A31515"/>
        </w:rPr>
        <w:t>'api'</w:t>
      </w:r>
      <w:r w:rsidRPr="0070660A">
        <w:t>].unique()</w:t>
      </w:r>
    </w:p>
    <w:p w:rsidR="0070660A" w:rsidRPr="0070660A" w:rsidRDefault="0070660A" w:rsidP="0070660A">
      <w:pPr>
        <w:pStyle w:val="code3"/>
      </w:pPr>
      <w:r w:rsidRPr="0070660A">
        <w:t>api2index = {item:(i+</w:t>
      </w:r>
      <w:r w:rsidRPr="0070660A">
        <w:rPr>
          <w:color w:val="098658"/>
        </w:rPr>
        <w:t>1</w:t>
      </w:r>
      <w:r w:rsidRPr="0070660A">
        <w:t xml:space="preserve">) </w:t>
      </w:r>
      <w:r w:rsidRPr="0070660A">
        <w:rPr>
          <w:color w:val="0000FF"/>
        </w:rPr>
        <w:t>for</w:t>
      </w:r>
      <w:r w:rsidRPr="0070660A">
        <w:t xml:space="preserve"> i,item </w:t>
      </w:r>
      <w:r w:rsidRPr="0070660A">
        <w:rPr>
          <w:color w:val="0000FF"/>
        </w:rPr>
        <w:t>in</w:t>
      </w:r>
      <w:r w:rsidRPr="0070660A">
        <w:t xml:space="preserve"> enumerate(unique_api)}</w:t>
      </w:r>
    </w:p>
    <w:p w:rsidR="0070660A" w:rsidRPr="0070660A" w:rsidRDefault="0070660A" w:rsidP="0070660A">
      <w:pPr>
        <w:pStyle w:val="code3"/>
      </w:pPr>
      <w:r w:rsidRPr="0070660A">
        <w:t>index2api = {(i+</w:t>
      </w:r>
      <w:r w:rsidRPr="0070660A">
        <w:rPr>
          <w:color w:val="098658"/>
        </w:rPr>
        <w:t>1</w:t>
      </w:r>
      <w:r w:rsidRPr="0070660A">
        <w:t xml:space="preserve">):item </w:t>
      </w:r>
      <w:r w:rsidRPr="0070660A">
        <w:rPr>
          <w:color w:val="0000FF"/>
        </w:rPr>
        <w:t>for</w:t>
      </w:r>
      <w:r w:rsidRPr="0070660A">
        <w:t xml:space="preserve"> i,item </w:t>
      </w:r>
      <w:r w:rsidRPr="0070660A">
        <w:rPr>
          <w:color w:val="0000FF"/>
        </w:rPr>
        <w:t>in</w:t>
      </w:r>
      <w:r w:rsidRPr="0070660A">
        <w:t xml:space="preserve"> enumerate(unique_api)}</w:t>
      </w:r>
    </w:p>
    <w:p w:rsidR="0070660A" w:rsidRPr="0070660A" w:rsidRDefault="0070660A" w:rsidP="0070660A">
      <w:pPr>
        <w:pStyle w:val="code3"/>
      </w:pPr>
      <w:r w:rsidRPr="0070660A">
        <w:t>train[</w:t>
      </w:r>
      <w:r w:rsidRPr="0070660A">
        <w:rPr>
          <w:color w:val="A31515"/>
        </w:rPr>
        <w:t>'api_idx'</w:t>
      </w:r>
      <w:r w:rsidRPr="0070660A">
        <w:t>] = train[</w:t>
      </w:r>
      <w:r w:rsidRPr="0070660A">
        <w:rPr>
          <w:color w:val="A31515"/>
        </w:rPr>
        <w:t>'api'</w:t>
      </w:r>
      <w:r w:rsidRPr="0070660A">
        <w:t>].map(api2index)</w:t>
      </w:r>
    </w:p>
    <w:p w:rsidR="0070660A" w:rsidRPr="0070660A" w:rsidRDefault="0070660A" w:rsidP="0020532F">
      <w:pPr>
        <w:pStyle w:val="code3"/>
      </w:pPr>
      <w:r w:rsidRPr="0070660A">
        <w:t>test[</w:t>
      </w:r>
      <w:r w:rsidRPr="0070660A">
        <w:rPr>
          <w:color w:val="A31515"/>
        </w:rPr>
        <w:t>'api_idx'</w:t>
      </w:r>
      <w:r w:rsidRPr="0070660A">
        <w:t>]  = test[</w:t>
      </w:r>
      <w:r w:rsidRPr="0070660A">
        <w:rPr>
          <w:color w:val="A31515"/>
        </w:rPr>
        <w:t>'api'</w:t>
      </w:r>
      <w:r w:rsidRPr="0070660A">
        <w:t>].map(api2index)</w:t>
      </w:r>
    </w:p>
    <w:p w:rsidR="000E27EA" w:rsidRDefault="001373B3" w:rsidP="008D0024">
      <w:pPr>
        <w:ind w:firstLine="480"/>
      </w:pPr>
      <w:r>
        <w:rPr>
          <w:rFonts w:hint="eastAsia"/>
        </w:rPr>
        <w:t>2</w:t>
      </w:r>
      <w:r>
        <w:t xml:space="preserve">. </w:t>
      </w:r>
      <w:r>
        <w:rPr>
          <w:rFonts w:hint="eastAsia"/>
        </w:rPr>
        <w:t>获取每个文件对应的字符串序列</w:t>
      </w:r>
    </w:p>
    <w:p w:rsidR="00B173B7" w:rsidRPr="008D0024" w:rsidRDefault="00B173B7" w:rsidP="00B173B7">
      <w:pPr>
        <w:ind w:firstLine="480"/>
      </w:pPr>
      <w:r>
        <w:rPr>
          <w:rFonts w:hint="eastAsia"/>
        </w:rPr>
        <w:t>获取每个文件调用的</w:t>
      </w:r>
      <w:r>
        <w:rPr>
          <w:rFonts w:hint="eastAsia"/>
        </w:rPr>
        <w:t>API</w:t>
      </w:r>
      <w:r>
        <w:rPr>
          <w:rFonts w:hint="eastAsia"/>
        </w:rPr>
        <w:t>序列</w:t>
      </w:r>
    </w:p>
    <w:p w:rsidR="0020532F" w:rsidRPr="0020532F" w:rsidRDefault="0020532F" w:rsidP="009E10BF">
      <w:pPr>
        <w:pStyle w:val="code3"/>
        <w:rPr>
          <w:color w:val="000000"/>
        </w:rPr>
      </w:pPr>
      <w:r w:rsidRPr="0020532F">
        <w:rPr>
          <w:color w:val="0000FF"/>
        </w:rPr>
        <w:t>def</w:t>
      </w:r>
      <w:r w:rsidRPr="0020532F">
        <w:rPr>
          <w:color w:val="000000"/>
        </w:rPr>
        <w:t xml:space="preserve"> get_sequence(df,period_idx):</w:t>
      </w:r>
    </w:p>
    <w:p w:rsidR="0020532F" w:rsidRPr="0020532F" w:rsidRDefault="0020532F" w:rsidP="009E10BF">
      <w:pPr>
        <w:pStyle w:val="code3"/>
        <w:rPr>
          <w:color w:val="000000"/>
        </w:rPr>
      </w:pPr>
      <w:r w:rsidRPr="0020532F">
        <w:rPr>
          <w:color w:val="000000"/>
        </w:rPr>
        <w:t>    seq_list = []</w:t>
      </w:r>
    </w:p>
    <w:p w:rsidR="0020532F" w:rsidRPr="0020532F" w:rsidRDefault="0020532F" w:rsidP="009E10BF">
      <w:pPr>
        <w:pStyle w:val="code3"/>
        <w:rPr>
          <w:color w:val="000000"/>
        </w:rPr>
      </w:pPr>
      <w:r w:rsidRPr="0020532F">
        <w:rPr>
          <w:color w:val="000000"/>
        </w:rPr>
        <w:t xml:space="preserve">    </w:t>
      </w:r>
      <w:r w:rsidRPr="0020532F">
        <w:rPr>
          <w:color w:val="0000FF"/>
        </w:rPr>
        <w:t>for</w:t>
      </w:r>
      <w:r w:rsidRPr="0020532F">
        <w:rPr>
          <w:color w:val="000000"/>
        </w:rPr>
        <w:t xml:space="preserve"> _id,begin </w:t>
      </w:r>
      <w:r w:rsidRPr="0020532F">
        <w:rPr>
          <w:color w:val="0000FF"/>
        </w:rPr>
        <w:t>in</w:t>
      </w:r>
      <w:r w:rsidRPr="0020532F">
        <w:rPr>
          <w:color w:val="000000"/>
        </w:rPr>
        <w:t xml:space="preserve"> enumerate(period_idx[:-</w:t>
      </w:r>
      <w:r w:rsidRPr="0020532F">
        <w:rPr>
          <w:color w:val="098658"/>
        </w:rPr>
        <w:t>1</w:t>
      </w:r>
      <w:r w:rsidRPr="0020532F">
        <w:rPr>
          <w:color w:val="000000"/>
        </w:rPr>
        <w:t>]):</w:t>
      </w:r>
    </w:p>
    <w:p w:rsidR="0020532F" w:rsidRPr="0020532F" w:rsidRDefault="0020532F" w:rsidP="009E10BF">
      <w:pPr>
        <w:pStyle w:val="code3"/>
        <w:rPr>
          <w:color w:val="000000"/>
        </w:rPr>
      </w:pPr>
      <w:r w:rsidRPr="0020532F">
        <w:rPr>
          <w:color w:val="000000"/>
        </w:rPr>
        <w:t>        seq_list.append(df.iloc[begin:period_idx[_id+</w:t>
      </w:r>
      <w:r w:rsidRPr="0020532F">
        <w:rPr>
          <w:color w:val="098658"/>
        </w:rPr>
        <w:t>1</w:t>
      </w:r>
      <w:r w:rsidRPr="0020532F">
        <w:rPr>
          <w:color w:val="000000"/>
        </w:rPr>
        <w:t>]][</w:t>
      </w:r>
      <w:r w:rsidRPr="0020532F">
        <w:rPr>
          <w:color w:val="A31515"/>
        </w:rPr>
        <w:t>'api_idx'</w:t>
      </w:r>
      <w:r w:rsidRPr="0020532F">
        <w:rPr>
          <w:color w:val="000000"/>
        </w:rPr>
        <w:t>].values)</w:t>
      </w:r>
    </w:p>
    <w:p w:rsidR="0020532F" w:rsidRPr="0020532F" w:rsidRDefault="0020532F" w:rsidP="009E10BF">
      <w:pPr>
        <w:pStyle w:val="code3"/>
        <w:rPr>
          <w:color w:val="000000"/>
        </w:rPr>
      </w:pPr>
      <w:r w:rsidRPr="0020532F">
        <w:rPr>
          <w:color w:val="000000"/>
        </w:rPr>
        <w:t>    seq_list.append(df.iloc[period_idx[-</w:t>
      </w:r>
      <w:r w:rsidRPr="0020532F">
        <w:rPr>
          <w:color w:val="098658"/>
        </w:rPr>
        <w:t>1</w:t>
      </w:r>
      <w:r w:rsidRPr="0020532F">
        <w:rPr>
          <w:color w:val="000000"/>
        </w:rPr>
        <w:t>]:][</w:t>
      </w:r>
      <w:r w:rsidRPr="0020532F">
        <w:rPr>
          <w:color w:val="A31515"/>
        </w:rPr>
        <w:t>'api_idx'</w:t>
      </w:r>
      <w:r w:rsidRPr="0020532F">
        <w:rPr>
          <w:color w:val="000000"/>
        </w:rPr>
        <w:t>].values)</w:t>
      </w:r>
    </w:p>
    <w:p w:rsidR="0020532F" w:rsidRPr="0020532F" w:rsidRDefault="0020532F" w:rsidP="009E10BF">
      <w:pPr>
        <w:pStyle w:val="code3"/>
        <w:rPr>
          <w:color w:val="000000"/>
        </w:rPr>
      </w:pPr>
      <w:r w:rsidRPr="0020532F">
        <w:rPr>
          <w:color w:val="000000"/>
        </w:rPr>
        <w:t xml:space="preserve">    </w:t>
      </w:r>
      <w:r w:rsidRPr="0020532F">
        <w:rPr>
          <w:color w:val="0000FF"/>
        </w:rPr>
        <w:t>return</w:t>
      </w:r>
      <w:r w:rsidRPr="0020532F">
        <w:rPr>
          <w:color w:val="000000"/>
        </w:rPr>
        <w:t xml:space="preserve"> seq_list</w:t>
      </w:r>
    </w:p>
    <w:p w:rsidR="009D5829" w:rsidRDefault="009D5829" w:rsidP="00DC57F5">
      <w:pPr>
        <w:ind w:firstLine="480"/>
      </w:pPr>
    </w:p>
    <w:p w:rsidR="0040729E" w:rsidRPr="0040729E" w:rsidRDefault="0040729E" w:rsidP="0040729E">
      <w:pPr>
        <w:pStyle w:val="code3"/>
      </w:pPr>
      <w:r w:rsidRPr="0040729E">
        <w:t>train_period_idx = train.file_id.drop_duplicates(keep=</w:t>
      </w:r>
      <w:r w:rsidRPr="0040729E">
        <w:rPr>
          <w:color w:val="A31515"/>
        </w:rPr>
        <w:t>'first'</w:t>
      </w:r>
      <w:r w:rsidRPr="0040729E">
        <w:t>).index.values</w:t>
      </w:r>
    </w:p>
    <w:p w:rsidR="0040729E" w:rsidRPr="0040729E" w:rsidRDefault="0040729E" w:rsidP="0040729E">
      <w:pPr>
        <w:pStyle w:val="code3"/>
      </w:pPr>
      <w:r w:rsidRPr="0040729E">
        <w:t>test_period_idx  = test.file_id.drop_duplicates(keep=</w:t>
      </w:r>
      <w:r w:rsidRPr="0040729E">
        <w:rPr>
          <w:color w:val="A31515"/>
        </w:rPr>
        <w:t>'first'</w:t>
      </w:r>
      <w:r w:rsidRPr="0040729E">
        <w:t>).index.values</w:t>
      </w:r>
    </w:p>
    <w:p w:rsidR="008A78DE" w:rsidRDefault="008A78DE" w:rsidP="0040729E">
      <w:pPr>
        <w:pStyle w:val="code3"/>
      </w:pPr>
    </w:p>
    <w:p w:rsidR="0040729E" w:rsidRPr="0040729E" w:rsidRDefault="0040729E" w:rsidP="0040729E">
      <w:pPr>
        <w:pStyle w:val="code3"/>
      </w:pPr>
      <w:r w:rsidRPr="0040729E">
        <w:t>train_df = train[[</w:t>
      </w:r>
      <w:r w:rsidRPr="0040729E">
        <w:rPr>
          <w:color w:val="A31515"/>
        </w:rPr>
        <w:t>'file_id'</w:t>
      </w:r>
      <w:r w:rsidRPr="0040729E">
        <w:t>,</w:t>
      </w:r>
      <w:r w:rsidRPr="0040729E">
        <w:rPr>
          <w:color w:val="A31515"/>
        </w:rPr>
        <w:t>'label'</w:t>
      </w:r>
      <w:r w:rsidRPr="0040729E">
        <w:t>]].drop_duplicates(keep=</w:t>
      </w:r>
      <w:r w:rsidRPr="0040729E">
        <w:rPr>
          <w:color w:val="A31515"/>
        </w:rPr>
        <w:t>'first'</w:t>
      </w:r>
      <w:r w:rsidRPr="0040729E">
        <w:t>)</w:t>
      </w:r>
    </w:p>
    <w:p w:rsidR="0040729E" w:rsidRPr="0040729E" w:rsidRDefault="0040729E" w:rsidP="0040729E">
      <w:pPr>
        <w:pStyle w:val="code3"/>
      </w:pPr>
      <w:r w:rsidRPr="0040729E">
        <w:t>test_df  = test[[</w:t>
      </w:r>
      <w:r w:rsidRPr="0040729E">
        <w:rPr>
          <w:color w:val="A31515"/>
        </w:rPr>
        <w:t>'file_id'</w:t>
      </w:r>
      <w:r w:rsidRPr="0040729E">
        <w:t>]].drop_duplicates(keep=</w:t>
      </w:r>
      <w:r w:rsidRPr="0040729E">
        <w:rPr>
          <w:color w:val="A31515"/>
        </w:rPr>
        <w:t>'first'</w:t>
      </w:r>
      <w:r w:rsidRPr="0040729E">
        <w:t>)</w:t>
      </w:r>
    </w:p>
    <w:p w:rsidR="008A78DE" w:rsidRDefault="008A78DE" w:rsidP="0040729E">
      <w:pPr>
        <w:pStyle w:val="code3"/>
      </w:pPr>
    </w:p>
    <w:p w:rsidR="0040729E" w:rsidRPr="0040729E" w:rsidRDefault="0040729E" w:rsidP="0040729E">
      <w:pPr>
        <w:pStyle w:val="code3"/>
      </w:pPr>
      <w:r w:rsidRPr="0040729E">
        <w:t>train_df[</w:t>
      </w:r>
      <w:r w:rsidRPr="0040729E">
        <w:rPr>
          <w:color w:val="A31515"/>
        </w:rPr>
        <w:t>'seq'</w:t>
      </w:r>
      <w:r w:rsidRPr="0040729E">
        <w:t>] = get_sequence(train,train_period_idx)</w:t>
      </w:r>
    </w:p>
    <w:p w:rsidR="0040729E" w:rsidRPr="0040729E" w:rsidRDefault="0040729E" w:rsidP="0040729E">
      <w:pPr>
        <w:pStyle w:val="code3"/>
      </w:pPr>
      <w:r w:rsidRPr="0040729E">
        <w:t>test_df[</w:t>
      </w:r>
      <w:r w:rsidRPr="0040729E">
        <w:rPr>
          <w:color w:val="A31515"/>
        </w:rPr>
        <w:t>'seq'</w:t>
      </w:r>
      <w:r w:rsidRPr="0040729E">
        <w:t>]  = get_sequence(test,test_period_idx)</w:t>
      </w:r>
    </w:p>
    <w:p w:rsidR="00831457" w:rsidRDefault="00603738" w:rsidP="00794635">
      <w:pPr>
        <w:pStyle w:val="4"/>
      </w:pPr>
      <w:r>
        <w:rPr>
          <w:rFonts w:hint="eastAsia"/>
        </w:rPr>
        <w:t>TextCNN</w:t>
      </w:r>
      <w:r>
        <w:rPr>
          <w:rFonts w:hint="eastAsia"/>
        </w:rPr>
        <w:t>网络结构</w:t>
      </w:r>
    </w:p>
    <w:p w:rsidR="00F03419" w:rsidRDefault="00F03419" w:rsidP="00F03419">
      <w:pPr>
        <w:ind w:firstLine="480"/>
      </w:pPr>
      <w:r>
        <w:rPr>
          <w:rFonts w:hint="eastAsia"/>
        </w:rPr>
        <w:t>1</w:t>
      </w:r>
      <w:r>
        <w:t xml:space="preserve">. </w:t>
      </w:r>
      <w:r>
        <w:rPr>
          <w:rFonts w:hint="eastAsia"/>
        </w:rPr>
        <w:t>导入库</w:t>
      </w:r>
    </w:p>
    <w:p w:rsidR="00F03419" w:rsidRPr="00F03419" w:rsidRDefault="00F03419" w:rsidP="00F03419">
      <w:pPr>
        <w:pStyle w:val="code3"/>
      </w:pPr>
      <w:r w:rsidRPr="00F03419">
        <w:rPr>
          <w:color w:val="0000FF"/>
        </w:rPr>
        <w:t>from</w:t>
      </w:r>
      <w:r w:rsidRPr="00F03419">
        <w:t xml:space="preserve"> keras.preprocessing.text </w:t>
      </w:r>
      <w:r w:rsidRPr="00F03419">
        <w:rPr>
          <w:color w:val="0000FF"/>
        </w:rPr>
        <w:t>import</w:t>
      </w:r>
      <w:r w:rsidRPr="00F03419">
        <w:t xml:space="preserve"> Tokenizer</w:t>
      </w:r>
    </w:p>
    <w:p w:rsidR="00F03419" w:rsidRPr="00F03419" w:rsidRDefault="00F03419" w:rsidP="00F03419">
      <w:pPr>
        <w:pStyle w:val="code3"/>
      </w:pPr>
      <w:r w:rsidRPr="00F03419">
        <w:rPr>
          <w:color w:val="0000FF"/>
        </w:rPr>
        <w:t>from</w:t>
      </w:r>
      <w:r w:rsidRPr="00F03419">
        <w:t xml:space="preserve"> keras.preprocessing.sequence </w:t>
      </w:r>
      <w:r w:rsidRPr="00F03419">
        <w:rPr>
          <w:color w:val="0000FF"/>
        </w:rPr>
        <w:t>import</w:t>
      </w:r>
      <w:r w:rsidRPr="00F03419">
        <w:t xml:space="preserve"> pad_sequences</w:t>
      </w:r>
    </w:p>
    <w:p w:rsidR="00F03419" w:rsidRPr="00F03419" w:rsidRDefault="00F03419" w:rsidP="00F03419">
      <w:pPr>
        <w:pStyle w:val="code3"/>
      </w:pPr>
      <w:r w:rsidRPr="00F03419">
        <w:rPr>
          <w:color w:val="0000FF"/>
        </w:rPr>
        <w:t>from</w:t>
      </w:r>
      <w:r w:rsidRPr="00F03419">
        <w:t xml:space="preserve"> keras.layers </w:t>
      </w:r>
      <w:r w:rsidRPr="00F03419">
        <w:rPr>
          <w:color w:val="0000FF"/>
        </w:rPr>
        <w:t>import</w:t>
      </w:r>
      <w:r w:rsidRPr="00F03419">
        <w:t xml:space="preserve"> Dense, Input, LSTM, Lambda, Embedding, Dropout, Activation,GRU,Bidirectional</w:t>
      </w:r>
    </w:p>
    <w:p w:rsidR="00F03419" w:rsidRPr="00F03419" w:rsidRDefault="00F03419" w:rsidP="00F03419">
      <w:pPr>
        <w:pStyle w:val="code3"/>
      </w:pPr>
      <w:r w:rsidRPr="00F03419">
        <w:rPr>
          <w:color w:val="0000FF"/>
        </w:rPr>
        <w:t>from</w:t>
      </w:r>
      <w:r w:rsidRPr="00F03419">
        <w:t xml:space="preserve"> keras.layers </w:t>
      </w:r>
      <w:r w:rsidRPr="00F03419">
        <w:rPr>
          <w:color w:val="0000FF"/>
        </w:rPr>
        <w:t>import</w:t>
      </w:r>
      <w:r w:rsidRPr="00F03419">
        <w:t xml:space="preserve"> Conv1D,Conv2D,MaxPooling2D,GlobalAveragePooling1D,GlobalMaxPooling1D, MaxPooling1D, Flatten</w:t>
      </w:r>
    </w:p>
    <w:p w:rsidR="00F03419" w:rsidRPr="00F03419" w:rsidRDefault="00F03419" w:rsidP="00F03419">
      <w:pPr>
        <w:pStyle w:val="code3"/>
      </w:pPr>
      <w:r w:rsidRPr="00F03419">
        <w:rPr>
          <w:color w:val="0000FF"/>
        </w:rPr>
        <w:t>from</w:t>
      </w:r>
      <w:r w:rsidRPr="00F03419">
        <w:t xml:space="preserve"> keras.layers </w:t>
      </w:r>
      <w:r w:rsidRPr="00F03419">
        <w:rPr>
          <w:color w:val="0000FF"/>
        </w:rPr>
        <w:t>import</w:t>
      </w:r>
      <w:r w:rsidRPr="00F03419">
        <w:t xml:space="preserve"> CuDNNGRU, CuDNNLSTM, SpatialDropout1D</w:t>
      </w:r>
    </w:p>
    <w:p w:rsidR="00F03419" w:rsidRPr="00F03419" w:rsidRDefault="00F03419" w:rsidP="00F03419">
      <w:pPr>
        <w:pStyle w:val="code3"/>
      </w:pPr>
      <w:r w:rsidRPr="00F03419">
        <w:rPr>
          <w:color w:val="0000FF"/>
        </w:rPr>
        <w:lastRenderedPageBreak/>
        <w:t>from</w:t>
      </w:r>
      <w:r w:rsidRPr="00F03419">
        <w:t xml:space="preserve"> keras.layers.merge </w:t>
      </w:r>
      <w:r w:rsidRPr="00F03419">
        <w:rPr>
          <w:color w:val="0000FF"/>
        </w:rPr>
        <w:t>import</w:t>
      </w:r>
      <w:r w:rsidRPr="00F03419">
        <w:t xml:space="preserve"> concatenate, Concatenate, Average, Dot, Maximum, Multiply, Subtract, average</w:t>
      </w:r>
    </w:p>
    <w:p w:rsidR="00F03419" w:rsidRPr="00F03419" w:rsidRDefault="00F03419" w:rsidP="00F03419">
      <w:pPr>
        <w:pStyle w:val="code3"/>
      </w:pPr>
      <w:r w:rsidRPr="00F03419">
        <w:rPr>
          <w:color w:val="0000FF"/>
        </w:rPr>
        <w:t>from</w:t>
      </w:r>
      <w:r w:rsidRPr="00F03419">
        <w:t xml:space="preserve"> keras.models </w:t>
      </w:r>
      <w:r w:rsidRPr="00F03419">
        <w:rPr>
          <w:color w:val="0000FF"/>
        </w:rPr>
        <w:t>import</w:t>
      </w:r>
      <w:r w:rsidRPr="00F03419">
        <w:t xml:space="preserve"> Model</w:t>
      </w:r>
    </w:p>
    <w:p w:rsidR="00F03419" w:rsidRPr="00F03419" w:rsidRDefault="00F03419" w:rsidP="00F03419">
      <w:pPr>
        <w:pStyle w:val="code3"/>
      </w:pPr>
      <w:r w:rsidRPr="00F03419">
        <w:rPr>
          <w:color w:val="0000FF"/>
        </w:rPr>
        <w:t>from</w:t>
      </w:r>
      <w:r w:rsidRPr="00F03419">
        <w:t xml:space="preserve"> keras.optimizers </w:t>
      </w:r>
      <w:r w:rsidRPr="00F03419">
        <w:rPr>
          <w:color w:val="0000FF"/>
        </w:rPr>
        <w:t>import</w:t>
      </w:r>
      <w:r w:rsidRPr="00F03419">
        <w:t xml:space="preserve"> RMSprop,Adam</w:t>
      </w:r>
    </w:p>
    <w:p w:rsidR="00F03419" w:rsidRPr="00F03419" w:rsidRDefault="00F03419" w:rsidP="00F03419">
      <w:pPr>
        <w:pStyle w:val="code3"/>
      </w:pPr>
      <w:r w:rsidRPr="00F03419">
        <w:rPr>
          <w:color w:val="0000FF"/>
        </w:rPr>
        <w:t>from</w:t>
      </w:r>
      <w:r w:rsidRPr="00F03419">
        <w:t xml:space="preserve"> keras.layers.normalization </w:t>
      </w:r>
      <w:r w:rsidRPr="00F03419">
        <w:rPr>
          <w:color w:val="0000FF"/>
        </w:rPr>
        <w:t>import</w:t>
      </w:r>
      <w:r w:rsidRPr="00F03419">
        <w:t xml:space="preserve"> BatchNormalization</w:t>
      </w:r>
    </w:p>
    <w:p w:rsidR="00F03419" w:rsidRPr="00F03419" w:rsidRDefault="00F03419" w:rsidP="00F03419">
      <w:pPr>
        <w:pStyle w:val="code3"/>
      </w:pPr>
      <w:r w:rsidRPr="00F03419">
        <w:rPr>
          <w:color w:val="0000FF"/>
        </w:rPr>
        <w:t>from</w:t>
      </w:r>
      <w:r w:rsidRPr="00F03419">
        <w:t xml:space="preserve"> keras.callbacks </w:t>
      </w:r>
      <w:r w:rsidRPr="00F03419">
        <w:rPr>
          <w:color w:val="0000FF"/>
        </w:rPr>
        <w:t>import</w:t>
      </w:r>
      <w:r w:rsidRPr="00F03419">
        <w:t xml:space="preserve"> EarlyStopping, ModelCheckpoint</w:t>
      </w:r>
    </w:p>
    <w:p w:rsidR="00F03419" w:rsidRPr="00F03419" w:rsidRDefault="00F03419" w:rsidP="00F03419">
      <w:pPr>
        <w:pStyle w:val="code3"/>
      </w:pPr>
      <w:r w:rsidRPr="00F03419">
        <w:rPr>
          <w:color w:val="0000FF"/>
        </w:rPr>
        <w:t>from</w:t>
      </w:r>
      <w:r w:rsidRPr="00F03419">
        <w:t xml:space="preserve"> keras.optimizers </w:t>
      </w:r>
      <w:r w:rsidRPr="00F03419">
        <w:rPr>
          <w:color w:val="0000FF"/>
        </w:rPr>
        <w:t>import</w:t>
      </w:r>
      <w:r w:rsidRPr="00F03419">
        <w:t xml:space="preserve"> SGD</w:t>
      </w:r>
    </w:p>
    <w:p w:rsidR="00F03419" w:rsidRPr="00F03419" w:rsidRDefault="00F03419" w:rsidP="00F03419">
      <w:pPr>
        <w:pStyle w:val="code3"/>
      </w:pPr>
      <w:r w:rsidRPr="00F03419">
        <w:rPr>
          <w:color w:val="0000FF"/>
        </w:rPr>
        <w:t>from</w:t>
      </w:r>
      <w:r w:rsidRPr="00F03419">
        <w:t xml:space="preserve"> keras </w:t>
      </w:r>
      <w:r w:rsidRPr="00F03419">
        <w:rPr>
          <w:color w:val="0000FF"/>
        </w:rPr>
        <w:t>import</w:t>
      </w:r>
      <w:r w:rsidRPr="00F03419">
        <w:t xml:space="preserve"> backend </w:t>
      </w:r>
      <w:r w:rsidRPr="00F03419">
        <w:rPr>
          <w:color w:val="0000FF"/>
        </w:rPr>
        <w:t>as</w:t>
      </w:r>
      <w:r w:rsidRPr="00F03419">
        <w:t xml:space="preserve"> K</w:t>
      </w:r>
    </w:p>
    <w:p w:rsidR="00F03419" w:rsidRPr="00F03419" w:rsidRDefault="00F03419" w:rsidP="00F03419">
      <w:pPr>
        <w:pStyle w:val="code3"/>
      </w:pPr>
      <w:r w:rsidRPr="00F03419">
        <w:rPr>
          <w:color w:val="0000FF"/>
        </w:rPr>
        <w:t>from</w:t>
      </w:r>
      <w:r w:rsidRPr="00F03419">
        <w:t xml:space="preserve"> sklearn.decomposition </w:t>
      </w:r>
      <w:r w:rsidRPr="00F03419">
        <w:rPr>
          <w:color w:val="0000FF"/>
        </w:rPr>
        <w:t>import</w:t>
      </w:r>
      <w:r w:rsidRPr="00F03419">
        <w:t xml:space="preserve"> TruncatedSVD, NMF, LatentDirichletAllocation</w:t>
      </w:r>
    </w:p>
    <w:p w:rsidR="00F03419" w:rsidRPr="00F03419" w:rsidRDefault="00F03419" w:rsidP="00F03419">
      <w:pPr>
        <w:pStyle w:val="code3"/>
      </w:pPr>
      <w:r w:rsidRPr="00F03419">
        <w:rPr>
          <w:color w:val="0000FF"/>
        </w:rPr>
        <w:t>from</w:t>
      </w:r>
      <w:r w:rsidRPr="00F03419">
        <w:t xml:space="preserve"> keras.layers </w:t>
      </w:r>
      <w:r w:rsidRPr="00F03419">
        <w:rPr>
          <w:color w:val="0000FF"/>
        </w:rPr>
        <w:t>import</w:t>
      </w:r>
      <w:r w:rsidRPr="00F03419">
        <w:t xml:space="preserve"> SpatialDropout1D</w:t>
      </w:r>
    </w:p>
    <w:p w:rsidR="00F03419" w:rsidRPr="00F03419" w:rsidRDefault="00F03419" w:rsidP="00F03419">
      <w:pPr>
        <w:pStyle w:val="code3"/>
      </w:pPr>
      <w:r w:rsidRPr="00F03419">
        <w:rPr>
          <w:color w:val="0000FF"/>
        </w:rPr>
        <w:t>from</w:t>
      </w:r>
      <w:r w:rsidRPr="00F03419">
        <w:t xml:space="preserve"> keras.layers.wrappers </w:t>
      </w:r>
      <w:r w:rsidRPr="00F03419">
        <w:rPr>
          <w:color w:val="0000FF"/>
        </w:rPr>
        <w:t>import</w:t>
      </w:r>
      <w:r w:rsidRPr="00F03419">
        <w:t xml:space="preserve"> Bidirectional</w:t>
      </w:r>
    </w:p>
    <w:p w:rsidR="00F03419" w:rsidRDefault="006C6048" w:rsidP="00F03419">
      <w:pPr>
        <w:ind w:firstLine="480"/>
      </w:pPr>
      <w:r>
        <w:rPr>
          <w:rFonts w:hint="eastAsia"/>
        </w:rPr>
        <w:t>2</w:t>
      </w:r>
      <w:r>
        <w:t xml:space="preserve">. </w:t>
      </w:r>
      <w:r>
        <w:rPr>
          <w:rFonts w:hint="eastAsia"/>
        </w:rPr>
        <w:t>定义</w:t>
      </w:r>
      <w:r>
        <w:rPr>
          <w:rFonts w:hint="eastAsia"/>
        </w:rPr>
        <w:t>TextCNN</w:t>
      </w:r>
      <w:r>
        <w:rPr>
          <w:rFonts w:hint="eastAsia"/>
        </w:rPr>
        <w:t>网络</w:t>
      </w:r>
    </w:p>
    <w:p w:rsidR="00A55C91" w:rsidRPr="00A55C91" w:rsidRDefault="00A55C91" w:rsidP="00A3445B">
      <w:pPr>
        <w:pStyle w:val="code3"/>
        <w:wordWrap w:val="0"/>
      </w:pPr>
      <w:r w:rsidRPr="00A55C91">
        <w:rPr>
          <w:color w:val="0000FF"/>
        </w:rPr>
        <w:t>def</w:t>
      </w:r>
      <w:r w:rsidRPr="00A55C91">
        <w:t xml:space="preserve"> TextCNN(max_len,max_cnt,embed_size, num_filters,kernel_size,conv_action, mask_zero):</w:t>
      </w:r>
    </w:p>
    <w:p w:rsidR="00A55C91" w:rsidRPr="00A55C91" w:rsidRDefault="00A55C91" w:rsidP="00A3445B">
      <w:pPr>
        <w:pStyle w:val="code3"/>
        <w:wordWrap w:val="0"/>
      </w:pPr>
      <w:r w:rsidRPr="00A55C91">
        <w:t xml:space="preserve">    </w:t>
      </w:r>
    </w:p>
    <w:p w:rsidR="00A55C91" w:rsidRPr="00A55C91" w:rsidRDefault="00A55C91" w:rsidP="00A3445B">
      <w:pPr>
        <w:pStyle w:val="code3"/>
        <w:wordWrap w:val="0"/>
      </w:pPr>
      <w:r w:rsidRPr="00A55C91">
        <w:t>    _input = Input(shape=(max_len,), dtype=</w:t>
      </w:r>
      <w:r w:rsidRPr="00A55C91">
        <w:rPr>
          <w:color w:val="A31515"/>
        </w:rPr>
        <w:t>'int32'</w:t>
      </w:r>
      <w:r w:rsidRPr="00A55C91">
        <w:t>)</w:t>
      </w:r>
    </w:p>
    <w:p w:rsidR="00A55C91" w:rsidRPr="00A55C91" w:rsidRDefault="00A55C91" w:rsidP="00A3445B">
      <w:pPr>
        <w:pStyle w:val="code3"/>
        <w:wordWrap w:val="0"/>
      </w:pPr>
      <w:r w:rsidRPr="00A55C91">
        <w:t>    _embed = Embedding(max_cnt, embed_size, input_length=max_len, mask_zero=mask_zero)(_input)</w:t>
      </w:r>
    </w:p>
    <w:p w:rsidR="00A55C91" w:rsidRPr="00A55C91" w:rsidRDefault="00A55C91" w:rsidP="00A3445B">
      <w:pPr>
        <w:pStyle w:val="code3"/>
        <w:wordWrap w:val="0"/>
      </w:pPr>
      <w:r w:rsidRPr="00A55C91">
        <w:t>    _embed = SpatialDropout1D(</w:t>
      </w:r>
      <w:r w:rsidRPr="00A55C91">
        <w:rPr>
          <w:color w:val="098658"/>
        </w:rPr>
        <w:t>0.15</w:t>
      </w:r>
      <w:r w:rsidRPr="00A55C91">
        <w:t>)(_embed)</w:t>
      </w:r>
    </w:p>
    <w:p w:rsidR="00A55C91" w:rsidRPr="00A55C91" w:rsidRDefault="00A55C91" w:rsidP="00A3445B">
      <w:pPr>
        <w:pStyle w:val="code3"/>
        <w:wordWrap w:val="0"/>
      </w:pPr>
      <w:r w:rsidRPr="00A55C91">
        <w:t>    warppers = []</w:t>
      </w:r>
    </w:p>
    <w:p w:rsidR="00A55C91" w:rsidRPr="00A55C91" w:rsidRDefault="00A55C91" w:rsidP="00A3445B">
      <w:pPr>
        <w:pStyle w:val="code3"/>
        <w:wordWrap w:val="0"/>
      </w:pPr>
      <w:r w:rsidRPr="00A55C91">
        <w:t xml:space="preserve">    </w:t>
      </w:r>
    </w:p>
    <w:p w:rsidR="00A55C91" w:rsidRPr="00A55C91" w:rsidRDefault="00A55C91" w:rsidP="00A3445B">
      <w:pPr>
        <w:pStyle w:val="code3"/>
        <w:wordWrap w:val="0"/>
      </w:pPr>
      <w:r w:rsidRPr="00A55C91">
        <w:t xml:space="preserve">    </w:t>
      </w:r>
      <w:r w:rsidRPr="00A55C91">
        <w:rPr>
          <w:color w:val="0000FF"/>
        </w:rPr>
        <w:t>for</w:t>
      </w:r>
      <w:r w:rsidRPr="00A55C91">
        <w:t xml:space="preserve"> _kernel_size </w:t>
      </w:r>
      <w:r w:rsidRPr="00A55C91">
        <w:rPr>
          <w:color w:val="0000FF"/>
        </w:rPr>
        <w:t>in</w:t>
      </w:r>
      <w:r w:rsidRPr="00A55C91">
        <w:t xml:space="preserve"> kernel_size:</w:t>
      </w:r>
    </w:p>
    <w:p w:rsidR="00A55C91" w:rsidRPr="00A55C91" w:rsidRDefault="00A55C91" w:rsidP="00A3445B">
      <w:pPr>
        <w:pStyle w:val="code3"/>
        <w:wordWrap w:val="0"/>
      </w:pPr>
      <w:r w:rsidRPr="00A55C91">
        <w:t>        conv1d = Conv1D(filters=num_filters, kernel_size=_kernel_size, activation=conv_action)(_embed)</w:t>
      </w:r>
    </w:p>
    <w:p w:rsidR="00A55C91" w:rsidRPr="00A55C91" w:rsidRDefault="00A55C91" w:rsidP="00A3445B">
      <w:pPr>
        <w:pStyle w:val="code3"/>
        <w:wordWrap w:val="0"/>
      </w:pPr>
      <w:r w:rsidRPr="00A55C91">
        <w:t>        warppers.append(GlobalMaxPooling1D()(conv1d))</w:t>
      </w:r>
    </w:p>
    <w:p w:rsidR="00A55C91" w:rsidRPr="00A55C91" w:rsidRDefault="00A55C91" w:rsidP="00A3445B">
      <w:pPr>
        <w:pStyle w:val="code3"/>
        <w:wordWrap w:val="0"/>
      </w:pPr>
      <w:r w:rsidRPr="00A55C91">
        <w:t xml:space="preserve">                        </w:t>
      </w:r>
    </w:p>
    <w:p w:rsidR="00A55C91" w:rsidRPr="00A55C91" w:rsidRDefault="00A55C91" w:rsidP="00A3445B">
      <w:pPr>
        <w:pStyle w:val="code3"/>
        <w:wordWrap w:val="0"/>
      </w:pPr>
      <w:r w:rsidRPr="00A55C91">
        <w:t>    fc = concatenate(warppers)</w:t>
      </w:r>
    </w:p>
    <w:p w:rsidR="00A55C91" w:rsidRPr="00A55C91" w:rsidRDefault="00A55C91" w:rsidP="00A3445B">
      <w:pPr>
        <w:pStyle w:val="code3"/>
        <w:wordWrap w:val="0"/>
      </w:pPr>
      <w:r w:rsidRPr="00A55C91">
        <w:t>    fc = Dropout(</w:t>
      </w:r>
      <w:r w:rsidRPr="00A55C91">
        <w:rPr>
          <w:color w:val="098658"/>
        </w:rPr>
        <w:t>0.5</w:t>
      </w:r>
      <w:r w:rsidRPr="00A55C91">
        <w:t>)(fc)</w:t>
      </w:r>
    </w:p>
    <w:p w:rsidR="00A55C91" w:rsidRPr="00A55C91" w:rsidRDefault="00A55C91" w:rsidP="00A3445B">
      <w:pPr>
        <w:pStyle w:val="code3"/>
        <w:wordWrap w:val="0"/>
      </w:pPr>
      <w:r w:rsidRPr="00A55C91">
        <w:t xml:space="preserve">    </w:t>
      </w:r>
      <w:r w:rsidRPr="00A55C91">
        <w:rPr>
          <w:color w:val="008000"/>
        </w:rPr>
        <w:t>#fc = BatchNormalization()(fc)</w:t>
      </w:r>
    </w:p>
    <w:p w:rsidR="00A55C91" w:rsidRPr="00A55C91" w:rsidRDefault="00A55C91" w:rsidP="00A3445B">
      <w:pPr>
        <w:pStyle w:val="code3"/>
        <w:wordWrap w:val="0"/>
      </w:pPr>
      <w:r w:rsidRPr="00A55C91">
        <w:t>    fc = Dense(</w:t>
      </w:r>
      <w:r w:rsidRPr="00A55C91">
        <w:rPr>
          <w:color w:val="098658"/>
        </w:rPr>
        <w:t>256</w:t>
      </w:r>
      <w:r w:rsidRPr="00A55C91">
        <w:t>, activation=</w:t>
      </w:r>
      <w:r w:rsidRPr="00A55C91">
        <w:rPr>
          <w:color w:val="A31515"/>
        </w:rPr>
        <w:t>'relu'</w:t>
      </w:r>
      <w:r w:rsidRPr="00A55C91">
        <w:t>)(fc)</w:t>
      </w:r>
    </w:p>
    <w:p w:rsidR="00A55C91" w:rsidRPr="00A55C91" w:rsidRDefault="00A55C91" w:rsidP="00A3445B">
      <w:pPr>
        <w:pStyle w:val="code3"/>
        <w:wordWrap w:val="0"/>
      </w:pPr>
      <w:r w:rsidRPr="00A55C91">
        <w:t>    fc = Dropout(</w:t>
      </w:r>
      <w:r w:rsidRPr="00A55C91">
        <w:rPr>
          <w:color w:val="098658"/>
        </w:rPr>
        <w:t>0.25</w:t>
      </w:r>
      <w:r w:rsidRPr="00A55C91">
        <w:t>)(fc)</w:t>
      </w:r>
    </w:p>
    <w:p w:rsidR="00A55C91" w:rsidRPr="00A55C91" w:rsidRDefault="00A55C91" w:rsidP="00A3445B">
      <w:pPr>
        <w:pStyle w:val="code3"/>
        <w:wordWrap w:val="0"/>
      </w:pPr>
      <w:r w:rsidRPr="00A55C91">
        <w:t xml:space="preserve">    </w:t>
      </w:r>
      <w:r w:rsidRPr="00A55C91">
        <w:rPr>
          <w:color w:val="008000"/>
        </w:rPr>
        <w:t xml:space="preserve">#fc = BatchNormalization()(fc) </w:t>
      </w:r>
    </w:p>
    <w:p w:rsidR="00A55C91" w:rsidRPr="00A55C91" w:rsidRDefault="00A55C91" w:rsidP="00A3445B">
      <w:pPr>
        <w:pStyle w:val="code3"/>
        <w:wordWrap w:val="0"/>
      </w:pPr>
      <w:r w:rsidRPr="00A55C91">
        <w:t>    preds = Dense(</w:t>
      </w:r>
      <w:r w:rsidRPr="00A55C91">
        <w:rPr>
          <w:color w:val="098658"/>
        </w:rPr>
        <w:t>8</w:t>
      </w:r>
      <w:r w:rsidRPr="00A55C91">
        <w:t xml:space="preserve">, activation = </w:t>
      </w:r>
      <w:r w:rsidRPr="00A55C91">
        <w:rPr>
          <w:color w:val="A31515"/>
        </w:rPr>
        <w:t>'softmax'</w:t>
      </w:r>
      <w:r w:rsidRPr="00A55C91">
        <w:t>)(fc)</w:t>
      </w:r>
    </w:p>
    <w:p w:rsidR="00A55C91" w:rsidRPr="00A55C91" w:rsidRDefault="00A55C91" w:rsidP="00A3445B">
      <w:pPr>
        <w:pStyle w:val="code3"/>
        <w:wordWrap w:val="0"/>
      </w:pPr>
      <w:r w:rsidRPr="00A55C91">
        <w:t xml:space="preserve">    </w:t>
      </w:r>
    </w:p>
    <w:p w:rsidR="00A55C91" w:rsidRPr="00A55C91" w:rsidRDefault="00A55C91" w:rsidP="00A3445B">
      <w:pPr>
        <w:pStyle w:val="code3"/>
        <w:wordWrap w:val="0"/>
      </w:pPr>
      <w:r w:rsidRPr="00A55C91">
        <w:t>    model = Model(inputs=_input, outputs=preds)</w:t>
      </w:r>
    </w:p>
    <w:p w:rsidR="00A55C91" w:rsidRPr="00A55C91" w:rsidRDefault="00A55C91" w:rsidP="00A3445B">
      <w:pPr>
        <w:pStyle w:val="code3"/>
        <w:wordWrap w:val="0"/>
      </w:pPr>
      <w:r w:rsidRPr="00A55C91">
        <w:t xml:space="preserve">    </w:t>
      </w:r>
    </w:p>
    <w:p w:rsidR="00A55C91" w:rsidRPr="00A55C91" w:rsidRDefault="00A55C91" w:rsidP="00A3445B">
      <w:pPr>
        <w:pStyle w:val="code3"/>
        <w:wordWrap w:val="0"/>
      </w:pPr>
      <w:r w:rsidRPr="00A55C91">
        <w:t>    model.compile(loss=</w:t>
      </w:r>
      <w:r w:rsidRPr="00A55C91">
        <w:rPr>
          <w:color w:val="A31515"/>
        </w:rPr>
        <w:t>'categorical_crossentropy'</w:t>
      </w:r>
      <w:r w:rsidRPr="00A55C91">
        <w:t>,</w:t>
      </w:r>
    </w:p>
    <w:p w:rsidR="00A55C91" w:rsidRPr="00A55C91" w:rsidRDefault="00A55C91" w:rsidP="00A3445B">
      <w:pPr>
        <w:pStyle w:val="code3"/>
        <w:wordWrap w:val="0"/>
      </w:pPr>
      <w:r w:rsidRPr="00A55C91">
        <w:t>        optimizer=</w:t>
      </w:r>
      <w:r w:rsidRPr="00A55C91">
        <w:rPr>
          <w:color w:val="A31515"/>
        </w:rPr>
        <w:t>'adam'</w:t>
      </w:r>
      <w:r w:rsidRPr="00A55C91">
        <w:t>,</w:t>
      </w:r>
    </w:p>
    <w:p w:rsidR="00A55C91" w:rsidRPr="00A55C91" w:rsidRDefault="00A55C91" w:rsidP="00A3445B">
      <w:pPr>
        <w:pStyle w:val="code3"/>
        <w:wordWrap w:val="0"/>
      </w:pPr>
      <w:r w:rsidRPr="00A55C91">
        <w:t>        metrics=[</w:t>
      </w:r>
      <w:r w:rsidRPr="00A55C91">
        <w:rPr>
          <w:color w:val="A31515"/>
        </w:rPr>
        <w:t>'accuracy'</w:t>
      </w:r>
      <w:r w:rsidRPr="00A55C91">
        <w:t>])</w:t>
      </w:r>
    </w:p>
    <w:p w:rsidR="00A55C91" w:rsidRPr="00A55C91" w:rsidRDefault="00A55C91" w:rsidP="00A3445B">
      <w:pPr>
        <w:pStyle w:val="code3"/>
        <w:wordWrap w:val="0"/>
      </w:pPr>
      <w:r w:rsidRPr="00A55C91">
        <w:t xml:space="preserve">    </w:t>
      </w:r>
      <w:r w:rsidRPr="00A55C91">
        <w:rPr>
          <w:color w:val="0000FF"/>
        </w:rPr>
        <w:t>return</w:t>
      </w:r>
      <w:r w:rsidRPr="00A55C91">
        <w:t xml:space="preserve"> model</w:t>
      </w:r>
    </w:p>
    <w:p w:rsidR="00A55C91" w:rsidRDefault="00C310BA" w:rsidP="00C310BA">
      <w:pPr>
        <w:pStyle w:val="4"/>
      </w:pPr>
      <w:r>
        <w:rPr>
          <w:rFonts w:hint="eastAsia"/>
        </w:rPr>
        <w:t>TextCNN</w:t>
      </w:r>
      <w:r>
        <w:rPr>
          <w:rFonts w:hint="eastAsia"/>
        </w:rPr>
        <w:t>训练和测试</w:t>
      </w:r>
    </w:p>
    <w:p w:rsidR="00B81FBE" w:rsidRDefault="00B81FBE" w:rsidP="00B81FBE">
      <w:pPr>
        <w:ind w:firstLine="480"/>
      </w:pPr>
      <w:r>
        <w:rPr>
          <w:rFonts w:hint="eastAsia"/>
        </w:rPr>
        <w:t>考虑到</w:t>
      </w:r>
      <w:r>
        <w:rPr>
          <w:rFonts w:hint="eastAsia"/>
        </w:rPr>
        <w:t>GPU</w:t>
      </w:r>
      <w:r>
        <w:rPr>
          <w:rFonts w:hint="eastAsia"/>
        </w:rPr>
        <w:t>的存储空间，这里对序列进行了一定长度的截断，此处将长度设置为</w:t>
      </w:r>
      <w:r>
        <w:rPr>
          <w:rFonts w:hint="eastAsia"/>
        </w:rPr>
        <w:t>6</w:t>
      </w:r>
      <w:r>
        <w:t>000</w:t>
      </w:r>
      <w:r w:rsidR="00D10FAF">
        <w:rPr>
          <w:rFonts w:hint="eastAsia"/>
        </w:rPr>
        <w:t>。</w:t>
      </w:r>
    </w:p>
    <w:p w:rsidR="003B4B15" w:rsidRPr="003B4B15" w:rsidRDefault="003B4B15" w:rsidP="003B4B15">
      <w:pPr>
        <w:pStyle w:val="code3"/>
      </w:pPr>
      <w:r w:rsidRPr="003B4B15">
        <w:lastRenderedPageBreak/>
        <w:t>train_labels = pd.get_dummies(train_df.label).values</w:t>
      </w:r>
    </w:p>
    <w:p w:rsidR="003B4B15" w:rsidRPr="003B4B15" w:rsidRDefault="003B4B15" w:rsidP="003B4B15">
      <w:pPr>
        <w:pStyle w:val="code3"/>
      </w:pPr>
      <w:r w:rsidRPr="003B4B15">
        <w:t>train_seq</w:t>
      </w:r>
      <w:r w:rsidR="000A3443">
        <w:t xml:space="preserve"> </w:t>
      </w:r>
      <w:r w:rsidRPr="003B4B15">
        <w:t xml:space="preserve">= pad_sequences(train_df.seq.values, maxlen = </w:t>
      </w:r>
      <w:r w:rsidRPr="003B4B15">
        <w:rPr>
          <w:color w:val="098658"/>
        </w:rPr>
        <w:t>6000</w:t>
      </w:r>
      <w:r w:rsidRPr="003B4B15">
        <w:t>)</w:t>
      </w:r>
    </w:p>
    <w:p w:rsidR="003B4B15" w:rsidRPr="003B4B15" w:rsidRDefault="003B4B15" w:rsidP="003B4B15">
      <w:pPr>
        <w:pStyle w:val="code3"/>
      </w:pPr>
      <w:r w:rsidRPr="003B4B15">
        <w:t xml:space="preserve">test_seq = pad_sequences(test_df.seq.values, maxlen = </w:t>
      </w:r>
      <w:r w:rsidRPr="003B4B15">
        <w:rPr>
          <w:color w:val="098658"/>
        </w:rPr>
        <w:t>6000</w:t>
      </w:r>
      <w:r w:rsidRPr="003B4B15">
        <w:t>)</w:t>
      </w:r>
    </w:p>
    <w:p w:rsidR="00D10FAF" w:rsidRDefault="008B4715" w:rsidP="00B81FBE">
      <w:pPr>
        <w:ind w:firstLine="480"/>
      </w:pPr>
      <w:r>
        <w:rPr>
          <w:rFonts w:hint="eastAsia"/>
        </w:rPr>
        <w:t>模型训练和预测</w:t>
      </w:r>
    </w:p>
    <w:p w:rsidR="002F7D36" w:rsidRDefault="001A24C2" w:rsidP="00B81FBE">
      <w:pPr>
        <w:ind w:firstLine="480"/>
      </w:pPr>
      <w:r>
        <w:rPr>
          <w:rFonts w:hint="eastAsia"/>
        </w:rPr>
        <w:t>1</w:t>
      </w:r>
      <w:r>
        <w:t xml:space="preserve">. </w:t>
      </w:r>
      <w:r w:rsidR="002F7D36">
        <w:rPr>
          <w:rFonts w:hint="eastAsia"/>
        </w:rPr>
        <w:t>导入库，设置</w:t>
      </w:r>
      <w:r w:rsidR="003002ED">
        <w:rPr>
          <w:rFonts w:hint="eastAsia"/>
        </w:rPr>
        <w:t>K</w:t>
      </w:r>
      <w:r w:rsidR="003002ED">
        <w:t>Fold</w:t>
      </w:r>
    </w:p>
    <w:p w:rsidR="00E51712" w:rsidRPr="00A6400E" w:rsidRDefault="00E51712" w:rsidP="00A6400E">
      <w:pPr>
        <w:pStyle w:val="code3"/>
      </w:pPr>
      <w:r w:rsidRPr="003002ED">
        <w:rPr>
          <w:color w:val="0000FF"/>
        </w:rPr>
        <w:t>import</w:t>
      </w:r>
      <w:r w:rsidRPr="00146B28">
        <w:rPr>
          <w:color w:val="000000"/>
        </w:rPr>
        <w:t xml:space="preserve"> os</w:t>
      </w:r>
    </w:p>
    <w:p w:rsidR="003002ED" w:rsidRDefault="003002ED" w:rsidP="003002ED">
      <w:pPr>
        <w:pStyle w:val="code3"/>
      </w:pPr>
      <w:r w:rsidRPr="003002ED">
        <w:rPr>
          <w:color w:val="0000FF"/>
        </w:rPr>
        <w:t>from</w:t>
      </w:r>
      <w:r w:rsidRPr="003002ED">
        <w:t xml:space="preserve"> sklearn.model_selection </w:t>
      </w:r>
      <w:r w:rsidRPr="003002ED">
        <w:rPr>
          <w:color w:val="0000FF"/>
        </w:rPr>
        <w:t>import</w:t>
      </w:r>
      <w:r w:rsidRPr="003002ED">
        <w:t xml:space="preserve"> StratifiedKFold,KFold </w:t>
      </w:r>
    </w:p>
    <w:p w:rsidR="003002ED" w:rsidRPr="003002ED" w:rsidRDefault="003002ED" w:rsidP="003002ED">
      <w:pPr>
        <w:pStyle w:val="code3"/>
      </w:pPr>
      <w:r w:rsidRPr="003002ED">
        <w:t>skf = KFold(n_splits=</w:t>
      </w:r>
      <w:r w:rsidRPr="003002ED">
        <w:rPr>
          <w:color w:val="098658"/>
        </w:rPr>
        <w:t>5</w:t>
      </w:r>
      <w:r w:rsidRPr="003002ED">
        <w:t>, shuffle=</w:t>
      </w:r>
      <w:r w:rsidRPr="003002ED">
        <w:rPr>
          <w:color w:val="0000FF"/>
        </w:rPr>
        <w:t>True</w:t>
      </w:r>
      <w:r w:rsidRPr="003002ED">
        <w:t>)</w:t>
      </w:r>
    </w:p>
    <w:p w:rsidR="003002ED" w:rsidRDefault="001A24C2" w:rsidP="00B81FBE">
      <w:pPr>
        <w:ind w:firstLine="480"/>
      </w:pPr>
      <w:r>
        <w:rPr>
          <w:rFonts w:hint="eastAsia"/>
        </w:rPr>
        <w:t>2</w:t>
      </w:r>
      <w:r>
        <w:t xml:space="preserve">. </w:t>
      </w:r>
      <w:r>
        <w:rPr>
          <w:rFonts w:hint="eastAsia"/>
        </w:rPr>
        <w:t>设定参数</w:t>
      </w:r>
    </w:p>
    <w:p w:rsidR="0078249A" w:rsidRPr="0078249A" w:rsidRDefault="0078249A" w:rsidP="0078249A">
      <w:pPr>
        <w:pStyle w:val="code3"/>
      </w:pPr>
      <w:r w:rsidRPr="0078249A">
        <w:t xml:space="preserve">max_len = </w:t>
      </w:r>
      <w:r w:rsidRPr="0078249A">
        <w:rPr>
          <w:color w:val="098658"/>
        </w:rPr>
        <w:t>6000</w:t>
      </w:r>
    </w:p>
    <w:p w:rsidR="0078249A" w:rsidRPr="0078249A" w:rsidRDefault="0078249A" w:rsidP="0078249A">
      <w:pPr>
        <w:pStyle w:val="code3"/>
      </w:pPr>
      <w:r w:rsidRPr="0078249A">
        <w:t xml:space="preserve">max_cnt = </w:t>
      </w:r>
      <w:r w:rsidRPr="0078249A">
        <w:rPr>
          <w:color w:val="098658"/>
        </w:rPr>
        <w:t>295</w:t>
      </w:r>
    </w:p>
    <w:p w:rsidR="0078249A" w:rsidRPr="0078249A" w:rsidRDefault="0078249A" w:rsidP="0078249A">
      <w:pPr>
        <w:pStyle w:val="code3"/>
      </w:pPr>
      <w:r w:rsidRPr="0078249A">
        <w:t xml:space="preserve">embed_size = </w:t>
      </w:r>
      <w:r w:rsidRPr="0078249A">
        <w:rPr>
          <w:color w:val="098658"/>
        </w:rPr>
        <w:t>256</w:t>
      </w:r>
    </w:p>
    <w:p w:rsidR="0078249A" w:rsidRPr="0078249A" w:rsidRDefault="0078249A" w:rsidP="0078249A">
      <w:pPr>
        <w:pStyle w:val="code3"/>
      </w:pPr>
      <w:r w:rsidRPr="0078249A">
        <w:t xml:space="preserve">num_filters = </w:t>
      </w:r>
      <w:r w:rsidRPr="0078249A">
        <w:rPr>
          <w:color w:val="098658"/>
        </w:rPr>
        <w:t>64</w:t>
      </w:r>
    </w:p>
    <w:p w:rsidR="0078249A" w:rsidRPr="0078249A" w:rsidRDefault="0078249A" w:rsidP="0078249A">
      <w:pPr>
        <w:pStyle w:val="code3"/>
      </w:pPr>
      <w:r w:rsidRPr="0078249A">
        <w:t>kernel_size = [</w:t>
      </w:r>
      <w:r w:rsidRPr="0078249A">
        <w:rPr>
          <w:color w:val="098658"/>
        </w:rPr>
        <w:t>2</w:t>
      </w:r>
      <w:r w:rsidRPr="0078249A">
        <w:t>,</w:t>
      </w:r>
      <w:r w:rsidRPr="0078249A">
        <w:rPr>
          <w:color w:val="098658"/>
        </w:rPr>
        <w:t>4</w:t>
      </w:r>
      <w:r w:rsidRPr="0078249A">
        <w:t>,</w:t>
      </w:r>
      <w:r w:rsidRPr="0078249A">
        <w:rPr>
          <w:color w:val="098658"/>
        </w:rPr>
        <w:t>6</w:t>
      </w:r>
      <w:r w:rsidRPr="0078249A">
        <w:t>,</w:t>
      </w:r>
      <w:r w:rsidRPr="0078249A">
        <w:rPr>
          <w:color w:val="098658"/>
        </w:rPr>
        <w:t>8</w:t>
      </w:r>
      <w:r w:rsidRPr="0078249A">
        <w:t>,</w:t>
      </w:r>
      <w:r w:rsidRPr="0078249A">
        <w:rPr>
          <w:color w:val="098658"/>
        </w:rPr>
        <w:t>10</w:t>
      </w:r>
      <w:r w:rsidRPr="0078249A">
        <w:t>,</w:t>
      </w:r>
      <w:r w:rsidRPr="0078249A">
        <w:rPr>
          <w:color w:val="098658"/>
        </w:rPr>
        <w:t>12</w:t>
      </w:r>
      <w:r w:rsidRPr="0078249A">
        <w:t>,</w:t>
      </w:r>
      <w:r w:rsidRPr="0078249A">
        <w:rPr>
          <w:color w:val="098658"/>
        </w:rPr>
        <w:t>14</w:t>
      </w:r>
      <w:r w:rsidRPr="0078249A">
        <w:t>]</w:t>
      </w:r>
    </w:p>
    <w:p w:rsidR="0078249A" w:rsidRPr="0078249A" w:rsidRDefault="0078249A" w:rsidP="0078249A">
      <w:pPr>
        <w:pStyle w:val="code3"/>
      </w:pPr>
      <w:r w:rsidRPr="0078249A">
        <w:t xml:space="preserve">conv_action = </w:t>
      </w:r>
      <w:r w:rsidRPr="0078249A">
        <w:rPr>
          <w:color w:val="A31515"/>
        </w:rPr>
        <w:t>'relu'</w:t>
      </w:r>
    </w:p>
    <w:p w:rsidR="0078249A" w:rsidRPr="0078249A" w:rsidRDefault="0078249A" w:rsidP="0078249A">
      <w:pPr>
        <w:pStyle w:val="code3"/>
      </w:pPr>
      <w:r w:rsidRPr="0078249A">
        <w:t xml:space="preserve">mask_zero = </w:t>
      </w:r>
      <w:r w:rsidRPr="0078249A">
        <w:rPr>
          <w:color w:val="0000FF"/>
        </w:rPr>
        <w:t>False</w:t>
      </w:r>
    </w:p>
    <w:p w:rsidR="0078249A" w:rsidRPr="0078249A" w:rsidRDefault="0078249A" w:rsidP="0078249A">
      <w:pPr>
        <w:pStyle w:val="code3"/>
      </w:pPr>
      <w:r w:rsidRPr="0078249A">
        <w:t xml:space="preserve">TRAIN = </w:t>
      </w:r>
      <w:r w:rsidRPr="0078249A">
        <w:rPr>
          <w:color w:val="0000FF"/>
        </w:rPr>
        <w:t>True</w:t>
      </w:r>
    </w:p>
    <w:p w:rsidR="0078249A" w:rsidRDefault="00CB4E61" w:rsidP="00B81FBE">
      <w:pPr>
        <w:ind w:firstLine="480"/>
      </w:pPr>
      <w:r>
        <w:rPr>
          <w:rFonts w:hint="eastAsia"/>
        </w:rPr>
        <w:t>3</w:t>
      </w:r>
      <w:r>
        <w:t xml:space="preserve">. </w:t>
      </w:r>
      <w:r>
        <w:rPr>
          <w:rFonts w:hint="eastAsia"/>
        </w:rPr>
        <w:t>模型训练和预测</w:t>
      </w:r>
    </w:p>
    <w:p w:rsidR="00146B28" w:rsidRPr="00146B28" w:rsidRDefault="00146B28" w:rsidP="007A3F0E">
      <w:pPr>
        <w:pStyle w:val="code3"/>
        <w:wordWrap w:val="0"/>
        <w:ind w:firstLineChars="0"/>
        <w:rPr>
          <w:color w:val="000000"/>
        </w:rPr>
      </w:pPr>
      <w:r w:rsidRPr="00146B28">
        <w:rPr>
          <w:color w:val="000000"/>
        </w:rPr>
        <w:t>os.environ[</w:t>
      </w:r>
      <w:r w:rsidRPr="00146B28">
        <w:rPr>
          <w:color w:val="A31515"/>
        </w:rPr>
        <w:t>"CUDA_VISIBLE_DEVICES"</w:t>
      </w:r>
      <w:r w:rsidRPr="00146B28">
        <w:rPr>
          <w:color w:val="000000"/>
        </w:rPr>
        <w:t xml:space="preserve">] = </w:t>
      </w:r>
      <w:r w:rsidRPr="00146B28">
        <w:rPr>
          <w:color w:val="A31515"/>
        </w:rPr>
        <w:t>"0,1"</w:t>
      </w:r>
    </w:p>
    <w:p w:rsidR="00146B28" w:rsidRPr="00146B28" w:rsidRDefault="00146B28" w:rsidP="007A3F0E">
      <w:pPr>
        <w:pStyle w:val="code3"/>
        <w:wordWrap w:val="0"/>
        <w:ind w:firstLineChars="0"/>
        <w:rPr>
          <w:color w:val="000000"/>
        </w:rPr>
      </w:pPr>
      <w:r w:rsidRPr="00146B28">
        <w:rPr>
          <w:color w:val="000000"/>
        </w:rPr>
        <w:t>meta_train = np.zeros(shape = (len(train_seq),</w:t>
      </w:r>
      <w:r w:rsidRPr="00146B28">
        <w:rPr>
          <w:color w:val="098658"/>
        </w:rPr>
        <w:t>8</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meta_test = np.zeros(shape = (len(test_seq),</w:t>
      </w:r>
      <w:r w:rsidRPr="00146B28">
        <w:rPr>
          <w:color w:val="098658"/>
        </w:rPr>
        <w:t>8</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 xml:space="preserve">FLAG = </w:t>
      </w:r>
      <w:r w:rsidRPr="00146B28">
        <w:t>True</w:t>
      </w:r>
    </w:p>
    <w:p w:rsidR="00146B28" w:rsidRPr="00146B28" w:rsidRDefault="00146B28" w:rsidP="007A3F0E">
      <w:pPr>
        <w:pStyle w:val="code3"/>
        <w:wordWrap w:val="0"/>
        <w:ind w:firstLineChars="0"/>
        <w:rPr>
          <w:color w:val="000000"/>
        </w:rPr>
      </w:pPr>
      <w:r w:rsidRPr="00146B28">
        <w:rPr>
          <w:color w:val="000000"/>
        </w:rPr>
        <w:t xml:space="preserve">i = </w:t>
      </w:r>
      <w:r w:rsidRPr="00146B28">
        <w:rPr>
          <w:color w:val="098658"/>
        </w:rPr>
        <w:t>0</w:t>
      </w:r>
    </w:p>
    <w:p w:rsidR="00146B28" w:rsidRPr="00146B28" w:rsidRDefault="00146B28" w:rsidP="007A3F0E">
      <w:pPr>
        <w:pStyle w:val="code3"/>
        <w:wordWrap w:val="0"/>
        <w:ind w:firstLineChars="0"/>
        <w:rPr>
          <w:color w:val="000000"/>
        </w:rPr>
      </w:pPr>
      <w:r w:rsidRPr="00146B28">
        <w:t>for</w:t>
      </w:r>
      <w:r w:rsidRPr="00146B28">
        <w:rPr>
          <w:color w:val="000000"/>
        </w:rPr>
        <w:t xml:space="preserve"> tr_ind,te_ind </w:t>
      </w:r>
      <w:r w:rsidRPr="00146B28">
        <w:t>in</w:t>
      </w:r>
      <w:r w:rsidRPr="00146B28">
        <w:rPr>
          <w:color w:val="000000"/>
        </w:rPr>
        <w:t xml:space="preserve"> skf.split(train_labels):</w:t>
      </w:r>
    </w:p>
    <w:p w:rsidR="00146B28" w:rsidRPr="00146B28" w:rsidRDefault="00146B28" w:rsidP="007A3F0E">
      <w:pPr>
        <w:pStyle w:val="code3"/>
        <w:wordWrap w:val="0"/>
        <w:ind w:firstLineChars="0"/>
        <w:rPr>
          <w:color w:val="000000"/>
        </w:rPr>
      </w:pPr>
      <w:r w:rsidRPr="00146B28">
        <w:rPr>
          <w:color w:val="000000"/>
        </w:rPr>
        <w:t>    i +=</w:t>
      </w:r>
      <w:r w:rsidRPr="00146B28">
        <w:rPr>
          <w:color w:val="098658"/>
        </w:rPr>
        <w:t>1</w:t>
      </w:r>
    </w:p>
    <w:p w:rsidR="00146B28" w:rsidRPr="00146B28" w:rsidRDefault="00146B28" w:rsidP="007A3F0E">
      <w:pPr>
        <w:pStyle w:val="code3"/>
        <w:wordWrap w:val="0"/>
        <w:ind w:firstLineChars="0"/>
        <w:rPr>
          <w:color w:val="000000"/>
        </w:rPr>
      </w:pPr>
      <w:r w:rsidRPr="00146B28">
        <w:rPr>
          <w:color w:val="000000"/>
        </w:rPr>
        <w:t>    print(</w:t>
      </w:r>
      <w:r w:rsidRPr="00146B28">
        <w:rPr>
          <w:color w:val="A31515"/>
        </w:rPr>
        <w:t>'FOLD: '</w:t>
      </w:r>
      <w:r w:rsidRPr="00146B28">
        <w:rPr>
          <w:color w:val="000000"/>
        </w:rPr>
        <w:t>.format(i))</w:t>
      </w:r>
    </w:p>
    <w:p w:rsidR="00146B28" w:rsidRPr="00146B28" w:rsidRDefault="00146B28" w:rsidP="007A3F0E">
      <w:pPr>
        <w:pStyle w:val="code3"/>
        <w:wordWrap w:val="0"/>
        <w:ind w:firstLineChars="0"/>
        <w:rPr>
          <w:color w:val="000000"/>
        </w:rPr>
      </w:pPr>
      <w:r w:rsidRPr="00146B28">
        <w:rPr>
          <w:color w:val="000000"/>
        </w:rPr>
        <w:t xml:space="preserve">    print(len(te_ind),len(tr_ind)) </w:t>
      </w:r>
    </w:p>
    <w:p w:rsidR="00146B28" w:rsidRPr="00146B28" w:rsidRDefault="00146B28" w:rsidP="007A3F0E">
      <w:pPr>
        <w:pStyle w:val="code3"/>
        <w:wordWrap w:val="0"/>
        <w:ind w:firstLineChars="0"/>
        <w:rPr>
          <w:color w:val="000000"/>
        </w:rPr>
      </w:pPr>
      <w:r w:rsidRPr="00146B28">
        <w:rPr>
          <w:color w:val="000000"/>
        </w:rPr>
        <w:t xml:space="preserve">    model_name = </w:t>
      </w:r>
      <w:r w:rsidRPr="00146B28">
        <w:rPr>
          <w:color w:val="A31515"/>
        </w:rPr>
        <w:t>'benchmark_textcnn_fold_'</w:t>
      </w:r>
      <w:r w:rsidRPr="00146B28">
        <w:rPr>
          <w:color w:val="000000"/>
        </w:rPr>
        <w:t>+str(i)</w:t>
      </w:r>
    </w:p>
    <w:p w:rsidR="00146B28" w:rsidRPr="00146B28" w:rsidRDefault="00146B28" w:rsidP="007A3F0E">
      <w:pPr>
        <w:pStyle w:val="code3"/>
        <w:wordWrap w:val="0"/>
        <w:ind w:firstLineChars="0"/>
        <w:rPr>
          <w:color w:val="000000"/>
        </w:rPr>
      </w:pPr>
      <w:r w:rsidRPr="00146B28">
        <w:rPr>
          <w:color w:val="000000"/>
        </w:rPr>
        <w:t>    X_train,X_train_label = train_seq[tr_ind],train_labels[tr_ind]</w:t>
      </w:r>
    </w:p>
    <w:p w:rsidR="00146B28" w:rsidRPr="00146B28" w:rsidRDefault="00146B28" w:rsidP="007A3F0E">
      <w:pPr>
        <w:pStyle w:val="code3"/>
        <w:wordWrap w:val="0"/>
        <w:ind w:firstLineChars="0"/>
        <w:rPr>
          <w:color w:val="000000"/>
        </w:rPr>
      </w:pPr>
      <w:r w:rsidRPr="00146B28">
        <w:rPr>
          <w:color w:val="000000"/>
        </w:rPr>
        <w:t>    X_val,X_val_label     = train_seq[te_ind],train_labels[te_ind]</w:t>
      </w:r>
    </w:p>
    <w:p w:rsidR="00146B28" w:rsidRPr="00146B28" w:rsidRDefault="00146B28" w:rsidP="007A3F0E">
      <w:pPr>
        <w:pStyle w:val="code3"/>
        <w:wordWrap w:val="0"/>
        <w:ind w:firstLineChars="0"/>
        <w:rPr>
          <w:color w:val="000000"/>
        </w:rPr>
      </w:pPr>
      <w:r w:rsidRPr="00146B28">
        <w:rPr>
          <w:color w:val="000000"/>
        </w:rPr>
        <w:t xml:space="preserve">    </w:t>
      </w:r>
    </w:p>
    <w:p w:rsidR="00146B28" w:rsidRPr="00146B28" w:rsidRDefault="00146B28" w:rsidP="007A3F0E">
      <w:pPr>
        <w:pStyle w:val="code3"/>
        <w:wordWrap w:val="0"/>
        <w:ind w:firstLineChars="0"/>
        <w:rPr>
          <w:color w:val="000000"/>
        </w:rPr>
      </w:pPr>
      <w:r w:rsidRPr="00146B28">
        <w:rPr>
          <w:color w:val="000000"/>
        </w:rPr>
        <w:t>    model = TextCNN(max_len,max_cnt,embed_size,num_filters,kernel_size,conv_action,mask_zero)</w:t>
      </w:r>
    </w:p>
    <w:p w:rsidR="00146B28" w:rsidRPr="00146B28" w:rsidRDefault="00146B28" w:rsidP="007A3F0E">
      <w:pPr>
        <w:pStyle w:val="code3"/>
        <w:wordWrap w:val="0"/>
        <w:ind w:firstLineChars="0"/>
        <w:rPr>
          <w:color w:val="000000"/>
        </w:rPr>
      </w:pPr>
      <w:r w:rsidRPr="00146B28">
        <w:rPr>
          <w:color w:val="000000"/>
        </w:rPr>
        <w:t xml:space="preserve">    </w:t>
      </w:r>
    </w:p>
    <w:p w:rsidR="00146B28" w:rsidRPr="00146B28" w:rsidRDefault="00146B28" w:rsidP="007A3F0E">
      <w:pPr>
        <w:pStyle w:val="code3"/>
        <w:wordWrap w:val="0"/>
        <w:ind w:firstLineChars="0"/>
        <w:rPr>
          <w:color w:val="000000"/>
        </w:rPr>
      </w:pPr>
      <w:r w:rsidRPr="00146B28">
        <w:rPr>
          <w:color w:val="000000"/>
        </w:rPr>
        <w:t xml:space="preserve">    model_save_path = </w:t>
      </w:r>
      <w:r w:rsidRPr="00146B28">
        <w:rPr>
          <w:color w:val="A31515"/>
        </w:rPr>
        <w:t>'./NN/%s_%s.hdf5'</w:t>
      </w:r>
      <w:r w:rsidRPr="00146B28">
        <w:rPr>
          <w:color w:val="000000"/>
        </w:rPr>
        <w:t>%(model_name,embed_size)</w:t>
      </w:r>
    </w:p>
    <w:p w:rsidR="00146B28" w:rsidRPr="00146B28" w:rsidRDefault="00146B28" w:rsidP="007A3F0E">
      <w:pPr>
        <w:pStyle w:val="code3"/>
        <w:wordWrap w:val="0"/>
        <w:ind w:firstLineChars="0"/>
        <w:rPr>
          <w:color w:val="000000"/>
        </w:rPr>
      </w:pPr>
      <w:r w:rsidRPr="00146B28">
        <w:rPr>
          <w:color w:val="000000"/>
        </w:rPr>
        <w:t>    early_stopping =EarlyStopping(monitor=</w:t>
      </w:r>
      <w:r w:rsidRPr="00146B28">
        <w:rPr>
          <w:color w:val="A31515"/>
        </w:rPr>
        <w:t>'val_loss'</w:t>
      </w:r>
      <w:r w:rsidRPr="00146B28">
        <w:rPr>
          <w:color w:val="000000"/>
        </w:rPr>
        <w:t>, patience=</w:t>
      </w:r>
      <w:r w:rsidRPr="00146B28">
        <w:rPr>
          <w:color w:val="098658"/>
        </w:rPr>
        <w:t>3</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    model_checkpoint = ModelCheckpoint(model_save_path, save_best_only=</w:t>
      </w:r>
      <w:r w:rsidRPr="00146B28">
        <w:t>True</w:t>
      </w:r>
      <w:r w:rsidRPr="00146B28">
        <w:rPr>
          <w:color w:val="000000"/>
        </w:rPr>
        <w:t>, save_weights_only=</w:t>
      </w:r>
      <w:r w:rsidRPr="00146B28">
        <w:t>True</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 xml:space="preserve">    </w:t>
      </w:r>
      <w:r w:rsidRPr="00146B28">
        <w:t>if</w:t>
      </w:r>
      <w:r w:rsidRPr="00146B28">
        <w:rPr>
          <w:color w:val="000000"/>
        </w:rPr>
        <w:t xml:space="preserve"> TRAIN </w:t>
      </w:r>
      <w:r w:rsidRPr="00146B28">
        <w:t>and</w:t>
      </w:r>
      <w:r w:rsidRPr="00146B28">
        <w:rPr>
          <w:color w:val="000000"/>
        </w:rPr>
        <w:t xml:space="preserve"> FLAG:</w:t>
      </w:r>
    </w:p>
    <w:p w:rsidR="00146B28" w:rsidRPr="00146B28" w:rsidRDefault="00146B28" w:rsidP="007A3F0E">
      <w:pPr>
        <w:pStyle w:val="code3"/>
        <w:wordWrap w:val="0"/>
        <w:ind w:firstLineChars="0"/>
        <w:rPr>
          <w:color w:val="000000"/>
        </w:rPr>
      </w:pPr>
      <w:r w:rsidRPr="00146B28">
        <w:rPr>
          <w:color w:val="000000"/>
        </w:rPr>
        <w:t>        model.fit(X_train,X_train_label,validation_data=(X_val,X_val_label),epochs=</w:t>
      </w:r>
      <w:r w:rsidRPr="00146B28">
        <w:rPr>
          <w:color w:val="098658"/>
        </w:rPr>
        <w:t>100</w:t>
      </w:r>
      <w:r w:rsidRPr="00146B28">
        <w:rPr>
          <w:color w:val="000000"/>
        </w:rPr>
        <w:t>,batch_size=</w:t>
      </w:r>
      <w:r w:rsidRPr="00146B28">
        <w:rPr>
          <w:color w:val="098658"/>
        </w:rPr>
        <w:t>64</w:t>
      </w:r>
      <w:r w:rsidRPr="00146B28">
        <w:rPr>
          <w:color w:val="000000"/>
        </w:rPr>
        <w:t>,shuffle=</w:t>
      </w:r>
      <w:r w:rsidRPr="00146B28">
        <w:t>True</w:t>
      </w:r>
      <w:r w:rsidRPr="00146B28">
        <w:rPr>
          <w:color w:val="000000"/>
        </w:rPr>
        <w:t>,callbacks=[early_stopping,model_checkpoint] )</w:t>
      </w:r>
    </w:p>
    <w:p w:rsidR="00146B28" w:rsidRPr="00146B28" w:rsidRDefault="00146B28" w:rsidP="007A3F0E">
      <w:pPr>
        <w:pStyle w:val="code3"/>
        <w:wordWrap w:val="0"/>
        <w:ind w:firstLineChars="0"/>
        <w:rPr>
          <w:color w:val="000000"/>
        </w:rPr>
      </w:pPr>
      <w:r w:rsidRPr="00146B28">
        <w:rPr>
          <w:color w:val="000000"/>
        </w:rPr>
        <w:lastRenderedPageBreak/>
        <w:t xml:space="preserve">    </w:t>
      </w:r>
    </w:p>
    <w:p w:rsidR="00146B28" w:rsidRPr="00146B28" w:rsidRDefault="00146B28" w:rsidP="007A3F0E">
      <w:pPr>
        <w:pStyle w:val="code3"/>
        <w:wordWrap w:val="0"/>
        <w:ind w:firstLineChars="0"/>
        <w:rPr>
          <w:color w:val="000000"/>
        </w:rPr>
      </w:pPr>
      <w:r w:rsidRPr="00146B28">
        <w:rPr>
          <w:color w:val="000000"/>
        </w:rPr>
        <w:t>    model.load_weights(model_save_path)</w:t>
      </w:r>
    </w:p>
    <w:p w:rsidR="00146B28" w:rsidRPr="00146B28" w:rsidRDefault="00146B28" w:rsidP="007A3F0E">
      <w:pPr>
        <w:pStyle w:val="code3"/>
        <w:wordWrap w:val="0"/>
        <w:ind w:firstLineChars="0"/>
        <w:rPr>
          <w:color w:val="000000"/>
        </w:rPr>
      </w:pPr>
      <w:r w:rsidRPr="00146B28">
        <w:rPr>
          <w:color w:val="000000"/>
        </w:rPr>
        <w:t>    pred_val = model.predict(X_val,batch_size=</w:t>
      </w:r>
      <w:r w:rsidRPr="00146B28">
        <w:rPr>
          <w:color w:val="098658"/>
        </w:rPr>
        <w:t>128</w:t>
      </w:r>
      <w:r w:rsidRPr="00146B28">
        <w:rPr>
          <w:color w:val="000000"/>
        </w:rPr>
        <w:t>,verbose=</w:t>
      </w:r>
      <w:r w:rsidRPr="00146B28">
        <w:rPr>
          <w:color w:val="098658"/>
        </w:rPr>
        <w:t>1</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    pred_test = model.predict(test_seq,batch_size=</w:t>
      </w:r>
      <w:r w:rsidRPr="00146B28">
        <w:rPr>
          <w:color w:val="098658"/>
        </w:rPr>
        <w:t>128</w:t>
      </w:r>
      <w:r w:rsidRPr="00146B28">
        <w:rPr>
          <w:color w:val="000000"/>
        </w:rPr>
        <w:t>,verbose=</w:t>
      </w:r>
      <w:r w:rsidRPr="00146B28">
        <w:rPr>
          <w:color w:val="098658"/>
        </w:rPr>
        <w:t>1</w:t>
      </w:r>
      <w:r w:rsidRPr="00146B28">
        <w:rPr>
          <w:color w:val="000000"/>
        </w:rPr>
        <w:t>)</w:t>
      </w:r>
    </w:p>
    <w:p w:rsidR="00146B28" w:rsidRPr="00146B28" w:rsidRDefault="00146B28" w:rsidP="007A3F0E">
      <w:pPr>
        <w:pStyle w:val="code3"/>
        <w:wordWrap w:val="0"/>
        <w:ind w:firstLineChars="0"/>
        <w:rPr>
          <w:color w:val="000000"/>
        </w:rPr>
      </w:pPr>
      <w:r w:rsidRPr="00146B28">
        <w:rPr>
          <w:color w:val="000000"/>
        </w:rPr>
        <w:t xml:space="preserve">    </w:t>
      </w:r>
    </w:p>
    <w:p w:rsidR="00146B28" w:rsidRPr="00146B28" w:rsidRDefault="00146B28" w:rsidP="007A3F0E">
      <w:pPr>
        <w:pStyle w:val="code3"/>
        <w:wordWrap w:val="0"/>
        <w:ind w:firstLineChars="0"/>
        <w:rPr>
          <w:color w:val="000000"/>
        </w:rPr>
      </w:pPr>
      <w:r w:rsidRPr="00146B28">
        <w:rPr>
          <w:color w:val="000000"/>
        </w:rPr>
        <w:t>    meta_train[te_ind] = pred_val</w:t>
      </w:r>
    </w:p>
    <w:p w:rsidR="00146B28" w:rsidRPr="00146B28" w:rsidRDefault="00146B28" w:rsidP="007A3F0E">
      <w:pPr>
        <w:pStyle w:val="code3"/>
        <w:wordWrap w:val="0"/>
        <w:ind w:firstLineChars="0"/>
        <w:rPr>
          <w:color w:val="000000"/>
        </w:rPr>
      </w:pPr>
      <w:r w:rsidRPr="00146B28">
        <w:rPr>
          <w:color w:val="000000"/>
        </w:rPr>
        <w:t>    meta_test += pred_test</w:t>
      </w:r>
    </w:p>
    <w:p w:rsidR="00146B28" w:rsidRPr="00146B28" w:rsidRDefault="00146B28" w:rsidP="007A3F0E">
      <w:pPr>
        <w:pStyle w:val="code3"/>
        <w:wordWrap w:val="0"/>
        <w:ind w:firstLineChars="0"/>
        <w:rPr>
          <w:color w:val="000000"/>
        </w:rPr>
      </w:pPr>
      <w:r w:rsidRPr="00146B28">
        <w:rPr>
          <w:color w:val="000000"/>
        </w:rPr>
        <w:t>    K.clear_session()</w:t>
      </w:r>
    </w:p>
    <w:p w:rsidR="00146B28" w:rsidRPr="00146B28" w:rsidRDefault="00146B28" w:rsidP="007A3F0E">
      <w:pPr>
        <w:pStyle w:val="code3"/>
        <w:wordWrap w:val="0"/>
        <w:ind w:firstLineChars="0"/>
        <w:rPr>
          <w:color w:val="000000"/>
        </w:rPr>
      </w:pPr>
      <w:r w:rsidRPr="00146B28">
        <w:rPr>
          <w:color w:val="000000"/>
        </w:rPr>
        <w:t xml:space="preserve">meta_test /= </w:t>
      </w:r>
      <w:r w:rsidRPr="00146B28">
        <w:rPr>
          <w:color w:val="098658"/>
        </w:rPr>
        <w:t>5.0</w:t>
      </w:r>
      <w:r w:rsidRPr="00146B28">
        <w:rPr>
          <w:color w:val="000000"/>
        </w:rPr>
        <w:t xml:space="preserve"> </w:t>
      </w:r>
    </w:p>
    <w:p w:rsidR="00AF3AA1" w:rsidRDefault="00AC15B0" w:rsidP="00B81FBE">
      <w:pPr>
        <w:ind w:firstLine="480"/>
      </w:pPr>
      <w:r>
        <w:rPr>
          <w:rFonts w:hint="eastAsia"/>
        </w:rPr>
        <w:t>运行结果</w:t>
      </w:r>
    </w:p>
    <w:p w:rsidR="005E0507" w:rsidRDefault="00403BF6" w:rsidP="00403BF6">
      <w:pPr>
        <w:pStyle w:val="ad"/>
      </w:pPr>
      <w:r>
        <w:drawing>
          <wp:inline distT="0" distB="0" distL="0" distR="0" wp14:anchorId="106AF9D1" wp14:editId="2ED7A0CB">
            <wp:extent cx="5939790" cy="995045"/>
            <wp:effectExtent l="0" t="0" r="381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39790" cy="995045"/>
                    </a:xfrm>
                    <a:prstGeom prst="rect">
                      <a:avLst/>
                    </a:prstGeom>
                  </pic:spPr>
                </pic:pic>
              </a:graphicData>
            </a:graphic>
          </wp:inline>
        </w:drawing>
      </w:r>
    </w:p>
    <w:p w:rsidR="00186A9A" w:rsidRDefault="00186A9A" w:rsidP="00186A9A">
      <w:pPr>
        <w:ind w:firstLine="480"/>
      </w:pPr>
      <w:r>
        <w:t>…</w:t>
      </w:r>
    </w:p>
    <w:p w:rsidR="00186A9A" w:rsidRDefault="004848C2" w:rsidP="004848C2">
      <w:pPr>
        <w:pStyle w:val="ad"/>
      </w:pPr>
      <w:r>
        <w:drawing>
          <wp:inline distT="0" distB="0" distL="0" distR="0" wp14:anchorId="16CFF829" wp14:editId="09A1B279">
            <wp:extent cx="5939790" cy="472440"/>
            <wp:effectExtent l="0" t="0" r="3810" b="381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39790" cy="472440"/>
                    </a:xfrm>
                    <a:prstGeom prst="rect">
                      <a:avLst/>
                    </a:prstGeom>
                  </pic:spPr>
                </pic:pic>
              </a:graphicData>
            </a:graphic>
          </wp:inline>
        </w:drawing>
      </w:r>
    </w:p>
    <w:p w:rsidR="00A800F4" w:rsidRDefault="001312BF" w:rsidP="001312BF">
      <w:pPr>
        <w:pStyle w:val="4"/>
      </w:pPr>
      <w:r>
        <w:rPr>
          <w:rFonts w:hint="eastAsia"/>
        </w:rPr>
        <w:t>结果提交</w:t>
      </w:r>
    </w:p>
    <w:p w:rsidR="001209C9" w:rsidRDefault="001209C9" w:rsidP="001209C9">
      <w:pPr>
        <w:ind w:firstLine="480"/>
      </w:pPr>
      <w:r>
        <w:rPr>
          <w:rFonts w:hint="eastAsia"/>
        </w:rPr>
        <w:t>将模型</w:t>
      </w:r>
      <w:r w:rsidR="00E5165A">
        <w:rPr>
          <w:rFonts w:hint="eastAsia"/>
        </w:rPr>
        <w:t>进行</w:t>
      </w:r>
      <w:r w:rsidR="00E5165A">
        <w:rPr>
          <w:rFonts w:hint="eastAsia"/>
        </w:rPr>
        <w:t>5</w:t>
      </w:r>
      <w:r w:rsidR="00E5165A">
        <w:rPr>
          <w:rFonts w:hint="eastAsia"/>
        </w:rPr>
        <w:t>折交叉验证后得到的预测均值输出，提交结果</w:t>
      </w:r>
      <w:r w:rsidR="00665856">
        <w:rPr>
          <w:rFonts w:hint="eastAsia"/>
        </w:rPr>
        <w:t>。</w:t>
      </w:r>
    </w:p>
    <w:p w:rsidR="00E43557" w:rsidRPr="00E43557" w:rsidRDefault="00E43557" w:rsidP="006F5E6C">
      <w:pPr>
        <w:pStyle w:val="code3"/>
        <w:wordWrap w:val="0"/>
      </w:pPr>
      <w:r w:rsidRPr="00E43557">
        <w:t>test_df[</w:t>
      </w:r>
      <w:r w:rsidRPr="00E43557">
        <w:rPr>
          <w:color w:val="A31515"/>
        </w:rPr>
        <w:t>'prob0'</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'prob1'</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'prob2'</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'prob3'</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'prob4'</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'prob5'</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'prob6'</w:t>
      </w:r>
      <w:r w:rsidRPr="00E43557">
        <w:t xml:space="preserve">] = </w:t>
      </w:r>
      <w:r w:rsidRPr="00E43557">
        <w:rPr>
          <w:color w:val="098658"/>
        </w:rPr>
        <w:t>0</w:t>
      </w:r>
    </w:p>
    <w:p w:rsidR="00E43557" w:rsidRPr="00E43557" w:rsidRDefault="00E43557" w:rsidP="006F5E6C">
      <w:pPr>
        <w:pStyle w:val="code3"/>
        <w:wordWrap w:val="0"/>
      </w:pPr>
      <w:r w:rsidRPr="00E43557">
        <w:t>test_df[</w:t>
      </w:r>
      <w:r w:rsidRPr="00E43557">
        <w:rPr>
          <w:color w:val="A31515"/>
        </w:rPr>
        <w:t>'prob7'</w:t>
      </w:r>
      <w:r w:rsidRPr="00E43557">
        <w:t xml:space="preserve">] = </w:t>
      </w:r>
      <w:r w:rsidRPr="00E43557">
        <w:rPr>
          <w:color w:val="098658"/>
        </w:rPr>
        <w:t>0</w:t>
      </w:r>
    </w:p>
    <w:p w:rsidR="00E43557" w:rsidRPr="00E43557" w:rsidRDefault="00E43557" w:rsidP="006F5E6C">
      <w:pPr>
        <w:pStyle w:val="code3"/>
        <w:wordWrap w:val="0"/>
      </w:pPr>
    </w:p>
    <w:p w:rsidR="00E43557" w:rsidRPr="00E43557" w:rsidRDefault="00E43557" w:rsidP="006F5E6C">
      <w:pPr>
        <w:pStyle w:val="code3"/>
        <w:wordWrap w:val="0"/>
      </w:pPr>
      <w:r w:rsidRPr="00E43557">
        <w:t>test_df[[</w:t>
      </w:r>
      <w:r w:rsidRPr="00E43557">
        <w:rPr>
          <w:color w:val="A31515"/>
        </w:rPr>
        <w:t>'prob0'</w:t>
      </w:r>
      <w:r w:rsidRPr="00E43557">
        <w:t>,</w:t>
      </w:r>
      <w:r w:rsidRPr="00E43557">
        <w:rPr>
          <w:color w:val="A31515"/>
        </w:rPr>
        <w:t>'prob1'</w:t>
      </w:r>
      <w:r w:rsidRPr="00E43557">
        <w:t>,</w:t>
      </w:r>
      <w:r w:rsidRPr="00E43557">
        <w:rPr>
          <w:color w:val="A31515"/>
        </w:rPr>
        <w:t>'prob2'</w:t>
      </w:r>
      <w:r w:rsidRPr="00E43557">
        <w:t>,</w:t>
      </w:r>
      <w:r w:rsidRPr="00E43557">
        <w:rPr>
          <w:color w:val="A31515"/>
        </w:rPr>
        <w:t>'prob3'</w:t>
      </w:r>
      <w:r w:rsidRPr="00E43557">
        <w:t>,</w:t>
      </w:r>
      <w:r w:rsidRPr="00E43557">
        <w:rPr>
          <w:color w:val="A31515"/>
        </w:rPr>
        <w:t>'prob4'</w:t>
      </w:r>
      <w:r w:rsidRPr="00E43557">
        <w:t>,</w:t>
      </w:r>
      <w:r w:rsidRPr="00E43557">
        <w:rPr>
          <w:color w:val="A31515"/>
        </w:rPr>
        <w:t>'prob5'</w:t>
      </w:r>
      <w:r w:rsidRPr="00E43557">
        <w:t>,</w:t>
      </w:r>
      <w:r w:rsidRPr="00E43557">
        <w:rPr>
          <w:color w:val="A31515"/>
        </w:rPr>
        <w:t>'prob6'</w:t>
      </w:r>
      <w:r w:rsidRPr="00E43557">
        <w:t>,</w:t>
      </w:r>
      <w:r w:rsidRPr="00E43557">
        <w:rPr>
          <w:color w:val="A31515"/>
        </w:rPr>
        <w:t>'prob7'</w:t>
      </w:r>
      <w:r w:rsidRPr="00E43557">
        <w:t>]] = meta_test</w:t>
      </w:r>
    </w:p>
    <w:p w:rsidR="00E43557" w:rsidRPr="00E43557" w:rsidRDefault="00E43557" w:rsidP="006F5E6C">
      <w:pPr>
        <w:pStyle w:val="code3"/>
        <w:wordWrap w:val="0"/>
      </w:pPr>
      <w:r w:rsidRPr="00E43557">
        <w:t>test_df[[</w:t>
      </w:r>
      <w:r w:rsidRPr="00E43557">
        <w:rPr>
          <w:color w:val="A31515"/>
        </w:rPr>
        <w:t>'file_id'</w:t>
      </w:r>
      <w:r w:rsidRPr="00E43557">
        <w:t>,</w:t>
      </w:r>
      <w:r w:rsidRPr="00E43557">
        <w:rPr>
          <w:color w:val="A31515"/>
        </w:rPr>
        <w:t>'prob0'</w:t>
      </w:r>
      <w:r w:rsidRPr="00E43557">
        <w:t>,</w:t>
      </w:r>
      <w:r w:rsidRPr="00E43557">
        <w:rPr>
          <w:color w:val="A31515"/>
        </w:rPr>
        <w:t>'prob1'</w:t>
      </w:r>
      <w:r w:rsidRPr="00E43557">
        <w:t>,</w:t>
      </w:r>
      <w:r w:rsidRPr="00E43557">
        <w:rPr>
          <w:color w:val="A31515"/>
        </w:rPr>
        <w:t>'prob2'</w:t>
      </w:r>
      <w:r w:rsidRPr="00E43557">
        <w:t>,</w:t>
      </w:r>
      <w:r w:rsidRPr="00E43557">
        <w:rPr>
          <w:color w:val="A31515"/>
        </w:rPr>
        <w:t>'prob3'</w:t>
      </w:r>
      <w:r w:rsidRPr="00E43557">
        <w:t>,</w:t>
      </w:r>
      <w:r w:rsidRPr="00E43557">
        <w:rPr>
          <w:color w:val="A31515"/>
        </w:rPr>
        <w:t>'prob4'</w:t>
      </w:r>
      <w:r w:rsidRPr="00E43557">
        <w:t>,</w:t>
      </w:r>
      <w:r w:rsidRPr="00E43557">
        <w:rPr>
          <w:color w:val="A31515"/>
        </w:rPr>
        <w:t>'prob5'</w:t>
      </w:r>
      <w:r w:rsidRPr="00E43557">
        <w:t>,</w:t>
      </w:r>
      <w:r w:rsidRPr="00E43557">
        <w:rPr>
          <w:color w:val="A31515"/>
        </w:rPr>
        <w:t>'prob6'</w:t>
      </w:r>
      <w:r w:rsidRPr="00E43557">
        <w:t>,</w:t>
      </w:r>
      <w:r w:rsidRPr="00E43557">
        <w:rPr>
          <w:color w:val="A31515"/>
        </w:rPr>
        <w:t>'prob7'</w:t>
      </w:r>
      <w:r w:rsidRPr="00E43557">
        <w:t>]].to_csv(</w:t>
      </w:r>
      <w:r w:rsidRPr="00E43557">
        <w:rPr>
          <w:color w:val="A31515"/>
        </w:rPr>
        <w:t>'nn_baseline_5fold.csv'</w:t>
      </w:r>
      <w:r w:rsidRPr="00E43557">
        <w:t xml:space="preserve">,index = </w:t>
      </w:r>
      <w:r w:rsidRPr="00E43557">
        <w:rPr>
          <w:color w:val="0000FF"/>
        </w:rPr>
        <w:t>None</w:t>
      </w:r>
      <w:r w:rsidRPr="00E43557">
        <w:t>)</w:t>
      </w:r>
    </w:p>
    <w:p w:rsidR="00A10C58" w:rsidRPr="00E43557" w:rsidRDefault="00FA7C6D" w:rsidP="001209C9">
      <w:pPr>
        <w:ind w:firstLine="480"/>
      </w:pPr>
      <w:r>
        <w:rPr>
          <w:rFonts w:hint="eastAsia"/>
        </w:rPr>
        <w:t>线上成绩：</w:t>
      </w:r>
      <w:r>
        <w:rPr>
          <w:rFonts w:hint="eastAsia"/>
        </w:rPr>
        <w:t>0</w:t>
      </w:r>
      <w:r>
        <w:t>.529231</w:t>
      </w:r>
    </w:p>
    <w:p w:rsidR="00C82B42" w:rsidRDefault="00A27425" w:rsidP="00C82B42">
      <w:pPr>
        <w:pStyle w:val="1"/>
        <w:spacing w:before="31"/>
      </w:pPr>
      <w:bookmarkStart w:id="126" w:name="_Toc107277390"/>
      <w:bookmarkStart w:id="127" w:name="_Toc107277732"/>
      <w:bookmarkStart w:id="128" w:name="_Toc107277791"/>
      <w:bookmarkStart w:id="129" w:name="_Toc107277992"/>
      <w:bookmarkStart w:id="130" w:name="_Toc107291392"/>
      <w:r>
        <w:rPr>
          <w:rFonts w:hint="eastAsia"/>
        </w:rPr>
        <w:lastRenderedPageBreak/>
        <w:t>系统测试与</w:t>
      </w:r>
      <w:bookmarkEnd w:id="126"/>
      <w:bookmarkEnd w:id="127"/>
      <w:bookmarkEnd w:id="128"/>
      <w:bookmarkEnd w:id="129"/>
      <w:r w:rsidR="00E90E42">
        <w:rPr>
          <w:rFonts w:hint="eastAsia"/>
        </w:rPr>
        <w:t>改进</w:t>
      </w:r>
      <w:bookmarkEnd w:id="130"/>
    </w:p>
    <w:p w:rsidR="00F34120" w:rsidRPr="00F34120" w:rsidRDefault="00F34120" w:rsidP="00F34120">
      <w:pPr>
        <w:pStyle w:val="1"/>
        <w:numPr>
          <w:ilvl w:val="0"/>
          <w:numId w:val="0"/>
        </w:numPr>
        <w:spacing w:before="31"/>
      </w:pPr>
      <w:bookmarkStart w:id="131" w:name="_Toc107291393"/>
      <w:r>
        <w:rPr>
          <w:rFonts w:hint="eastAsia"/>
        </w:rPr>
        <w:t>4</w:t>
      </w:r>
      <w:r>
        <w:t xml:space="preserve"> System Test and </w:t>
      </w:r>
      <w:r w:rsidRPr="0019386C">
        <w:t>Improve</w:t>
      </w:r>
      <w:bookmarkEnd w:id="131"/>
    </w:p>
    <w:p w:rsidR="003B75C1" w:rsidRPr="003B75C1" w:rsidRDefault="003B75C1" w:rsidP="003B75C1">
      <w:pPr>
        <w:pStyle w:val="2"/>
        <w:spacing w:before="156" w:after="156"/>
      </w:pPr>
      <w:bookmarkStart w:id="132" w:name="_Toc107291394"/>
      <w:r>
        <w:rPr>
          <w:rFonts w:hint="eastAsia"/>
        </w:rPr>
        <w:t>系统测试</w:t>
      </w:r>
      <w:r w:rsidR="009D0134">
        <w:rPr>
          <w:rFonts w:hint="eastAsia"/>
        </w:rPr>
        <w:t>(</w:t>
      </w:r>
      <w:r w:rsidR="009D0134" w:rsidRPr="009D0134">
        <w:t xml:space="preserve">System </w:t>
      </w:r>
      <w:r w:rsidR="009D0134">
        <w:t>T</w:t>
      </w:r>
      <w:r w:rsidR="009D0134" w:rsidRPr="009D0134">
        <w:t>est</w:t>
      </w:r>
      <w:r w:rsidR="009D0134">
        <w:t>)</w:t>
      </w:r>
      <w:bookmarkEnd w:id="132"/>
    </w:p>
    <w:p w:rsidR="007226ED" w:rsidRPr="007226ED" w:rsidRDefault="00C71C8B" w:rsidP="007226ED">
      <w:pPr>
        <w:ind w:firstLine="480"/>
      </w:pPr>
      <w:r>
        <w:rPr>
          <w:rFonts w:hint="eastAsia"/>
        </w:rPr>
        <w:t>经阿里云官方测试，以</w:t>
      </w:r>
      <m:oMath>
        <m:r>
          <w:rPr>
            <w:rFonts w:ascii="Cambria Math" w:hAnsi="Cambria Math" w:hint="eastAsia"/>
          </w:rPr>
          <m:t>logloss</m:t>
        </m:r>
      </m:oMath>
      <w:r w:rsidR="00911350">
        <w:rPr>
          <w:rFonts w:hint="eastAsia"/>
        </w:rPr>
        <w:t>为评分标准，</w:t>
      </w:r>
      <w:r w:rsidR="001D40C0">
        <w:rPr>
          <w:rFonts w:hint="eastAsia"/>
        </w:rPr>
        <w:t>成绩达到</w:t>
      </w:r>
      <w:r w:rsidR="001D40C0">
        <w:rPr>
          <w:rFonts w:hint="eastAsia"/>
        </w:rPr>
        <w:t>0</w:t>
      </w:r>
      <w:r w:rsidR="001D40C0">
        <w:t>.525310</w:t>
      </w:r>
      <w:r w:rsidR="00AE28CB">
        <w:rPr>
          <w:rFonts w:hint="eastAsia"/>
        </w:rPr>
        <w:t>，</w:t>
      </w:r>
      <w:r w:rsidR="004E56C6">
        <w:rPr>
          <w:rFonts w:hint="eastAsia"/>
        </w:rPr>
        <w:t>排名</w:t>
      </w:r>
      <w:r w:rsidR="0032477E">
        <w:rPr>
          <w:rFonts w:hint="eastAsia"/>
        </w:rPr>
        <w:t>位于</w:t>
      </w:r>
      <w:r w:rsidR="006D6FAB">
        <w:rPr>
          <w:rFonts w:hint="eastAsia"/>
        </w:rPr>
        <w:t>3</w:t>
      </w:r>
      <w:r w:rsidR="006D6FAB">
        <w:t>31</w:t>
      </w:r>
      <w:r w:rsidR="006D6FAB">
        <w:rPr>
          <w:rFonts w:hint="eastAsia"/>
        </w:rPr>
        <w:t>名</w:t>
      </w:r>
      <w:r w:rsidR="000460CF">
        <w:rPr>
          <w:rFonts w:hint="eastAsia"/>
        </w:rPr>
        <w:t>，</w:t>
      </w:r>
      <w:r w:rsidR="00D70419">
        <w:rPr>
          <w:rFonts w:hint="eastAsia"/>
        </w:rPr>
        <w:t>达到</w:t>
      </w:r>
      <w:r w:rsidR="000460CF">
        <w:rPr>
          <w:rFonts w:hint="eastAsia"/>
        </w:rPr>
        <w:t>全国前</w:t>
      </w:r>
      <w:r w:rsidR="000460CF">
        <w:rPr>
          <w:rFonts w:hint="eastAsia"/>
        </w:rPr>
        <w:t>1</w:t>
      </w:r>
      <w:r w:rsidR="000460CF">
        <w:t>0</w:t>
      </w:r>
      <w:r w:rsidR="000460CF">
        <w:rPr>
          <w:rFonts w:hint="eastAsia"/>
        </w:rPr>
        <w:t>%</w:t>
      </w:r>
      <w:r w:rsidR="000460CF">
        <w:rPr>
          <w:rFonts w:hint="eastAsia"/>
        </w:rPr>
        <w:t>，属于不错的成绩。</w:t>
      </w:r>
    </w:p>
    <w:p w:rsidR="002704C5" w:rsidRDefault="002704C5" w:rsidP="002704C5">
      <w:pPr>
        <w:pStyle w:val="ad"/>
      </w:pPr>
      <w:r w:rsidRPr="002704C5">
        <w:drawing>
          <wp:inline distT="0" distB="0" distL="0" distR="0" wp14:anchorId="7AD235D0" wp14:editId="05ECF41E">
            <wp:extent cx="5939790" cy="2493010"/>
            <wp:effectExtent l="0" t="0" r="3810" b="2540"/>
            <wp:docPr id="22" name="图片 6">
              <a:extLst xmlns:a="http://schemas.openxmlformats.org/drawingml/2006/main">
                <a:ext uri="{FF2B5EF4-FFF2-40B4-BE49-F238E27FC236}">
                  <a16:creationId xmlns:a16="http://schemas.microsoft.com/office/drawing/2014/main" id="{6B985E96-5CE3-47E4-8CCF-CC80E2CA5B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B985E96-5CE3-47E4-8CCF-CC80E2CA5B14}"/>
                        </a:ext>
                      </a:extLst>
                    </pic:cNvPr>
                    <pic:cNvPicPr>
                      <a:picLocks noChangeAspect="1"/>
                    </pic:cNvPicPr>
                  </pic:nvPicPr>
                  <pic:blipFill>
                    <a:blip r:embed="rId76"/>
                    <a:stretch>
                      <a:fillRect/>
                    </a:stretch>
                  </pic:blipFill>
                  <pic:spPr>
                    <a:xfrm>
                      <a:off x="0" y="0"/>
                      <a:ext cx="5939790" cy="2493010"/>
                    </a:xfrm>
                    <a:prstGeom prst="rect">
                      <a:avLst/>
                    </a:prstGeom>
                  </pic:spPr>
                </pic:pic>
              </a:graphicData>
            </a:graphic>
          </wp:inline>
        </w:drawing>
      </w:r>
    </w:p>
    <w:p w:rsidR="00AE649D" w:rsidRDefault="003B4271" w:rsidP="003B4271">
      <w:pPr>
        <w:pStyle w:val="ad"/>
      </w:pPr>
      <w:r w:rsidRPr="003B4271">
        <w:drawing>
          <wp:inline distT="0" distB="0" distL="0" distR="0" wp14:anchorId="2A6B861C" wp14:editId="410829EA">
            <wp:extent cx="5939790" cy="3969385"/>
            <wp:effectExtent l="0" t="0" r="3810" b="0"/>
            <wp:docPr id="29" name="图片 4">
              <a:extLst xmlns:a="http://schemas.openxmlformats.org/drawingml/2006/main">
                <a:ext uri="{FF2B5EF4-FFF2-40B4-BE49-F238E27FC236}">
                  <a16:creationId xmlns:a16="http://schemas.microsoft.com/office/drawing/2014/main" id="{AC380A41-4FCB-4F4A-AF40-AA82B4B6B0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C380A41-4FCB-4F4A-AF40-AA82B4B6B044}"/>
                        </a:ext>
                      </a:extLst>
                    </pic:cNvPr>
                    <pic:cNvPicPr>
                      <a:picLocks noChangeAspect="1"/>
                    </pic:cNvPicPr>
                  </pic:nvPicPr>
                  <pic:blipFill>
                    <a:blip r:embed="rId77"/>
                    <a:stretch>
                      <a:fillRect/>
                    </a:stretch>
                  </pic:blipFill>
                  <pic:spPr>
                    <a:xfrm>
                      <a:off x="0" y="0"/>
                      <a:ext cx="5939790" cy="3969385"/>
                    </a:xfrm>
                    <a:prstGeom prst="rect">
                      <a:avLst/>
                    </a:prstGeom>
                  </pic:spPr>
                </pic:pic>
              </a:graphicData>
            </a:graphic>
          </wp:inline>
        </w:drawing>
      </w:r>
    </w:p>
    <w:p w:rsidR="00080BE2" w:rsidRPr="00080BE2" w:rsidRDefault="00080BE2" w:rsidP="00080BE2">
      <w:pPr>
        <w:ind w:firstLine="480"/>
      </w:pPr>
      <w:r>
        <w:rPr>
          <w:rFonts w:hint="eastAsia"/>
        </w:rPr>
        <w:lastRenderedPageBreak/>
        <w:t>将训练好的模型取出</w:t>
      </w:r>
      <w:r w:rsidR="005B3819">
        <w:rPr>
          <w:rFonts w:hint="eastAsia"/>
        </w:rPr>
        <w:t>，可制作实用程序，通过导入</w:t>
      </w:r>
      <w:r w:rsidR="00D445FF">
        <w:rPr>
          <w:rFonts w:hint="eastAsia"/>
        </w:rPr>
        <w:t>程序</w:t>
      </w:r>
      <w:r w:rsidR="005B3819">
        <w:rPr>
          <w:rFonts w:hint="eastAsia"/>
        </w:rPr>
        <w:t>的</w:t>
      </w:r>
      <w:r w:rsidR="005B3819">
        <w:rPr>
          <w:rFonts w:hint="eastAsia"/>
        </w:rPr>
        <w:t>API</w:t>
      </w:r>
      <w:r w:rsidR="005B3819">
        <w:rPr>
          <w:rFonts w:hint="eastAsia"/>
        </w:rPr>
        <w:t>序列来预测</w:t>
      </w:r>
      <w:r w:rsidR="00902DAF">
        <w:rPr>
          <w:rFonts w:hint="eastAsia"/>
        </w:rPr>
        <w:t>程序</w:t>
      </w:r>
      <w:r w:rsidR="00B10BB0">
        <w:rPr>
          <w:rFonts w:hint="eastAsia"/>
        </w:rPr>
        <w:t>在</w:t>
      </w:r>
      <w:r w:rsidR="0063435B">
        <w:rPr>
          <w:rFonts w:hint="eastAsia"/>
        </w:rPr>
        <w:t>本</w:t>
      </w:r>
      <w:r w:rsidR="00B10BB0">
        <w:rPr>
          <w:rFonts w:hint="eastAsia"/>
        </w:rPr>
        <w:t>文中提到的</w:t>
      </w:r>
      <w:r w:rsidR="00B10BB0">
        <w:rPr>
          <w:rFonts w:hint="eastAsia"/>
        </w:rPr>
        <w:t>7</w:t>
      </w:r>
      <w:r w:rsidR="00B10BB0">
        <w:rPr>
          <w:rFonts w:hint="eastAsia"/>
        </w:rPr>
        <w:t>种</w:t>
      </w:r>
      <w:r w:rsidR="008B6E81">
        <w:rPr>
          <w:rFonts w:hint="eastAsia"/>
        </w:rPr>
        <w:t>类别</w:t>
      </w:r>
      <w:r w:rsidR="001E0D3A">
        <w:rPr>
          <w:rFonts w:hint="eastAsia"/>
        </w:rPr>
        <w:t>。</w:t>
      </w:r>
    </w:p>
    <w:p w:rsidR="00D9073B" w:rsidRDefault="00D9073B" w:rsidP="00D9073B">
      <w:pPr>
        <w:pStyle w:val="2"/>
        <w:spacing w:before="156" w:after="156"/>
      </w:pPr>
      <w:bookmarkStart w:id="133" w:name="_Toc107291395"/>
      <w:r>
        <w:rPr>
          <w:rFonts w:hint="eastAsia"/>
        </w:rPr>
        <w:t>改进</w:t>
      </w:r>
      <w:r w:rsidR="00A74999">
        <w:rPr>
          <w:rFonts w:hint="eastAsia"/>
        </w:rPr>
        <w:t>(</w:t>
      </w:r>
      <w:r w:rsidR="00A74999" w:rsidRPr="00A74999">
        <w:t>Improve</w:t>
      </w:r>
      <w:r w:rsidR="00A74999">
        <w:t>)</w:t>
      </w:r>
      <w:bookmarkEnd w:id="133"/>
    </w:p>
    <w:p w:rsidR="00765A66" w:rsidRDefault="00765A66" w:rsidP="000038D2">
      <w:pPr>
        <w:pStyle w:val="3"/>
      </w:pPr>
      <w:r>
        <w:rPr>
          <w:rFonts w:hint="eastAsia"/>
        </w:rPr>
        <w:t>TF-IDF</w:t>
      </w:r>
    </w:p>
    <w:p w:rsidR="00765A66" w:rsidRDefault="008A1765" w:rsidP="008A1765">
      <w:pPr>
        <w:ind w:firstLine="480"/>
      </w:pPr>
      <w:r>
        <w:rPr>
          <w:rFonts w:hint="eastAsia"/>
        </w:rPr>
        <w:t>尝试</w:t>
      </w:r>
      <w:r w:rsidR="00CB5543">
        <w:rPr>
          <w:rFonts w:hint="eastAsia"/>
        </w:rPr>
        <w:t>使用</w:t>
      </w:r>
      <w:r w:rsidRPr="008A1765">
        <w:t>TF-IDF</w:t>
      </w:r>
      <w:r w:rsidRPr="008A1765">
        <w:rPr>
          <w:rFonts w:hint="eastAsia"/>
        </w:rPr>
        <w:t>获取样本整体各个</w:t>
      </w:r>
      <w:r w:rsidRPr="008A1765">
        <w:rPr>
          <w:rFonts w:hint="eastAsia"/>
        </w:rPr>
        <w:t>API</w:t>
      </w:r>
      <w:r w:rsidRPr="008A1765">
        <w:rPr>
          <w:rFonts w:hint="eastAsia"/>
        </w:rPr>
        <w:t>调用序列的分布情况。</w:t>
      </w:r>
    </w:p>
    <w:p w:rsidR="002F1F86" w:rsidRPr="002F1F86" w:rsidRDefault="002F1F86" w:rsidP="002F1F86">
      <w:pPr>
        <w:pStyle w:val="code3"/>
      </w:pPr>
      <w:r w:rsidRPr="002F1F86">
        <w:t>vectorizer = TfidfVectorizer(ngram_range=(</w:t>
      </w:r>
      <w:r w:rsidRPr="002F1F86">
        <w:rPr>
          <w:color w:val="098658"/>
        </w:rPr>
        <w:t>1</w:t>
      </w:r>
      <w:r w:rsidRPr="002F1F86">
        <w:t xml:space="preserve">, </w:t>
      </w:r>
      <w:r w:rsidRPr="002F1F86">
        <w:rPr>
          <w:color w:val="098658"/>
        </w:rPr>
        <w:t>5</w:t>
      </w:r>
      <w:r w:rsidRPr="002F1F86">
        <w:t>), min_df=</w:t>
      </w:r>
      <w:r w:rsidRPr="002F1F86">
        <w:rPr>
          <w:color w:val="098658"/>
        </w:rPr>
        <w:t>3</w:t>
      </w:r>
      <w:r w:rsidRPr="002F1F86">
        <w:t>, max_df=</w:t>
      </w:r>
      <w:r w:rsidRPr="002F1F86">
        <w:rPr>
          <w:color w:val="098658"/>
        </w:rPr>
        <w:t>0.9</w:t>
      </w:r>
      <w:r w:rsidRPr="002F1F86">
        <w:t>, )</w:t>
      </w:r>
    </w:p>
    <w:p w:rsidR="002336BD" w:rsidRDefault="00FE03ED" w:rsidP="000038D2">
      <w:pPr>
        <w:pStyle w:val="3"/>
      </w:pPr>
      <w:r>
        <w:rPr>
          <w:rFonts w:hint="eastAsia"/>
        </w:rPr>
        <w:t>XGBoost</w:t>
      </w:r>
    </w:p>
    <w:p w:rsidR="002C6C2F" w:rsidRPr="002C6C2F" w:rsidRDefault="00FF2742" w:rsidP="002C6C2F">
      <w:pPr>
        <w:ind w:firstLine="480"/>
      </w:pPr>
      <w:r w:rsidRPr="002C6C2F">
        <w:rPr>
          <w:rFonts w:hint="eastAsia"/>
        </w:rPr>
        <w:t>XGBoost</w:t>
      </w:r>
      <w:r>
        <w:rPr>
          <w:rFonts w:hint="eastAsia"/>
        </w:rPr>
        <w:t>是在</w:t>
      </w:r>
      <w:r>
        <w:rPr>
          <w:rFonts w:hint="eastAsia"/>
        </w:rPr>
        <w:t>LightGBM</w:t>
      </w:r>
      <w:r w:rsidR="001B7446">
        <w:rPr>
          <w:rFonts w:hint="eastAsia"/>
        </w:rPr>
        <w:t>前</w:t>
      </w:r>
      <w:r w:rsidR="002C6C2F" w:rsidRPr="002C6C2F">
        <w:rPr>
          <w:rFonts w:hint="eastAsia"/>
        </w:rPr>
        <w:t>最有名的</w:t>
      </w:r>
      <w:r w:rsidR="002C6C2F" w:rsidRPr="002C6C2F">
        <w:rPr>
          <w:rFonts w:hint="eastAsia"/>
        </w:rPr>
        <w:t>GBDT</w:t>
      </w:r>
      <w:r w:rsidR="002C6C2F" w:rsidRPr="002C6C2F">
        <w:rPr>
          <w:rFonts w:hint="eastAsia"/>
        </w:rPr>
        <w:t>工具，它基于预排序方法的决策树算法。</w:t>
      </w:r>
      <w:r w:rsidR="002E0D7A" w:rsidRPr="002E0D7A">
        <w:rPr>
          <w:rFonts w:hint="eastAsia"/>
        </w:rPr>
        <w:t>优点是能精确地找到分割点。</w:t>
      </w:r>
    </w:p>
    <w:p w:rsidR="008649CF" w:rsidRPr="008649CF" w:rsidRDefault="008649CF" w:rsidP="008649CF">
      <w:pPr>
        <w:pStyle w:val="code3"/>
      </w:pPr>
      <w:r w:rsidRPr="008649CF">
        <w:t xml:space="preserve">meta_train = np.zeros(shape=(len(files), </w:t>
      </w:r>
      <w:r w:rsidRPr="008649CF">
        <w:rPr>
          <w:color w:val="098658"/>
        </w:rPr>
        <w:t>8</w:t>
      </w:r>
      <w:r w:rsidRPr="008649CF">
        <w:t>))</w:t>
      </w:r>
    </w:p>
    <w:p w:rsidR="008649CF" w:rsidRPr="008649CF" w:rsidRDefault="008649CF" w:rsidP="008649CF">
      <w:pPr>
        <w:pStyle w:val="code3"/>
      </w:pPr>
      <w:r w:rsidRPr="008649CF">
        <w:t xml:space="preserve">meta_test = np.zeros(shape=(len(outfiles), </w:t>
      </w:r>
      <w:r w:rsidRPr="008649CF">
        <w:rPr>
          <w:color w:val="098658"/>
        </w:rPr>
        <w:t>8</w:t>
      </w:r>
      <w:r w:rsidRPr="008649CF">
        <w:t>))</w:t>
      </w:r>
    </w:p>
    <w:p w:rsidR="008649CF" w:rsidRPr="008649CF" w:rsidRDefault="008649CF" w:rsidP="008649CF">
      <w:pPr>
        <w:pStyle w:val="code3"/>
      </w:pPr>
      <w:r w:rsidRPr="008649CF">
        <w:t>skf = StratifiedKFold(n_splits=</w:t>
      </w:r>
      <w:r w:rsidRPr="008649CF">
        <w:rPr>
          <w:color w:val="098658"/>
        </w:rPr>
        <w:t>5</w:t>
      </w:r>
      <w:r w:rsidRPr="008649CF">
        <w:t>, random_state=</w:t>
      </w:r>
      <w:r w:rsidRPr="008649CF">
        <w:rPr>
          <w:color w:val="098658"/>
        </w:rPr>
        <w:t>4</w:t>
      </w:r>
      <w:r w:rsidRPr="008649CF">
        <w:t>, shuffle=</w:t>
      </w:r>
      <w:r w:rsidRPr="008649CF">
        <w:rPr>
          <w:color w:val="0000FF"/>
        </w:rPr>
        <w:t>True</w:t>
      </w:r>
      <w:r w:rsidRPr="008649CF">
        <w:t>)</w:t>
      </w:r>
    </w:p>
    <w:p w:rsidR="008649CF" w:rsidRPr="008649CF" w:rsidRDefault="008649CF" w:rsidP="008649CF">
      <w:pPr>
        <w:pStyle w:val="code3"/>
      </w:pPr>
      <w:r w:rsidRPr="008649CF">
        <w:rPr>
          <w:color w:val="0000FF"/>
        </w:rPr>
        <w:t>for</w:t>
      </w:r>
      <w:r w:rsidRPr="008649CF">
        <w:t xml:space="preserve"> i, (tr_ind, te_ind) </w:t>
      </w:r>
      <w:r w:rsidRPr="008649CF">
        <w:rPr>
          <w:color w:val="0000FF"/>
        </w:rPr>
        <w:t>in</w:t>
      </w:r>
      <w:r w:rsidRPr="008649CF">
        <w:t xml:space="preserve"> enumerate(skf.split(train_features, labels)):</w:t>
      </w:r>
    </w:p>
    <w:p w:rsidR="008649CF" w:rsidRPr="008649CF" w:rsidRDefault="008649CF" w:rsidP="008649CF">
      <w:pPr>
        <w:pStyle w:val="code3"/>
      </w:pPr>
      <w:r w:rsidRPr="008649CF">
        <w:t>    X_train, X_train_label = train_features[tr_ind], labels[tr_ind]</w:t>
      </w:r>
    </w:p>
    <w:p w:rsidR="008649CF" w:rsidRPr="008649CF" w:rsidRDefault="008649CF" w:rsidP="008649CF">
      <w:pPr>
        <w:pStyle w:val="code3"/>
      </w:pPr>
      <w:r w:rsidRPr="008649CF">
        <w:t>    X_val, X_val_label = train_features[te_ind], labels[te_ind]</w:t>
      </w:r>
    </w:p>
    <w:p w:rsidR="008649CF" w:rsidRPr="008649CF" w:rsidRDefault="008649CF" w:rsidP="008649CF">
      <w:pPr>
        <w:pStyle w:val="code3"/>
      </w:pPr>
    </w:p>
    <w:p w:rsidR="008649CF" w:rsidRPr="008649CF" w:rsidRDefault="008649CF" w:rsidP="008649CF">
      <w:pPr>
        <w:pStyle w:val="code3"/>
      </w:pPr>
      <w:r w:rsidRPr="008649CF">
        <w:t>    print(</w:t>
      </w:r>
      <w:r w:rsidRPr="008649CF">
        <w:rPr>
          <w:color w:val="A31515"/>
        </w:rPr>
        <w:t>'FOLD: {}'</w:t>
      </w:r>
      <w:r w:rsidRPr="008649CF">
        <w:t>.format(str(i)))</w:t>
      </w:r>
    </w:p>
    <w:p w:rsidR="008649CF" w:rsidRPr="008649CF" w:rsidRDefault="008649CF" w:rsidP="008649CF">
      <w:pPr>
        <w:pStyle w:val="code3"/>
      </w:pPr>
      <w:r w:rsidRPr="008649CF">
        <w:t>    print(len(te_ind), len(tr_ind))</w:t>
      </w:r>
    </w:p>
    <w:p w:rsidR="008649CF" w:rsidRPr="008649CF" w:rsidRDefault="008649CF" w:rsidP="008649CF">
      <w:pPr>
        <w:pStyle w:val="code3"/>
      </w:pPr>
      <w:r w:rsidRPr="008649CF">
        <w:t>    dtrain = xgb.DMatrix(X_train, label=X_train_label)</w:t>
      </w:r>
    </w:p>
    <w:p w:rsidR="008649CF" w:rsidRPr="008649CF" w:rsidRDefault="008649CF" w:rsidP="008649CF">
      <w:pPr>
        <w:pStyle w:val="code3"/>
      </w:pPr>
      <w:r w:rsidRPr="008649CF">
        <w:t>    dtest = xgb.DMatrix(X_val, X_val_label)</w:t>
      </w:r>
    </w:p>
    <w:p w:rsidR="008649CF" w:rsidRPr="008649CF" w:rsidRDefault="008649CF" w:rsidP="008649CF">
      <w:pPr>
        <w:pStyle w:val="code3"/>
      </w:pPr>
      <w:r w:rsidRPr="008649CF">
        <w:t>    dout = xgb.DMatrix(out_features)</w:t>
      </w:r>
    </w:p>
    <w:p w:rsidR="008649CF" w:rsidRPr="008649CF" w:rsidRDefault="008649CF" w:rsidP="008649CF">
      <w:pPr>
        <w:pStyle w:val="code3"/>
      </w:pPr>
      <w:r w:rsidRPr="008649CF">
        <w:t>    param = {</w:t>
      </w:r>
      <w:r w:rsidRPr="008649CF">
        <w:rPr>
          <w:color w:val="A31515"/>
        </w:rPr>
        <w:t>'max_depth'</w:t>
      </w:r>
      <w:r w:rsidRPr="008649CF">
        <w:t xml:space="preserve">: </w:t>
      </w:r>
      <w:r w:rsidRPr="008649CF">
        <w:rPr>
          <w:color w:val="098658"/>
        </w:rPr>
        <w:t>6</w:t>
      </w:r>
      <w:r w:rsidRPr="008649CF">
        <w:t xml:space="preserve">, </w:t>
      </w:r>
      <w:r w:rsidRPr="008649CF">
        <w:rPr>
          <w:color w:val="A31515"/>
        </w:rPr>
        <w:t>'eta'</w:t>
      </w:r>
      <w:r w:rsidRPr="008649CF">
        <w:t xml:space="preserve">: </w:t>
      </w:r>
      <w:r w:rsidRPr="008649CF">
        <w:rPr>
          <w:color w:val="098658"/>
        </w:rPr>
        <w:t>0.1</w:t>
      </w:r>
      <w:r w:rsidRPr="008649CF">
        <w:t xml:space="preserve">, </w:t>
      </w:r>
      <w:r w:rsidRPr="008649CF">
        <w:rPr>
          <w:color w:val="A31515"/>
        </w:rPr>
        <w:t>'eval_metric'</w:t>
      </w:r>
      <w:r w:rsidRPr="008649CF">
        <w:t xml:space="preserve">: </w:t>
      </w:r>
      <w:r w:rsidRPr="008649CF">
        <w:rPr>
          <w:color w:val="A31515"/>
        </w:rPr>
        <w:t>'mlogloss'</w:t>
      </w:r>
      <w:r w:rsidRPr="008649CF">
        <w:t xml:space="preserve">, </w:t>
      </w:r>
      <w:r w:rsidRPr="008649CF">
        <w:rPr>
          <w:color w:val="A31515"/>
        </w:rPr>
        <w:t>'silent'</w:t>
      </w:r>
      <w:r w:rsidRPr="008649CF">
        <w:t xml:space="preserve">: </w:t>
      </w:r>
      <w:r w:rsidRPr="008649CF">
        <w:rPr>
          <w:color w:val="098658"/>
        </w:rPr>
        <w:t>1</w:t>
      </w:r>
      <w:r w:rsidRPr="008649CF">
        <w:t xml:space="preserve">, </w:t>
      </w:r>
      <w:r w:rsidRPr="008649CF">
        <w:rPr>
          <w:color w:val="A31515"/>
        </w:rPr>
        <w:t>'objective'</w:t>
      </w:r>
      <w:r w:rsidRPr="008649CF">
        <w:t xml:space="preserve">: </w:t>
      </w:r>
      <w:r w:rsidRPr="008649CF">
        <w:rPr>
          <w:color w:val="A31515"/>
        </w:rPr>
        <w:t>'multi:softprob'</w:t>
      </w:r>
      <w:r w:rsidRPr="008649CF">
        <w:t>,</w:t>
      </w:r>
    </w:p>
    <w:p w:rsidR="008649CF" w:rsidRPr="008649CF" w:rsidRDefault="008649CF" w:rsidP="008649CF">
      <w:pPr>
        <w:pStyle w:val="code3"/>
      </w:pPr>
      <w:r w:rsidRPr="008649CF">
        <w:t>             </w:t>
      </w:r>
      <w:r w:rsidRPr="008649CF">
        <w:rPr>
          <w:color w:val="A31515"/>
        </w:rPr>
        <w:t>'num_class'</w:t>
      </w:r>
      <w:r w:rsidRPr="008649CF">
        <w:t xml:space="preserve">: </w:t>
      </w:r>
      <w:r w:rsidRPr="008649CF">
        <w:rPr>
          <w:color w:val="098658"/>
        </w:rPr>
        <w:t>8</w:t>
      </w:r>
      <w:r w:rsidRPr="008649CF">
        <w:t xml:space="preserve">, </w:t>
      </w:r>
      <w:r w:rsidRPr="008649CF">
        <w:rPr>
          <w:color w:val="A31515"/>
        </w:rPr>
        <w:t>'subsample'</w:t>
      </w:r>
      <w:r w:rsidRPr="008649CF">
        <w:t xml:space="preserve">: </w:t>
      </w:r>
      <w:r w:rsidRPr="008649CF">
        <w:rPr>
          <w:color w:val="098658"/>
        </w:rPr>
        <w:t>0.8</w:t>
      </w:r>
      <w:r w:rsidRPr="008649CF">
        <w:t>,</w:t>
      </w:r>
    </w:p>
    <w:p w:rsidR="008649CF" w:rsidRPr="008649CF" w:rsidRDefault="008649CF" w:rsidP="008649CF">
      <w:pPr>
        <w:pStyle w:val="code3"/>
      </w:pPr>
      <w:r w:rsidRPr="008649CF">
        <w:t>             </w:t>
      </w:r>
      <w:r w:rsidRPr="008649CF">
        <w:rPr>
          <w:color w:val="A31515"/>
        </w:rPr>
        <w:t>'colsample_bytree'</w:t>
      </w:r>
      <w:r w:rsidRPr="008649CF">
        <w:t xml:space="preserve">: </w:t>
      </w:r>
      <w:r w:rsidRPr="008649CF">
        <w:rPr>
          <w:color w:val="098658"/>
        </w:rPr>
        <w:t>0.85</w:t>
      </w:r>
      <w:r w:rsidRPr="008649CF">
        <w:t>}  </w:t>
      </w:r>
      <w:r w:rsidRPr="008649CF">
        <w:rPr>
          <w:color w:val="008000"/>
        </w:rPr>
        <w:t># 参数</w:t>
      </w:r>
    </w:p>
    <w:p w:rsidR="008649CF" w:rsidRPr="008649CF" w:rsidRDefault="008649CF" w:rsidP="008649CF">
      <w:pPr>
        <w:pStyle w:val="code3"/>
      </w:pPr>
    </w:p>
    <w:p w:rsidR="008649CF" w:rsidRPr="008649CF" w:rsidRDefault="008649CF" w:rsidP="008649CF">
      <w:pPr>
        <w:pStyle w:val="code3"/>
      </w:pPr>
      <w:r w:rsidRPr="008649CF">
        <w:t xml:space="preserve">    evallist = [(dtrain, </w:t>
      </w:r>
      <w:r w:rsidRPr="008649CF">
        <w:rPr>
          <w:color w:val="A31515"/>
        </w:rPr>
        <w:t>'train'</w:t>
      </w:r>
      <w:r w:rsidRPr="008649CF">
        <w:t xml:space="preserve">), (dtest, </w:t>
      </w:r>
      <w:r w:rsidRPr="008649CF">
        <w:rPr>
          <w:color w:val="A31515"/>
        </w:rPr>
        <w:t>'val'</w:t>
      </w:r>
      <w:r w:rsidRPr="008649CF">
        <w:t>)]  </w:t>
      </w:r>
      <w:r w:rsidRPr="008649CF">
        <w:rPr>
          <w:color w:val="008000"/>
        </w:rPr>
        <w:t># 测试 , (dtrain, 'train')</w:t>
      </w:r>
    </w:p>
    <w:p w:rsidR="008649CF" w:rsidRPr="008649CF" w:rsidRDefault="008649CF" w:rsidP="008649CF">
      <w:pPr>
        <w:pStyle w:val="code3"/>
      </w:pPr>
      <w:r w:rsidRPr="008649CF">
        <w:t xml:space="preserve">    num_round = </w:t>
      </w:r>
      <w:r w:rsidRPr="008649CF">
        <w:rPr>
          <w:color w:val="098658"/>
        </w:rPr>
        <w:t>300</w:t>
      </w:r>
      <w:r w:rsidRPr="008649CF">
        <w:t xml:space="preserve">  </w:t>
      </w:r>
      <w:r w:rsidRPr="008649CF">
        <w:rPr>
          <w:color w:val="008000"/>
        </w:rPr>
        <w:t># 循环次数</w:t>
      </w:r>
    </w:p>
    <w:p w:rsidR="008649CF" w:rsidRPr="008649CF" w:rsidRDefault="008649CF" w:rsidP="008649CF">
      <w:pPr>
        <w:pStyle w:val="code3"/>
      </w:pPr>
      <w:r w:rsidRPr="008649CF">
        <w:t>    bst = xgb.train(param, dtrain, num_round, evallist, early_stopping_rounds=</w:t>
      </w:r>
      <w:r w:rsidRPr="008649CF">
        <w:rPr>
          <w:color w:val="098658"/>
        </w:rPr>
        <w:t>50</w:t>
      </w:r>
      <w:r w:rsidRPr="008649CF">
        <w:t>)</w:t>
      </w:r>
    </w:p>
    <w:p w:rsidR="008649CF" w:rsidRPr="008649CF" w:rsidRDefault="008649CF" w:rsidP="008649CF">
      <w:pPr>
        <w:pStyle w:val="code3"/>
      </w:pPr>
    </w:p>
    <w:p w:rsidR="008649CF" w:rsidRPr="008649CF" w:rsidRDefault="008649CF" w:rsidP="008649CF">
      <w:pPr>
        <w:pStyle w:val="code3"/>
      </w:pPr>
      <w:r w:rsidRPr="008649CF">
        <w:t xml:space="preserve">    </w:t>
      </w:r>
      <w:r w:rsidRPr="008649CF">
        <w:rPr>
          <w:color w:val="008000"/>
        </w:rPr>
        <w:t># dtr = xgb.DMatrix(train_features)</w:t>
      </w:r>
    </w:p>
    <w:p w:rsidR="008649CF" w:rsidRPr="008649CF" w:rsidRDefault="008649CF" w:rsidP="008649CF">
      <w:pPr>
        <w:pStyle w:val="code3"/>
      </w:pPr>
      <w:r w:rsidRPr="008649CF">
        <w:t>    pred_val = bst.predict(dtest)</w:t>
      </w:r>
    </w:p>
    <w:p w:rsidR="008649CF" w:rsidRPr="008649CF" w:rsidRDefault="008649CF" w:rsidP="008649CF">
      <w:pPr>
        <w:pStyle w:val="code3"/>
      </w:pPr>
      <w:r w:rsidRPr="008649CF">
        <w:t>    pred_test = bst.predict(dout)</w:t>
      </w:r>
    </w:p>
    <w:p w:rsidR="008649CF" w:rsidRPr="008649CF" w:rsidRDefault="008649CF" w:rsidP="008649CF">
      <w:pPr>
        <w:pStyle w:val="code3"/>
      </w:pPr>
      <w:r w:rsidRPr="008649CF">
        <w:t>    meta_train[te_ind] = pred_val</w:t>
      </w:r>
    </w:p>
    <w:p w:rsidR="008649CF" w:rsidRPr="008649CF" w:rsidRDefault="008649CF" w:rsidP="008649CF">
      <w:pPr>
        <w:pStyle w:val="code3"/>
      </w:pPr>
      <w:r w:rsidRPr="008649CF">
        <w:t>    meta_test += pred_test</w:t>
      </w:r>
    </w:p>
    <w:p w:rsidR="008649CF" w:rsidRDefault="000038D2" w:rsidP="000038D2">
      <w:pPr>
        <w:pStyle w:val="3"/>
      </w:pPr>
      <w:r w:rsidRPr="000038D2">
        <w:lastRenderedPageBreak/>
        <w:t>CNN-LSTM</w:t>
      </w:r>
    </w:p>
    <w:p w:rsidR="00C76E79" w:rsidRDefault="00C76E79" w:rsidP="00C76E79">
      <w:pPr>
        <w:ind w:firstLine="480"/>
      </w:pPr>
      <w:r>
        <w:rPr>
          <w:rFonts w:hint="eastAsia"/>
        </w:rPr>
        <w:t>我们可以尝试使用</w:t>
      </w:r>
      <w:r w:rsidR="002D6EE4" w:rsidRPr="002D6EE4">
        <w:rPr>
          <w:rFonts w:hint="eastAsia"/>
        </w:rPr>
        <w:t>CNN-LSTM</w:t>
      </w:r>
      <w:r w:rsidR="00B34D60">
        <w:rPr>
          <w:rFonts w:hint="eastAsia"/>
        </w:rPr>
        <w:t>来</w:t>
      </w:r>
      <w:r w:rsidR="002D6EE4" w:rsidRPr="002D6EE4">
        <w:rPr>
          <w:rFonts w:hint="eastAsia"/>
        </w:rPr>
        <w:t>获取序列的上下文信息</w:t>
      </w:r>
      <w:r w:rsidR="000F3F22">
        <w:rPr>
          <w:rFonts w:hint="eastAsia"/>
        </w:rPr>
        <w:t>。</w:t>
      </w:r>
    </w:p>
    <w:p w:rsidR="00750FBE" w:rsidRPr="00750FBE" w:rsidRDefault="00750FBE" w:rsidP="00750FBE">
      <w:pPr>
        <w:pStyle w:val="code3"/>
      </w:pPr>
      <w:r w:rsidRPr="00750FBE">
        <w:rPr>
          <w:color w:val="0000FF"/>
        </w:rPr>
        <w:t>def</w:t>
      </w:r>
      <w:r w:rsidRPr="00750FBE">
        <w:t xml:space="preserve"> CNN_LSTM:</w:t>
      </w:r>
    </w:p>
    <w:p w:rsidR="00750FBE" w:rsidRPr="00750FBE" w:rsidRDefault="00750FBE" w:rsidP="00750FBE">
      <w:pPr>
        <w:pStyle w:val="code3"/>
      </w:pPr>
      <w:r w:rsidRPr="00750FBE">
        <w:t>    main_input = Input(shape=(maxlen,), dtype=</w:t>
      </w:r>
      <w:r w:rsidRPr="00750FBE">
        <w:rPr>
          <w:color w:val="A31515"/>
        </w:rPr>
        <w:t>'float64'</w:t>
      </w:r>
      <w:r w:rsidRPr="00750FBE">
        <w:t>)</w:t>
      </w:r>
    </w:p>
    <w:p w:rsidR="00750FBE" w:rsidRPr="00750FBE" w:rsidRDefault="00750FBE" w:rsidP="00750FBE">
      <w:pPr>
        <w:pStyle w:val="code3"/>
      </w:pPr>
      <w:r w:rsidRPr="00750FBE">
        <w:t>    embedder = Embedding(</w:t>
      </w:r>
      <w:r w:rsidRPr="00750FBE">
        <w:rPr>
          <w:color w:val="098658"/>
        </w:rPr>
        <w:t>304</w:t>
      </w:r>
      <w:r w:rsidRPr="00750FBE">
        <w:t xml:space="preserve">, </w:t>
      </w:r>
      <w:r w:rsidRPr="00750FBE">
        <w:rPr>
          <w:color w:val="098658"/>
        </w:rPr>
        <w:t>256</w:t>
      </w:r>
      <w:r w:rsidRPr="00750FBE">
        <w:t>, input_length=maxlen)</w:t>
      </w:r>
    </w:p>
    <w:p w:rsidR="00750FBE" w:rsidRPr="00750FBE" w:rsidRDefault="00750FBE" w:rsidP="00750FBE">
      <w:pPr>
        <w:pStyle w:val="code3"/>
      </w:pPr>
      <w:r w:rsidRPr="00750FBE">
        <w:t>    embed = embedder(main_input)</w:t>
      </w:r>
    </w:p>
    <w:p w:rsidR="00750FBE" w:rsidRPr="00750FBE" w:rsidRDefault="00750FBE" w:rsidP="00750FBE">
      <w:pPr>
        <w:pStyle w:val="code3"/>
      </w:pPr>
      <w:r w:rsidRPr="00750FBE">
        <w:t xml:space="preserve">    </w:t>
      </w:r>
      <w:r w:rsidRPr="00750FBE">
        <w:rPr>
          <w:color w:val="008000"/>
        </w:rPr>
        <w:t># avg = GlobalAveragePooling1D()(embed)</w:t>
      </w:r>
    </w:p>
    <w:p w:rsidR="00750FBE" w:rsidRPr="00750FBE" w:rsidRDefault="00750FBE" w:rsidP="00750FBE">
      <w:pPr>
        <w:pStyle w:val="code3"/>
      </w:pPr>
      <w:r w:rsidRPr="00750FBE">
        <w:t xml:space="preserve">    </w:t>
      </w:r>
      <w:r w:rsidRPr="00750FBE">
        <w:rPr>
          <w:color w:val="008000"/>
        </w:rPr>
        <w:t># cnn1模块，kernel_size = 3</w:t>
      </w:r>
    </w:p>
    <w:p w:rsidR="00750FBE" w:rsidRPr="00750FBE" w:rsidRDefault="00750FBE" w:rsidP="00750FBE">
      <w:pPr>
        <w:pStyle w:val="code3"/>
      </w:pPr>
      <w:r w:rsidRPr="00750FBE">
        <w:t>    conv1_1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)(embed)</w:t>
      </w:r>
    </w:p>
    <w:p w:rsidR="00750FBE" w:rsidRPr="00750FBE" w:rsidRDefault="00750FBE" w:rsidP="00750FBE">
      <w:pPr>
        <w:pStyle w:val="code3"/>
      </w:pPr>
    </w:p>
    <w:p w:rsidR="00750FBE" w:rsidRPr="00750FBE" w:rsidRDefault="00750FBE" w:rsidP="00750FBE">
      <w:pPr>
        <w:pStyle w:val="code3"/>
      </w:pPr>
      <w:r w:rsidRPr="00750FBE">
        <w:t>    conv1_2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)(conv1_1)</w:t>
      </w:r>
    </w:p>
    <w:p w:rsidR="00750FBE" w:rsidRPr="00750FBE" w:rsidRDefault="00750FBE" w:rsidP="00750FBE">
      <w:pPr>
        <w:pStyle w:val="code3"/>
      </w:pPr>
    </w:p>
    <w:p w:rsidR="00750FBE" w:rsidRPr="00750FBE" w:rsidRDefault="00750FBE" w:rsidP="00750FBE">
      <w:pPr>
        <w:pStyle w:val="code3"/>
      </w:pPr>
      <w:r w:rsidRPr="00750FBE">
        <w:t>    cnn1 = MaxPool1D(pool_size=</w:t>
      </w:r>
      <w:r w:rsidRPr="00750FBE">
        <w:rPr>
          <w:color w:val="098658"/>
        </w:rPr>
        <w:t>2</w:t>
      </w:r>
      <w:r w:rsidRPr="00750FBE">
        <w:t>)(conv1_2)</w:t>
      </w:r>
    </w:p>
    <w:p w:rsidR="00750FBE" w:rsidRPr="00750FBE" w:rsidRDefault="00750FBE" w:rsidP="00750FBE">
      <w:pPr>
        <w:pStyle w:val="code3"/>
      </w:pPr>
      <w:r w:rsidRPr="00750FBE">
        <w:t>    conv1_1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)(cnn1)</w:t>
      </w:r>
    </w:p>
    <w:p w:rsidR="00750FBE" w:rsidRPr="00750FBE" w:rsidRDefault="00750FBE" w:rsidP="00750FBE">
      <w:pPr>
        <w:pStyle w:val="code3"/>
      </w:pPr>
    </w:p>
    <w:p w:rsidR="00750FBE" w:rsidRPr="00750FBE" w:rsidRDefault="00750FBE" w:rsidP="00750FBE">
      <w:pPr>
        <w:pStyle w:val="code3"/>
      </w:pPr>
      <w:r w:rsidRPr="00750FBE">
        <w:t>    conv1_2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)(conv1_1)</w:t>
      </w:r>
    </w:p>
    <w:p w:rsidR="00750FBE" w:rsidRPr="00750FBE" w:rsidRDefault="00750FBE" w:rsidP="00750FBE">
      <w:pPr>
        <w:pStyle w:val="code3"/>
      </w:pPr>
    </w:p>
    <w:p w:rsidR="00750FBE" w:rsidRPr="00750FBE" w:rsidRDefault="00750FBE" w:rsidP="00750FBE">
      <w:pPr>
        <w:pStyle w:val="code3"/>
      </w:pPr>
      <w:r w:rsidRPr="00750FBE">
        <w:t>    cnn1 = MaxPool1D(pool_size=</w:t>
      </w:r>
      <w:r w:rsidRPr="00750FBE">
        <w:rPr>
          <w:color w:val="098658"/>
        </w:rPr>
        <w:t>2</w:t>
      </w:r>
      <w:r w:rsidRPr="00750FBE">
        <w:t>)(conv1_2)</w:t>
      </w:r>
    </w:p>
    <w:p w:rsidR="00750FBE" w:rsidRPr="00750FBE" w:rsidRDefault="00750FBE" w:rsidP="00750FBE">
      <w:pPr>
        <w:pStyle w:val="code3"/>
      </w:pPr>
      <w:r w:rsidRPr="00750FBE">
        <w:t>    conv1_1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)(cnn1)</w:t>
      </w:r>
    </w:p>
    <w:p w:rsidR="00750FBE" w:rsidRPr="00750FBE" w:rsidRDefault="00750FBE" w:rsidP="00750FBE">
      <w:pPr>
        <w:pStyle w:val="code3"/>
      </w:pPr>
    </w:p>
    <w:p w:rsidR="00750FBE" w:rsidRPr="00750FBE" w:rsidRDefault="00750FBE" w:rsidP="00750FBE">
      <w:pPr>
        <w:pStyle w:val="code3"/>
      </w:pPr>
      <w:r w:rsidRPr="00750FBE">
        <w:t>    conv1_2 = Conv1D(</w:t>
      </w:r>
      <w:r w:rsidRPr="00750FBE">
        <w:rPr>
          <w:color w:val="098658"/>
        </w:rPr>
        <w:t>64</w:t>
      </w:r>
      <w:r w:rsidRPr="00750FBE">
        <w:t xml:space="preserve">, </w:t>
      </w:r>
      <w:r w:rsidRPr="00750FBE">
        <w:rPr>
          <w:color w:val="098658"/>
        </w:rPr>
        <w:t>3</w:t>
      </w:r>
      <w:r w:rsidRPr="00750FBE">
        <w:t>, padding=</w:t>
      </w:r>
      <w:r w:rsidRPr="00750FBE">
        <w:rPr>
          <w:color w:val="A31515"/>
        </w:rPr>
        <w:t>'same'</w:t>
      </w:r>
      <w:r w:rsidRPr="00750FBE">
        <w:t>, activation=</w:t>
      </w:r>
      <w:r w:rsidRPr="00750FBE">
        <w:rPr>
          <w:color w:val="A31515"/>
        </w:rPr>
        <w:t>'relu'</w:t>
      </w:r>
      <w:r w:rsidRPr="00750FBE">
        <w:t>)(conv1_1)</w:t>
      </w:r>
    </w:p>
    <w:p w:rsidR="00750FBE" w:rsidRPr="00750FBE" w:rsidRDefault="00750FBE" w:rsidP="00750FBE">
      <w:pPr>
        <w:pStyle w:val="code3"/>
      </w:pPr>
    </w:p>
    <w:p w:rsidR="00750FBE" w:rsidRPr="00750FBE" w:rsidRDefault="00750FBE" w:rsidP="00750FBE">
      <w:pPr>
        <w:pStyle w:val="code3"/>
      </w:pPr>
      <w:r w:rsidRPr="00750FBE">
        <w:t>    cnn1 = MaxPool1D(pool_size=</w:t>
      </w:r>
      <w:r w:rsidRPr="00750FBE">
        <w:rPr>
          <w:color w:val="098658"/>
        </w:rPr>
        <w:t>2</w:t>
      </w:r>
      <w:r w:rsidRPr="00750FBE">
        <w:t>)(conv1_2)</w:t>
      </w:r>
    </w:p>
    <w:p w:rsidR="00750FBE" w:rsidRPr="00750FBE" w:rsidRDefault="00750FBE" w:rsidP="00750FBE">
      <w:pPr>
        <w:pStyle w:val="code3"/>
      </w:pPr>
      <w:r w:rsidRPr="00750FBE">
        <w:t>    rl = CuDNNLSTM(</w:t>
      </w:r>
      <w:r w:rsidRPr="00750FBE">
        <w:rPr>
          <w:color w:val="098658"/>
        </w:rPr>
        <w:t>256</w:t>
      </w:r>
      <w:r w:rsidRPr="00750FBE">
        <w:t>)(cnn1)</w:t>
      </w:r>
    </w:p>
    <w:p w:rsidR="00750FBE" w:rsidRPr="00750FBE" w:rsidRDefault="00750FBE" w:rsidP="00750FBE">
      <w:pPr>
        <w:pStyle w:val="code3"/>
      </w:pPr>
      <w:r w:rsidRPr="00750FBE">
        <w:t xml:space="preserve">    </w:t>
      </w:r>
      <w:r w:rsidRPr="00750FBE">
        <w:rPr>
          <w:color w:val="008000"/>
        </w:rPr>
        <w:t># flat = Flatten()(cnn3)</w:t>
      </w:r>
    </w:p>
    <w:p w:rsidR="00750FBE" w:rsidRPr="00750FBE" w:rsidRDefault="00750FBE" w:rsidP="00750FBE">
      <w:pPr>
        <w:pStyle w:val="code3"/>
      </w:pPr>
      <w:r w:rsidRPr="00750FBE">
        <w:t xml:space="preserve">    </w:t>
      </w:r>
      <w:r w:rsidRPr="00750FBE">
        <w:rPr>
          <w:color w:val="008000"/>
        </w:rPr>
        <w:t># drop = Dropout(0.5)(flat)</w:t>
      </w:r>
    </w:p>
    <w:p w:rsidR="00750FBE" w:rsidRPr="00750FBE" w:rsidRDefault="00750FBE" w:rsidP="00750FBE">
      <w:pPr>
        <w:pStyle w:val="code3"/>
      </w:pPr>
      <w:r w:rsidRPr="00750FBE">
        <w:t>    fc = Dense(</w:t>
      </w:r>
      <w:r w:rsidRPr="00750FBE">
        <w:rPr>
          <w:color w:val="098658"/>
        </w:rPr>
        <w:t>256</w:t>
      </w:r>
      <w:r w:rsidRPr="00750FBE">
        <w:t>)(rl)</w:t>
      </w:r>
    </w:p>
    <w:p w:rsidR="00750FBE" w:rsidRPr="00750FBE" w:rsidRDefault="00750FBE" w:rsidP="00750FBE">
      <w:pPr>
        <w:pStyle w:val="code3"/>
      </w:pPr>
    </w:p>
    <w:p w:rsidR="00750FBE" w:rsidRPr="00750FBE" w:rsidRDefault="00750FBE" w:rsidP="00750FBE">
      <w:pPr>
        <w:pStyle w:val="code3"/>
      </w:pPr>
      <w:r w:rsidRPr="00750FBE">
        <w:t>    main_output = Dense(</w:t>
      </w:r>
      <w:r w:rsidRPr="00750FBE">
        <w:rPr>
          <w:color w:val="098658"/>
        </w:rPr>
        <w:t>8</w:t>
      </w:r>
      <w:r w:rsidRPr="00750FBE">
        <w:t>, activation=</w:t>
      </w:r>
      <w:r w:rsidRPr="00750FBE">
        <w:rPr>
          <w:color w:val="A31515"/>
        </w:rPr>
        <w:t>'softmax'</w:t>
      </w:r>
      <w:r w:rsidRPr="00750FBE">
        <w:t>)(rl)</w:t>
      </w:r>
    </w:p>
    <w:p w:rsidR="00750FBE" w:rsidRPr="00750FBE" w:rsidRDefault="00750FBE" w:rsidP="00750FBE">
      <w:pPr>
        <w:pStyle w:val="code3"/>
      </w:pPr>
      <w:r w:rsidRPr="00750FBE">
        <w:t>    model = Model(inputs=main_input, outputs=main_output)</w:t>
      </w:r>
    </w:p>
    <w:p w:rsidR="00750FBE" w:rsidRPr="00750FBE" w:rsidRDefault="00750FBE" w:rsidP="00750FBE">
      <w:pPr>
        <w:pStyle w:val="code3"/>
      </w:pPr>
      <w:r w:rsidRPr="00750FBE">
        <w:t xml:space="preserve">    </w:t>
      </w:r>
      <w:r w:rsidRPr="00750FBE">
        <w:rPr>
          <w:color w:val="0000FF"/>
        </w:rPr>
        <w:t>return</w:t>
      </w:r>
      <w:r w:rsidRPr="00750FBE">
        <w:t xml:space="preserve"> model</w:t>
      </w:r>
    </w:p>
    <w:p w:rsidR="00A27425" w:rsidRDefault="00A27425" w:rsidP="00A27425">
      <w:pPr>
        <w:pStyle w:val="1"/>
        <w:spacing w:before="31"/>
      </w:pPr>
      <w:bookmarkStart w:id="134" w:name="_Toc107277391"/>
      <w:bookmarkStart w:id="135" w:name="_Toc107277733"/>
      <w:bookmarkStart w:id="136" w:name="_Toc107277792"/>
      <w:bookmarkStart w:id="137" w:name="_Toc107277993"/>
      <w:bookmarkStart w:id="138" w:name="_Toc107291396"/>
      <w:r>
        <w:rPr>
          <w:rFonts w:hint="eastAsia"/>
        </w:rPr>
        <w:t>总结与展望</w:t>
      </w:r>
      <w:bookmarkEnd w:id="134"/>
      <w:bookmarkEnd w:id="135"/>
      <w:bookmarkEnd w:id="136"/>
      <w:bookmarkEnd w:id="137"/>
      <w:bookmarkEnd w:id="138"/>
    </w:p>
    <w:p w:rsidR="00AB7524" w:rsidRPr="00AB7524" w:rsidRDefault="00AB7524" w:rsidP="00AB7524">
      <w:pPr>
        <w:pStyle w:val="1"/>
        <w:numPr>
          <w:ilvl w:val="0"/>
          <w:numId w:val="0"/>
        </w:numPr>
        <w:spacing w:before="31"/>
      </w:pPr>
      <w:bookmarkStart w:id="139" w:name="_Toc107291397"/>
      <w:r>
        <w:rPr>
          <w:rFonts w:hint="eastAsia"/>
        </w:rPr>
        <w:t>5</w:t>
      </w:r>
      <w:r>
        <w:t xml:space="preserve"> Conclusions </w:t>
      </w:r>
      <w:r>
        <w:rPr>
          <w:rFonts w:hint="eastAsia"/>
        </w:rPr>
        <w:t>and</w:t>
      </w:r>
      <w:r>
        <w:t xml:space="preserve"> Prospects</w:t>
      </w:r>
      <w:bookmarkEnd w:id="139"/>
    </w:p>
    <w:p w:rsidR="00F160FC" w:rsidRPr="00F160FC" w:rsidRDefault="00F160FC" w:rsidP="00F160FC">
      <w:pPr>
        <w:pStyle w:val="2"/>
        <w:spacing w:before="156" w:after="156"/>
      </w:pPr>
      <w:bookmarkStart w:id="140" w:name="_Toc107291398"/>
      <w:r>
        <w:rPr>
          <w:rFonts w:hint="eastAsia"/>
        </w:rPr>
        <w:t>总结</w:t>
      </w:r>
      <w:r w:rsidR="0040035F">
        <w:rPr>
          <w:rFonts w:hint="eastAsia"/>
        </w:rPr>
        <w:t>(C</w:t>
      </w:r>
      <w:r w:rsidR="0040035F">
        <w:t>onclusions)</w:t>
      </w:r>
      <w:bookmarkEnd w:id="140"/>
    </w:p>
    <w:p w:rsidR="008D23FB" w:rsidRDefault="0076190E" w:rsidP="00B77A5B">
      <w:pPr>
        <w:ind w:firstLine="480"/>
      </w:pPr>
      <w:r w:rsidRPr="0076190E">
        <w:rPr>
          <w:rFonts w:hint="eastAsia"/>
        </w:rPr>
        <w:t>随着互联网技术的普及</w:t>
      </w:r>
      <w:r w:rsidRPr="0076190E">
        <w:rPr>
          <w:rFonts w:hint="eastAsia"/>
        </w:rPr>
        <w:t>,</w:t>
      </w:r>
      <w:r w:rsidRPr="0076190E">
        <w:rPr>
          <w:rFonts w:hint="eastAsia"/>
        </w:rPr>
        <w:t>恶意软件给网络安全带来了极大的威胁。目前主要的恶意软件检测技术及基于特征码的恶意软件检测</w:t>
      </w:r>
      <w:r w:rsidRPr="0076190E">
        <w:rPr>
          <w:rFonts w:hint="eastAsia"/>
        </w:rPr>
        <w:t>,</w:t>
      </w:r>
      <w:r w:rsidRPr="0076190E">
        <w:rPr>
          <w:rFonts w:hint="eastAsia"/>
        </w:rPr>
        <w:t>该技术在上世纪被提出之后在恶意软件检测上取得了极大的成功。然而随着技术的发展</w:t>
      </w:r>
      <w:r w:rsidRPr="0076190E">
        <w:rPr>
          <w:rFonts w:hint="eastAsia"/>
        </w:rPr>
        <w:t>,</w:t>
      </w:r>
      <w:r w:rsidRPr="0076190E">
        <w:rPr>
          <w:rFonts w:hint="eastAsia"/>
        </w:rPr>
        <w:t>恶意软件惊人的速度增长</w:t>
      </w:r>
      <w:r w:rsidRPr="0076190E">
        <w:rPr>
          <w:rFonts w:hint="eastAsia"/>
        </w:rPr>
        <w:t>,</w:t>
      </w:r>
      <w:r w:rsidRPr="0076190E">
        <w:rPr>
          <w:rFonts w:hint="eastAsia"/>
        </w:rPr>
        <w:t>不断出现新型的恶意软</w:t>
      </w:r>
      <w:r w:rsidRPr="0076190E">
        <w:rPr>
          <w:rFonts w:hint="eastAsia"/>
        </w:rPr>
        <w:lastRenderedPageBreak/>
        <w:t>件类型。基于特征码的恶意软件检测技术己经出现了明显的局限性一一不能检测新型的恶意软件</w:t>
      </w:r>
      <w:r w:rsidRPr="0076190E">
        <w:rPr>
          <w:rFonts w:hint="eastAsia"/>
        </w:rPr>
        <w:t>,</w:t>
      </w:r>
      <w:r w:rsidRPr="0076190E">
        <w:rPr>
          <w:rFonts w:hint="eastAsia"/>
        </w:rPr>
        <w:t>对经过代码混淆技术掩饰的部分恶意软件也无法检测。因此出现了基于软件行为的恶意软件检测技术</w:t>
      </w:r>
      <w:r w:rsidRPr="0076190E">
        <w:rPr>
          <w:rFonts w:hint="eastAsia"/>
        </w:rPr>
        <w:t>,</w:t>
      </w:r>
      <w:r w:rsidRPr="0076190E">
        <w:rPr>
          <w:rFonts w:hint="eastAsia"/>
        </w:rPr>
        <w:t>分为静态检测和动态检测。</w:t>
      </w:r>
    </w:p>
    <w:p w:rsidR="008D23FB" w:rsidRDefault="0076190E" w:rsidP="00B77A5B">
      <w:pPr>
        <w:ind w:firstLine="480"/>
      </w:pPr>
      <w:r w:rsidRPr="0076190E">
        <w:rPr>
          <w:rFonts w:hint="eastAsia"/>
        </w:rPr>
        <w:t>静态检测从代码和指令流的角度对软件的行为进行分析</w:t>
      </w:r>
      <w:r w:rsidRPr="0076190E">
        <w:rPr>
          <w:rFonts w:hint="eastAsia"/>
        </w:rPr>
        <w:t>,</w:t>
      </w:r>
      <w:r w:rsidRPr="0076190E">
        <w:rPr>
          <w:rFonts w:hint="eastAsia"/>
        </w:rPr>
        <w:t>并不会真正的运行恶意软件</w:t>
      </w:r>
      <w:r w:rsidRPr="0076190E">
        <w:rPr>
          <w:rFonts w:hint="eastAsia"/>
        </w:rPr>
        <w:t>,</w:t>
      </w:r>
      <w:r w:rsidRPr="0076190E">
        <w:rPr>
          <w:rFonts w:hint="eastAsia"/>
        </w:rPr>
        <w:t>因而难应对越来越精良的代码混淆技术。因此动态分析的恶意软件检测技术应运而生</w:t>
      </w:r>
      <w:r w:rsidRPr="0076190E">
        <w:rPr>
          <w:rFonts w:hint="eastAsia"/>
        </w:rPr>
        <w:t>,</w:t>
      </w:r>
      <w:r w:rsidRPr="0076190E">
        <w:rPr>
          <w:rFonts w:hint="eastAsia"/>
        </w:rPr>
        <w:t>目前基于</w:t>
      </w:r>
      <w:r w:rsidRPr="0076190E">
        <w:rPr>
          <w:rFonts w:hint="eastAsia"/>
        </w:rPr>
        <w:t>Windows API</w:t>
      </w:r>
      <w:r w:rsidRPr="0076190E">
        <w:rPr>
          <w:rFonts w:hint="eastAsia"/>
        </w:rPr>
        <w:t>调用行为的恶意软件动态检测成为了研究热点。本文就针对基于</w:t>
      </w:r>
      <w:r w:rsidRPr="0076190E">
        <w:rPr>
          <w:rFonts w:hint="eastAsia"/>
        </w:rPr>
        <w:t>Windows API</w:t>
      </w:r>
      <w:r w:rsidRPr="0076190E">
        <w:rPr>
          <w:rFonts w:hint="eastAsia"/>
        </w:rPr>
        <w:t>调用行为的恶意软件检测技术进行了深入的研究。</w:t>
      </w:r>
    </w:p>
    <w:p w:rsidR="008D23FB" w:rsidRDefault="0076190E" w:rsidP="00B77A5B">
      <w:pPr>
        <w:ind w:firstLine="480"/>
      </w:pPr>
      <w:r w:rsidRPr="0076190E">
        <w:rPr>
          <w:rFonts w:hint="eastAsia"/>
        </w:rPr>
        <w:t>本文首先在国内外专业网站上收集了大量的恶意软件样本</w:t>
      </w:r>
      <w:r w:rsidRPr="0076190E">
        <w:rPr>
          <w:rFonts w:hint="eastAsia"/>
        </w:rPr>
        <w:t>,</w:t>
      </w:r>
      <w:r w:rsidRPr="0076190E">
        <w:rPr>
          <w:rFonts w:hint="eastAsia"/>
        </w:rPr>
        <w:t>包括病毒、蠕虫、后</w:t>
      </w:r>
      <w:r w:rsidR="00D07CC6">
        <w:rPr>
          <w:rFonts w:hint="eastAsia"/>
        </w:rPr>
        <w:t>门</w:t>
      </w:r>
      <w:r w:rsidRPr="0076190E">
        <w:rPr>
          <w:rFonts w:hint="eastAsia"/>
        </w:rPr>
        <w:t>、木马、勒索软件等等。本文扩大了对</w:t>
      </w:r>
      <w:r w:rsidRPr="0076190E">
        <w:rPr>
          <w:rFonts w:hint="eastAsia"/>
        </w:rPr>
        <w:t>API</w:t>
      </w:r>
      <w:r w:rsidRPr="0076190E">
        <w:rPr>
          <w:rFonts w:hint="eastAsia"/>
        </w:rPr>
        <w:t>调用的监测范围。使用专业的</w:t>
      </w:r>
      <w:r w:rsidRPr="0076190E">
        <w:rPr>
          <w:rFonts w:hint="eastAsia"/>
        </w:rPr>
        <w:t>API</w:t>
      </w:r>
      <w:r w:rsidRPr="0076190E">
        <w:rPr>
          <w:rFonts w:hint="eastAsia"/>
        </w:rPr>
        <w:t>调用监测工具</w:t>
      </w:r>
      <w:r w:rsidRPr="0076190E">
        <w:rPr>
          <w:rFonts w:hint="eastAsia"/>
        </w:rPr>
        <w:t>,</w:t>
      </w:r>
      <w:r w:rsidRPr="0076190E">
        <w:rPr>
          <w:rFonts w:hint="eastAsia"/>
        </w:rPr>
        <w:t>在虚拟机中安装</w:t>
      </w:r>
      <w:r w:rsidR="00544A85">
        <w:rPr>
          <w:rFonts w:hint="eastAsia"/>
        </w:rPr>
        <w:t>Windows</w:t>
      </w:r>
      <w:r w:rsidRPr="0076190E">
        <w:rPr>
          <w:rFonts w:hint="eastAsia"/>
        </w:rPr>
        <w:t>操作系统</w:t>
      </w:r>
      <w:r w:rsidRPr="0076190E">
        <w:rPr>
          <w:rFonts w:hint="eastAsia"/>
        </w:rPr>
        <w:t>,</w:t>
      </w:r>
      <w:r w:rsidRPr="0076190E">
        <w:rPr>
          <w:rFonts w:hint="eastAsia"/>
        </w:rPr>
        <w:t>实际运行恶意软件样本和非恶意软件样本</w:t>
      </w:r>
      <w:r w:rsidRPr="0076190E">
        <w:rPr>
          <w:rFonts w:hint="eastAsia"/>
        </w:rPr>
        <w:t>,</w:t>
      </w:r>
      <w:r w:rsidRPr="0076190E">
        <w:rPr>
          <w:rFonts w:hint="eastAsia"/>
        </w:rPr>
        <w:t>对恶意软件的</w:t>
      </w:r>
      <w:r w:rsidRPr="0076190E">
        <w:rPr>
          <w:rFonts w:hint="eastAsia"/>
        </w:rPr>
        <w:t>API</w:t>
      </w:r>
      <w:r w:rsidRPr="0076190E">
        <w:rPr>
          <w:rFonts w:hint="eastAsia"/>
        </w:rPr>
        <w:t>调用行为进行监测形成</w:t>
      </w:r>
      <w:r w:rsidRPr="0076190E">
        <w:rPr>
          <w:rFonts w:hint="eastAsia"/>
        </w:rPr>
        <w:t>API</w:t>
      </w:r>
      <w:r w:rsidRPr="0076190E">
        <w:rPr>
          <w:rFonts w:hint="eastAsia"/>
        </w:rPr>
        <w:t>调用行为日志。形成恶意软件和非恶意软件</w:t>
      </w:r>
      <w:r w:rsidRPr="0076190E">
        <w:rPr>
          <w:rFonts w:hint="eastAsia"/>
        </w:rPr>
        <w:t>API</w:t>
      </w:r>
      <w:r w:rsidRPr="0076190E">
        <w:rPr>
          <w:rFonts w:hint="eastAsia"/>
        </w:rPr>
        <w:t>调用日志数据集。结合数据挖掘的方式进行分析。</w:t>
      </w:r>
    </w:p>
    <w:p w:rsidR="00B83B79" w:rsidRDefault="0076190E" w:rsidP="00B77A5B">
      <w:pPr>
        <w:ind w:firstLine="480"/>
      </w:pPr>
      <w:r w:rsidRPr="0076190E">
        <w:rPr>
          <w:rFonts w:hint="eastAsia"/>
        </w:rPr>
        <w:t>本文首先使用特征选择和特征重构两种方式</w:t>
      </w:r>
      <w:r w:rsidRPr="0076190E">
        <w:rPr>
          <w:rFonts w:hint="eastAsia"/>
        </w:rPr>
        <w:t>,</w:t>
      </w:r>
      <w:r w:rsidRPr="0076190E">
        <w:rPr>
          <w:rFonts w:hint="eastAsia"/>
        </w:rPr>
        <w:t>从原始日志文件中提取出了</w:t>
      </w:r>
      <w:r w:rsidRPr="0076190E">
        <w:rPr>
          <w:rFonts w:hint="eastAsia"/>
        </w:rPr>
        <w:t>API,API+</w:t>
      </w:r>
      <w:r w:rsidRPr="0076190E">
        <w:rPr>
          <w:rFonts w:hint="eastAsia"/>
        </w:rPr>
        <w:t>参数</w:t>
      </w:r>
      <w:r w:rsidRPr="0076190E">
        <w:rPr>
          <w:rFonts w:hint="eastAsia"/>
        </w:rPr>
        <w:t>,API+</w:t>
      </w:r>
      <w:r w:rsidRPr="0076190E">
        <w:rPr>
          <w:rFonts w:hint="eastAsia"/>
        </w:rPr>
        <w:t>参数</w:t>
      </w:r>
      <w:r w:rsidRPr="0076190E">
        <w:rPr>
          <w:rFonts w:hint="eastAsia"/>
        </w:rPr>
        <w:t>+</w:t>
      </w:r>
      <w:r w:rsidRPr="0076190E">
        <w:rPr>
          <w:rFonts w:hint="eastAsia"/>
        </w:rPr>
        <w:t>参数取值</w:t>
      </w:r>
      <w:r w:rsidRPr="0076190E">
        <w:rPr>
          <w:rFonts w:hint="eastAsia"/>
        </w:rPr>
        <w:t>H</w:t>
      </w:r>
      <w:r w:rsidRPr="0076190E">
        <w:rPr>
          <w:rFonts w:hint="eastAsia"/>
        </w:rPr>
        <w:t>组特征</w:t>
      </w:r>
      <w:r w:rsidRPr="0076190E">
        <w:rPr>
          <w:rFonts w:hint="eastAsia"/>
        </w:rPr>
        <w:t>,</w:t>
      </w:r>
      <w:r w:rsidRPr="0076190E">
        <w:rPr>
          <w:rFonts w:hint="eastAsia"/>
        </w:rPr>
        <w:t>使用文档频率和信息增益相结合的方式进行了特征选择</w:t>
      </w:r>
      <w:r w:rsidRPr="0076190E">
        <w:rPr>
          <w:rFonts w:hint="eastAsia"/>
        </w:rPr>
        <w:t>,</w:t>
      </w:r>
      <w:r w:rsidRPr="0076190E">
        <w:rPr>
          <w:rFonts w:hint="eastAsia"/>
        </w:rPr>
        <w:t>特征细节上层层深入。其中</w:t>
      </w:r>
      <w:r w:rsidRPr="0076190E">
        <w:rPr>
          <w:rFonts w:hint="eastAsia"/>
        </w:rPr>
        <w:t>API+</w:t>
      </w:r>
      <w:r w:rsidRPr="0076190E">
        <w:rPr>
          <w:rFonts w:hint="eastAsia"/>
        </w:rPr>
        <w:t>参数</w:t>
      </w:r>
      <w:r w:rsidRPr="0076190E">
        <w:rPr>
          <w:rFonts w:hint="eastAsia"/>
        </w:rPr>
        <w:t>+</w:t>
      </w:r>
      <w:r w:rsidRPr="0076190E">
        <w:rPr>
          <w:rFonts w:hint="eastAsia"/>
        </w:rPr>
        <w:t>参数取值的特征为本文构建。使用筛选出的特征形成用于文本分类的数据</w:t>
      </w:r>
      <w:r w:rsidRPr="0076190E">
        <w:rPr>
          <w:rFonts w:hint="eastAsia"/>
        </w:rPr>
        <w:t>,</w:t>
      </w:r>
      <w:r w:rsidRPr="0076190E">
        <w:rPr>
          <w:rFonts w:hint="eastAsia"/>
        </w:rPr>
        <w:t>选用朴素贝叶斯、支持向量机</w:t>
      </w:r>
      <w:r w:rsidRPr="0076190E">
        <w:rPr>
          <w:rFonts w:hint="eastAsia"/>
        </w:rPr>
        <w:t>(SMO)</w:t>
      </w:r>
      <w:r w:rsidRPr="0076190E">
        <w:rPr>
          <w:rFonts w:hint="eastAsia"/>
        </w:rPr>
        <w:t>、决策树</w:t>
      </w:r>
      <w:r w:rsidRPr="0076190E">
        <w:rPr>
          <w:rFonts w:hint="eastAsia"/>
        </w:rPr>
        <w:t>(J48)</w:t>
      </w:r>
      <w:r w:rsidRPr="0076190E">
        <w:rPr>
          <w:rFonts w:hint="eastAsia"/>
        </w:rPr>
        <w:t>、随机森林四种经典的分类方法进行实验</w:t>
      </w:r>
      <w:r w:rsidRPr="0076190E">
        <w:rPr>
          <w:rFonts w:hint="eastAsia"/>
        </w:rPr>
        <w:t>,</w:t>
      </w:r>
      <w:r w:rsidRPr="0076190E">
        <w:rPr>
          <w:rFonts w:hint="eastAsia"/>
        </w:rPr>
        <w:t>均取得了较好的分类准确率。随着特征细节的深入</w:t>
      </w:r>
      <w:r w:rsidRPr="0076190E">
        <w:rPr>
          <w:rFonts w:hint="eastAsia"/>
        </w:rPr>
        <w:t>,</w:t>
      </w:r>
      <w:r w:rsidRPr="0076190E">
        <w:rPr>
          <w:rFonts w:hint="eastAsia"/>
        </w:rPr>
        <w:t>分类的准确率不断提高</w:t>
      </w:r>
      <w:r w:rsidRPr="0076190E">
        <w:rPr>
          <w:rFonts w:hint="eastAsia"/>
        </w:rPr>
        <w:t>,</w:t>
      </w:r>
      <w:r w:rsidRPr="0076190E">
        <w:rPr>
          <w:rFonts w:hint="eastAsia"/>
        </w:rPr>
        <w:t>特别是在将参数取值加考虑之后</w:t>
      </w:r>
      <w:r w:rsidRPr="0076190E">
        <w:rPr>
          <w:rFonts w:hint="eastAsia"/>
        </w:rPr>
        <w:t>,</w:t>
      </w:r>
      <w:r w:rsidRPr="0076190E">
        <w:rPr>
          <w:rFonts w:hint="eastAsia"/>
        </w:rPr>
        <w:t>分类准确率得到了极大的提高。</w:t>
      </w:r>
    </w:p>
    <w:p w:rsidR="00B83B79" w:rsidRDefault="0076190E" w:rsidP="00B77A5B">
      <w:pPr>
        <w:ind w:firstLine="480"/>
      </w:pPr>
      <w:r w:rsidRPr="0076190E">
        <w:rPr>
          <w:rFonts w:hint="eastAsia"/>
        </w:rPr>
        <w:t>本文也从其他角度进行了探究</w:t>
      </w:r>
      <w:r w:rsidRPr="0076190E">
        <w:rPr>
          <w:rFonts w:hint="eastAsia"/>
        </w:rPr>
        <w:t>:API</w:t>
      </w:r>
      <w:r w:rsidRPr="0076190E">
        <w:rPr>
          <w:rFonts w:hint="eastAsia"/>
        </w:rPr>
        <w:t>调用频率</w:t>
      </w:r>
      <w:r w:rsidRPr="0076190E">
        <w:rPr>
          <w:rFonts w:hint="eastAsia"/>
        </w:rPr>
        <w:t>,API</w:t>
      </w:r>
      <w:r w:rsidRPr="0076190E">
        <w:rPr>
          <w:rFonts w:hint="eastAsia"/>
        </w:rPr>
        <w:t>调用之间的关联关系和</w:t>
      </w:r>
      <w:r w:rsidRPr="0076190E">
        <w:rPr>
          <w:rFonts w:hint="eastAsia"/>
        </w:rPr>
        <w:t>API+</w:t>
      </w:r>
      <w:r w:rsidRPr="0076190E">
        <w:rPr>
          <w:rFonts w:hint="eastAsia"/>
        </w:rPr>
        <w:t>全部参数作为特征。在</w:t>
      </w:r>
      <w:r w:rsidRPr="0076190E">
        <w:rPr>
          <w:rFonts w:hint="eastAsia"/>
        </w:rPr>
        <w:t>API</w:t>
      </w:r>
      <w:r w:rsidRPr="0076190E">
        <w:rPr>
          <w:rFonts w:hint="eastAsia"/>
        </w:rPr>
        <w:t>调用频率的探究中</w:t>
      </w:r>
      <w:r w:rsidRPr="0076190E">
        <w:rPr>
          <w:rFonts w:hint="eastAsia"/>
        </w:rPr>
        <w:t>,</w:t>
      </w:r>
      <w:r w:rsidRPr="0076190E">
        <w:rPr>
          <w:rFonts w:hint="eastAsia"/>
        </w:rPr>
        <w:t>本文使用改进的逆文档频率进行特征向量的构造</w:t>
      </w:r>
      <w:r w:rsidRPr="0076190E">
        <w:rPr>
          <w:rFonts w:hint="eastAsia"/>
        </w:rPr>
        <w:t>,</w:t>
      </w:r>
      <w:r w:rsidRPr="0076190E">
        <w:rPr>
          <w:rFonts w:hint="eastAsia"/>
        </w:rPr>
        <w:t>准确率优于单纯考虑频率的准确率。关联关系的探巧中准确率没有单独考虑</w:t>
      </w:r>
      <w:r w:rsidRPr="0076190E">
        <w:rPr>
          <w:rFonts w:hint="eastAsia"/>
        </w:rPr>
        <w:t>API</w:t>
      </w:r>
      <w:r w:rsidRPr="0076190E">
        <w:rPr>
          <w:rFonts w:hint="eastAsia"/>
        </w:rPr>
        <w:t>时高</w:t>
      </w:r>
      <w:r w:rsidRPr="0076190E">
        <w:rPr>
          <w:rFonts w:hint="eastAsia"/>
        </w:rPr>
        <w:t>,</w:t>
      </w:r>
      <w:r w:rsidRPr="0076190E">
        <w:rPr>
          <w:rFonts w:hint="eastAsia"/>
        </w:rPr>
        <w:t>因此</w:t>
      </w:r>
      <w:r w:rsidRPr="0076190E">
        <w:rPr>
          <w:rFonts w:hint="eastAsia"/>
        </w:rPr>
        <w:t>API</w:t>
      </w:r>
      <w:r w:rsidRPr="0076190E">
        <w:rPr>
          <w:rFonts w:hint="eastAsia"/>
        </w:rPr>
        <w:t>调用么间的关联关系对恶意软件检测贡献不大。使用</w:t>
      </w:r>
      <w:r w:rsidRPr="0076190E">
        <w:rPr>
          <w:rFonts w:hint="eastAsia"/>
        </w:rPr>
        <w:t>API+</w:t>
      </w:r>
      <w:r w:rsidRPr="0076190E">
        <w:rPr>
          <w:rFonts w:hint="eastAsia"/>
        </w:rPr>
        <w:t>全部参数作为新形式特征</w:t>
      </w:r>
      <w:r w:rsidRPr="0076190E">
        <w:rPr>
          <w:rFonts w:hint="eastAsia"/>
        </w:rPr>
        <w:t>,</w:t>
      </w:r>
      <w:r w:rsidRPr="0076190E">
        <w:rPr>
          <w:rFonts w:hint="eastAsia"/>
        </w:rPr>
        <w:t>使得特征的数量得到了减少</w:t>
      </w:r>
      <w:r w:rsidRPr="0076190E">
        <w:rPr>
          <w:rFonts w:hint="eastAsia"/>
        </w:rPr>
        <w:t>,</w:t>
      </w:r>
      <w:r w:rsidRPr="0076190E">
        <w:rPr>
          <w:rFonts w:hint="eastAsia"/>
        </w:rPr>
        <w:t>同时提高了检测的准确率。</w:t>
      </w:r>
    </w:p>
    <w:p w:rsidR="00B77A5B" w:rsidRDefault="0076190E" w:rsidP="00B77A5B">
      <w:pPr>
        <w:ind w:firstLine="480"/>
      </w:pPr>
      <w:r w:rsidRPr="0076190E">
        <w:rPr>
          <w:rFonts w:hint="eastAsia"/>
        </w:rPr>
        <w:t>本文从多个方面对</w:t>
      </w:r>
      <w:r w:rsidRPr="0076190E">
        <w:rPr>
          <w:rFonts w:hint="eastAsia"/>
        </w:rPr>
        <w:t>Windows API</w:t>
      </w:r>
      <w:r w:rsidRPr="0076190E">
        <w:rPr>
          <w:rFonts w:hint="eastAsia"/>
        </w:rPr>
        <w:t>调用的行为进行了探究</w:t>
      </w:r>
      <w:r w:rsidRPr="0076190E">
        <w:rPr>
          <w:rFonts w:hint="eastAsia"/>
        </w:rPr>
        <w:t>,</w:t>
      </w:r>
      <w:r w:rsidRPr="0076190E">
        <w:rPr>
          <w:rFonts w:hint="eastAsia"/>
        </w:rPr>
        <w:t>均取得了很高的恶意软件检测率</w:t>
      </w:r>
      <w:r w:rsidRPr="0076190E">
        <w:rPr>
          <w:rFonts w:hint="eastAsia"/>
        </w:rPr>
        <w:t>,</w:t>
      </w:r>
      <w:r w:rsidRPr="0076190E">
        <w:rPr>
          <w:rFonts w:hint="eastAsia"/>
        </w:rPr>
        <w:t>因此动态的恶意软件检测方法应该是恶意软件检测研究的一个方向。无论经过怎样精</w:t>
      </w:r>
      <w:r w:rsidR="00800E6D">
        <w:rPr>
          <w:rFonts w:hint="eastAsia"/>
        </w:rPr>
        <w:t>心</w:t>
      </w:r>
      <w:r w:rsidRPr="0076190E">
        <w:rPr>
          <w:rFonts w:hint="eastAsia"/>
        </w:rPr>
        <w:t>的代码掩饰</w:t>
      </w:r>
      <w:r w:rsidRPr="0076190E">
        <w:rPr>
          <w:rFonts w:hint="eastAsia"/>
        </w:rPr>
        <w:t>,</w:t>
      </w:r>
      <w:r w:rsidRPr="0076190E">
        <w:rPr>
          <w:rFonts w:hint="eastAsia"/>
        </w:rPr>
        <w:t>行为始终会暴露它的意图。</w:t>
      </w:r>
    </w:p>
    <w:p w:rsidR="00F160FC" w:rsidRDefault="00610085" w:rsidP="00F160FC">
      <w:pPr>
        <w:pStyle w:val="2"/>
        <w:spacing w:before="156" w:after="156"/>
      </w:pPr>
      <w:bookmarkStart w:id="141" w:name="_Toc107291399"/>
      <w:r>
        <w:rPr>
          <w:rFonts w:hint="eastAsia"/>
        </w:rPr>
        <w:t>进一步研究</w:t>
      </w:r>
      <w:r>
        <w:rPr>
          <w:rFonts w:hint="eastAsia"/>
        </w:rPr>
        <w:t>(</w:t>
      </w:r>
      <w:r>
        <w:rPr>
          <w:rFonts w:hint="eastAsia"/>
          <w:lang w:eastAsia="zh-Hans"/>
        </w:rPr>
        <w:t>F</w:t>
      </w:r>
      <w:r>
        <w:rPr>
          <w:rFonts w:hint="eastAsia"/>
        </w:rPr>
        <w:t xml:space="preserve">urther </w:t>
      </w:r>
      <w:r>
        <w:t>R</w:t>
      </w:r>
      <w:r>
        <w:rPr>
          <w:rFonts w:hint="eastAsia"/>
        </w:rPr>
        <w:t>esearch</w:t>
      </w:r>
      <w:r>
        <w:t>)</w:t>
      </w:r>
      <w:bookmarkEnd w:id="141"/>
    </w:p>
    <w:p w:rsidR="00BC203E" w:rsidRDefault="00CE57AF" w:rsidP="00885DD4">
      <w:pPr>
        <w:ind w:firstLine="480"/>
      </w:pPr>
      <w:r>
        <w:rPr>
          <w:rFonts w:hint="eastAsia"/>
        </w:rPr>
        <w:t>本文从多方面对软件行为进行了探究，取得了较好的恶意软件检测效果，动态的恶意软件检测技术是一个值得探究的恶意软件检测方向。但是其中也有很多不足之处和很多未做的探究</w:t>
      </w:r>
      <w:r w:rsidR="00454AED">
        <w:rPr>
          <w:rFonts w:hint="eastAsia"/>
        </w:rPr>
        <w:t>。笔者在今后会尝试整合</w:t>
      </w:r>
      <w:r w:rsidR="00CE6A79">
        <w:rPr>
          <w:rFonts w:hint="eastAsia"/>
        </w:rPr>
        <w:t>更多机器学习和深度学习的方法</w:t>
      </w:r>
      <w:r w:rsidR="000018C0">
        <w:rPr>
          <w:rFonts w:hint="eastAsia"/>
        </w:rPr>
        <w:t>，将</w:t>
      </w:r>
      <m:oMath>
        <m:r>
          <w:rPr>
            <w:rFonts w:ascii="Cambria Math" w:hAnsi="Cambria Math" w:hint="eastAsia"/>
          </w:rPr>
          <m:t>logloss</m:t>
        </m:r>
      </m:oMath>
      <w:r w:rsidR="000018C0">
        <w:rPr>
          <w:rFonts w:hint="eastAsia"/>
        </w:rPr>
        <w:t>降至更低的水平。</w:t>
      </w:r>
    </w:p>
    <w:p w:rsidR="00885DD4" w:rsidRDefault="00885DD4" w:rsidP="00885DD4">
      <w:pPr>
        <w:pStyle w:val="1"/>
        <w:numPr>
          <w:ilvl w:val="0"/>
          <w:numId w:val="0"/>
        </w:numPr>
        <w:spacing w:before="31"/>
      </w:pPr>
      <w:bookmarkStart w:id="142" w:name="_Toc107291400"/>
      <w:r>
        <w:rPr>
          <w:rFonts w:hint="eastAsia"/>
        </w:rPr>
        <w:lastRenderedPageBreak/>
        <w:t>参考文献</w:t>
      </w:r>
      <w:bookmarkEnd w:id="142"/>
    </w:p>
    <w:p w:rsidR="00136064" w:rsidRDefault="00145D16" w:rsidP="00AA5995">
      <w:pPr>
        <w:pStyle w:val="a"/>
      </w:pPr>
      <w:r>
        <w:t xml:space="preserve">McAfeeLabs. </w:t>
      </w:r>
      <w:r w:rsidR="00136064" w:rsidRPr="00136064">
        <w:t>McAfee Labs Threats Report, June 2021</w:t>
      </w:r>
      <w:r>
        <w:t>[R]. America: McAfeeLabs, 2021.</w:t>
      </w:r>
    </w:p>
    <w:p w:rsidR="002E450F" w:rsidRDefault="008D7176" w:rsidP="00AA5995">
      <w:pPr>
        <w:pStyle w:val="a"/>
      </w:pPr>
      <w:r w:rsidRPr="008D7176">
        <w:t>Uppal D, Sinha R, Mehra V, et al. Malware detection and classification based on extraction of API sequences[C]</w:t>
      </w:r>
    </w:p>
    <w:p w:rsidR="00264DFA" w:rsidRDefault="00430A55" w:rsidP="00AA5995">
      <w:pPr>
        <w:pStyle w:val="a"/>
      </w:pPr>
      <w:r w:rsidRPr="00430A55">
        <w:t>Sami A, Yadegari B, Rahimi H, et al. Malware detection based on mining API calls[C]</w:t>
      </w:r>
    </w:p>
    <w:p w:rsidR="00AB3AE9" w:rsidRDefault="00AB3AE9" w:rsidP="00AA5995">
      <w:pPr>
        <w:pStyle w:val="a"/>
      </w:pPr>
      <w:r w:rsidRPr="00AB3AE9">
        <w:t>Kephart J O. Automatic extraction of computer virus signatures[C]</w:t>
      </w:r>
    </w:p>
    <w:p w:rsidR="00EB1535" w:rsidRDefault="007934E8" w:rsidP="00AA5995">
      <w:pPr>
        <w:pStyle w:val="a"/>
      </w:pPr>
      <w:r w:rsidRPr="007934E8">
        <w:t>Egele M, Scholte T, Kirda E, et al. A survey on automated dynamic malware-analysis techniques and tools[J]. ACM computing surveys (CSUR), 2008, 44(2): 1-42.</w:t>
      </w:r>
    </w:p>
    <w:p w:rsidR="00E36ECF" w:rsidRDefault="00E36ECF" w:rsidP="00AA5995">
      <w:pPr>
        <w:pStyle w:val="a"/>
      </w:pPr>
      <w:r w:rsidRPr="00E36ECF">
        <w:t>Eskandari M, Khorshidpur Z, Hashemi S. To incorporate sequential dynamic features in malware detection engines[C]</w:t>
      </w:r>
    </w:p>
    <w:p w:rsidR="004360E2" w:rsidRDefault="004360E2" w:rsidP="00AA5995">
      <w:pPr>
        <w:pStyle w:val="a"/>
      </w:pPr>
      <w:r w:rsidRPr="004360E2">
        <w:t>Sundarkumar G G, Ravi V. Malware detection by text and data mining[C]</w:t>
      </w:r>
    </w:p>
    <w:p w:rsidR="004360E2" w:rsidRDefault="00426F0E" w:rsidP="00AA5995">
      <w:pPr>
        <w:pStyle w:val="a"/>
      </w:pPr>
      <w:r w:rsidRPr="00426F0E">
        <w:t>Zhuang W, Ye Y, Chen Y, et al. Ensemble clustering for internet security applications[J]. IEEE Transactions on Systems, Man, and Cybernetics, Part C (Applications and Reviews), 2012, 42(6): 1784-1796.</w:t>
      </w:r>
    </w:p>
    <w:p w:rsidR="00594904" w:rsidRDefault="00594904" w:rsidP="00AA5995">
      <w:pPr>
        <w:pStyle w:val="a"/>
      </w:pPr>
      <w:r w:rsidRPr="00594904">
        <w:t>Hou S, Chen L, Tas E, et al. Cluster-oriented ensemble classifiers for intelligent malware detection[C]</w:t>
      </w:r>
    </w:p>
    <w:p w:rsidR="00D6640C" w:rsidRDefault="00D6640C" w:rsidP="00AA5995">
      <w:pPr>
        <w:pStyle w:val="a"/>
      </w:pPr>
      <w:r w:rsidRPr="00D6640C">
        <w:t>Ali M A M, Maarof M A. Dynamic innate immune system model for malware detection[C]</w:t>
      </w:r>
    </w:p>
    <w:p w:rsidR="00772CAA" w:rsidRDefault="00772CAA" w:rsidP="00AA5995">
      <w:pPr>
        <w:pStyle w:val="a"/>
      </w:pPr>
      <w:r w:rsidRPr="00772CAA">
        <w:t>Salehi Z, Ghiasi M, Sami A. A miner for malware detection based on API function calls and their arguments[C]</w:t>
      </w:r>
    </w:p>
    <w:p w:rsidR="009E4CB7" w:rsidRDefault="000A4EA1" w:rsidP="00AA5995">
      <w:pPr>
        <w:pStyle w:val="a"/>
      </w:pPr>
      <w:r w:rsidRPr="000A4EA1">
        <w:t>Alazab M, Venkatraman S, Watters P, et al. Zero-day malware detection based on supervised learning algorithms of API call signatures[J]. 2010.</w:t>
      </w:r>
    </w:p>
    <w:p w:rsidR="000A4EA1" w:rsidRDefault="00A00D6E" w:rsidP="00AA5995">
      <w:pPr>
        <w:pStyle w:val="a"/>
      </w:pPr>
      <w:r w:rsidRPr="00A00D6E">
        <w:rPr>
          <w:rFonts w:hint="eastAsia"/>
        </w:rPr>
        <w:t>陈志云</w:t>
      </w:r>
      <w:r w:rsidRPr="00A00D6E">
        <w:rPr>
          <w:rFonts w:hint="eastAsia"/>
        </w:rPr>
        <w:t xml:space="preserve">, </w:t>
      </w:r>
      <w:r w:rsidRPr="00A00D6E">
        <w:rPr>
          <w:rFonts w:hint="eastAsia"/>
        </w:rPr>
        <w:t>薛质</w:t>
      </w:r>
      <w:r w:rsidRPr="00A00D6E">
        <w:rPr>
          <w:rFonts w:hint="eastAsia"/>
        </w:rPr>
        <w:t xml:space="preserve">. </w:t>
      </w:r>
      <w:r w:rsidRPr="00A00D6E">
        <w:rPr>
          <w:rFonts w:hint="eastAsia"/>
        </w:rPr>
        <w:t>基于</w:t>
      </w:r>
      <w:r w:rsidRPr="00A00D6E">
        <w:rPr>
          <w:rFonts w:hint="eastAsia"/>
        </w:rPr>
        <w:t xml:space="preserve"> Win32 API </w:t>
      </w:r>
      <w:r w:rsidRPr="00A00D6E">
        <w:rPr>
          <w:rFonts w:hint="eastAsia"/>
        </w:rPr>
        <w:t>调用监控的恶意代码检测技术研究</w:t>
      </w:r>
      <w:r w:rsidRPr="00A00D6E">
        <w:rPr>
          <w:rFonts w:hint="eastAsia"/>
        </w:rPr>
        <w:t xml:space="preserve">[J]. </w:t>
      </w:r>
      <w:r w:rsidRPr="00A00D6E">
        <w:rPr>
          <w:rFonts w:hint="eastAsia"/>
        </w:rPr>
        <w:t>信息安全与通信保密</w:t>
      </w:r>
      <w:r w:rsidRPr="00A00D6E">
        <w:rPr>
          <w:rFonts w:hint="eastAsia"/>
        </w:rPr>
        <w:t>, 2009 (7): 73-75.</w:t>
      </w:r>
    </w:p>
    <w:p w:rsidR="00F200EF" w:rsidRDefault="00E36EC4" w:rsidP="00AA5995">
      <w:pPr>
        <w:pStyle w:val="a"/>
      </w:pPr>
      <w:r w:rsidRPr="00E36EC4">
        <w:t>Shankarapani M, Kancherla K, Ramammoorthy S, et al. Kernel machines for malware classification and similarity analysis[C]</w:t>
      </w:r>
    </w:p>
    <w:p w:rsidR="0004162D" w:rsidRDefault="003419D2" w:rsidP="00AA5995">
      <w:pPr>
        <w:pStyle w:val="a"/>
      </w:pPr>
      <w:r w:rsidRPr="003419D2">
        <w:rPr>
          <w:rFonts w:hint="eastAsia"/>
        </w:rPr>
        <w:t>白金荣</w:t>
      </w:r>
      <w:r w:rsidRPr="003419D2">
        <w:rPr>
          <w:rFonts w:hint="eastAsia"/>
        </w:rPr>
        <w:t xml:space="preserve">, </w:t>
      </w:r>
      <w:r w:rsidRPr="003419D2">
        <w:rPr>
          <w:rFonts w:hint="eastAsia"/>
        </w:rPr>
        <w:t>王俊峰</w:t>
      </w:r>
      <w:r w:rsidRPr="003419D2">
        <w:rPr>
          <w:rFonts w:hint="eastAsia"/>
        </w:rPr>
        <w:t xml:space="preserve">, </w:t>
      </w:r>
      <w:r w:rsidRPr="003419D2">
        <w:rPr>
          <w:rFonts w:hint="eastAsia"/>
        </w:rPr>
        <w:t>赵宗渠</w:t>
      </w:r>
      <w:r w:rsidRPr="003419D2">
        <w:rPr>
          <w:rFonts w:hint="eastAsia"/>
        </w:rPr>
        <w:t xml:space="preserve">, </w:t>
      </w:r>
      <w:r w:rsidRPr="003419D2">
        <w:rPr>
          <w:rFonts w:hint="eastAsia"/>
        </w:rPr>
        <w:t>等</w:t>
      </w:r>
      <w:r w:rsidRPr="003419D2">
        <w:rPr>
          <w:rFonts w:hint="eastAsia"/>
        </w:rPr>
        <w:t xml:space="preserve">. </w:t>
      </w:r>
      <w:r w:rsidRPr="003419D2">
        <w:rPr>
          <w:rFonts w:hint="eastAsia"/>
        </w:rPr>
        <w:t>基于敏感</w:t>
      </w:r>
      <w:r w:rsidRPr="003419D2">
        <w:rPr>
          <w:rFonts w:hint="eastAsia"/>
        </w:rPr>
        <w:t xml:space="preserve"> Native API </w:t>
      </w:r>
      <w:r w:rsidRPr="003419D2">
        <w:rPr>
          <w:rFonts w:hint="eastAsia"/>
        </w:rPr>
        <w:t>的恶意软件检测方法</w:t>
      </w:r>
      <w:r w:rsidRPr="003419D2">
        <w:rPr>
          <w:rFonts w:hint="eastAsia"/>
        </w:rPr>
        <w:t xml:space="preserve">[J]. </w:t>
      </w:r>
      <w:r w:rsidRPr="003419D2">
        <w:rPr>
          <w:rFonts w:hint="eastAsia"/>
        </w:rPr>
        <w:t>计算机工程</w:t>
      </w:r>
      <w:r w:rsidRPr="003419D2">
        <w:rPr>
          <w:rFonts w:hint="eastAsia"/>
        </w:rPr>
        <w:t>, 2012, 38(13): 9-12.</w:t>
      </w:r>
    </w:p>
    <w:p w:rsidR="00931194" w:rsidRDefault="00931194" w:rsidP="00AA5995">
      <w:pPr>
        <w:pStyle w:val="a"/>
      </w:pPr>
      <w:r w:rsidRPr="00931194">
        <w:t>Sung A H, Xu J, Chavez P, et al. Static analyzer of vicious executables (save)[C]//20th Annual Computer Security Applications Conference. IEEE, 2004: 326-334.</w:t>
      </w:r>
    </w:p>
    <w:p w:rsidR="009623CD" w:rsidRDefault="00ED1B28" w:rsidP="00AA5995">
      <w:pPr>
        <w:pStyle w:val="a"/>
      </w:pPr>
      <w:r w:rsidRPr="00ED1B28">
        <w:rPr>
          <w:rFonts w:hint="eastAsia"/>
        </w:rPr>
        <w:t>白金荣</w:t>
      </w:r>
      <w:r w:rsidRPr="00ED1B28">
        <w:rPr>
          <w:rFonts w:hint="eastAsia"/>
        </w:rPr>
        <w:t xml:space="preserve">, </w:t>
      </w:r>
      <w:r w:rsidRPr="00ED1B28">
        <w:rPr>
          <w:rFonts w:hint="eastAsia"/>
        </w:rPr>
        <w:t>王俊峰</w:t>
      </w:r>
      <w:r w:rsidRPr="00ED1B28">
        <w:rPr>
          <w:rFonts w:hint="eastAsia"/>
        </w:rPr>
        <w:t xml:space="preserve">, </w:t>
      </w:r>
      <w:r w:rsidRPr="00ED1B28">
        <w:rPr>
          <w:rFonts w:hint="eastAsia"/>
        </w:rPr>
        <w:t>赵宗渠</w:t>
      </w:r>
      <w:r w:rsidRPr="00ED1B28">
        <w:rPr>
          <w:rFonts w:hint="eastAsia"/>
        </w:rPr>
        <w:t xml:space="preserve">. </w:t>
      </w:r>
      <w:r w:rsidRPr="00ED1B28">
        <w:rPr>
          <w:rFonts w:hint="eastAsia"/>
        </w:rPr>
        <w:t>基于</w:t>
      </w:r>
      <w:r w:rsidRPr="00ED1B28">
        <w:rPr>
          <w:rFonts w:hint="eastAsia"/>
        </w:rPr>
        <w:t xml:space="preserve"> PE </w:t>
      </w:r>
      <w:r w:rsidRPr="00ED1B28">
        <w:rPr>
          <w:rFonts w:hint="eastAsia"/>
        </w:rPr>
        <w:t>静态结构特征的恶意软件检测方法</w:t>
      </w:r>
      <w:r w:rsidRPr="00ED1B28">
        <w:rPr>
          <w:rFonts w:hint="eastAsia"/>
        </w:rPr>
        <w:t xml:space="preserve">[J]. </w:t>
      </w:r>
      <w:r w:rsidRPr="00ED1B28">
        <w:rPr>
          <w:rFonts w:hint="eastAsia"/>
        </w:rPr>
        <w:t>计算机科学</w:t>
      </w:r>
      <w:r w:rsidRPr="00ED1B28">
        <w:rPr>
          <w:rFonts w:hint="eastAsia"/>
        </w:rPr>
        <w:t>, 2013, 40(1): 122-126.</w:t>
      </w:r>
    </w:p>
    <w:p w:rsidR="00A7701B" w:rsidRDefault="00D738F6" w:rsidP="00AA5995">
      <w:pPr>
        <w:pStyle w:val="a"/>
      </w:pPr>
      <w:r w:rsidRPr="00D738F6">
        <w:rPr>
          <w:rFonts w:hint="eastAsia"/>
        </w:rPr>
        <w:t>付文</w:t>
      </w:r>
      <w:r w:rsidRPr="00D738F6">
        <w:rPr>
          <w:rFonts w:hint="eastAsia"/>
        </w:rPr>
        <w:t xml:space="preserve">, </w:t>
      </w:r>
      <w:r w:rsidRPr="00D738F6">
        <w:rPr>
          <w:rFonts w:hint="eastAsia"/>
        </w:rPr>
        <w:t>赵荣彩</w:t>
      </w:r>
      <w:r w:rsidRPr="00D738F6">
        <w:rPr>
          <w:rFonts w:hint="eastAsia"/>
        </w:rPr>
        <w:t xml:space="preserve">, </w:t>
      </w:r>
      <w:r w:rsidRPr="00D738F6">
        <w:rPr>
          <w:rFonts w:hint="eastAsia"/>
        </w:rPr>
        <w:t>庞建民</w:t>
      </w:r>
      <w:r w:rsidRPr="00D738F6">
        <w:rPr>
          <w:rFonts w:hint="eastAsia"/>
        </w:rPr>
        <w:t xml:space="preserve">, </w:t>
      </w:r>
      <w:r w:rsidRPr="00D738F6">
        <w:rPr>
          <w:rFonts w:hint="eastAsia"/>
        </w:rPr>
        <w:t>等</w:t>
      </w:r>
      <w:r w:rsidRPr="00D738F6">
        <w:rPr>
          <w:rFonts w:hint="eastAsia"/>
        </w:rPr>
        <w:t xml:space="preserve">. </w:t>
      </w:r>
      <w:r w:rsidRPr="00D738F6">
        <w:rPr>
          <w:rFonts w:hint="eastAsia"/>
        </w:rPr>
        <w:t>隐式</w:t>
      </w:r>
      <w:r w:rsidRPr="00D738F6">
        <w:rPr>
          <w:rFonts w:hint="eastAsia"/>
        </w:rPr>
        <w:t xml:space="preserve"> API </w:t>
      </w:r>
      <w:r w:rsidRPr="00D738F6">
        <w:rPr>
          <w:rFonts w:hint="eastAsia"/>
        </w:rPr>
        <w:t>调用行为的静态检测方法</w:t>
      </w:r>
      <w:r w:rsidRPr="00D738F6">
        <w:rPr>
          <w:rFonts w:hint="eastAsia"/>
        </w:rPr>
        <w:t xml:space="preserve">[J]. </w:t>
      </w:r>
      <w:r w:rsidRPr="00D738F6">
        <w:rPr>
          <w:rFonts w:hint="eastAsia"/>
        </w:rPr>
        <w:t>计算机工程</w:t>
      </w:r>
      <w:r w:rsidRPr="00D738F6">
        <w:rPr>
          <w:rFonts w:hint="eastAsia"/>
        </w:rPr>
        <w:t>, 2010, 36(14): 108-110.</w:t>
      </w:r>
    </w:p>
    <w:p w:rsidR="00382462" w:rsidRDefault="00382462" w:rsidP="00AA5995">
      <w:pPr>
        <w:pStyle w:val="a"/>
      </w:pPr>
      <w:r w:rsidRPr="00382462">
        <w:lastRenderedPageBreak/>
        <w:t>Bai L, Pang J, Zhang Y, et al. Detecting malicious behavior using critical api-calling graph matching[C]</w:t>
      </w:r>
    </w:p>
    <w:p w:rsidR="003C1A48" w:rsidRDefault="0050604A" w:rsidP="00AA5995">
      <w:pPr>
        <w:pStyle w:val="a"/>
      </w:pPr>
      <w:r w:rsidRPr="0050604A">
        <w:t>Fu W, Pang J, Zhao R, et al. Static detection of api-calling behavior from malicious binary executables[C]</w:t>
      </w:r>
    </w:p>
    <w:p w:rsidR="00205423" w:rsidRDefault="00205423" w:rsidP="00AA5995">
      <w:pPr>
        <w:pStyle w:val="a"/>
      </w:pPr>
      <w:r w:rsidRPr="00205423">
        <w:rPr>
          <w:rFonts w:hint="eastAsia"/>
        </w:rPr>
        <w:t>韩兰胜</w:t>
      </w:r>
      <w:r w:rsidRPr="00205423">
        <w:rPr>
          <w:rFonts w:hint="eastAsia"/>
        </w:rPr>
        <w:t xml:space="preserve">, </w:t>
      </w:r>
      <w:r w:rsidRPr="00205423">
        <w:rPr>
          <w:rFonts w:hint="eastAsia"/>
        </w:rPr>
        <w:t>高昆仑</w:t>
      </w:r>
      <w:r w:rsidRPr="00205423">
        <w:rPr>
          <w:rFonts w:hint="eastAsia"/>
        </w:rPr>
        <w:t xml:space="preserve">, </w:t>
      </w:r>
      <w:r w:rsidRPr="00205423">
        <w:rPr>
          <w:rFonts w:hint="eastAsia"/>
        </w:rPr>
        <w:t>赵保华</w:t>
      </w:r>
      <w:r w:rsidRPr="00205423">
        <w:rPr>
          <w:rFonts w:hint="eastAsia"/>
        </w:rPr>
        <w:t xml:space="preserve">, </w:t>
      </w:r>
      <w:r w:rsidRPr="00205423">
        <w:rPr>
          <w:rFonts w:hint="eastAsia"/>
        </w:rPr>
        <w:t>等</w:t>
      </w:r>
      <w:r w:rsidRPr="00205423">
        <w:rPr>
          <w:rFonts w:hint="eastAsia"/>
        </w:rPr>
        <w:t xml:space="preserve">. </w:t>
      </w:r>
      <w:r w:rsidRPr="00205423">
        <w:rPr>
          <w:rFonts w:hint="eastAsia"/>
        </w:rPr>
        <w:t>基于</w:t>
      </w:r>
      <w:r w:rsidRPr="00205423">
        <w:rPr>
          <w:rFonts w:hint="eastAsia"/>
        </w:rPr>
        <w:t xml:space="preserve"> API </w:t>
      </w:r>
      <w:r w:rsidRPr="00205423">
        <w:rPr>
          <w:rFonts w:hint="eastAsia"/>
        </w:rPr>
        <w:t>函数及其参数相结合的恶意软件行为检测</w:t>
      </w:r>
      <w:r w:rsidRPr="00205423">
        <w:rPr>
          <w:rFonts w:hint="eastAsia"/>
        </w:rPr>
        <w:t xml:space="preserve">[J]. </w:t>
      </w:r>
      <w:r w:rsidRPr="00205423">
        <w:rPr>
          <w:rFonts w:hint="eastAsia"/>
        </w:rPr>
        <w:t>计算机应用研究</w:t>
      </w:r>
      <w:r w:rsidRPr="00205423">
        <w:rPr>
          <w:rFonts w:hint="eastAsia"/>
        </w:rPr>
        <w:t>, 2013, 30(11): 3407-3410.</w:t>
      </w:r>
    </w:p>
    <w:p w:rsidR="00A27017" w:rsidRDefault="00A27017" w:rsidP="00AA5995">
      <w:pPr>
        <w:pStyle w:val="a"/>
      </w:pPr>
      <w:r w:rsidRPr="00A27017">
        <w:rPr>
          <w:rFonts w:hint="eastAsia"/>
        </w:rPr>
        <w:t>王长志</w:t>
      </w:r>
      <w:r w:rsidRPr="00A27017">
        <w:rPr>
          <w:rFonts w:hint="eastAsia"/>
        </w:rPr>
        <w:t xml:space="preserve">, </w:t>
      </w:r>
      <w:r w:rsidRPr="00A27017">
        <w:rPr>
          <w:rFonts w:hint="eastAsia"/>
        </w:rPr>
        <w:t>梁刚</w:t>
      </w:r>
      <w:r w:rsidRPr="00A27017">
        <w:rPr>
          <w:rFonts w:hint="eastAsia"/>
        </w:rPr>
        <w:t xml:space="preserve">, </w:t>
      </w:r>
      <w:r w:rsidRPr="00A27017">
        <w:rPr>
          <w:rFonts w:hint="eastAsia"/>
        </w:rPr>
        <w:t>杨进</w:t>
      </w:r>
      <w:r w:rsidRPr="00A27017">
        <w:rPr>
          <w:rFonts w:hint="eastAsia"/>
        </w:rPr>
        <w:t xml:space="preserve">, </w:t>
      </w:r>
      <w:r w:rsidRPr="00A27017">
        <w:rPr>
          <w:rFonts w:hint="eastAsia"/>
        </w:rPr>
        <w:t>等</w:t>
      </w:r>
      <w:r w:rsidRPr="00A27017">
        <w:rPr>
          <w:rFonts w:hint="eastAsia"/>
        </w:rPr>
        <w:t xml:space="preserve">. </w:t>
      </w:r>
      <w:r w:rsidRPr="00A27017">
        <w:rPr>
          <w:rFonts w:hint="eastAsia"/>
        </w:rPr>
        <w:t>基于信息增益特征优化选择的恶意软件检测方法</w:t>
      </w:r>
      <w:r w:rsidRPr="00A27017">
        <w:rPr>
          <w:rFonts w:hint="eastAsia"/>
        </w:rPr>
        <w:t xml:space="preserve">[J]. </w:t>
      </w:r>
      <w:r w:rsidRPr="00A27017">
        <w:rPr>
          <w:rFonts w:hint="eastAsia"/>
        </w:rPr>
        <w:t>计算机安全</w:t>
      </w:r>
      <w:r w:rsidRPr="00A27017">
        <w:rPr>
          <w:rFonts w:hint="eastAsia"/>
        </w:rPr>
        <w:t>, 2013 (4): 13-17.</w:t>
      </w:r>
    </w:p>
    <w:p w:rsidR="00DA08CF" w:rsidRDefault="00DA08CF" w:rsidP="00AA5995">
      <w:pPr>
        <w:pStyle w:val="a"/>
      </w:pPr>
      <w:r w:rsidRPr="00DA08CF">
        <w:t>Fan C I, Hsiao H W, Chou C H, et al. Malware detection systems based on API log data mining[C]</w:t>
      </w:r>
    </w:p>
    <w:p w:rsidR="008614D0" w:rsidRDefault="008614D0" w:rsidP="00AA5995">
      <w:pPr>
        <w:pStyle w:val="a"/>
      </w:pPr>
      <w:r w:rsidRPr="008614D0">
        <w:t>Uppal D, Sinha R, Mehra V, et al. Exploring behavioral aspects of API calls for malware identification and categorization[C]</w:t>
      </w:r>
    </w:p>
    <w:p w:rsidR="007B4C04" w:rsidRDefault="002110E9" w:rsidP="00F01B67">
      <w:pPr>
        <w:pStyle w:val="a"/>
      </w:pPr>
      <w:r w:rsidRPr="002110E9">
        <w:t>Sundarkumar G G, Ravi V, Nwogu I, et al. Malware detection via API calls, topic models and machine learning[C]</w:t>
      </w:r>
    </w:p>
    <w:p w:rsidR="0019407D" w:rsidRPr="00136064" w:rsidRDefault="00FE22EC" w:rsidP="00F01B67">
      <w:pPr>
        <w:pStyle w:val="a"/>
      </w:pPr>
      <w:r w:rsidRPr="00FE22EC">
        <w:t>Kim Y . Convolutional Neural Networks for Sentence Classification[C]</w:t>
      </w:r>
    </w:p>
    <w:sectPr w:rsidR="0019407D" w:rsidRPr="00136064" w:rsidSect="00022D20">
      <w:headerReference w:type="default" r:id="rId78"/>
      <w:footerReference w:type="default" r:id="rId79"/>
      <w:pgSz w:w="11906" w:h="16838" w:code="9"/>
      <w:pgMar w:top="1134" w:right="1134" w:bottom="1134" w:left="1134" w:header="851" w:footer="992"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B92" w:rsidRDefault="00981B92" w:rsidP="00431EE5">
      <w:pPr>
        <w:ind w:firstLine="480"/>
      </w:pPr>
      <w:r>
        <w:separator/>
      </w:r>
    </w:p>
  </w:endnote>
  <w:endnote w:type="continuationSeparator" w:id="0">
    <w:p w:rsidR="00981B92" w:rsidRDefault="00981B92" w:rsidP="00431EE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Unicode MS">
    <w:altName w:val="Adobe 黑体 Std R"/>
    <w:panose1 w:val="020B0604020202020204"/>
    <w:charset w:val="86"/>
    <w:family w:val="swiss"/>
    <w:pitch w:val="default"/>
    <w:sig w:usb0="00000000" w:usb1="00000000" w:usb2="00000000" w:usb3="00000000" w:csb0="003E0000"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altName w:val="苹方-简"/>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Default="00EA0EA9">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A42B61" w:rsidRDefault="00EA0EA9" w:rsidP="00D81834">
    <w:pPr>
      <w:pStyle w:val="a8"/>
      <w:ind w:firstLine="360"/>
      <w:jc w:val="center"/>
      <w:rPr>
        <w:rFonts w:ascii="宋体" w:hAnsi="宋体"/>
      </w:rPr>
    </w:pPr>
    <w:r w:rsidRPr="00A42B61">
      <w:rPr>
        <w:rFonts w:ascii="宋体" w:hAnsi="宋体" w:hint="eastAsia"/>
      </w:rPr>
      <w:t xml:space="preserve">第 </w:t>
    </w:r>
    <w:sdt>
      <w:sdtPr>
        <w:rPr>
          <w:rFonts w:ascii="宋体" w:hAnsi="宋体"/>
        </w:rPr>
        <w:id w:val="-1743710728"/>
        <w:docPartObj>
          <w:docPartGallery w:val="Page Numbers (Bottom of Page)"/>
          <w:docPartUnique/>
        </w:docPartObj>
      </w:sdtPr>
      <w:sdtEndPr/>
      <w:sdtContent>
        <w:r w:rsidRPr="00A42B61">
          <w:rPr>
            <w:rFonts w:ascii="宋体" w:hAnsi="宋体"/>
          </w:rPr>
          <w:fldChar w:fldCharType="begin"/>
        </w:r>
        <w:r w:rsidRPr="00A42B61">
          <w:rPr>
            <w:rFonts w:ascii="宋体" w:hAnsi="宋体"/>
          </w:rPr>
          <w:instrText>PAGE   \* MERGEFORMAT</w:instrText>
        </w:r>
        <w:r w:rsidRPr="00A42B61">
          <w:rPr>
            <w:rFonts w:ascii="宋体" w:hAnsi="宋体"/>
          </w:rPr>
          <w:fldChar w:fldCharType="separate"/>
        </w:r>
        <w:r w:rsidRPr="00A42B61">
          <w:rPr>
            <w:rFonts w:ascii="宋体" w:hAnsi="宋体"/>
            <w:noProof/>
            <w:lang w:val="zh-CN"/>
          </w:rPr>
          <w:t>II</w:t>
        </w:r>
        <w:r w:rsidRPr="00A42B61">
          <w:rPr>
            <w:rFonts w:ascii="宋体" w:hAnsi="宋体"/>
          </w:rPr>
          <w:fldChar w:fldCharType="end"/>
        </w:r>
        <w:r w:rsidRPr="00A42B61">
          <w:rPr>
            <w:rFonts w:ascii="宋体" w:hAnsi="宋体"/>
          </w:rPr>
          <w:t xml:space="preserve"> </w:t>
        </w:r>
        <w:r w:rsidRPr="00A42B61">
          <w:rPr>
            <w:rFonts w:ascii="宋体" w:hAnsi="宋体" w:hint="eastAsia"/>
          </w:rPr>
          <w:t>页</w:t>
        </w:r>
      </w:sdtContent>
    </w:sdt>
  </w:p>
  <w:p w:rsidR="00EA0EA9" w:rsidRPr="00A42B61" w:rsidRDefault="00EA0EA9">
    <w:pPr>
      <w:pStyle w:val="a8"/>
      <w:ind w:firstLine="360"/>
      <w:rPr>
        <w:rFonts w:ascii="宋体" w:hAnsi="宋体"/>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621E44" w:rsidRDefault="00EA0EA9">
    <w:pPr>
      <w:pStyle w:val="a8"/>
      <w:ind w:firstLine="360"/>
      <w:jc w:val="center"/>
      <w:rPr>
        <w:rFonts w:ascii="宋体" w:hAnsi="宋体"/>
      </w:rPr>
    </w:pPr>
    <w:r w:rsidRPr="00621E44">
      <w:rPr>
        <w:rFonts w:ascii="宋体" w:hAnsi="宋体" w:hint="eastAsia"/>
      </w:rPr>
      <w:t xml:space="preserve">第 </w:t>
    </w:r>
    <w:sdt>
      <w:sdtPr>
        <w:rPr>
          <w:rFonts w:ascii="宋体" w:hAnsi="宋体"/>
        </w:rPr>
        <w:id w:val="-941297962"/>
        <w:docPartObj>
          <w:docPartGallery w:val="Page Numbers (Bottom of Page)"/>
          <w:docPartUnique/>
        </w:docPartObj>
      </w:sdtPr>
      <w:sdtEndPr/>
      <w:sdtContent>
        <w:r w:rsidRPr="00621E44">
          <w:rPr>
            <w:rFonts w:ascii="宋体" w:hAnsi="宋体"/>
          </w:rPr>
          <w:fldChar w:fldCharType="begin"/>
        </w:r>
        <w:r w:rsidRPr="00621E44">
          <w:rPr>
            <w:rFonts w:ascii="宋体" w:hAnsi="宋体"/>
          </w:rPr>
          <w:instrText>PAGE   \* MERGEFORMAT</w:instrText>
        </w:r>
        <w:r w:rsidRPr="00621E44">
          <w:rPr>
            <w:rFonts w:ascii="宋体" w:hAnsi="宋体"/>
          </w:rPr>
          <w:fldChar w:fldCharType="separate"/>
        </w:r>
        <w:r w:rsidRPr="00621E44">
          <w:rPr>
            <w:rFonts w:ascii="宋体" w:hAnsi="宋体"/>
            <w:noProof/>
            <w:lang w:val="zh-CN"/>
          </w:rPr>
          <w:t>I</w:t>
        </w:r>
        <w:r w:rsidRPr="00621E44">
          <w:rPr>
            <w:rFonts w:ascii="宋体" w:hAnsi="宋体"/>
          </w:rPr>
          <w:fldChar w:fldCharType="end"/>
        </w:r>
        <w:r w:rsidRPr="00621E44">
          <w:rPr>
            <w:rFonts w:ascii="宋体" w:hAnsi="宋体"/>
          </w:rPr>
          <w:t xml:space="preserve"> </w:t>
        </w:r>
        <w:r w:rsidRPr="00621E44">
          <w:rPr>
            <w:rFonts w:ascii="宋体" w:hAnsi="宋体" w:hint="eastAsia"/>
          </w:rPr>
          <w:t>页</w:t>
        </w:r>
      </w:sdtContent>
    </w:sdt>
  </w:p>
  <w:p w:rsidR="00EA0EA9" w:rsidRPr="00621E44" w:rsidRDefault="00EA0EA9">
    <w:pPr>
      <w:pStyle w:val="a8"/>
      <w:ind w:firstLine="360"/>
      <w:rPr>
        <w:rFonts w:ascii="宋体" w:hAnsi="宋体"/>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CC24B4" w:rsidRDefault="00EA0EA9">
    <w:pPr>
      <w:pStyle w:val="a8"/>
      <w:ind w:firstLine="360"/>
      <w:jc w:val="center"/>
      <w:rPr>
        <w:rFonts w:ascii="宋体" w:hAnsi="宋体"/>
      </w:rPr>
    </w:pPr>
    <w:r w:rsidRPr="00CC24B4">
      <w:rPr>
        <w:rFonts w:ascii="宋体" w:hAnsi="宋体" w:hint="eastAsia"/>
      </w:rPr>
      <w:t xml:space="preserve">第 </w:t>
    </w:r>
    <w:sdt>
      <w:sdtPr>
        <w:rPr>
          <w:rFonts w:ascii="宋体" w:hAnsi="宋体"/>
        </w:rPr>
        <w:id w:val="1710452414"/>
        <w:docPartObj>
          <w:docPartGallery w:val="Page Numbers (Bottom of Page)"/>
          <w:docPartUnique/>
        </w:docPartObj>
      </w:sdtPr>
      <w:sdtEndPr/>
      <w:sdtContent>
        <w:r w:rsidRPr="00CC24B4">
          <w:rPr>
            <w:rFonts w:ascii="宋体" w:hAnsi="宋体"/>
          </w:rPr>
          <w:fldChar w:fldCharType="begin"/>
        </w:r>
        <w:r w:rsidRPr="00CC24B4">
          <w:rPr>
            <w:rFonts w:ascii="宋体" w:hAnsi="宋体"/>
          </w:rPr>
          <w:instrText>PAGE   \* MERGEFORMAT</w:instrText>
        </w:r>
        <w:r w:rsidRPr="00CC24B4">
          <w:rPr>
            <w:rFonts w:ascii="宋体" w:hAnsi="宋体"/>
          </w:rPr>
          <w:fldChar w:fldCharType="separate"/>
        </w:r>
        <w:r w:rsidRPr="00CC24B4">
          <w:rPr>
            <w:rFonts w:ascii="宋体" w:hAnsi="宋体"/>
            <w:noProof/>
            <w:lang w:val="zh-CN"/>
          </w:rPr>
          <w:t>5</w:t>
        </w:r>
        <w:r w:rsidRPr="00CC24B4">
          <w:rPr>
            <w:rFonts w:ascii="宋体" w:hAnsi="宋体"/>
          </w:rPr>
          <w:fldChar w:fldCharType="end"/>
        </w:r>
        <w:r w:rsidRPr="00CC24B4">
          <w:rPr>
            <w:rFonts w:ascii="宋体" w:hAnsi="宋体"/>
          </w:rPr>
          <w:t xml:space="preserve"> </w:t>
        </w:r>
        <w:r w:rsidRPr="00CC24B4">
          <w:rPr>
            <w:rFonts w:ascii="宋体" w:hAnsi="宋体" w:hint="eastAsia"/>
          </w:rPr>
          <w:t>页</w:t>
        </w:r>
      </w:sdtContent>
    </w:sdt>
  </w:p>
  <w:p w:rsidR="00EA0EA9" w:rsidRPr="00CC24B4" w:rsidRDefault="00EA0EA9">
    <w:pPr>
      <w:pStyle w:val="a8"/>
      <w:ind w:firstLine="360"/>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B92" w:rsidRDefault="00981B92" w:rsidP="00431EE5">
      <w:pPr>
        <w:ind w:firstLine="480"/>
      </w:pPr>
      <w:r>
        <w:separator/>
      </w:r>
    </w:p>
  </w:footnote>
  <w:footnote w:type="continuationSeparator" w:id="0">
    <w:p w:rsidR="00981B92" w:rsidRDefault="00981B92" w:rsidP="00431EE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Default="00EA0EA9">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8B4F1A" w:rsidRDefault="00EA0EA9" w:rsidP="00367AC6">
    <w:pPr>
      <w:pStyle w:val="a6"/>
      <w:ind w:firstLineChars="0" w:firstLine="0"/>
      <w:rPr>
        <w:rFonts w:ascii="华文仿宋" w:eastAsia="华文仿宋" w:hAnsi="华文仿宋"/>
      </w:rPr>
    </w:pPr>
    <w:r w:rsidRPr="008B4F1A">
      <w:rPr>
        <w:rFonts w:ascii="华文仿宋" w:eastAsia="华文仿宋" w:hAnsi="华文仿宋" w:hint="eastAsia"/>
      </w:rPr>
      <w:t>《信息内容安全》课程报告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8B4F1A" w:rsidRDefault="00EA0EA9" w:rsidP="00293672">
    <w:pPr>
      <w:pStyle w:val="a6"/>
      <w:ind w:firstLineChars="0" w:firstLine="0"/>
      <w:rPr>
        <w:rFonts w:ascii="华文仿宋" w:eastAsia="华文仿宋" w:hAnsi="华文仿宋"/>
      </w:rPr>
    </w:pPr>
    <w:r w:rsidRPr="008B4F1A">
      <w:rPr>
        <w:rFonts w:ascii="华文仿宋" w:eastAsia="华文仿宋" w:hAnsi="华文仿宋" w:hint="eastAsia"/>
      </w:rPr>
      <w:t>《信息内容安全》课程报告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0EA9" w:rsidRPr="00B673DC" w:rsidRDefault="00EA0EA9">
    <w:pPr>
      <w:pStyle w:val="a6"/>
      <w:ind w:firstLine="360"/>
      <w:rPr>
        <w:rFonts w:ascii="华文仿宋" w:eastAsia="华文仿宋" w:hAnsi="华文仿宋"/>
      </w:rPr>
    </w:pPr>
    <w:r w:rsidRPr="00B673DC">
      <w:rPr>
        <w:rFonts w:ascii="华文仿宋" w:eastAsia="华文仿宋" w:hAnsi="华文仿宋" w:hint="eastAsia"/>
      </w:rPr>
      <w:t>《信息内容安全》课程报告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4.25pt;height:15.75pt;visibility:visible;mso-wrap-style:square" o:bullet="t">
        <v:imagedata r:id="rId1" o:title=""/>
      </v:shape>
    </w:pict>
  </w:numPicBullet>
  <w:abstractNum w:abstractNumId="0" w15:restartNumberingAfterBreak="0">
    <w:nsid w:val="00A0168E"/>
    <w:multiLevelType w:val="multilevel"/>
    <w:tmpl w:val="6398128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6CC7F20"/>
    <w:multiLevelType w:val="hybridMultilevel"/>
    <w:tmpl w:val="6FEE6362"/>
    <w:lvl w:ilvl="0" w:tplc="C5AA8A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211BE7"/>
    <w:multiLevelType w:val="hybridMultilevel"/>
    <w:tmpl w:val="85CE9F42"/>
    <w:lvl w:ilvl="0" w:tplc="541C3F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1DF4DB3"/>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2237389"/>
    <w:multiLevelType w:val="hybridMultilevel"/>
    <w:tmpl w:val="2CAE7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4F36C45"/>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6B14C4"/>
    <w:multiLevelType w:val="multilevel"/>
    <w:tmpl w:val="320446A8"/>
    <w:lvl w:ilvl="0">
      <w:start w:val="1"/>
      <w:numFmt w:val="decimal"/>
      <w:pStyle w:val="a"/>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9A032AF"/>
    <w:multiLevelType w:val="multilevel"/>
    <w:tmpl w:val="322C379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C0B023E"/>
    <w:multiLevelType w:val="hybridMultilevel"/>
    <w:tmpl w:val="81DEA8E8"/>
    <w:lvl w:ilvl="0" w:tplc="F4C23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3F7355"/>
    <w:multiLevelType w:val="multilevel"/>
    <w:tmpl w:val="4A3C782E"/>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color w:val="auto"/>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99E5016"/>
    <w:multiLevelType w:val="hybridMultilevel"/>
    <w:tmpl w:val="31E23C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9C7637D"/>
    <w:multiLevelType w:val="hybridMultilevel"/>
    <w:tmpl w:val="A204DC14"/>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0B711C3"/>
    <w:multiLevelType w:val="hybridMultilevel"/>
    <w:tmpl w:val="3B9C3F9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914052"/>
    <w:multiLevelType w:val="multilevel"/>
    <w:tmpl w:val="86DAF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215CD9"/>
    <w:multiLevelType w:val="hybridMultilevel"/>
    <w:tmpl w:val="08C863C2"/>
    <w:lvl w:ilvl="0" w:tplc="BBE82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F113C4"/>
    <w:multiLevelType w:val="hybridMultilevel"/>
    <w:tmpl w:val="D81C69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67B3D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A6A3E58"/>
    <w:multiLevelType w:val="multilevel"/>
    <w:tmpl w:val="8744A04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71826C5"/>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866E49"/>
    <w:multiLevelType w:val="hybridMultilevel"/>
    <w:tmpl w:val="7B144C4A"/>
    <w:lvl w:ilvl="0" w:tplc="C5BC4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95E59B5"/>
    <w:multiLevelType w:val="hybridMultilevel"/>
    <w:tmpl w:val="A2B68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9F3344B"/>
    <w:multiLevelType w:val="hybridMultilevel"/>
    <w:tmpl w:val="D5942C66"/>
    <w:lvl w:ilvl="0" w:tplc="A7AC0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4B537F49"/>
    <w:multiLevelType w:val="multilevel"/>
    <w:tmpl w:val="99802B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isLgl/>
      <w:lvlText w:val="%2.%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2000987"/>
    <w:multiLevelType w:val="hybridMultilevel"/>
    <w:tmpl w:val="26AA8ACA"/>
    <w:lvl w:ilvl="0" w:tplc="8FF071D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15:restartNumberingAfterBreak="0">
    <w:nsid w:val="529E3923"/>
    <w:multiLevelType w:val="hybridMultilevel"/>
    <w:tmpl w:val="27B002E8"/>
    <w:lvl w:ilvl="0" w:tplc="E334FAC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5C38E1"/>
    <w:multiLevelType w:val="hybridMultilevel"/>
    <w:tmpl w:val="3DF8C5C6"/>
    <w:lvl w:ilvl="0" w:tplc="338033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553934F0"/>
    <w:multiLevelType w:val="hybridMultilevel"/>
    <w:tmpl w:val="57D29E4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4B4624"/>
    <w:multiLevelType w:val="multilevel"/>
    <w:tmpl w:val="0576C9D4"/>
    <w:lvl w:ilvl="0">
      <w:start w:val="1"/>
      <w:numFmt w:val="decimal"/>
      <w:lvlText w:val="%1."/>
      <w:lvlJc w:val="left"/>
      <w:pPr>
        <w:ind w:left="425" w:hanging="425"/>
      </w:pPr>
      <w:rPr>
        <w:rFonts w:hint="eastAsia"/>
      </w:rPr>
    </w:lvl>
    <w:lvl w:ilvl="1">
      <w:start w:val="1"/>
      <w:numFmt w:val="decimal"/>
      <w:isLg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565E1C12"/>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84768AF"/>
    <w:multiLevelType w:val="multilevel"/>
    <w:tmpl w:val="8A4E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B50843"/>
    <w:multiLevelType w:val="multilevel"/>
    <w:tmpl w:val="EC6453A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D791749"/>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DC873C1"/>
    <w:multiLevelType w:val="multilevel"/>
    <w:tmpl w:val="99802B4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isLgl/>
      <w:lvlText w:val="%2.%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703B60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73C34C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77A12AD5"/>
    <w:multiLevelType w:val="hybridMultilevel"/>
    <w:tmpl w:val="72827256"/>
    <w:lvl w:ilvl="0" w:tplc="904E93EA">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5640BC"/>
    <w:multiLevelType w:val="hybridMultilevel"/>
    <w:tmpl w:val="7AB2919C"/>
    <w:lvl w:ilvl="0" w:tplc="5E4030FA">
      <w:start w:val="1"/>
      <w:numFmt w:val="decimalEnclosedParen"/>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75F6D802">
      <w:start w:val="1"/>
      <w:numFmt w:val="decimalEnclosedCircle"/>
      <w:lvlText w:val="%4"/>
      <w:lvlJc w:val="left"/>
      <w:pPr>
        <w:ind w:left="2040" w:hanging="360"/>
      </w:pPr>
      <w:rPr>
        <w:rFonts w:hint="default"/>
      </w:r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C2B5428"/>
    <w:multiLevelType w:val="multilevel"/>
    <w:tmpl w:val="A0682F5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E8451FA"/>
    <w:multiLevelType w:val="hybridMultilevel"/>
    <w:tmpl w:val="A98CC8DA"/>
    <w:lvl w:ilvl="0" w:tplc="EAE61C5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1"/>
  </w:num>
  <w:num w:numId="2">
    <w:abstractNumId w:val="36"/>
  </w:num>
  <w:num w:numId="3">
    <w:abstractNumId w:val="4"/>
  </w:num>
  <w:num w:numId="4">
    <w:abstractNumId w:val="8"/>
  </w:num>
  <w:num w:numId="5">
    <w:abstractNumId w:val="11"/>
  </w:num>
  <w:num w:numId="6">
    <w:abstractNumId w:val="12"/>
  </w:num>
  <w:num w:numId="7">
    <w:abstractNumId w:val="25"/>
  </w:num>
  <w:num w:numId="8">
    <w:abstractNumId w:val="20"/>
  </w:num>
  <w:num w:numId="9">
    <w:abstractNumId w:val="19"/>
  </w:num>
  <w:num w:numId="10">
    <w:abstractNumId w:val="1"/>
  </w:num>
  <w:num w:numId="11">
    <w:abstractNumId w:val="38"/>
  </w:num>
  <w:num w:numId="12">
    <w:abstractNumId w:val="2"/>
  </w:num>
  <w:num w:numId="13">
    <w:abstractNumId w:val="23"/>
  </w:num>
  <w:num w:numId="14">
    <w:abstractNumId w:val="14"/>
  </w:num>
  <w:num w:numId="15">
    <w:abstractNumId w:val="24"/>
  </w:num>
  <w:num w:numId="16">
    <w:abstractNumId w:val="37"/>
  </w:num>
  <w:num w:numId="17">
    <w:abstractNumId w:val="35"/>
  </w:num>
  <w:num w:numId="18">
    <w:abstractNumId w:val="7"/>
  </w:num>
  <w:num w:numId="19">
    <w:abstractNumId w:val="30"/>
  </w:num>
  <w:num w:numId="20">
    <w:abstractNumId w:val="17"/>
  </w:num>
  <w:num w:numId="21">
    <w:abstractNumId w:val="26"/>
  </w:num>
  <w:num w:numId="22">
    <w:abstractNumId w:val="6"/>
  </w:num>
  <w:num w:numId="23">
    <w:abstractNumId w:val="22"/>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2.%1.%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6">
    <w:abstractNumId w:val="31"/>
  </w:num>
  <w:num w:numId="27">
    <w:abstractNumId w:val="34"/>
  </w:num>
  <w:num w:numId="28">
    <w:abstractNumId w:val="18"/>
  </w:num>
  <w:num w:numId="29">
    <w:abstractNumId w:val="5"/>
  </w:num>
  <w:num w:numId="30">
    <w:abstractNumId w:val="33"/>
  </w:num>
  <w:num w:numId="31">
    <w:abstractNumId w:val="3"/>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6"/>
  </w:num>
  <w:num w:numId="35">
    <w:abstractNumId w:val="22"/>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2.%1.%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36">
    <w:abstractNumId w:val="22"/>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isLgl/>
        <w:lvlText w:val="%2.%1.%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37">
    <w:abstractNumId w:val="0"/>
  </w:num>
  <w:num w:numId="38">
    <w:abstractNumId w:val="27"/>
  </w:num>
  <w:num w:numId="39">
    <w:abstractNumId w:val="28"/>
  </w:num>
  <w:num w:numId="40">
    <w:abstractNumId w:val="32"/>
  </w:num>
  <w:num w:numId="41">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isLgl/>
        <w:lvlText w:val="%1.%3.%2"/>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2">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3.%2.%1"/>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3">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isLg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4">
    <w:abstractNumId w:val="27"/>
  </w:num>
  <w:num w:numId="45">
    <w:abstractNumId w:val="29"/>
  </w:num>
  <w:num w:numId="46">
    <w:abstractNumId w:val="13"/>
  </w:num>
  <w:num w:numId="4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10"/>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AE8"/>
    <w:rsid w:val="000003C0"/>
    <w:rsid w:val="00000FE1"/>
    <w:rsid w:val="000018C0"/>
    <w:rsid w:val="00001998"/>
    <w:rsid w:val="000025B7"/>
    <w:rsid w:val="00002DA7"/>
    <w:rsid w:val="000035DF"/>
    <w:rsid w:val="000036AA"/>
    <w:rsid w:val="000038D2"/>
    <w:rsid w:val="00003950"/>
    <w:rsid w:val="00003ABB"/>
    <w:rsid w:val="00004524"/>
    <w:rsid w:val="00004DEB"/>
    <w:rsid w:val="000061BE"/>
    <w:rsid w:val="00006310"/>
    <w:rsid w:val="0000640B"/>
    <w:rsid w:val="00006808"/>
    <w:rsid w:val="000069CF"/>
    <w:rsid w:val="00006C4C"/>
    <w:rsid w:val="00007F77"/>
    <w:rsid w:val="00010A61"/>
    <w:rsid w:val="00011A1F"/>
    <w:rsid w:val="0001240F"/>
    <w:rsid w:val="000129EA"/>
    <w:rsid w:val="00012EB4"/>
    <w:rsid w:val="0001342B"/>
    <w:rsid w:val="00013946"/>
    <w:rsid w:val="0001521F"/>
    <w:rsid w:val="00015A2A"/>
    <w:rsid w:val="00015AE1"/>
    <w:rsid w:val="00015C47"/>
    <w:rsid w:val="00015CA6"/>
    <w:rsid w:val="00017D0F"/>
    <w:rsid w:val="00017D21"/>
    <w:rsid w:val="000211DF"/>
    <w:rsid w:val="00022532"/>
    <w:rsid w:val="00022D20"/>
    <w:rsid w:val="000233F6"/>
    <w:rsid w:val="00023D0E"/>
    <w:rsid w:val="00024824"/>
    <w:rsid w:val="0002486B"/>
    <w:rsid w:val="00025107"/>
    <w:rsid w:val="00025837"/>
    <w:rsid w:val="000261FE"/>
    <w:rsid w:val="000269E8"/>
    <w:rsid w:val="000273F0"/>
    <w:rsid w:val="00027DBB"/>
    <w:rsid w:val="00027F37"/>
    <w:rsid w:val="00030F87"/>
    <w:rsid w:val="000315BB"/>
    <w:rsid w:val="0003221D"/>
    <w:rsid w:val="00032631"/>
    <w:rsid w:val="00032732"/>
    <w:rsid w:val="00032E7D"/>
    <w:rsid w:val="000331F4"/>
    <w:rsid w:val="00033392"/>
    <w:rsid w:val="00034F3B"/>
    <w:rsid w:val="00035186"/>
    <w:rsid w:val="00036997"/>
    <w:rsid w:val="00036CDF"/>
    <w:rsid w:val="0003734C"/>
    <w:rsid w:val="0003790B"/>
    <w:rsid w:val="00037B26"/>
    <w:rsid w:val="000401A8"/>
    <w:rsid w:val="00040407"/>
    <w:rsid w:val="000406C9"/>
    <w:rsid w:val="000407EA"/>
    <w:rsid w:val="0004098E"/>
    <w:rsid w:val="00040AA8"/>
    <w:rsid w:val="00040AB6"/>
    <w:rsid w:val="0004155B"/>
    <w:rsid w:val="0004162D"/>
    <w:rsid w:val="00041C3A"/>
    <w:rsid w:val="000432F7"/>
    <w:rsid w:val="000433BA"/>
    <w:rsid w:val="00043A7C"/>
    <w:rsid w:val="000448E4"/>
    <w:rsid w:val="00045627"/>
    <w:rsid w:val="00045BDF"/>
    <w:rsid w:val="00045F2C"/>
    <w:rsid w:val="000460CF"/>
    <w:rsid w:val="00046168"/>
    <w:rsid w:val="00046611"/>
    <w:rsid w:val="00046CE4"/>
    <w:rsid w:val="00046FAD"/>
    <w:rsid w:val="000473C6"/>
    <w:rsid w:val="00047558"/>
    <w:rsid w:val="0004769F"/>
    <w:rsid w:val="00050889"/>
    <w:rsid w:val="00052D44"/>
    <w:rsid w:val="00053164"/>
    <w:rsid w:val="000531C9"/>
    <w:rsid w:val="0005340E"/>
    <w:rsid w:val="00053D3E"/>
    <w:rsid w:val="00054613"/>
    <w:rsid w:val="00054666"/>
    <w:rsid w:val="00054CC2"/>
    <w:rsid w:val="00054E99"/>
    <w:rsid w:val="00055345"/>
    <w:rsid w:val="0005592E"/>
    <w:rsid w:val="00056835"/>
    <w:rsid w:val="00056916"/>
    <w:rsid w:val="000569AB"/>
    <w:rsid w:val="00056BDA"/>
    <w:rsid w:val="000572BB"/>
    <w:rsid w:val="000572DE"/>
    <w:rsid w:val="00057781"/>
    <w:rsid w:val="00060072"/>
    <w:rsid w:val="00061013"/>
    <w:rsid w:val="000611FB"/>
    <w:rsid w:val="00061B87"/>
    <w:rsid w:val="00061C29"/>
    <w:rsid w:val="000622AF"/>
    <w:rsid w:val="000623A6"/>
    <w:rsid w:val="0006270B"/>
    <w:rsid w:val="0006342F"/>
    <w:rsid w:val="00063D75"/>
    <w:rsid w:val="00064071"/>
    <w:rsid w:val="000643AA"/>
    <w:rsid w:val="0006511D"/>
    <w:rsid w:val="00065BF1"/>
    <w:rsid w:val="00065F1C"/>
    <w:rsid w:val="00066175"/>
    <w:rsid w:val="00066652"/>
    <w:rsid w:val="00067303"/>
    <w:rsid w:val="00067974"/>
    <w:rsid w:val="00067ABA"/>
    <w:rsid w:val="00067B8E"/>
    <w:rsid w:val="00067CB2"/>
    <w:rsid w:val="00067DFB"/>
    <w:rsid w:val="0007011D"/>
    <w:rsid w:val="00070482"/>
    <w:rsid w:val="0007064C"/>
    <w:rsid w:val="00070A4B"/>
    <w:rsid w:val="00070DFE"/>
    <w:rsid w:val="000733E2"/>
    <w:rsid w:val="00073464"/>
    <w:rsid w:val="000736AC"/>
    <w:rsid w:val="00075B3A"/>
    <w:rsid w:val="0007609A"/>
    <w:rsid w:val="00076F2C"/>
    <w:rsid w:val="00077849"/>
    <w:rsid w:val="0008003B"/>
    <w:rsid w:val="00080527"/>
    <w:rsid w:val="000809B7"/>
    <w:rsid w:val="00080BE2"/>
    <w:rsid w:val="00081815"/>
    <w:rsid w:val="0008198A"/>
    <w:rsid w:val="00082A67"/>
    <w:rsid w:val="00082F2F"/>
    <w:rsid w:val="000833E0"/>
    <w:rsid w:val="00083432"/>
    <w:rsid w:val="00083585"/>
    <w:rsid w:val="00083A93"/>
    <w:rsid w:val="000840F0"/>
    <w:rsid w:val="00084760"/>
    <w:rsid w:val="00085A13"/>
    <w:rsid w:val="00085B77"/>
    <w:rsid w:val="00087395"/>
    <w:rsid w:val="00087D0E"/>
    <w:rsid w:val="000900B2"/>
    <w:rsid w:val="0009067B"/>
    <w:rsid w:val="00090D9D"/>
    <w:rsid w:val="00090EEE"/>
    <w:rsid w:val="0009168B"/>
    <w:rsid w:val="00091EBD"/>
    <w:rsid w:val="0009273E"/>
    <w:rsid w:val="00092B75"/>
    <w:rsid w:val="00092D6C"/>
    <w:rsid w:val="00093E11"/>
    <w:rsid w:val="00095B6C"/>
    <w:rsid w:val="0009632D"/>
    <w:rsid w:val="00096B88"/>
    <w:rsid w:val="00096E37"/>
    <w:rsid w:val="00097110"/>
    <w:rsid w:val="00097B28"/>
    <w:rsid w:val="000A0CC0"/>
    <w:rsid w:val="000A183F"/>
    <w:rsid w:val="000A24C7"/>
    <w:rsid w:val="000A2CC9"/>
    <w:rsid w:val="000A2E76"/>
    <w:rsid w:val="000A3443"/>
    <w:rsid w:val="000A38CC"/>
    <w:rsid w:val="000A3A1C"/>
    <w:rsid w:val="000A3B5F"/>
    <w:rsid w:val="000A4EA1"/>
    <w:rsid w:val="000A5746"/>
    <w:rsid w:val="000B0359"/>
    <w:rsid w:val="000B0455"/>
    <w:rsid w:val="000B0558"/>
    <w:rsid w:val="000B1E6A"/>
    <w:rsid w:val="000B1FC3"/>
    <w:rsid w:val="000B388F"/>
    <w:rsid w:val="000B3E97"/>
    <w:rsid w:val="000B40A1"/>
    <w:rsid w:val="000B40CA"/>
    <w:rsid w:val="000B48FB"/>
    <w:rsid w:val="000B4C53"/>
    <w:rsid w:val="000B50A5"/>
    <w:rsid w:val="000B58E7"/>
    <w:rsid w:val="000B69E0"/>
    <w:rsid w:val="000B7C94"/>
    <w:rsid w:val="000B7CCF"/>
    <w:rsid w:val="000B7E1E"/>
    <w:rsid w:val="000B7EAE"/>
    <w:rsid w:val="000C068C"/>
    <w:rsid w:val="000C08B0"/>
    <w:rsid w:val="000C1007"/>
    <w:rsid w:val="000C121A"/>
    <w:rsid w:val="000C1669"/>
    <w:rsid w:val="000C2C6C"/>
    <w:rsid w:val="000C3937"/>
    <w:rsid w:val="000C3D39"/>
    <w:rsid w:val="000C4278"/>
    <w:rsid w:val="000C4CA0"/>
    <w:rsid w:val="000C4F97"/>
    <w:rsid w:val="000C597C"/>
    <w:rsid w:val="000C5A19"/>
    <w:rsid w:val="000C747F"/>
    <w:rsid w:val="000C787F"/>
    <w:rsid w:val="000C7B71"/>
    <w:rsid w:val="000D039E"/>
    <w:rsid w:val="000D04AF"/>
    <w:rsid w:val="000D090E"/>
    <w:rsid w:val="000D0F35"/>
    <w:rsid w:val="000D3869"/>
    <w:rsid w:val="000D3AFB"/>
    <w:rsid w:val="000D41D4"/>
    <w:rsid w:val="000D43BB"/>
    <w:rsid w:val="000D4475"/>
    <w:rsid w:val="000D447A"/>
    <w:rsid w:val="000D4EDE"/>
    <w:rsid w:val="000D4F63"/>
    <w:rsid w:val="000D565A"/>
    <w:rsid w:val="000D568B"/>
    <w:rsid w:val="000D582D"/>
    <w:rsid w:val="000D596D"/>
    <w:rsid w:val="000D65C8"/>
    <w:rsid w:val="000D6A1B"/>
    <w:rsid w:val="000D6B27"/>
    <w:rsid w:val="000D7787"/>
    <w:rsid w:val="000D7F99"/>
    <w:rsid w:val="000E093A"/>
    <w:rsid w:val="000E0E18"/>
    <w:rsid w:val="000E1A62"/>
    <w:rsid w:val="000E1EE4"/>
    <w:rsid w:val="000E274B"/>
    <w:rsid w:val="000E27EA"/>
    <w:rsid w:val="000E2F1A"/>
    <w:rsid w:val="000E33C6"/>
    <w:rsid w:val="000E3E9F"/>
    <w:rsid w:val="000E4295"/>
    <w:rsid w:val="000E4B8A"/>
    <w:rsid w:val="000E4CAF"/>
    <w:rsid w:val="000E57DB"/>
    <w:rsid w:val="000E5CCD"/>
    <w:rsid w:val="000E6010"/>
    <w:rsid w:val="000E609F"/>
    <w:rsid w:val="000E72DE"/>
    <w:rsid w:val="000E7983"/>
    <w:rsid w:val="000E7DBD"/>
    <w:rsid w:val="000E7E03"/>
    <w:rsid w:val="000F13EF"/>
    <w:rsid w:val="000F1BC4"/>
    <w:rsid w:val="000F2CE4"/>
    <w:rsid w:val="000F2F4E"/>
    <w:rsid w:val="000F3CBE"/>
    <w:rsid w:val="000F3F22"/>
    <w:rsid w:val="000F45FE"/>
    <w:rsid w:val="000F49C2"/>
    <w:rsid w:val="000F4A94"/>
    <w:rsid w:val="000F5628"/>
    <w:rsid w:val="000F5A3F"/>
    <w:rsid w:val="000F5CFD"/>
    <w:rsid w:val="000F5FA9"/>
    <w:rsid w:val="000F6076"/>
    <w:rsid w:val="000F6954"/>
    <w:rsid w:val="000F7732"/>
    <w:rsid w:val="000F78FB"/>
    <w:rsid w:val="000F7E9F"/>
    <w:rsid w:val="0010030C"/>
    <w:rsid w:val="0010070F"/>
    <w:rsid w:val="00100882"/>
    <w:rsid w:val="00100BC2"/>
    <w:rsid w:val="00100F5E"/>
    <w:rsid w:val="001010A2"/>
    <w:rsid w:val="001011F3"/>
    <w:rsid w:val="00101B55"/>
    <w:rsid w:val="00101F4E"/>
    <w:rsid w:val="0010229D"/>
    <w:rsid w:val="0010246D"/>
    <w:rsid w:val="001025A3"/>
    <w:rsid w:val="00102945"/>
    <w:rsid w:val="00103615"/>
    <w:rsid w:val="00103C90"/>
    <w:rsid w:val="0010435E"/>
    <w:rsid w:val="00104BFF"/>
    <w:rsid w:val="00104C5D"/>
    <w:rsid w:val="00105365"/>
    <w:rsid w:val="00105AE4"/>
    <w:rsid w:val="00105F62"/>
    <w:rsid w:val="001061EE"/>
    <w:rsid w:val="00106393"/>
    <w:rsid w:val="001070A6"/>
    <w:rsid w:val="0010743B"/>
    <w:rsid w:val="00107D69"/>
    <w:rsid w:val="00107E88"/>
    <w:rsid w:val="00110013"/>
    <w:rsid w:val="001101AD"/>
    <w:rsid w:val="0011057B"/>
    <w:rsid w:val="00110F73"/>
    <w:rsid w:val="00112092"/>
    <w:rsid w:val="001128B0"/>
    <w:rsid w:val="00112920"/>
    <w:rsid w:val="00114025"/>
    <w:rsid w:val="0011403D"/>
    <w:rsid w:val="00114E4D"/>
    <w:rsid w:val="00115FE4"/>
    <w:rsid w:val="0011600A"/>
    <w:rsid w:val="00116F25"/>
    <w:rsid w:val="00117570"/>
    <w:rsid w:val="00120197"/>
    <w:rsid w:val="00120490"/>
    <w:rsid w:val="001209C9"/>
    <w:rsid w:val="001209E4"/>
    <w:rsid w:val="001210C7"/>
    <w:rsid w:val="00121215"/>
    <w:rsid w:val="0012146C"/>
    <w:rsid w:val="00121636"/>
    <w:rsid w:val="001219B2"/>
    <w:rsid w:val="0012221C"/>
    <w:rsid w:val="00122770"/>
    <w:rsid w:val="001229B5"/>
    <w:rsid w:val="00122F56"/>
    <w:rsid w:val="00123D7D"/>
    <w:rsid w:val="00124F3D"/>
    <w:rsid w:val="00125247"/>
    <w:rsid w:val="001268EC"/>
    <w:rsid w:val="00126F60"/>
    <w:rsid w:val="001275CD"/>
    <w:rsid w:val="00127FF5"/>
    <w:rsid w:val="0013024B"/>
    <w:rsid w:val="00130B2A"/>
    <w:rsid w:val="001312BF"/>
    <w:rsid w:val="001313FE"/>
    <w:rsid w:val="001320CF"/>
    <w:rsid w:val="0013254E"/>
    <w:rsid w:val="00132842"/>
    <w:rsid w:val="00133441"/>
    <w:rsid w:val="001339F6"/>
    <w:rsid w:val="00133E5D"/>
    <w:rsid w:val="00134559"/>
    <w:rsid w:val="00134BD9"/>
    <w:rsid w:val="00134FB3"/>
    <w:rsid w:val="00135122"/>
    <w:rsid w:val="0013542E"/>
    <w:rsid w:val="00135490"/>
    <w:rsid w:val="001359BB"/>
    <w:rsid w:val="00135B54"/>
    <w:rsid w:val="00136064"/>
    <w:rsid w:val="0013649A"/>
    <w:rsid w:val="00136542"/>
    <w:rsid w:val="001373B3"/>
    <w:rsid w:val="001378A0"/>
    <w:rsid w:val="00137931"/>
    <w:rsid w:val="00137F8C"/>
    <w:rsid w:val="00140812"/>
    <w:rsid w:val="001414DD"/>
    <w:rsid w:val="00142662"/>
    <w:rsid w:val="00142A76"/>
    <w:rsid w:val="00142AF1"/>
    <w:rsid w:val="00143F45"/>
    <w:rsid w:val="00145C31"/>
    <w:rsid w:val="00145D16"/>
    <w:rsid w:val="0014651E"/>
    <w:rsid w:val="00146B28"/>
    <w:rsid w:val="00146C05"/>
    <w:rsid w:val="00146D69"/>
    <w:rsid w:val="001476F6"/>
    <w:rsid w:val="00147BA8"/>
    <w:rsid w:val="00147F44"/>
    <w:rsid w:val="001500E4"/>
    <w:rsid w:val="00151AE2"/>
    <w:rsid w:val="001525AC"/>
    <w:rsid w:val="00152CAF"/>
    <w:rsid w:val="00153785"/>
    <w:rsid w:val="00153E26"/>
    <w:rsid w:val="00154A10"/>
    <w:rsid w:val="00154BBE"/>
    <w:rsid w:val="00155701"/>
    <w:rsid w:val="001569E8"/>
    <w:rsid w:val="00157873"/>
    <w:rsid w:val="001600F6"/>
    <w:rsid w:val="00160102"/>
    <w:rsid w:val="00160B8F"/>
    <w:rsid w:val="00160C78"/>
    <w:rsid w:val="001614A9"/>
    <w:rsid w:val="00161E87"/>
    <w:rsid w:val="00162258"/>
    <w:rsid w:val="00162332"/>
    <w:rsid w:val="00162D2F"/>
    <w:rsid w:val="00163092"/>
    <w:rsid w:val="00164E1F"/>
    <w:rsid w:val="00165117"/>
    <w:rsid w:val="00165FC9"/>
    <w:rsid w:val="00166190"/>
    <w:rsid w:val="0016664B"/>
    <w:rsid w:val="001666B3"/>
    <w:rsid w:val="00166CFE"/>
    <w:rsid w:val="00166D31"/>
    <w:rsid w:val="001700EF"/>
    <w:rsid w:val="00170A0A"/>
    <w:rsid w:val="00170A8B"/>
    <w:rsid w:val="0017166D"/>
    <w:rsid w:val="00172011"/>
    <w:rsid w:val="001727ED"/>
    <w:rsid w:val="00172FF6"/>
    <w:rsid w:val="00173A6B"/>
    <w:rsid w:val="00175A86"/>
    <w:rsid w:val="00176334"/>
    <w:rsid w:val="00176F8A"/>
    <w:rsid w:val="001774F6"/>
    <w:rsid w:val="001776DD"/>
    <w:rsid w:val="001778B9"/>
    <w:rsid w:val="001803DA"/>
    <w:rsid w:val="0018044A"/>
    <w:rsid w:val="001807B9"/>
    <w:rsid w:val="001809E8"/>
    <w:rsid w:val="00181713"/>
    <w:rsid w:val="00181C2B"/>
    <w:rsid w:val="00182B0B"/>
    <w:rsid w:val="00182EC1"/>
    <w:rsid w:val="001840E0"/>
    <w:rsid w:val="00184E63"/>
    <w:rsid w:val="00185C79"/>
    <w:rsid w:val="00186A9A"/>
    <w:rsid w:val="00187B86"/>
    <w:rsid w:val="00187EDA"/>
    <w:rsid w:val="00190695"/>
    <w:rsid w:val="0019080D"/>
    <w:rsid w:val="00190A9A"/>
    <w:rsid w:val="00190BF2"/>
    <w:rsid w:val="00190D22"/>
    <w:rsid w:val="00190EEC"/>
    <w:rsid w:val="00191CF3"/>
    <w:rsid w:val="001921F7"/>
    <w:rsid w:val="0019386C"/>
    <w:rsid w:val="0019407D"/>
    <w:rsid w:val="00194A78"/>
    <w:rsid w:val="00194DA7"/>
    <w:rsid w:val="00195545"/>
    <w:rsid w:val="00195604"/>
    <w:rsid w:val="00195935"/>
    <w:rsid w:val="00196275"/>
    <w:rsid w:val="00196516"/>
    <w:rsid w:val="00197166"/>
    <w:rsid w:val="00197B82"/>
    <w:rsid w:val="00197D45"/>
    <w:rsid w:val="00197F1B"/>
    <w:rsid w:val="001A07C7"/>
    <w:rsid w:val="001A07F5"/>
    <w:rsid w:val="001A1223"/>
    <w:rsid w:val="001A1F5C"/>
    <w:rsid w:val="001A1FFA"/>
    <w:rsid w:val="001A24C2"/>
    <w:rsid w:val="001A2889"/>
    <w:rsid w:val="001A2EB0"/>
    <w:rsid w:val="001A4523"/>
    <w:rsid w:val="001A45C6"/>
    <w:rsid w:val="001A4619"/>
    <w:rsid w:val="001A55FE"/>
    <w:rsid w:val="001A726F"/>
    <w:rsid w:val="001A768E"/>
    <w:rsid w:val="001B1051"/>
    <w:rsid w:val="001B11C9"/>
    <w:rsid w:val="001B146E"/>
    <w:rsid w:val="001B172C"/>
    <w:rsid w:val="001B19C9"/>
    <w:rsid w:val="001B20F2"/>
    <w:rsid w:val="001B22A0"/>
    <w:rsid w:val="001B253B"/>
    <w:rsid w:val="001B2A06"/>
    <w:rsid w:val="001B30C6"/>
    <w:rsid w:val="001B38FF"/>
    <w:rsid w:val="001B3D20"/>
    <w:rsid w:val="001B3D8B"/>
    <w:rsid w:val="001B3F74"/>
    <w:rsid w:val="001B4726"/>
    <w:rsid w:val="001B47F6"/>
    <w:rsid w:val="001B4A64"/>
    <w:rsid w:val="001B4E47"/>
    <w:rsid w:val="001B624A"/>
    <w:rsid w:val="001B6905"/>
    <w:rsid w:val="001B6D25"/>
    <w:rsid w:val="001B6EC1"/>
    <w:rsid w:val="001B7432"/>
    <w:rsid w:val="001B7446"/>
    <w:rsid w:val="001B7900"/>
    <w:rsid w:val="001B7F71"/>
    <w:rsid w:val="001C019C"/>
    <w:rsid w:val="001C01D9"/>
    <w:rsid w:val="001C02D8"/>
    <w:rsid w:val="001C04E5"/>
    <w:rsid w:val="001C05F2"/>
    <w:rsid w:val="001C156C"/>
    <w:rsid w:val="001C15F6"/>
    <w:rsid w:val="001C19A7"/>
    <w:rsid w:val="001C2536"/>
    <w:rsid w:val="001C2A4A"/>
    <w:rsid w:val="001C2D2E"/>
    <w:rsid w:val="001C312F"/>
    <w:rsid w:val="001C323F"/>
    <w:rsid w:val="001C3C49"/>
    <w:rsid w:val="001C41EA"/>
    <w:rsid w:val="001C4239"/>
    <w:rsid w:val="001C4524"/>
    <w:rsid w:val="001C4635"/>
    <w:rsid w:val="001C4896"/>
    <w:rsid w:val="001C4A2F"/>
    <w:rsid w:val="001C6088"/>
    <w:rsid w:val="001C6472"/>
    <w:rsid w:val="001C7C49"/>
    <w:rsid w:val="001C7CA1"/>
    <w:rsid w:val="001C7DDA"/>
    <w:rsid w:val="001C7E2B"/>
    <w:rsid w:val="001D032C"/>
    <w:rsid w:val="001D1027"/>
    <w:rsid w:val="001D2A43"/>
    <w:rsid w:val="001D3446"/>
    <w:rsid w:val="001D40C0"/>
    <w:rsid w:val="001D42E1"/>
    <w:rsid w:val="001D48BF"/>
    <w:rsid w:val="001D4C8D"/>
    <w:rsid w:val="001D4CF1"/>
    <w:rsid w:val="001D59A1"/>
    <w:rsid w:val="001D5CF3"/>
    <w:rsid w:val="001D5D90"/>
    <w:rsid w:val="001D65A8"/>
    <w:rsid w:val="001D69CE"/>
    <w:rsid w:val="001D6F08"/>
    <w:rsid w:val="001E017A"/>
    <w:rsid w:val="001E097C"/>
    <w:rsid w:val="001E0D3A"/>
    <w:rsid w:val="001E13F4"/>
    <w:rsid w:val="001E2387"/>
    <w:rsid w:val="001E5008"/>
    <w:rsid w:val="001E54A5"/>
    <w:rsid w:val="001E5601"/>
    <w:rsid w:val="001E62F4"/>
    <w:rsid w:val="001E68F7"/>
    <w:rsid w:val="001E6E14"/>
    <w:rsid w:val="001E6E4D"/>
    <w:rsid w:val="001F06F3"/>
    <w:rsid w:val="001F07BD"/>
    <w:rsid w:val="001F0D8F"/>
    <w:rsid w:val="001F171B"/>
    <w:rsid w:val="001F1A7F"/>
    <w:rsid w:val="001F365B"/>
    <w:rsid w:val="001F41DD"/>
    <w:rsid w:val="001F42B6"/>
    <w:rsid w:val="001F497D"/>
    <w:rsid w:val="001F51DF"/>
    <w:rsid w:val="001F5790"/>
    <w:rsid w:val="001F5990"/>
    <w:rsid w:val="00200A75"/>
    <w:rsid w:val="00202CC3"/>
    <w:rsid w:val="00202F93"/>
    <w:rsid w:val="002036A3"/>
    <w:rsid w:val="002048A9"/>
    <w:rsid w:val="00205112"/>
    <w:rsid w:val="0020532F"/>
    <w:rsid w:val="00205423"/>
    <w:rsid w:val="002055B4"/>
    <w:rsid w:val="00205F27"/>
    <w:rsid w:val="0020688E"/>
    <w:rsid w:val="00206F6A"/>
    <w:rsid w:val="00210640"/>
    <w:rsid w:val="00210F67"/>
    <w:rsid w:val="00210F8C"/>
    <w:rsid w:val="002110E9"/>
    <w:rsid w:val="00211399"/>
    <w:rsid w:val="002115A6"/>
    <w:rsid w:val="0021197E"/>
    <w:rsid w:val="00211DE7"/>
    <w:rsid w:val="002120B3"/>
    <w:rsid w:val="00212676"/>
    <w:rsid w:val="00212C99"/>
    <w:rsid w:val="00213EC3"/>
    <w:rsid w:val="00213F55"/>
    <w:rsid w:val="002155FC"/>
    <w:rsid w:val="00215609"/>
    <w:rsid w:val="002168D7"/>
    <w:rsid w:val="00216C0B"/>
    <w:rsid w:val="00216C1A"/>
    <w:rsid w:val="002173D3"/>
    <w:rsid w:val="0021758D"/>
    <w:rsid w:val="00217933"/>
    <w:rsid w:val="002200D9"/>
    <w:rsid w:val="002208D6"/>
    <w:rsid w:val="00220A16"/>
    <w:rsid w:val="002212A9"/>
    <w:rsid w:val="0022144C"/>
    <w:rsid w:val="002214E6"/>
    <w:rsid w:val="00221E77"/>
    <w:rsid w:val="002220E2"/>
    <w:rsid w:val="0022499F"/>
    <w:rsid w:val="00224F29"/>
    <w:rsid w:val="002271B4"/>
    <w:rsid w:val="00227694"/>
    <w:rsid w:val="00227CC2"/>
    <w:rsid w:val="00230002"/>
    <w:rsid w:val="00230287"/>
    <w:rsid w:val="00230408"/>
    <w:rsid w:val="00230D01"/>
    <w:rsid w:val="00230E4B"/>
    <w:rsid w:val="00231533"/>
    <w:rsid w:val="002329EB"/>
    <w:rsid w:val="0023317F"/>
    <w:rsid w:val="002336BD"/>
    <w:rsid w:val="00233C62"/>
    <w:rsid w:val="002344EE"/>
    <w:rsid w:val="0023506B"/>
    <w:rsid w:val="002350DE"/>
    <w:rsid w:val="0023556F"/>
    <w:rsid w:val="00235F52"/>
    <w:rsid w:val="00236C29"/>
    <w:rsid w:val="002374AB"/>
    <w:rsid w:val="00240463"/>
    <w:rsid w:val="002418D0"/>
    <w:rsid w:val="00241B57"/>
    <w:rsid w:val="00242704"/>
    <w:rsid w:val="00242D85"/>
    <w:rsid w:val="00243078"/>
    <w:rsid w:val="00243119"/>
    <w:rsid w:val="002434E5"/>
    <w:rsid w:val="002449D1"/>
    <w:rsid w:val="00245935"/>
    <w:rsid w:val="00246810"/>
    <w:rsid w:val="00246932"/>
    <w:rsid w:val="00246A2A"/>
    <w:rsid w:val="00246E7B"/>
    <w:rsid w:val="00246F1F"/>
    <w:rsid w:val="00247398"/>
    <w:rsid w:val="00247728"/>
    <w:rsid w:val="00250D2D"/>
    <w:rsid w:val="00250E88"/>
    <w:rsid w:val="00252A13"/>
    <w:rsid w:val="00253111"/>
    <w:rsid w:val="002531BA"/>
    <w:rsid w:val="00253598"/>
    <w:rsid w:val="00253FA9"/>
    <w:rsid w:val="0025407C"/>
    <w:rsid w:val="00254F21"/>
    <w:rsid w:val="0025533C"/>
    <w:rsid w:val="00255648"/>
    <w:rsid w:val="0025568A"/>
    <w:rsid w:val="00255D93"/>
    <w:rsid w:val="00255D9B"/>
    <w:rsid w:val="00256589"/>
    <w:rsid w:val="002567CA"/>
    <w:rsid w:val="00256CC3"/>
    <w:rsid w:val="002579FB"/>
    <w:rsid w:val="00257AE9"/>
    <w:rsid w:val="00260396"/>
    <w:rsid w:val="002605C9"/>
    <w:rsid w:val="00260AA9"/>
    <w:rsid w:val="00260EB7"/>
    <w:rsid w:val="002610AA"/>
    <w:rsid w:val="0026116F"/>
    <w:rsid w:val="00262942"/>
    <w:rsid w:val="00262EBE"/>
    <w:rsid w:val="00262F9A"/>
    <w:rsid w:val="002633D5"/>
    <w:rsid w:val="00263454"/>
    <w:rsid w:val="00264993"/>
    <w:rsid w:val="00264DFA"/>
    <w:rsid w:val="0026507A"/>
    <w:rsid w:val="0026584C"/>
    <w:rsid w:val="00266BA5"/>
    <w:rsid w:val="002672D4"/>
    <w:rsid w:val="00267519"/>
    <w:rsid w:val="002704C5"/>
    <w:rsid w:val="00270F37"/>
    <w:rsid w:val="0027114E"/>
    <w:rsid w:val="002714FC"/>
    <w:rsid w:val="00271E0B"/>
    <w:rsid w:val="002721D2"/>
    <w:rsid w:val="0027231C"/>
    <w:rsid w:val="00272380"/>
    <w:rsid w:val="00272598"/>
    <w:rsid w:val="00272608"/>
    <w:rsid w:val="002727D7"/>
    <w:rsid w:val="00272DFA"/>
    <w:rsid w:val="00273220"/>
    <w:rsid w:val="00273325"/>
    <w:rsid w:val="00273E72"/>
    <w:rsid w:val="00274948"/>
    <w:rsid w:val="00275067"/>
    <w:rsid w:val="002752DB"/>
    <w:rsid w:val="002755A8"/>
    <w:rsid w:val="002762C0"/>
    <w:rsid w:val="00276FCD"/>
    <w:rsid w:val="00277CDD"/>
    <w:rsid w:val="00280642"/>
    <w:rsid w:val="002829C9"/>
    <w:rsid w:val="002834AE"/>
    <w:rsid w:val="0028425D"/>
    <w:rsid w:val="00285229"/>
    <w:rsid w:val="002853E5"/>
    <w:rsid w:val="0028551B"/>
    <w:rsid w:val="00285F34"/>
    <w:rsid w:val="00285FEC"/>
    <w:rsid w:val="00286F64"/>
    <w:rsid w:val="00287AA8"/>
    <w:rsid w:val="00291943"/>
    <w:rsid w:val="00292F69"/>
    <w:rsid w:val="00293672"/>
    <w:rsid w:val="00293743"/>
    <w:rsid w:val="00293E5B"/>
    <w:rsid w:val="00294F0B"/>
    <w:rsid w:val="0029690A"/>
    <w:rsid w:val="00296CFD"/>
    <w:rsid w:val="00296D28"/>
    <w:rsid w:val="00297247"/>
    <w:rsid w:val="002A0BAD"/>
    <w:rsid w:val="002A17C4"/>
    <w:rsid w:val="002A1A81"/>
    <w:rsid w:val="002A1C18"/>
    <w:rsid w:val="002A2100"/>
    <w:rsid w:val="002A2249"/>
    <w:rsid w:val="002A247F"/>
    <w:rsid w:val="002A2894"/>
    <w:rsid w:val="002A2C1F"/>
    <w:rsid w:val="002A2D85"/>
    <w:rsid w:val="002A35F2"/>
    <w:rsid w:val="002A5C22"/>
    <w:rsid w:val="002A633C"/>
    <w:rsid w:val="002A636B"/>
    <w:rsid w:val="002A6B68"/>
    <w:rsid w:val="002A781B"/>
    <w:rsid w:val="002A7DB8"/>
    <w:rsid w:val="002B084B"/>
    <w:rsid w:val="002B091C"/>
    <w:rsid w:val="002B0E53"/>
    <w:rsid w:val="002B15AC"/>
    <w:rsid w:val="002B2D2A"/>
    <w:rsid w:val="002B2E4A"/>
    <w:rsid w:val="002B3CD5"/>
    <w:rsid w:val="002B4009"/>
    <w:rsid w:val="002B5999"/>
    <w:rsid w:val="002B6110"/>
    <w:rsid w:val="002B6AE7"/>
    <w:rsid w:val="002B6B5D"/>
    <w:rsid w:val="002B6BA3"/>
    <w:rsid w:val="002B6EE6"/>
    <w:rsid w:val="002B7272"/>
    <w:rsid w:val="002B7C06"/>
    <w:rsid w:val="002C0722"/>
    <w:rsid w:val="002C0D7A"/>
    <w:rsid w:val="002C0E71"/>
    <w:rsid w:val="002C367B"/>
    <w:rsid w:val="002C4BBE"/>
    <w:rsid w:val="002C4E41"/>
    <w:rsid w:val="002C55E5"/>
    <w:rsid w:val="002C5779"/>
    <w:rsid w:val="002C6651"/>
    <w:rsid w:val="002C6C2F"/>
    <w:rsid w:val="002C75B8"/>
    <w:rsid w:val="002C77C6"/>
    <w:rsid w:val="002C79DC"/>
    <w:rsid w:val="002D0141"/>
    <w:rsid w:val="002D09E2"/>
    <w:rsid w:val="002D0CC9"/>
    <w:rsid w:val="002D27A5"/>
    <w:rsid w:val="002D2B11"/>
    <w:rsid w:val="002D35B9"/>
    <w:rsid w:val="002D3717"/>
    <w:rsid w:val="002D3802"/>
    <w:rsid w:val="002D4518"/>
    <w:rsid w:val="002D51C5"/>
    <w:rsid w:val="002D52D4"/>
    <w:rsid w:val="002D5EF1"/>
    <w:rsid w:val="002D6EE4"/>
    <w:rsid w:val="002D700D"/>
    <w:rsid w:val="002D7544"/>
    <w:rsid w:val="002E0D25"/>
    <w:rsid w:val="002E0D7A"/>
    <w:rsid w:val="002E1206"/>
    <w:rsid w:val="002E1709"/>
    <w:rsid w:val="002E1931"/>
    <w:rsid w:val="002E244E"/>
    <w:rsid w:val="002E2497"/>
    <w:rsid w:val="002E2F18"/>
    <w:rsid w:val="002E3D97"/>
    <w:rsid w:val="002E3FEC"/>
    <w:rsid w:val="002E4234"/>
    <w:rsid w:val="002E450F"/>
    <w:rsid w:val="002E5113"/>
    <w:rsid w:val="002E5653"/>
    <w:rsid w:val="002E6070"/>
    <w:rsid w:val="002E6117"/>
    <w:rsid w:val="002E6162"/>
    <w:rsid w:val="002E625B"/>
    <w:rsid w:val="002E633C"/>
    <w:rsid w:val="002E69E9"/>
    <w:rsid w:val="002F0984"/>
    <w:rsid w:val="002F11F9"/>
    <w:rsid w:val="002F1F86"/>
    <w:rsid w:val="002F2269"/>
    <w:rsid w:val="002F279B"/>
    <w:rsid w:val="002F3208"/>
    <w:rsid w:val="002F4033"/>
    <w:rsid w:val="002F4415"/>
    <w:rsid w:val="002F477D"/>
    <w:rsid w:val="002F4D74"/>
    <w:rsid w:val="002F5495"/>
    <w:rsid w:val="002F54C7"/>
    <w:rsid w:val="002F5707"/>
    <w:rsid w:val="002F6344"/>
    <w:rsid w:val="002F645B"/>
    <w:rsid w:val="002F6DC7"/>
    <w:rsid w:val="002F7743"/>
    <w:rsid w:val="002F786C"/>
    <w:rsid w:val="002F7D36"/>
    <w:rsid w:val="003002ED"/>
    <w:rsid w:val="00300557"/>
    <w:rsid w:val="0030077A"/>
    <w:rsid w:val="003015F3"/>
    <w:rsid w:val="003019CA"/>
    <w:rsid w:val="00301FB1"/>
    <w:rsid w:val="00302D91"/>
    <w:rsid w:val="0030350A"/>
    <w:rsid w:val="00304181"/>
    <w:rsid w:val="00304DE4"/>
    <w:rsid w:val="00305457"/>
    <w:rsid w:val="00305C8A"/>
    <w:rsid w:val="00306230"/>
    <w:rsid w:val="00307A4D"/>
    <w:rsid w:val="00310152"/>
    <w:rsid w:val="00310516"/>
    <w:rsid w:val="00310F58"/>
    <w:rsid w:val="0031174C"/>
    <w:rsid w:val="003117BB"/>
    <w:rsid w:val="00311AC5"/>
    <w:rsid w:val="003125CC"/>
    <w:rsid w:val="00313F3F"/>
    <w:rsid w:val="00314778"/>
    <w:rsid w:val="003153CC"/>
    <w:rsid w:val="00315A69"/>
    <w:rsid w:val="00315E9D"/>
    <w:rsid w:val="00316389"/>
    <w:rsid w:val="003168C1"/>
    <w:rsid w:val="0031778F"/>
    <w:rsid w:val="003177D1"/>
    <w:rsid w:val="00317BB6"/>
    <w:rsid w:val="0032037C"/>
    <w:rsid w:val="0032260F"/>
    <w:rsid w:val="00322632"/>
    <w:rsid w:val="00322C37"/>
    <w:rsid w:val="00322CF6"/>
    <w:rsid w:val="00322E07"/>
    <w:rsid w:val="0032333C"/>
    <w:rsid w:val="003237F1"/>
    <w:rsid w:val="0032477E"/>
    <w:rsid w:val="00324CD0"/>
    <w:rsid w:val="003254EC"/>
    <w:rsid w:val="0032606C"/>
    <w:rsid w:val="00326EAF"/>
    <w:rsid w:val="00327081"/>
    <w:rsid w:val="00327170"/>
    <w:rsid w:val="003275F5"/>
    <w:rsid w:val="00327E84"/>
    <w:rsid w:val="003306CC"/>
    <w:rsid w:val="00330E1E"/>
    <w:rsid w:val="0033133E"/>
    <w:rsid w:val="0033143B"/>
    <w:rsid w:val="00331831"/>
    <w:rsid w:val="00332B2C"/>
    <w:rsid w:val="00332D52"/>
    <w:rsid w:val="003331A9"/>
    <w:rsid w:val="00333506"/>
    <w:rsid w:val="00333BBF"/>
    <w:rsid w:val="00334153"/>
    <w:rsid w:val="00335F6A"/>
    <w:rsid w:val="0033615A"/>
    <w:rsid w:val="00336C05"/>
    <w:rsid w:val="0033757E"/>
    <w:rsid w:val="00340608"/>
    <w:rsid w:val="003409D7"/>
    <w:rsid w:val="00340C36"/>
    <w:rsid w:val="00340C39"/>
    <w:rsid w:val="00340EC8"/>
    <w:rsid w:val="003413CA"/>
    <w:rsid w:val="003419D2"/>
    <w:rsid w:val="00342D8A"/>
    <w:rsid w:val="00343AF9"/>
    <w:rsid w:val="00344083"/>
    <w:rsid w:val="003444E8"/>
    <w:rsid w:val="00344BBA"/>
    <w:rsid w:val="0034531E"/>
    <w:rsid w:val="00346589"/>
    <w:rsid w:val="00346D2A"/>
    <w:rsid w:val="00347AF3"/>
    <w:rsid w:val="00347EC1"/>
    <w:rsid w:val="00351FC5"/>
    <w:rsid w:val="00352B31"/>
    <w:rsid w:val="0035337B"/>
    <w:rsid w:val="00353F7C"/>
    <w:rsid w:val="0035445B"/>
    <w:rsid w:val="00354EC5"/>
    <w:rsid w:val="00355348"/>
    <w:rsid w:val="00355E62"/>
    <w:rsid w:val="00355EB0"/>
    <w:rsid w:val="003562FD"/>
    <w:rsid w:val="00356EF9"/>
    <w:rsid w:val="00356F2E"/>
    <w:rsid w:val="00357F13"/>
    <w:rsid w:val="0036023C"/>
    <w:rsid w:val="0036026E"/>
    <w:rsid w:val="003602AB"/>
    <w:rsid w:val="00360989"/>
    <w:rsid w:val="00360CAE"/>
    <w:rsid w:val="00360E29"/>
    <w:rsid w:val="00360FA0"/>
    <w:rsid w:val="00360FBC"/>
    <w:rsid w:val="0036141C"/>
    <w:rsid w:val="00361527"/>
    <w:rsid w:val="003615CC"/>
    <w:rsid w:val="003616A4"/>
    <w:rsid w:val="003617E8"/>
    <w:rsid w:val="00361886"/>
    <w:rsid w:val="00362C71"/>
    <w:rsid w:val="00364C89"/>
    <w:rsid w:val="00366CDF"/>
    <w:rsid w:val="00366EA4"/>
    <w:rsid w:val="00367055"/>
    <w:rsid w:val="00367352"/>
    <w:rsid w:val="00367AC6"/>
    <w:rsid w:val="00367E39"/>
    <w:rsid w:val="00370450"/>
    <w:rsid w:val="0037137B"/>
    <w:rsid w:val="00371937"/>
    <w:rsid w:val="0037275C"/>
    <w:rsid w:val="00372D05"/>
    <w:rsid w:val="00372DC4"/>
    <w:rsid w:val="00373940"/>
    <w:rsid w:val="0037399B"/>
    <w:rsid w:val="003741C0"/>
    <w:rsid w:val="00374657"/>
    <w:rsid w:val="00374826"/>
    <w:rsid w:val="00374AD4"/>
    <w:rsid w:val="0037504D"/>
    <w:rsid w:val="0037699D"/>
    <w:rsid w:val="00376CDF"/>
    <w:rsid w:val="003771D9"/>
    <w:rsid w:val="003773CE"/>
    <w:rsid w:val="00377C01"/>
    <w:rsid w:val="0038039C"/>
    <w:rsid w:val="0038185C"/>
    <w:rsid w:val="0038222F"/>
    <w:rsid w:val="00382462"/>
    <w:rsid w:val="003827FB"/>
    <w:rsid w:val="00383A83"/>
    <w:rsid w:val="00383F51"/>
    <w:rsid w:val="00384544"/>
    <w:rsid w:val="00384A1F"/>
    <w:rsid w:val="00385B2A"/>
    <w:rsid w:val="00385C88"/>
    <w:rsid w:val="00385CA4"/>
    <w:rsid w:val="00385DE2"/>
    <w:rsid w:val="00386752"/>
    <w:rsid w:val="00386EC8"/>
    <w:rsid w:val="00387841"/>
    <w:rsid w:val="00390554"/>
    <w:rsid w:val="00390A6C"/>
    <w:rsid w:val="00390FCF"/>
    <w:rsid w:val="003915D9"/>
    <w:rsid w:val="00392974"/>
    <w:rsid w:val="00392B87"/>
    <w:rsid w:val="00392BD4"/>
    <w:rsid w:val="003932D4"/>
    <w:rsid w:val="003934AF"/>
    <w:rsid w:val="0039378D"/>
    <w:rsid w:val="00394D6C"/>
    <w:rsid w:val="00395BED"/>
    <w:rsid w:val="003969A2"/>
    <w:rsid w:val="00396AB1"/>
    <w:rsid w:val="00396BF3"/>
    <w:rsid w:val="00396E88"/>
    <w:rsid w:val="003975C1"/>
    <w:rsid w:val="003A00C0"/>
    <w:rsid w:val="003A0E65"/>
    <w:rsid w:val="003A182B"/>
    <w:rsid w:val="003A2491"/>
    <w:rsid w:val="003A2863"/>
    <w:rsid w:val="003A295C"/>
    <w:rsid w:val="003A31CC"/>
    <w:rsid w:val="003A3296"/>
    <w:rsid w:val="003A37DC"/>
    <w:rsid w:val="003A394A"/>
    <w:rsid w:val="003A3A9D"/>
    <w:rsid w:val="003A5B60"/>
    <w:rsid w:val="003A6FED"/>
    <w:rsid w:val="003B16C7"/>
    <w:rsid w:val="003B1C9D"/>
    <w:rsid w:val="003B1F07"/>
    <w:rsid w:val="003B382F"/>
    <w:rsid w:val="003B4239"/>
    <w:rsid w:val="003B4271"/>
    <w:rsid w:val="003B49CC"/>
    <w:rsid w:val="003B4B15"/>
    <w:rsid w:val="003B5375"/>
    <w:rsid w:val="003B5631"/>
    <w:rsid w:val="003B591A"/>
    <w:rsid w:val="003B5DBB"/>
    <w:rsid w:val="003B75C1"/>
    <w:rsid w:val="003C16B4"/>
    <w:rsid w:val="003C16D6"/>
    <w:rsid w:val="003C170A"/>
    <w:rsid w:val="003C1A48"/>
    <w:rsid w:val="003C1AB0"/>
    <w:rsid w:val="003C2AC2"/>
    <w:rsid w:val="003C3144"/>
    <w:rsid w:val="003C32F9"/>
    <w:rsid w:val="003C3837"/>
    <w:rsid w:val="003C3B7D"/>
    <w:rsid w:val="003C3B8D"/>
    <w:rsid w:val="003C5378"/>
    <w:rsid w:val="003C6B05"/>
    <w:rsid w:val="003C6BFC"/>
    <w:rsid w:val="003C7079"/>
    <w:rsid w:val="003D01FC"/>
    <w:rsid w:val="003D0568"/>
    <w:rsid w:val="003D0794"/>
    <w:rsid w:val="003D089A"/>
    <w:rsid w:val="003D0A8D"/>
    <w:rsid w:val="003D0BE4"/>
    <w:rsid w:val="003D0D85"/>
    <w:rsid w:val="003D1104"/>
    <w:rsid w:val="003D1487"/>
    <w:rsid w:val="003D1FE2"/>
    <w:rsid w:val="003D310B"/>
    <w:rsid w:val="003D312B"/>
    <w:rsid w:val="003D3F27"/>
    <w:rsid w:val="003D4079"/>
    <w:rsid w:val="003D4455"/>
    <w:rsid w:val="003D4AC9"/>
    <w:rsid w:val="003D531D"/>
    <w:rsid w:val="003D5363"/>
    <w:rsid w:val="003D6264"/>
    <w:rsid w:val="003D646B"/>
    <w:rsid w:val="003D7500"/>
    <w:rsid w:val="003D7913"/>
    <w:rsid w:val="003D7BB5"/>
    <w:rsid w:val="003D7CC3"/>
    <w:rsid w:val="003D7D3E"/>
    <w:rsid w:val="003D7F2F"/>
    <w:rsid w:val="003E0658"/>
    <w:rsid w:val="003E1285"/>
    <w:rsid w:val="003E1E40"/>
    <w:rsid w:val="003E2D7E"/>
    <w:rsid w:val="003E424F"/>
    <w:rsid w:val="003E4C24"/>
    <w:rsid w:val="003E4E07"/>
    <w:rsid w:val="003E5514"/>
    <w:rsid w:val="003E56E6"/>
    <w:rsid w:val="003E5787"/>
    <w:rsid w:val="003E5956"/>
    <w:rsid w:val="003E5F04"/>
    <w:rsid w:val="003E5FE5"/>
    <w:rsid w:val="003E65E1"/>
    <w:rsid w:val="003F0003"/>
    <w:rsid w:val="003F0B70"/>
    <w:rsid w:val="003F231C"/>
    <w:rsid w:val="003F2461"/>
    <w:rsid w:val="003F2543"/>
    <w:rsid w:val="003F2E11"/>
    <w:rsid w:val="003F2F14"/>
    <w:rsid w:val="003F3357"/>
    <w:rsid w:val="003F33A0"/>
    <w:rsid w:val="003F3CBB"/>
    <w:rsid w:val="003F4038"/>
    <w:rsid w:val="003F407B"/>
    <w:rsid w:val="003F51A4"/>
    <w:rsid w:val="003F62EA"/>
    <w:rsid w:val="003F6FF8"/>
    <w:rsid w:val="003F74E1"/>
    <w:rsid w:val="00400347"/>
    <w:rsid w:val="0040035F"/>
    <w:rsid w:val="00400427"/>
    <w:rsid w:val="004008A8"/>
    <w:rsid w:val="00400958"/>
    <w:rsid w:val="00400DAB"/>
    <w:rsid w:val="0040107C"/>
    <w:rsid w:val="0040167D"/>
    <w:rsid w:val="0040286E"/>
    <w:rsid w:val="00402A85"/>
    <w:rsid w:val="00402C9D"/>
    <w:rsid w:val="00402D0C"/>
    <w:rsid w:val="00402E02"/>
    <w:rsid w:val="00403818"/>
    <w:rsid w:val="00403BF6"/>
    <w:rsid w:val="0040400D"/>
    <w:rsid w:val="00404515"/>
    <w:rsid w:val="00405150"/>
    <w:rsid w:val="00405206"/>
    <w:rsid w:val="004053D8"/>
    <w:rsid w:val="00405A1C"/>
    <w:rsid w:val="00406363"/>
    <w:rsid w:val="0040729E"/>
    <w:rsid w:val="00410183"/>
    <w:rsid w:val="004109E3"/>
    <w:rsid w:val="00410B03"/>
    <w:rsid w:val="004110E0"/>
    <w:rsid w:val="004115C6"/>
    <w:rsid w:val="004120CA"/>
    <w:rsid w:val="004128C1"/>
    <w:rsid w:val="004134B7"/>
    <w:rsid w:val="00413956"/>
    <w:rsid w:val="00413AAC"/>
    <w:rsid w:val="00414BE4"/>
    <w:rsid w:val="004155EA"/>
    <w:rsid w:val="00416714"/>
    <w:rsid w:val="00417171"/>
    <w:rsid w:val="00417488"/>
    <w:rsid w:val="00417C34"/>
    <w:rsid w:val="00417CA7"/>
    <w:rsid w:val="004200FC"/>
    <w:rsid w:val="00420AAF"/>
    <w:rsid w:val="004212D3"/>
    <w:rsid w:val="00421AFE"/>
    <w:rsid w:val="0042389D"/>
    <w:rsid w:val="00423F95"/>
    <w:rsid w:val="00425D81"/>
    <w:rsid w:val="00425E50"/>
    <w:rsid w:val="004261F5"/>
    <w:rsid w:val="00426F0E"/>
    <w:rsid w:val="00426FCD"/>
    <w:rsid w:val="004277D0"/>
    <w:rsid w:val="00427A28"/>
    <w:rsid w:val="00427B4E"/>
    <w:rsid w:val="00430628"/>
    <w:rsid w:val="00430A55"/>
    <w:rsid w:val="00431A64"/>
    <w:rsid w:val="00431C03"/>
    <w:rsid w:val="00431EE5"/>
    <w:rsid w:val="004332FE"/>
    <w:rsid w:val="004333E5"/>
    <w:rsid w:val="00433CBC"/>
    <w:rsid w:val="00434C66"/>
    <w:rsid w:val="004360C5"/>
    <w:rsid w:val="004360E2"/>
    <w:rsid w:val="00436690"/>
    <w:rsid w:val="004377F4"/>
    <w:rsid w:val="00440502"/>
    <w:rsid w:val="00441281"/>
    <w:rsid w:val="004417DB"/>
    <w:rsid w:val="00441F14"/>
    <w:rsid w:val="00442198"/>
    <w:rsid w:val="00442405"/>
    <w:rsid w:val="00443845"/>
    <w:rsid w:val="00444183"/>
    <w:rsid w:val="0044434F"/>
    <w:rsid w:val="004459D5"/>
    <w:rsid w:val="004460B6"/>
    <w:rsid w:val="004466B5"/>
    <w:rsid w:val="00446750"/>
    <w:rsid w:val="00446794"/>
    <w:rsid w:val="004469A6"/>
    <w:rsid w:val="00446D7A"/>
    <w:rsid w:val="00447037"/>
    <w:rsid w:val="0044734C"/>
    <w:rsid w:val="00447DD2"/>
    <w:rsid w:val="0045086D"/>
    <w:rsid w:val="004516D2"/>
    <w:rsid w:val="00451AEC"/>
    <w:rsid w:val="00451CC0"/>
    <w:rsid w:val="00451D97"/>
    <w:rsid w:val="00452091"/>
    <w:rsid w:val="00452160"/>
    <w:rsid w:val="004526A4"/>
    <w:rsid w:val="00452FA8"/>
    <w:rsid w:val="0045309E"/>
    <w:rsid w:val="00453E0B"/>
    <w:rsid w:val="00454AED"/>
    <w:rsid w:val="00454E79"/>
    <w:rsid w:val="00455335"/>
    <w:rsid w:val="004553E6"/>
    <w:rsid w:val="00455CCC"/>
    <w:rsid w:val="00455F21"/>
    <w:rsid w:val="0045657B"/>
    <w:rsid w:val="00456A89"/>
    <w:rsid w:val="00456AED"/>
    <w:rsid w:val="00456D84"/>
    <w:rsid w:val="004574C4"/>
    <w:rsid w:val="00460B29"/>
    <w:rsid w:val="00460D0F"/>
    <w:rsid w:val="004622A2"/>
    <w:rsid w:val="00462473"/>
    <w:rsid w:val="0046272B"/>
    <w:rsid w:val="00462F68"/>
    <w:rsid w:val="00464027"/>
    <w:rsid w:val="0046447E"/>
    <w:rsid w:val="004646BE"/>
    <w:rsid w:val="00464CCD"/>
    <w:rsid w:val="004660E4"/>
    <w:rsid w:val="00466714"/>
    <w:rsid w:val="00467EC2"/>
    <w:rsid w:val="004700C8"/>
    <w:rsid w:val="004706B5"/>
    <w:rsid w:val="00470922"/>
    <w:rsid w:val="00470A52"/>
    <w:rsid w:val="0047207A"/>
    <w:rsid w:val="00472C2B"/>
    <w:rsid w:val="00472E3C"/>
    <w:rsid w:val="00473060"/>
    <w:rsid w:val="0047317F"/>
    <w:rsid w:val="00473746"/>
    <w:rsid w:val="0047392B"/>
    <w:rsid w:val="00473977"/>
    <w:rsid w:val="00473C2B"/>
    <w:rsid w:val="00473F0E"/>
    <w:rsid w:val="00474062"/>
    <w:rsid w:val="0047537C"/>
    <w:rsid w:val="00475685"/>
    <w:rsid w:val="00475A7C"/>
    <w:rsid w:val="00475D2F"/>
    <w:rsid w:val="004761D5"/>
    <w:rsid w:val="00476D67"/>
    <w:rsid w:val="00477D50"/>
    <w:rsid w:val="00481353"/>
    <w:rsid w:val="004816FA"/>
    <w:rsid w:val="004817DE"/>
    <w:rsid w:val="00481E5C"/>
    <w:rsid w:val="0048212C"/>
    <w:rsid w:val="004824CD"/>
    <w:rsid w:val="00483608"/>
    <w:rsid w:val="00483810"/>
    <w:rsid w:val="00483AB2"/>
    <w:rsid w:val="0048469F"/>
    <w:rsid w:val="00484809"/>
    <w:rsid w:val="004848C2"/>
    <w:rsid w:val="00484A76"/>
    <w:rsid w:val="00484DDD"/>
    <w:rsid w:val="00484F97"/>
    <w:rsid w:val="00485B6A"/>
    <w:rsid w:val="00486ADF"/>
    <w:rsid w:val="004874D8"/>
    <w:rsid w:val="00487859"/>
    <w:rsid w:val="00487FBB"/>
    <w:rsid w:val="00490736"/>
    <w:rsid w:val="004922FF"/>
    <w:rsid w:val="004928DC"/>
    <w:rsid w:val="004939C1"/>
    <w:rsid w:val="00494C05"/>
    <w:rsid w:val="00495013"/>
    <w:rsid w:val="0049603E"/>
    <w:rsid w:val="0049654D"/>
    <w:rsid w:val="00496A92"/>
    <w:rsid w:val="004A00AF"/>
    <w:rsid w:val="004A0A46"/>
    <w:rsid w:val="004A0F57"/>
    <w:rsid w:val="004A0FDD"/>
    <w:rsid w:val="004A1147"/>
    <w:rsid w:val="004A1C8D"/>
    <w:rsid w:val="004A1E4F"/>
    <w:rsid w:val="004A26B0"/>
    <w:rsid w:val="004A313E"/>
    <w:rsid w:val="004A3C33"/>
    <w:rsid w:val="004A4EF1"/>
    <w:rsid w:val="004A6055"/>
    <w:rsid w:val="004A6968"/>
    <w:rsid w:val="004A69B1"/>
    <w:rsid w:val="004A711E"/>
    <w:rsid w:val="004A72F2"/>
    <w:rsid w:val="004A7F28"/>
    <w:rsid w:val="004A7F41"/>
    <w:rsid w:val="004B02BD"/>
    <w:rsid w:val="004B0737"/>
    <w:rsid w:val="004B1871"/>
    <w:rsid w:val="004B2100"/>
    <w:rsid w:val="004B3B61"/>
    <w:rsid w:val="004B4000"/>
    <w:rsid w:val="004B4720"/>
    <w:rsid w:val="004B56BF"/>
    <w:rsid w:val="004B5D15"/>
    <w:rsid w:val="004B63EB"/>
    <w:rsid w:val="004B69B4"/>
    <w:rsid w:val="004B6CBA"/>
    <w:rsid w:val="004B7BE0"/>
    <w:rsid w:val="004C0924"/>
    <w:rsid w:val="004C0B67"/>
    <w:rsid w:val="004C105E"/>
    <w:rsid w:val="004C2C21"/>
    <w:rsid w:val="004C2D92"/>
    <w:rsid w:val="004C3219"/>
    <w:rsid w:val="004C32CC"/>
    <w:rsid w:val="004C4A43"/>
    <w:rsid w:val="004C5130"/>
    <w:rsid w:val="004C5599"/>
    <w:rsid w:val="004C5F3D"/>
    <w:rsid w:val="004C6685"/>
    <w:rsid w:val="004C700B"/>
    <w:rsid w:val="004C7D35"/>
    <w:rsid w:val="004D075D"/>
    <w:rsid w:val="004D07B3"/>
    <w:rsid w:val="004D07C5"/>
    <w:rsid w:val="004D1087"/>
    <w:rsid w:val="004D1679"/>
    <w:rsid w:val="004D1A5A"/>
    <w:rsid w:val="004D265A"/>
    <w:rsid w:val="004D3F92"/>
    <w:rsid w:val="004D43C9"/>
    <w:rsid w:val="004D4A43"/>
    <w:rsid w:val="004D4B1B"/>
    <w:rsid w:val="004D5353"/>
    <w:rsid w:val="004D560E"/>
    <w:rsid w:val="004D571A"/>
    <w:rsid w:val="004D59CD"/>
    <w:rsid w:val="004D59D8"/>
    <w:rsid w:val="004D5A40"/>
    <w:rsid w:val="004D640D"/>
    <w:rsid w:val="004D66F1"/>
    <w:rsid w:val="004D78F0"/>
    <w:rsid w:val="004D7F55"/>
    <w:rsid w:val="004E02EA"/>
    <w:rsid w:val="004E050B"/>
    <w:rsid w:val="004E1041"/>
    <w:rsid w:val="004E1987"/>
    <w:rsid w:val="004E20AD"/>
    <w:rsid w:val="004E2600"/>
    <w:rsid w:val="004E262C"/>
    <w:rsid w:val="004E3AD9"/>
    <w:rsid w:val="004E3E1E"/>
    <w:rsid w:val="004E3E91"/>
    <w:rsid w:val="004E4A98"/>
    <w:rsid w:val="004E5473"/>
    <w:rsid w:val="004E55A2"/>
    <w:rsid w:val="004E56C6"/>
    <w:rsid w:val="004E661A"/>
    <w:rsid w:val="004E7302"/>
    <w:rsid w:val="004E795E"/>
    <w:rsid w:val="004E7FEA"/>
    <w:rsid w:val="004F1048"/>
    <w:rsid w:val="004F1730"/>
    <w:rsid w:val="004F1C86"/>
    <w:rsid w:val="004F1FA9"/>
    <w:rsid w:val="004F2681"/>
    <w:rsid w:val="004F3AB7"/>
    <w:rsid w:val="004F3BC1"/>
    <w:rsid w:val="004F458F"/>
    <w:rsid w:val="004F4EF8"/>
    <w:rsid w:val="004F50D5"/>
    <w:rsid w:val="004F5550"/>
    <w:rsid w:val="004F557F"/>
    <w:rsid w:val="004F572B"/>
    <w:rsid w:val="004F5995"/>
    <w:rsid w:val="004F5FA9"/>
    <w:rsid w:val="004F7075"/>
    <w:rsid w:val="004F7FF6"/>
    <w:rsid w:val="00500C0A"/>
    <w:rsid w:val="00500E2F"/>
    <w:rsid w:val="00501003"/>
    <w:rsid w:val="00501073"/>
    <w:rsid w:val="005011C5"/>
    <w:rsid w:val="00501E2E"/>
    <w:rsid w:val="00501FD6"/>
    <w:rsid w:val="0050200A"/>
    <w:rsid w:val="00502361"/>
    <w:rsid w:val="00502635"/>
    <w:rsid w:val="00502729"/>
    <w:rsid w:val="00502D59"/>
    <w:rsid w:val="00502E0D"/>
    <w:rsid w:val="00503786"/>
    <w:rsid w:val="005042CB"/>
    <w:rsid w:val="00504931"/>
    <w:rsid w:val="00504E1D"/>
    <w:rsid w:val="005054AB"/>
    <w:rsid w:val="0050604A"/>
    <w:rsid w:val="005065EF"/>
    <w:rsid w:val="00506608"/>
    <w:rsid w:val="00506729"/>
    <w:rsid w:val="0050694E"/>
    <w:rsid w:val="0050746D"/>
    <w:rsid w:val="00507790"/>
    <w:rsid w:val="00507CE3"/>
    <w:rsid w:val="00510AA0"/>
    <w:rsid w:val="00511444"/>
    <w:rsid w:val="00512391"/>
    <w:rsid w:val="00512813"/>
    <w:rsid w:val="00513E97"/>
    <w:rsid w:val="00513F52"/>
    <w:rsid w:val="00514860"/>
    <w:rsid w:val="00514B54"/>
    <w:rsid w:val="00514FF2"/>
    <w:rsid w:val="00515A16"/>
    <w:rsid w:val="005168AC"/>
    <w:rsid w:val="005170D8"/>
    <w:rsid w:val="005174B6"/>
    <w:rsid w:val="00517B30"/>
    <w:rsid w:val="00517FC1"/>
    <w:rsid w:val="0052036D"/>
    <w:rsid w:val="00521167"/>
    <w:rsid w:val="00521877"/>
    <w:rsid w:val="00521E56"/>
    <w:rsid w:val="0052267B"/>
    <w:rsid w:val="00522E15"/>
    <w:rsid w:val="00523EF3"/>
    <w:rsid w:val="0052512F"/>
    <w:rsid w:val="005251FC"/>
    <w:rsid w:val="0052522A"/>
    <w:rsid w:val="005255A5"/>
    <w:rsid w:val="00526E96"/>
    <w:rsid w:val="005318D5"/>
    <w:rsid w:val="00531BE0"/>
    <w:rsid w:val="00531FEB"/>
    <w:rsid w:val="00532232"/>
    <w:rsid w:val="005328B0"/>
    <w:rsid w:val="00532B31"/>
    <w:rsid w:val="00532EAF"/>
    <w:rsid w:val="00533089"/>
    <w:rsid w:val="0053338B"/>
    <w:rsid w:val="00533D57"/>
    <w:rsid w:val="00533DCF"/>
    <w:rsid w:val="005351E2"/>
    <w:rsid w:val="00535AF9"/>
    <w:rsid w:val="005366B6"/>
    <w:rsid w:val="00536FCE"/>
    <w:rsid w:val="00537176"/>
    <w:rsid w:val="0053789A"/>
    <w:rsid w:val="00537D4E"/>
    <w:rsid w:val="00540660"/>
    <w:rsid w:val="00540B41"/>
    <w:rsid w:val="005414DE"/>
    <w:rsid w:val="0054300A"/>
    <w:rsid w:val="00543FD5"/>
    <w:rsid w:val="0054419F"/>
    <w:rsid w:val="00544686"/>
    <w:rsid w:val="00544A85"/>
    <w:rsid w:val="00544AEC"/>
    <w:rsid w:val="00544D02"/>
    <w:rsid w:val="00545994"/>
    <w:rsid w:val="00545AFD"/>
    <w:rsid w:val="00546A38"/>
    <w:rsid w:val="0054740B"/>
    <w:rsid w:val="00547659"/>
    <w:rsid w:val="00550E4E"/>
    <w:rsid w:val="005512F8"/>
    <w:rsid w:val="0055297B"/>
    <w:rsid w:val="00552D18"/>
    <w:rsid w:val="00552D1E"/>
    <w:rsid w:val="00553733"/>
    <w:rsid w:val="005538AB"/>
    <w:rsid w:val="00554795"/>
    <w:rsid w:val="00554BD1"/>
    <w:rsid w:val="0055592F"/>
    <w:rsid w:val="00555AE3"/>
    <w:rsid w:val="00555F89"/>
    <w:rsid w:val="00557250"/>
    <w:rsid w:val="00557843"/>
    <w:rsid w:val="00557BB6"/>
    <w:rsid w:val="00560030"/>
    <w:rsid w:val="00561257"/>
    <w:rsid w:val="0056211A"/>
    <w:rsid w:val="00562311"/>
    <w:rsid w:val="005625C5"/>
    <w:rsid w:val="00562728"/>
    <w:rsid w:val="00562D9E"/>
    <w:rsid w:val="0056309B"/>
    <w:rsid w:val="00563FCA"/>
    <w:rsid w:val="00564C62"/>
    <w:rsid w:val="00564F9E"/>
    <w:rsid w:val="005660AC"/>
    <w:rsid w:val="00566272"/>
    <w:rsid w:val="00566288"/>
    <w:rsid w:val="00566F0D"/>
    <w:rsid w:val="00567354"/>
    <w:rsid w:val="0056752D"/>
    <w:rsid w:val="0057033E"/>
    <w:rsid w:val="005703C6"/>
    <w:rsid w:val="0057047E"/>
    <w:rsid w:val="00570894"/>
    <w:rsid w:val="00570A6D"/>
    <w:rsid w:val="005716AD"/>
    <w:rsid w:val="0057232C"/>
    <w:rsid w:val="005727E1"/>
    <w:rsid w:val="00573E58"/>
    <w:rsid w:val="00573F38"/>
    <w:rsid w:val="0057424A"/>
    <w:rsid w:val="005748A9"/>
    <w:rsid w:val="00576226"/>
    <w:rsid w:val="00576AA9"/>
    <w:rsid w:val="00576D87"/>
    <w:rsid w:val="00576E73"/>
    <w:rsid w:val="00577530"/>
    <w:rsid w:val="00581821"/>
    <w:rsid w:val="00581A80"/>
    <w:rsid w:val="00582703"/>
    <w:rsid w:val="00582995"/>
    <w:rsid w:val="00582F4E"/>
    <w:rsid w:val="00583EAE"/>
    <w:rsid w:val="00585474"/>
    <w:rsid w:val="0058657F"/>
    <w:rsid w:val="00586863"/>
    <w:rsid w:val="00586A7E"/>
    <w:rsid w:val="0058724D"/>
    <w:rsid w:val="0058771B"/>
    <w:rsid w:val="00590650"/>
    <w:rsid w:val="00590D36"/>
    <w:rsid w:val="00591129"/>
    <w:rsid w:val="00591278"/>
    <w:rsid w:val="0059157F"/>
    <w:rsid w:val="00592104"/>
    <w:rsid w:val="00592836"/>
    <w:rsid w:val="00594311"/>
    <w:rsid w:val="00594904"/>
    <w:rsid w:val="00596DDB"/>
    <w:rsid w:val="00596EB8"/>
    <w:rsid w:val="00596FF2"/>
    <w:rsid w:val="00597368"/>
    <w:rsid w:val="00597AD1"/>
    <w:rsid w:val="00597BAF"/>
    <w:rsid w:val="005A0589"/>
    <w:rsid w:val="005A0A26"/>
    <w:rsid w:val="005A124C"/>
    <w:rsid w:val="005A1324"/>
    <w:rsid w:val="005A1994"/>
    <w:rsid w:val="005A2250"/>
    <w:rsid w:val="005A284C"/>
    <w:rsid w:val="005A378D"/>
    <w:rsid w:val="005A4402"/>
    <w:rsid w:val="005A48D2"/>
    <w:rsid w:val="005A4ACA"/>
    <w:rsid w:val="005A5670"/>
    <w:rsid w:val="005A59CA"/>
    <w:rsid w:val="005A6964"/>
    <w:rsid w:val="005A6B7E"/>
    <w:rsid w:val="005A6CB0"/>
    <w:rsid w:val="005A728B"/>
    <w:rsid w:val="005A7420"/>
    <w:rsid w:val="005B0924"/>
    <w:rsid w:val="005B0A2F"/>
    <w:rsid w:val="005B1466"/>
    <w:rsid w:val="005B241B"/>
    <w:rsid w:val="005B25D2"/>
    <w:rsid w:val="005B3819"/>
    <w:rsid w:val="005B3B77"/>
    <w:rsid w:val="005B3D05"/>
    <w:rsid w:val="005B3D27"/>
    <w:rsid w:val="005B597D"/>
    <w:rsid w:val="005B6CF0"/>
    <w:rsid w:val="005B7516"/>
    <w:rsid w:val="005B7EB9"/>
    <w:rsid w:val="005B7F59"/>
    <w:rsid w:val="005C00B1"/>
    <w:rsid w:val="005C07BE"/>
    <w:rsid w:val="005C0C1B"/>
    <w:rsid w:val="005C0CBF"/>
    <w:rsid w:val="005C1686"/>
    <w:rsid w:val="005C1809"/>
    <w:rsid w:val="005C192D"/>
    <w:rsid w:val="005C1C09"/>
    <w:rsid w:val="005C1F68"/>
    <w:rsid w:val="005C273B"/>
    <w:rsid w:val="005C3CA8"/>
    <w:rsid w:val="005C3CF5"/>
    <w:rsid w:val="005C4C64"/>
    <w:rsid w:val="005C6809"/>
    <w:rsid w:val="005C6EA1"/>
    <w:rsid w:val="005C7644"/>
    <w:rsid w:val="005C7845"/>
    <w:rsid w:val="005C7C34"/>
    <w:rsid w:val="005D0ABC"/>
    <w:rsid w:val="005D0D69"/>
    <w:rsid w:val="005D0F0D"/>
    <w:rsid w:val="005D1868"/>
    <w:rsid w:val="005D1872"/>
    <w:rsid w:val="005D27D3"/>
    <w:rsid w:val="005D3C51"/>
    <w:rsid w:val="005D46FB"/>
    <w:rsid w:val="005D53CC"/>
    <w:rsid w:val="005D5BE6"/>
    <w:rsid w:val="005D6A68"/>
    <w:rsid w:val="005D70F9"/>
    <w:rsid w:val="005D776A"/>
    <w:rsid w:val="005D7F3F"/>
    <w:rsid w:val="005E033E"/>
    <w:rsid w:val="005E0507"/>
    <w:rsid w:val="005E065A"/>
    <w:rsid w:val="005E0718"/>
    <w:rsid w:val="005E1B47"/>
    <w:rsid w:val="005E2E5B"/>
    <w:rsid w:val="005E33B1"/>
    <w:rsid w:val="005E37E1"/>
    <w:rsid w:val="005E3802"/>
    <w:rsid w:val="005E3960"/>
    <w:rsid w:val="005E4C4C"/>
    <w:rsid w:val="005E6AD6"/>
    <w:rsid w:val="005E6FC9"/>
    <w:rsid w:val="005E7623"/>
    <w:rsid w:val="005E7930"/>
    <w:rsid w:val="005E7C77"/>
    <w:rsid w:val="005F00A8"/>
    <w:rsid w:val="005F0480"/>
    <w:rsid w:val="005F04FA"/>
    <w:rsid w:val="005F0737"/>
    <w:rsid w:val="005F1061"/>
    <w:rsid w:val="005F1502"/>
    <w:rsid w:val="005F1C8E"/>
    <w:rsid w:val="005F2137"/>
    <w:rsid w:val="005F21E0"/>
    <w:rsid w:val="005F228E"/>
    <w:rsid w:val="005F265D"/>
    <w:rsid w:val="005F2B0F"/>
    <w:rsid w:val="005F2BDC"/>
    <w:rsid w:val="005F3688"/>
    <w:rsid w:val="005F4262"/>
    <w:rsid w:val="005F4280"/>
    <w:rsid w:val="005F4286"/>
    <w:rsid w:val="005F56EA"/>
    <w:rsid w:val="005F5F9B"/>
    <w:rsid w:val="005F6D13"/>
    <w:rsid w:val="005F7468"/>
    <w:rsid w:val="005F7A52"/>
    <w:rsid w:val="0060005A"/>
    <w:rsid w:val="0060021D"/>
    <w:rsid w:val="00600358"/>
    <w:rsid w:val="0060067A"/>
    <w:rsid w:val="0060104B"/>
    <w:rsid w:val="00601549"/>
    <w:rsid w:val="00602011"/>
    <w:rsid w:val="006025CA"/>
    <w:rsid w:val="006036B6"/>
    <w:rsid w:val="00603738"/>
    <w:rsid w:val="00603B94"/>
    <w:rsid w:val="00604859"/>
    <w:rsid w:val="006048E9"/>
    <w:rsid w:val="00604E77"/>
    <w:rsid w:val="006076AD"/>
    <w:rsid w:val="00607818"/>
    <w:rsid w:val="00610085"/>
    <w:rsid w:val="006103C9"/>
    <w:rsid w:val="0061241A"/>
    <w:rsid w:val="0061250C"/>
    <w:rsid w:val="00612B8D"/>
    <w:rsid w:val="00613282"/>
    <w:rsid w:val="006136F9"/>
    <w:rsid w:val="00615428"/>
    <w:rsid w:val="00616136"/>
    <w:rsid w:val="006161B6"/>
    <w:rsid w:val="006163C2"/>
    <w:rsid w:val="00616611"/>
    <w:rsid w:val="00616898"/>
    <w:rsid w:val="006173F6"/>
    <w:rsid w:val="006179D8"/>
    <w:rsid w:val="0062032A"/>
    <w:rsid w:val="006203BF"/>
    <w:rsid w:val="006213F8"/>
    <w:rsid w:val="00621E44"/>
    <w:rsid w:val="00622004"/>
    <w:rsid w:val="00622514"/>
    <w:rsid w:val="00623236"/>
    <w:rsid w:val="006233C4"/>
    <w:rsid w:val="00623549"/>
    <w:rsid w:val="006255D3"/>
    <w:rsid w:val="00625796"/>
    <w:rsid w:val="006262EA"/>
    <w:rsid w:val="00627953"/>
    <w:rsid w:val="006279DD"/>
    <w:rsid w:val="00630A8D"/>
    <w:rsid w:val="00631796"/>
    <w:rsid w:val="00632372"/>
    <w:rsid w:val="00633465"/>
    <w:rsid w:val="00633B1C"/>
    <w:rsid w:val="00633FCE"/>
    <w:rsid w:val="00634316"/>
    <w:rsid w:val="0063435B"/>
    <w:rsid w:val="0063442E"/>
    <w:rsid w:val="00636995"/>
    <w:rsid w:val="00637637"/>
    <w:rsid w:val="006402B8"/>
    <w:rsid w:val="00640C6F"/>
    <w:rsid w:val="0064153B"/>
    <w:rsid w:val="00641CF0"/>
    <w:rsid w:val="00641D84"/>
    <w:rsid w:val="006435C1"/>
    <w:rsid w:val="0064387B"/>
    <w:rsid w:val="00644AB3"/>
    <w:rsid w:val="00645098"/>
    <w:rsid w:val="00645C16"/>
    <w:rsid w:val="00646049"/>
    <w:rsid w:val="00646548"/>
    <w:rsid w:val="00647D63"/>
    <w:rsid w:val="00647FB5"/>
    <w:rsid w:val="00651430"/>
    <w:rsid w:val="006515B8"/>
    <w:rsid w:val="00651C77"/>
    <w:rsid w:val="00651CA1"/>
    <w:rsid w:val="00651CC8"/>
    <w:rsid w:val="00651CD2"/>
    <w:rsid w:val="00651D7A"/>
    <w:rsid w:val="0065268E"/>
    <w:rsid w:val="00652905"/>
    <w:rsid w:val="006532AF"/>
    <w:rsid w:val="0065375D"/>
    <w:rsid w:val="00654CB6"/>
    <w:rsid w:val="00655241"/>
    <w:rsid w:val="0065542A"/>
    <w:rsid w:val="006554A5"/>
    <w:rsid w:val="00655750"/>
    <w:rsid w:val="00655CCC"/>
    <w:rsid w:val="00656FE7"/>
    <w:rsid w:val="00657506"/>
    <w:rsid w:val="00657F5D"/>
    <w:rsid w:val="00660534"/>
    <w:rsid w:val="00660F5B"/>
    <w:rsid w:val="00661A75"/>
    <w:rsid w:val="006620B0"/>
    <w:rsid w:val="00662BFA"/>
    <w:rsid w:val="00662F8A"/>
    <w:rsid w:val="00663800"/>
    <w:rsid w:val="00663F92"/>
    <w:rsid w:val="006643B7"/>
    <w:rsid w:val="006646AE"/>
    <w:rsid w:val="00664BEC"/>
    <w:rsid w:val="00665238"/>
    <w:rsid w:val="00665856"/>
    <w:rsid w:val="00665EDF"/>
    <w:rsid w:val="00666D8E"/>
    <w:rsid w:val="006673BE"/>
    <w:rsid w:val="0066780C"/>
    <w:rsid w:val="00667824"/>
    <w:rsid w:val="00667911"/>
    <w:rsid w:val="00670D04"/>
    <w:rsid w:val="00670D50"/>
    <w:rsid w:val="00670FFF"/>
    <w:rsid w:val="00671A40"/>
    <w:rsid w:val="00672449"/>
    <w:rsid w:val="0067264E"/>
    <w:rsid w:val="00673CF8"/>
    <w:rsid w:val="00674995"/>
    <w:rsid w:val="006749D0"/>
    <w:rsid w:val="00674B41"/>
    <w:rsid w:val="00674D0E"/>
    <w:rsid w:val="00674E61"/>
    <w:rsid w:val="00675372"/>
    <w:rsid w:val="006754D9"/>
    <w:rsid w:val="0067591B"/>
    <w:rsid w:val="006763B9"/>
    <w:rsid w:val="006764CB"/>
    <w:rsid w:val="00676BE5"/>
    <w:rsid w:val="00677FD8"/>
    <w:rsid w:val="00680D86"/>
    <w:rsid w:val="0068106B"/>
    <w:rsid w:val="0068197A"/>
    <w:rsid w:val="00681A2F"/>
    <w:rsid w:val="00681DE3"/>
    <w:rsid w:val="0068261A"/>
    <w:rsid w:val="00683EA1"/>
    <w:rsid w:val="00684349"/>
    <w:rsid w:val="0068483D"/>
    <w:rsid w:val="00685A53"/>
    <w:rsid w:val="00685A91"/>
    <w:rsid w:val="006861E3"/>
    <w:rsid w:val="006864FE"/>
    <w:rsid w:val="00687BD8"/>
    <w:rsid w:val="00687D46"/>
    <w:rsid w:val="00687F37"/>
    <w:rsid w:val="0069077C"/>
    <w:rsid w:val="00691CC7"/>
    <w:rsid w:val="00692E5B"/>
    <w:rsid w:val="00693568"/>
    <w:rsid w:val="00693B64"/>
    <w:rsid w:val="00693C84"/>
    <w:rsid w:val="00693E6B"/>
    <w:rsid w:val="006941A3"/>
    <w:rsid w:val="006942FD"/>
    <w:rsid w:val="00695159"/>
    <w:rsid w:val="006951B6"/>
    <w:rsid w:val="00695DF2"/>
    <w:rsid w:val="00696877"/>
    <w:rsid w:val="00696D11"/>
    <w:rsid w:val="00697397"/>
    <w:rsid w:val="006A018A"/>
    <w:rsid w:val="006A223B"/>
    <w:rsid w:val="006A2F4F"/>
    <w:rsid w:val="006A32F7"/>
    <w:rsid w:val="006A3722"/>
    <w:rsid w:val="006A4639"/>
    <w:rsid w:val="006A4AFA"/>
    <w:rsid w:val="006A4E6F"/>
    <w:rsid w:val="006A52FB"/>
    <w:rsid w:val="006A715C"/>
    <w:rsid w:val="006A7919"/>
    <w:rsid w:val="006B0AC4"/>
    <w:rsid w:val="006B0FC1"/>
    <w:rsid w:val="006B1019"/>
    <w:rsid w:val="006B20B8"/>
    <w:rsid w:val="006B32FE"/>
    <w:rsid w:val="006B39D9"/>
    <w:rsid w:val="006B3F46"/>
    <w:rsid w:val="006B3FEC"/>
    <w:rsid w:val="006B41D9"/>
    <w:rsid w:val="006B431E"/>
    <w:rsid w:val="006B4831"/>
    <w:rsid w:val="006B54B2"/>
    <w:rsid w:val="006B5A2E"/>
    <w:rsid w:val="006B5B49"/>
    <w:rsid w:val="006B5C36"/>
    <w:rsid w:val="006B5D2E"/>
    <w:rsid w:val="006B6278"/>
    <w:rsid w:val="006B67DB"/>
    <w:rsid w:val="006B75F0"/>
    <w:rsid w:val="006B7640"/>
    <w:rsid w:val="006B7C13"/>
    <w:rsid w:val="006C04DC"/>
    <w:rsid w:val="006C15CB"/>
    <w:rsid w:val="006C2289"/>
    <w:rsid w:val="006C25B7"/>
    <w:rsid w:val="006C485E"/>
    <w:rsid w:val="006C4DFC"/>
    <w:rsid w:val="006C54EC"/>
    <w:rsid w:val="006C6048"/>
    <w:rsid w:val="006C6E19"/>
    <w:rsid w:val="006C7BA9"/>
    <w:rsid w:val="006D05CA"/>
    <w:rsid w:val="006D1106"/>
    <w:rsid w:val="006D1C18"/>
    <w:rsid w:val="006D2552"/>
    <w:rsid w:val="006D42A1"/>
    <w:rsid w:val="006D514F"/>
    <w:rsid w:val="006D69D3"/>
    <w:rsid w:val="006D6C53"/>
    <w:rsid w:val="006D6FAB"/>
    <w:rsid w:val="006D7003"/>
    <w:rsid w:val="006D71FC"/>
    <w:rsid w:val="006D74C9"/>
    <w:rsid w:val="006D79A3"/>
    <w:rsid w:val="006D7B7B"/>
    <w:rsid w:val="006E00F9"/>
    <w:rsid w:val="006E0BE3"/>
    <w:rsid w:val="006E1541"/>
    <w:rsid w:val="006E1C37"/>
    <w:rsid w:val="006E2129"/>
    <w:rsid w:val="006E2774"/>
    <w:rsid w:val="006E2B34"/>
    <w:rsid w:val="006E2F4B"/>
    <w:rsid w:val="006E308B"/>
    <w:rsid w:val="006E3E66"/>
    <w:rsid w:val="006E493F"/>
    <w:rsid w:val="006E5AD0"/>
    <w:rsid w:val="006E5EF6"/>
    <w:rsid w:val="006E6405"/>
    <w:rsid w:val="006E6DEA"/>
    <w:rsid w:val="006E71C2"/>
    <w:rsid w:val="006E73A2"/>
    <w:rsid w:val="006E79C7"/>
    <w:rsid w:val="006F0171"/>
    <w:rsid w:val="006F042A"/>
    <w:rsid w:val="006F0795"/>
    <w:rsid w:val="006F0B18"/>
    <w:rsid w:val="006F0B98"/>
    <w:rsid w:val="006F1116"/>
    <w:rsid w:val="006F1148"/>
    <w:rsid w:val="006F308B"/>
    <w:rsid w:val="006F38B9"/>
    <w:rsid w:val="006F3F71"/>
    <w:rsid w:val="006F44BC"/>
    <w:rsid w:val="006F456D"/>
    <w:rsid w:val="006F5895"/>
    <w:rsid w:val="006F5949"/>
    <w:rsid w:val="006F5983"/>
    <w:rsid w:val="006F5E6C"/>
    <w:rsid w:val="006F633A"/>
    <w:rsid w:val="006F65A6"/>
    <w:rsid w:val="006F740D"/>
    <w:rsid w:val="006F7E6C"/>
    <w:rsid w:val="00700299"/>
    <w:rsid w:val="00700327"/>
    <w:rsid w:val="0070051F"/>
    <w:rsid w:val="007010BE"/>
    <w:rsid w:val="00701365"/>
    <w:rsid w:val="007019EE"/>
    <w:rsid w:val="00701E04"/>
    <w:rsid w:val="00701E60"/>
    <w:rsid w:val="00702974"/>
    <w:rsid w:val="007032AC"/>
    <w:rsid w:val="00703B50"/>
    <w:rsid w:val="00705125"/>
    <w:rsid w:val="0070518D"/>
    <w:rsid w:val="00705B4B"/>
    <w:rsid w:val="00706179"/>
    <w:rsid w:val="0070660A"/>
    <w:rsid w:val="007068B1"/>
    <w:rsid w:val="0070749E"/>
    <w:rsid w:val="007076C8"/>
    <w:rsid w:val="00707DCF"/>
    <w:rsid w:val="00710338"/>
    <w:rsid w:val="007115F4"/>
    <w:rsid w:val="00711713"/>
    <w:rsid w:val="00711A49"/>
    <w:rsid w:val="00712133"/>
    <w:rsid w:val="00712D9B"/>
    <w:rsid w:val="00712E63"/>
    <w:rsid w:val="007139FF"/>
    <w:rsid w:val="00713AF9"/>
    <w:rsid w:val="0071450A"/>
    <w:rsid w:val="00714743"/>
    <w:rsid w:val="00714F18"/>
    <w:rsid w:val="00715AE1"/>
    <w:rsid w:val="00716365"/>
    <w:rsid w:val="0071688E"/>
    <w:rsid w:val="00716912"/>
    <w:rsid w:val="0071735C"/>
    <w:rsid w:val="007175BB"/>
    <w:rsid w:val="00717C90"/>
    <w:rsid w:val="00717D93"/>
    <w:rsid w:val="00720101"/>
    <w:rsid w:val="00721210"/>
    <w:rsid w:val="007218BC"/>
    <w:rsid w:val="0072244D"/>
    <w:rsid w:val="007226ED"/>
    <w:rsid w:val="00722D25"/>
    <w:rsid w:val="007232CF"/>
    <w:rsid w:val="00723AF5"/>
    <w:rsid w:val="00724541"/>
    <w:rsid w:val="007251BF"/>
    <w:rsid w:val="00725CAC"/>
    <w:rsid w:val="00725F42"/>
    <w:rsid w:val="0072617A"/>
    <w:rsid w:val="00726182"/>
    <w:rsid w:val="0072652F"/>
    <w:rsid w:val="007265A6"/>
    <w:rsid w:val="00727870"/>
    <w:rsid w:val="00727C4B"/>
    <w:rsid w:val="00727D1A"/>
    <w:rsid w:val="00730AF3"/>
    <w:rsid w:val="00730C01"/>
    <w:rsid w:val="00730F7B"/>
    <w:rsid w:val="007313A9"/>
    <w:rsid w:val="0073177E"/>
    <w:rsid w:val="007320A1"/>
    <w:rsid w:val="00733097"/>
    <w:rsid w:val="0073360D"/>
    <w:rsid w:val="007338E3"/>
    <w:rsid w:val="00735219"/>
    <w:rsid w:val="00735715"/>
    <w:rsid w:val="0073593D"/>
    <w:rsid w:val="00737482"/>
    <w:rsid w:val="007374B0"/>
    <w:rsid w:val="00737B04"/>
    <w:rsid w:val="00737CC6"/>
    <w:rsid w:val="0074019C"/>
    <w:rsid w:val="00740362"/>
    <w:rsid w:val="00740D52"/>
    <w:rsid w:val="00741205"/>
    <w:rsid w:val="0074232A"/>
    <w:rsid w:val="00742489"/>
    <w:rsid w:val="00742CF4"/>
    <w:rsid w:val="007434E8"/>
    <w:rsid w:val="007436C0"/>
    <w:rsid w:val="0074380E"/>
    <w:rsid w:val="007439D0"/>
    <w:rsid w:val="00744765"/>
    <w:rsid w:val="0074542F"/>
    <w:rsid w:val="0074554F"/>
    <w:rsid w:val="00745A3C"/>
    <w:rsid w:val="00745C48"/>
    <w:rsid w:val="0074663B"/>
    <w:rsid w:val="00747B9E"/>
    <w:rsid w:val="00747C14"/>
    <w:rsid w:val="00750B68"/>
    <w:rsid w:val="00750FBE"/>
    <w:rsid w:val="00751779"/>
    <w:rsid w:val="007534F0"/>
    <w:rsid w:val="00753BEA"/>
    <w:rsid w:val="00753FA0"/>
    <w:rsid w:val="007540EA"/>
    <w:rsid w:val="007541DE"/>
    <w:rsid w:val="00754FBC"/>
    <w:rsid w:val="007550F4"/>
    <w:rsid w:val="0075551A"/>
    <w:rsid w:val="00755610"/>
    <w:rsid w:val="00755626"/>
    <w:rsid w:val="00756281"/>
    <w:rsid w:val="0075649F"/>
    <w:rsid w:val="0075689E"/>
    <w:rsid w:val="00756CF3"/>
    <w:rsid w:val="0075714A"/>
    <w:rsid w:val="00760203"/>
    <w:rsid w:val="0076046F"/>
    <w:rsid w:val="00760ABC"/>
    <w:rsid w:val="00760D45"/>
    <w:rsid w:val="0076190E"/>
    <w:rsid w:val="00761B65"/>
    <w:rsid w:val="00762269"/>
    <w:rsid w:val="00762950"/>
    <w:rsid w:val="00762A7B"/>
    <w:rsid w:val="0076444B"/>
    <w:rsid w:val="0076460A"/>
    <w:rsid w:val="00764E2D"/>
    <w:rsid w:val="007651AD"/>
    <w:rsid w:val="007652A4"/>
    <w:rsid w:val="0076567D"/>
    <w:rsid w:val="00765A66"/>
    <w:rsid w:val="00766470"/>
    <w:rsid w:val="0076673D"/>
    <w:rsid w:val="00767414"/>
    <w:rsid w:val="00767902"/>
    <w:rsid w:val="007700D0"/>
    <w:rsid w:val="00770283"/>
    <w:rsid w:val="007708B7"/>
    <w:rsid w:val="00770B21"/>
    <w:rsid w:val="0077150E"/>
    <w:rsid w:val="007717F6"/>
    <w:rsid w:val="00771D58"/>
    <w:rsid w:val="00772509"/>
    <w:rsid w:val="007729A3"/>
    <w:rsid w:val="00772CAA"/>
    <w:rsid w:val="007732FB"/>
    <w:rsid w:val="00773C37"/>
    <w:rsid w:val="00773D06"/>
    <w:rsid w:val="00774762"/>
    <w:rsid w:val="00774FBA"/>
    <w:rsid w:val="007750E2"/>
    <w:rsid w:val="00775249"/>
    <w:rsid w:val="00775256"/>
    <w:rsid w:val="00775373"/>
    <w:rsid w:val="007764EA"/>
    <w:rsid w:val="00776984"/>
    <w:rsid w:val="00776A9A"/>
    <w:rsid w:val="00776F6B"/>
    <w:rsid w:val="00780910"/>
    <w:rsid w:val="00780A80"/>
    <w:rsid w:val="00781101"/>
    <w:rsid w:val="007814B5"/>
    <w:rsid w:val="007816C7"/>
    <w:rsid w:val="00782076"/>
    <w:rsid w:val="0078249A"/>
    <w:rsid w:val="007824B6"/>
    <w:rsid w:val="00783AF3"/>
    <w:rsid w:val="00783E3B"/>
    <w:rsid w:val="0078486F"/>
    <w:rsid w:val="0078489A"/>
    <w:rsid w:val="00784BA3"/>
    <w:rsid w:val="00785D22"/>
    <w:rsid w:val="00785D65"/>
    <w:rsid w:val="007904CF"/>
    <w:rsid w:val="00790C35"/>
    <w:rsid w:val="00790C59"/>
    <w:rsid w:val="00791631"/>
    <w:rsid w:val="00791785"/>
    <w:rsid w:val="0079221C"/>
    <w:rsid w:val="00792B5B"/>
    <w:rsid w:val="007934E8"/>
    <w:rsid w:val="007939F2"/>
    <w:rsid w:val="00794635"/>
    <w:rsid w:val="00796695"/>
    <w:rsid w:val="0079690A"/>
    <w:rsid w:val="00796C85"/>
    <w:rsid w:val="007970F9"/>
    <w:rsid w:val="007975EE"/>
    <w:rsid w:val="007A0708"/>
    <w:rsid w:val="007A0A45"/>
    <w:rsid w:val="007A0A89"/>
    <w:rsid w:val="007A10C3"/>
    <w:rsid w:val="007A2191"/>
    <w:rsid w:val="007A2D59"/>
    <w:rsid w:val="007A3A62"/>
    <w:rsid w:val="007A3F0E"/>
    <w:rsid w:val="007A4330"/>
    <w:rsid w:val="007A43B1"/>
    <w:rsid w:val="007A48F6"/>
    <w:rsid w:val="007A4C99"/>
    <w:rsid w:val="007A5292"/>
    <w:rsid w:val="007A5640"/>
    <w:rsid w:val="007A583E"/>
    <w:rsid w:val="007A6A69"/>
    <w:rsid w:val="007A733E"/>
    <w:rsid w:val="007A7901"/>
    <w:rsid w:val="007A7F27"/>
    <w:rsid w:val="007B04D5"/>
    <w:rsid w:val="007B0862"/>
    <w:rsid w:val="007B0CC6"/>
    <w:rsid w:val="007B1A8E"/>
    <w:rsid w:val="007B1CAF"/>
    <w:rsid w:val="007B3379"/>
    <w:rsid w:val="007B3640"/>
    <w:rsid w:val="007B3CA6"/>
    <w:rsid w:val="007B4ADD"/>
    <w:rsid w:val="007B4C04"/>
    <w:rsid w:val="007B5252"/>
    <w:rsid w:val="007B6028"/>
    <w:rsid w:val="007B70F2"/>
    <w:rsid w:val="007B7277"/>
    <w:rsid w:val="007B7299"/>
    <w:rsid w:val="007B7538"/>
    <w:rsid w:val="007B7D6B"/>
    <w:rsid w:val="007C034E"/>
    <w:rsid w:val="007C056C"/>
    <w:rsid w:val="007C0DD0"/>
    <w:rsid w:val="007C1467"/>
    <w:rsid w:val="007C17E7"/>
    <w:rsid w:val="007C1DCC"/>
    <w:rsid w:val="007C2BA1"/>
    <w:rsid w:val="007C2D1F"/>
    <w:rsid w:val="007C30FC"/>
    <w:rsid w:val="007C31C0"/>
    <w:rsid w:val="007C3216"/>
    <w:rsid w:val="007C493C"/>
    <w:rsid w:val="007C59D0"/>
    <w:rsid w:val="007C5A71"/>
    <w:rsid w:val="007C5DB5"/>
    <w:rsid w:val="007C7908"/>
    <w:rsid w:val="007D01B4"/>
    <w:rsid w:val="007D0CF0"/>
    <w:rsid w:val="007D156C"/>
    <w:rsid w:val="007D1B79"/>
    <w:rsid w:val="007D1F93"/>
    <w:rsid w:val="007D2423"/>
    <w:rsid w:val="007D2C02"/>
    <w:rsid w:val="007D35B2"/>
    <w:rsid w:val="007D3693"/>
    <w:rsid w:val="007D3A27"/>
    <w:rsid w:val="007D6DD2"/>
    <w:rsid w:val="007D6F8E"/>
    <w:rsid w:val="007D7697"/>
    <w:rsid w:val="007D79AE"/>
    <w:rsid w:val="007E0A31"/>
    <w:rsid w:val="007E0DCD"/>
    <w:rsid w:val="007E0F7D"/>
    <w:rsid w:val="007E16EB"/>
    <w:rsid w:val="007E1A46"/>
    <w:rsid w:val="007E267A"/>
    <w:rsid w:val="007E3539"/>
    <w:rsid w:val="007E3FB1"/>
    <w:rsid w:val="007E4277"/>
    <w:rsid w:val="007E5475"/>
    <w:rsid w:val="007E5833"/>
    <w:rsid w:val="007E6402"/>
    <w:rsid w:val="007E6B25"/>
    <w:rsid w:val="007E70E7"/>
    <w:rsid w:val="007E718F"/>
    <w:rsid w:val="007E7CC7"/>
    <w:rsid w:val="007F0035"/>
    <w:rsid w:val="007F061A"/>
    <w:rsid w:val="007F0C02"/>
    <w:rsid w:val="007F11A1"/>
    <w:rsid w:val="007F1670"/>
    <w:rsid w:val="007F1873"/>
    <w:rsid w:val="007F2850"/>
    <w:rsid w:val="007F2C6B"/>
    <w:rsid w:val="007F36EA"/>
    <w:rsid w:val="007F3717"/>
    <w:rsid w:val="007F383E"/>
    <w:rsid w:val="007F3D3B"/>
    <w:rsid w:val="007F3DD1"/>
    <w:rsid w:val="007F4D80"/>
    <w:rsid w:val="007F6F20"/>
    <w:rsid w:val="007F725D"/>
    <w:rsid w:val="007F741A"/>
    <w:rsid w:val="007F75FE"/>
    <w:rsid w:val="007F7E82"/>
    <w:rsid w:val="00800268"/>
    <w:rsid w:val="00800E6D"/>
    <w:rsid w:val="0080162C"/>
    <w:rsid w:val="0080265B"/>
    <w:rsid w:val="00803385"/>
    <w:rsid w:val="0080379D"/>
    <w:rsid w:val="0080455E"/>
    <w:rsid w:val="0080490A"/>
    <w:rsid w:val="00805406"/>
    <w:rsid w:val="00805C1D"/>
    <w:rsid w:val="00805DE7"/>
    <w:rsid w:val="00805E0C"/>
    <w:rsid w:val="00805E97"/>
    <w:rsid w:val="00806379"/>
    <w:rsid w:val="00806A33"/>
    <w:rsid w:val="00806DF7"/>
    <w:rsid w:val="008074D1"/>
    <w:rsid w:val="00807522"/>
    <w:rsid w:val="00807989"/>
    <w:rsid w:val="00807EA7"/>
    <w:rsid w:val="00807F3F"/>
    <w:rsid w:val="00810B2E"/>
    <w:rsid w:val="00810C1F"/>
    <w:rsid w:val="008134B3"/>
    <w:rsid w:val="00813665"/>
    <w:rsid w:val="0081384C"/>
    <w:rsid w:val="00813E07"/>
    <w:rsid w:val="00814450"/>
    <w:rsid w:val="00814D29"/>
    <w:rsid w:val="00815CE8"/>
    <w:rsid w:val="008167D4"/>
    <w:rsid w:val="00816E32"/>
    <w:rsid w:val="00816F81"/>
    <w:rsid w:val="00817398"/>
    <w:rsid w:val="008176A4"/>
    <w:rsid w:val="00820826"/>
    <w:rsid w:val="00820EBD"/>
    <w:rsid w:val="00822C04"/>
    <w:rsid w:val="00823AAF"/>
    <w:rsid w:val="00824749"/>
    <w:rsid w:val="00824EA2"/>
    <w:rsid w:val="008256EE"/>
    <w:rsid w:val="00826971"/>
    <w:rsid w:val="00827944"/>
    <w:rsid w:val="00827957"/>
    <w:rsid w:val="00827B62"/>
    <w:rsid w:val="00830FDF"/>
    <w:rsid w:val="008310ED"/>
    <w:rsid w:val="00831347"/>
    <w:rsid w:val="00831457"/>
    <w:rsid w:val="00832262"/>
    <w:rsid w:val="00832F45"/>
    <w:rsid w:val="00833727"/>
    <w:rsid w:val="0083399D"/>
    <w:rsid w:val="00833C83"/>
    <w:rsid w:val="0083407D"/>
    <w:rsid w:val="00834653"/>
    <w:rsid w:val="00834A88"/>
    <w:rsid w:val="00834A8E"/>
    <w:rsid w:val="008359B2"/>
    <w:rsid w:val="00836819"/>
    <w:rsid w:val="00836DAC"/>
    <w:rsid w:val="00837308"/>
    <w:rsid w:val="008379C9"/>
    <w:rsid w:val="00837CF1"/>
    <w:rsid w:val="00840341"/>
    <w:rsid w:val="00840367"/>
    <w:rsid w:val="00840519"/>
    <w:rsid w:val="00840615"/>
    <w:rsid w:val="00840FB9"/>
    <w:rsid w:val="00841767"/>
    <w:rsid w:val="0084177C"/>
    <w:rsid w:val="008418C1"/>
    <w:rsid w:val="00842275"/>
    <w:rsid w:val="00843EB3"/>
    <w:rsid w:val="0084415E"/>
    <w:rsid w:val="00844842"/>
    <w:rsid w:val="00844A78"/>
    <w:rsid w:val="00844CC1"/>
    <w:rsid w:val="00844E98"/>
    <w:rsid w:val="008454A3"/>
    <w:rsid w:val="008454E0"/>
    <w:rsid w:val="00845593"/>
    <w:rsid w:val="00845CF0"/>
    <w:rsid w:val="008460B6"/>
    <w:rsid w:val="008465A7"/>
    <w:rsid w:val="00850B45"/>
    <w:rsid w:val="00850E20"/>
    <w:rsid w:val="00850F00"/>
    <w:rsid w:val="00850FE2"/>
    <w:rsid w:val="00851416"/>
    <w:rsid w:val="0085151F"/>
    <w:rsid w:val="00851E2D"/>
    <w:rsid w:val="0085212E"/>
    <w:rsid w:val="0085266D"/>
    <w:rsid w:val="0085286B"/>
    <w:rsid w:val="008536AF"/>
    <w:rsid w:val="00853FFB"/>
    <w:rsid w:val="00854B82"/>
    <w:rsid w:val="00854DD7"/>
    <w:rsid w:val="00855934"/>
    <w:rsid w:val="00855BD4"/>
    <w:rsid w:val="00855C99"/>
    <w:rsid w:val="008562C2"/>
    <w:rsid w:val="008566EB"/>
    <w:rsid w:val="008567D6"/>
    <w:rsid w:val="00856BE2"/>
    <w:rsid w:val="008577AE"/>
    <w:rsid w:val="00857C05"/>
    <w:rsid w:val="00860385"/>
    <w:rsid w:val="008603E8"/>
    <w:rsid w:val="00860BA5"/>
    <w:rsid w:val="00860BCE"/>
    <w:rsid w:val="008614D0"/>
    <w:rsid w:val="00861716"/>
    <w:rsid w:val="00862416"/>
    <w:rsid w:val="00862889"/>
    <w:rsid w:val="0086289C"/>
    <w:rsid w:val="00862DC5"/>
    <w:rsid w:val="00862DDF"/>
    <w:rsid w:val="00863113"/>
    <w:rsid w:val="00863A30"/>
    <w:rsid w:val="00864641"/>
    <w:rsid w:val="008649CF"/>
    <w:rsid w:val="00864A00"/>
    <w:rsid w:val="00865962"/>
    <w:rsid w:val="00865BF2"/>
    <w:rsid w:val="00865DE6"/>
    <w:rsid w:val="00866BE5"/>
    <w:rsid w:val="008672C0"/>
    <w:rsid w:val="0086747D"/>
    <w:rsid w:val="00867990"/>
    <w:rsid w:val="00867AE7"/>
    <w:rsid w:val="00867DC7"/>
    <w:rsid w:val="00870DC3"/>
    <w:rsid w:val="008713DB"/>
    <w:rsid w:val="0087267A"/>
    <w:rsid w:val="0087274E"/>
    <w:rsid w:val="0087281E"/>
    <w:rsid w:val="00873383"/>
    <w:rsid w:val="00873ADE"/>
    <w:rsid w:val="00873AE2"/>
    <w:rsid w:val="008749EA"/>
    <w:rsid w:val="00876D12"/>
    <w:rsid w:val="0087748A"/>
    <w:rsid w:val="008774C8"/>
    <w:rsid w:val="00877559"/>
    <w:rsid w:val="00877663"/>
    <w:rsid w:val="00877990"/>
    <w:rsid w:val="00877D2F"/>
    <w:rsid w:val="00881F95"/>
    <w:rsid w:val="00882FB2"/>
    <w:rsid w:val="00882FDE"/>
    <w:rsid w:val="0088309F"/>
    <w:rsid w:val="0088339A"/>
    <w:rsid w:val="008833A0"/>
    <w:rsid w:val="00883C34"/>
    <w:rsid w:val="00884626"/>
    <w:rsid w:val="0088487C"/>
    <w:rsid w:val="00884AC3"/>
    <w:rsid w:val="008854C7"/>
    <w:rsid w:val="00885BB5"/>
    <w:rsid w:val="00885D87"/>
    <w:rsid w:val="00885DD4"/>
    <w:rsid w:val="00885DF0"/>
    <w:rsid w:val="0088714F"/>
    <w:rsid w:val="008876EF"/>
    <w:rsid w:val="00887768"/>
    <w:rsid w:val="00887A8D"/>
    <w:rsid w:val="00887B9B"/>
    <w:rsid w:val="00890092"/>
    <w:rsid w:val="00890A6A"/>
    <w:rsid w:val="00890C2D"/>
    <w:rsid w:val="00890F5A"/>
    <w:rsid w:val="008919A8"/>
    <w:rsid w:val="00891E37"/>
    <w:rsid w:val="008928E1"/>
    <w:rsid w:val="008928EC"/>
    <w:rsid w:val="00892A32"/>
    <w:rsid w:val="0089332B"/>
    <w:rsid w:val="00894002"/>
    <w:rsid w:val="00894019"/>
    <w:rsid w:val="008945B0"/>
    <w:rsid w:val="008964A5"/>
    <w:rsid w:val="008972A7"/>
    <w:rsid w:val="0089776E"/>
    <w:rsid w:val="008A0004"/>
    <w:rsid w:val="008A12ED"/>
    <w:rsid w:val="008A139C"/>
    <w:rsid w:val="008A16A8"/>
    <w:rsid w:val="008A1765"/>
    <w:rsid w:val="008A2686"/>
    <w:rsid w:val="008A3462"/>
    <w:rsid w:val="008A5EC1"/>
    <w:rsid w:val="008A6476"/>
    <w:rsid w:val="008A6D14"/>
    <w:rsid w:val="008A6ED5"/>
    <w:rsid w:val="008A6F49"/>
    <w:rsid w:val="008A7289"/>
    <w:rsid w:val="008A7833"/>
    <w:rsid w:val="008A78DE"/>
    <w:rsid w:val="008B0B8A"/>
    <w:rsid w:val="008B0CE5"/>
    <w:rsid w:val="008B0DEE"/>
    <w:rsid w:val="008B1A58"/>
    <w:rsid w:val="008B1E34"/>
    <w:rsid w:val="008B20D5"/>
    <w:rsid w:val="008B22C9"/>
    <w:rsid w:val="008B2380"/>
    <w:rsid w:val="008B282C"/>
    <w:rsid w:val="008B3372"/>
    <w:rsid w:val="008B3561"/>
    <w:rsid w:val="008B360B"/>
    <w:rsid w:val="008B3698"/>
    <w:rsid w:val="008B3AE2"/>
    <w:rsid w:val="008B3DCD"/>
    <w:rsid w:val="008B4715"/>
    <w:rsid w:val="008B4F1A"/>
    <w:rsid w:val="008B509C"/>
    <w:rsid w:val="008B5774"/>
    <w:rsid w:val="008B589B"/>
    <w:rsid w:val="008B5C11"/>
    <w:rsid w:val="008B605E"/>
    <w:rsid w:val="008B6603"/>
    <w:rsid w:val="008B6935"/>
    <w:rsid w:val="008B696E"/>
    <w:rsid w:val="008B6E81"/>
    <w:rsid w:val="008B74B3"/>
    <w:rsid w:val="008C0EBA"/>
    <w:rsid w:val="008C27C8"/>
    <w:rsid w:val="008C2F19"/>
    <w:rsid w:val="008C302D"/>
    <w:rsid w:val="008C352D"/>
    <w:rsid w:val="008C3670"/>
    <w:rsid w:val="008C453C"/>
    <w:rsid w:val="008C456F"/>
    <w:rsid w:val="008C4AF0"/>
    <w:rsid w:val="008C4E58"/>
    <w:rsid w:val="008C5D59"/>
    <w:rsid w:val="008C5F7A"/>
    <w:rsid w:val="008C649D"/>
    <w:rsid w:val="008C6C00"/>
    <w:rsid w:val="008D0024"/>
    <w:rsid w:val="008D03F6"/>
    <w:rsid w:val="008D0A35"/>
    <w:rsid w:val="008D0A64"/>
    <w:rsid w:val="008D105F"/>
    <w:rsid w:val="008D11DC"/>
    <w:rsid w:val="008D213A"/>
    <w:rsid w:val="008D23FB"/>
    <w:rsid w:val="008D2DF1"/>
    <w:rsid w:val="008D30A8"/>
    <w:rsid w:val="008D357A"/>
    <w:rsid w:val="008D4587"/>
    <w:rsid w:val="008D4E1F"/>
    <w:rsid w:val="008D5086"/>
    <w:rsid w:val="008D60E9"/>
    <w:rsid w:val="008D7176"/>
    <w:rsid w:val="008D7702"/>
    <w:rsid w:val="008D7BD7"/>
    <w:rsid w:val="008D7FC9"/>
    <w:rsid w:val="008E05E5"/>
    <w:rsid w:val="008E1BA8"/>
    <w:rsid w:val="008E1DAC"/>
    <w:rsid w:val="008E2131"/>
    <w:rsid w:val="008E229B"/>
    <w:rsid w:val="008E2437"/>
    <w:rsid w:val="008E26B1"/>
    <w:rsid w:val="008E2A50"/>
    <w:rsid w:val="008E472F"/>
    <w:rsid w:val="008E4B2B"/>
    <w:rsid w:val="008E5306"/>
    <w:rsid w:val="008E5539"/>
    <w:rsid w:val="008E60F4"/>
    <w:rsid w:val="008E656D"/>
    <w:rsid w:val="008E69BF"/>
    <w:rsid w:val="008E73C7"/>
    <w:rsid w:val="008F0585"/>
    <w:rsid w:val="008F0DA3"/>
    <w:rsid w:val="008F17E9"/>
    <w:rsid w:val="008F1855"/>
    <w:rsid w:val="008F1995"/>
    <w:rsid w:val="008F1BEE"/>
    <w:rsid w:val="008F23BC"/>
    <w:rsid w:val="008F3733"/>
    <w:rsid w:val="008F3B0F"/>
    <w:rsid w:val="008F3B82"/>
    <w:rsid w:val="008F3BEF"/>
    <w:rsid w:val="008F4715"/>
    <w:rsid w:val="008F508B"/>
    <w:rsid w:val="008F5842"/>
    <w:rsid w:val="008F5AF8"/>
    <w:rsid w:val="008F69CF"/>
    <w:rsid w:val="008F6A34"/>
    <w:rsid w:val="008F7829"/>
    <w:rsid w:val="008F798F"/>
    <w:rsid w:val="008F7FD8"/>
    <w:rsid w:val="00900001"/>
    <w:rsid w:val="009002C9"/>
    <w:rsid w:val="00900378"/>
    <w:rsid w:val="00900B51"/>
    <w:rsid w:val="00900D9F"/>
    <w:rsid w:val="00900EF9"/>
    <w:rsid w:val="00901B0B"/>
    <w:rsid w:val="00902593"/>
    <w:rsid w:val="00902745"/>
    <w:rsid w:val="00902C6E"/>
    <w:rsid w:val="00902DAF"/>
    <w:rsid w:val="00903249"/>
    <w:rsid w:val="00903AF4"/>
    <w:rsid w:val="00903B63"/>
    <w:rsid w:val="00905398"/>
    <w:rsid w:val="00906CC5"/>
    <w:rsid w:val="00907DD6"/>
    <w:rsid w:val="009102BA"/>
    <w:rsid w:val="00910AB5"/>
    <w:rsid w:val="0091111D"/>
    <w:rsid w:val="00911350"/>
    <w:rsid w:val="00911A12"/>
    <w:rsid w:val="00911ADD"/>
    <w:rsid w:val="00911C4A"/>
    <w:rsid w:val="00911CFB"/>
    <w:rsid w:val="00911DCF"/>
    <w:rsid w:val="0091282C"/>
    <w:rsid w:val="0091287C"/>
    <w:rsid w:val="009134CA"/>
    <w:rsid w:val="00915170"/>
    <w:rsid w:val="009155E1"/>
    <w:rsid w:val="00915CF6"/>
    <w:rsid w:val="00915D53"/>
    <w:rsid w:val="00915E41"/>
    <w:rsid w:val="00916D40"/>
    <w:rsid w:val="00916E90"/>
    <w:rsid w:val="0091738E"/>
    <w:rsid w:val="009178FF"/>
    <w:rsid w:val="00917BBF"/>
    <w:rsid w:val="00917CA8"/>
    <w:rsid w:val="00920BD4"/>
    <w:rsid w:val="00921AD1"/>
    <w:rsid w:val="0092213B"/>
    <w:rsid w:val="00922357"/>
    <w:rsid w:val="00922BEE"/>
    <w:rsid w:val="00923B37"/>
    <w:rsid w:val="009244D8"/>
    <w:rsid w:val="00924589"/>
    <w:rsid w:val="00924664"/>
    <w:rsid w:val="0092483E"/>
    <w:rsid w:val="00924979"/>
    <w:rsid w:val="00924EF8"/>
    <w:rsid w:val="00925828"/>
    <w:rsid w:val="00925B9A"/>
    <w:rsid w:val="00925D2D"/>
    <w:rsid w:val="00926707"/>
    <w:rsid w:val="009278FB"/>
    <w:rsid w:val="00931194"/>
    <w:rsid w:val="009313C6"/>
    <w:rsid w:val="0093141F"/>
    <w:rsid w:val="00932132"/>
    <w:rsid w:val="00932A23"/>
    <w:rsid w:val="00933226"/>
    <w:rsid w:val="0093360F"/>
    <w:rsid w:val="00933893"/>
    <w:rsid w:val="00933B90"/>
    <w:rsid w:val="00934353"/>
    <w:rsid w:val="009357A7"/>
    <w:rsid w:val="00935C54"/>
    <w:rsid w:val="0093660E"/>
    <w:rsid w:val="009367F6"/>
    <w:rsid w:val="00936FAC"/>
    <w:rsid w:val="0093768E"/>
    <w:rsid w:val="0094005B"/>
    <w:rsid w:val="00940B06"/>
    <w:rsid w:val="00940B53"/>
    <w:rsid w:val="00942502"/>
    <w:rsid w:val="00942AAC"/>
    <w:rsid w:val="0094307B"/>
    <w:rsid w:val="0094352A"/>
    <w:rsid w:val="00943FE9"/>
    <w:rsid w:val="009448BC"/>
    <w:rsid w:val="009455CA"/>
    <w:rsid w:val="00945942"/>
    <w:rsid w:val="009460F2"/>
    <w:rsid w:val="0094635F"/>
    <w:rsid w:val="009463C3"/>
    <w:rsid w:val="00947E83"/>
    <w:rsid w:val="00947ED2"/>
    <w:rsid w:val="00947EE7"/>
    <w:rsid w:val="00947FF6"/>
    <w:rsid w:val="00950B53"/>
    <w:rsid w:val="00950FDD"/>
    <w:rsid w:val="0095206B"/>
    <w:rsid w:val="009520B6"/>
    <w:rsid w:val="009531B8"/>
    <w:rsid w:val="00953713"/>
    <w:rsid w:val="00954E0C"/>
    <w:rsid w:val="00955249"/>
    <w:rsid w:val="00955FF8"/>
    <w:rsid w:val="00956DA8"/>
    <w:rsid w:val="009570AC"/>
    <w:rsid w:val="00957556"/>
    <w:rsid w:val="009602E3"/>
    <w:rsid w:val="009613C8"/>
    <w:rsid w:val="009617B4"/>
    <w:rsid w:val="00961D5D"/>
    <w:rsid w:val="009621D4"/>
    <w:rsid w:val="00962222"/>
    <w:rsid w:val="00962238"/>
    <w:rsid w:val="009623CD"/>
    <w:rsid w:val="0096297A"/>
    <w:rsid w:val="00962E60"/>
    <w:rsid w:val="009632CD"/>
    <w:rsid w:val="00963397"/>
    <w:rsid w:val="00963428"/>
    <w:rsid w:val="00963E8E"/>
    <w:rsid w:val="009641CD"/>
    <w:rsid w:val="00965B43"/>
    <w:rsid w:val="00966746"/>
    <w:rsid w:val="0096748D"/>
    <w:rsid w:val="009674C7"/>
    <w:rsid w:val="00967AE1"/>
    <w:rsid w:val="00967D63"/>
    <w:rsid w:val="009701F4"/>
    <w:rsid w:val="009707B9"/>
    <w:rsid w:val="00970AAC"/>
    <w:rsid w:val="00971004"/>
    <w:rsid w:val="009733E2"/>
    <w:rsid w:val="00974221"/>
    <w:rsid w:val="0097451A"/>
    <w:rsid w:val="00975917"/>
    <w:rsid w:val="009768F9"/>
    <w:rsid w:val="00981307"/>
    <w:rsid w:val="00981B92"/>
    <w:rsid w:val="009825D1"/>
    <w:rsid w:val="00983700"/>
    <w:rsid w:val="0098416D"/>
    <w:rsid w:val="009873E8"/>
    <w:rsid w:val="00990575"/>
    <w:rsid w:val="00990EDF"/>
    <w:rsid w:val="00991284"/>
    <w:rsid w:val="00991E4D"/>
    <w:rsid w:val="0099288C"/>
    <w:rsid w:val="00993350"/>
    <w:rsid w:val="00993423"/>
    <w:rsid w:val="00993918"/>
    <w:rsid w:val="00994394"/>
    <w:rsid w:val="00994B22"/>
    <w:rsid w:val="00994F3B"/>
    <w:rsid w:val="00996393"/>
    <w:rsid w:val="009963DE"/>
    <w:rsid w:val="00996EB1"/>
    <w:rsid w:val="00997896"/>
    <w:rsid w:val="009A204A"/>
    <w:rsid w:val="009A21F0"/>
    <w:rsid w:val="009A220B"/>
    <w:rsid w:val="009A290A"/>
    <w:rsid w:val="009A2B9D"/>
    <w:rsid w:val="009A2D2B"/>
    <w:rsid w:val="009A2DFC"/>
    <w:rsid w:val="009A419F"/>
    <w:rsid w:val="009A41D6"/>
    <w:rsid w:val="009A4781"/>
    <w:rsid w:val="009A5240"/>
    <w:rsid w:val="009A56EC"/>
    <w:rsid w:val="009A5CFE"/>
    <w:rsid w:val="009A604D"/>
    <w:rsid w:val="009A667B"/>
    <w:rsid w:val="009A7F2B"/>
    <w:rsid w:val="009B158B"/>
    <w:rsid w:val="009B1B4D"/>
    <w:rsid w:val="009B1C1C"/>
    <w:rsid w:val="009B22AB"/>
    <w:rsid w:val="009B25AB"/>
    <w:rsid w:val="009B2C24"/>
    <w:rsid w:val="009B303F"/>
    <w:rsid w:val="009B3747"/>
    <w:rsid w:val="009B3FA0"/>
    <w:rsid w:val="009B51B7"/>
    <w:rsid w:val="009B585D"/>
    <w:rsid w:val="009B6782"/>
    <w:rsid w:val="009B7D67"/>
    <w:rsid w:val="009C2510"/>
    <w:rsid w:val="009C275D"/>
    <w:rsid w:val="009C27AB"/>
    <w:rsid w:val="009C28EC"/>
    <w:rsid w:val="009C2B9B"/>
    <w:rsid w:val="009C2EAF"/>
    <w:rsid w:val="009C3B55"/>
    <w:rsid w:val="009C3D90"/>
    <w:rsid w:val="009C4188"/>
    <w:rsid w:val="009C4AC8"/>
    <w:rsid w:val="009C516D"/>
    <w:rsid w:val="009C5BB9"/>
    <w:rsid w:val="009C5D17"/>
    <w:rsid w:val="009C6240"/>
    <w:rsid w:val="009C6D4A"/>
    <w:rsid w:val="009C7095"/>
    <w:rsid w:val="009C7891"/>
    <w:rsid w:val="009D0134"/>
    <w:rsid w:val="009D0267"/>
    <w:rsid w:val="009D04A6"/>
    <w:rsid w:val="009D0DB2"/>
    <w:rsid w:val="009D0F4F"/>
    <w:rsid w:val="009D11FE"/>
    <w:rsid w:val="009D1518"/>
    <w:rsid w:val="009D34BD"/>
    <w:rsid w:val="009D4270"/>
    <w:rsid w:val="009D42B5"/>
    <w:rsid w:val="009D45ED"/>
    <w:rsid w:val="009D4B2C"/>
    <w:rsid w:val="009D4B47"/>
    <w:rsid w:val="009D50E2"/>
    <w:rsid w:val="009D54CC"/>
    <w:rsid w:val="009D5829"/>
    <w:rsid w:val="009D58A3"/>
    <w:rsid w:val="009D60B4"/>
    <w:rsid w:val="009D70BB"/>
    <w:rsid w:val="009D73BE"/>
    <w:rsid w:val="009D75BA"/>
    <w:rsid w:val="009D778C"/>
    <w:rsid w:val="009D7A68"/>
    <w:rsid w:val="009D7AA8"/>
    <w:rsid w:val="009D7BA3"/>
    <w:rsid w:val="009D7C6A"/>
    <w:rsid w:val="009D7F31"/>
    <w:rsid w:val="009E0199"/>
    <w:rsid w:val="009E0DA6"/>
    <w:rsid w:val="009E10BF"/>
    <w:rsid w:val="009E160E"/>
    <w:rsid w:val="009E1C3A"/>
    <w:rsid w:val="009E304B"/>
    <w:rsid w:val="009E383E"/>
    <w:rsid w:val="009E4037"/>
    <w:rsid w:val="009E49F3"/>
    <w:rsid w:val="009E4CA0"/>
    <w:rsid w:val="009E4CB7"/>
    <w:rsid w:val="009E542F"/>
    <w:rsid w:val="009E6273"/>
    <w:rsid w:val="009E6C60"/>
    <w:rsid w:val="009E6CC0"/>
    <w:rsid w:val="009E6EF0"/>
    <w:rsid w:val="009E75C3"/>
    <w:rsid w:val="009E7847"/>
    <w:rsid w:val="009E7A8A"/>
    <w:rsid w:val="009F1C76"/>
    <w:rsid w:val="009F1D72"/>
    <w:rsid w:val="009F1FF3"/>
    <w:rsid w:val="009F2CA0"/>
    <w:rsid w:val="009F2FA6"/>
    <w:rsid w:val="009F4266"/>
    <w:rsid w:val="009F48DF"/>
    <w:rsid w:val="009F51B9"/>
    <w:rsid w:val="009F5702"/>
    <w:rsid w:val="009F5B1B"/>
    <w:rsid w:val="009F61A6"/>
    <w:rsid w:val="00A00312"/>
    <w:rsid w:val="00A00D6E"/>
    <w:rsid w:val="00A01132"/>
    <w:rsid w:val="00A01190"/>
    <w:rsid w:val="00A02129"/>
    <w:rsid w:val="00A02BC8"/>
    <w:rsid w:val="00A03423"/>
    <w:rsid w:val="00A03B7F"/>
    <w:rsid w:val="00A03CE4"/>
    <w:rsid w:val="00A043D6"/>
    <w:rsid w:val="00A0478D"/>
    <w:rsid w:val="00A04D73"/>
    <w:rsid w:val="00A050F3"/>
    <w:rsid w:val="00A05797"/>
    <w:rsid w:val="00A069B5"/>
    <w:rsid w:val="00A07645"/>
    <w:rsid w:val="00A07CCD"/>
    <w:rsid w:val="00A102E0"/>
    <w:rsid w:val="00A10B51"/>
    <w:rsid w:val="00A10C58"/>
    <w:rsid w:val="00A117BA"/>
    <w:rsid w:val="00A1185F"/>
    <w:rsid w:val="00A12227"/>
    <w:rsid w:val="00A132F7"/>
    <w:rsid w:val="00A135DC"/>
    <w:rsid w:val="00A1416E"/>
    <w:rsid w:val="00A148A3"/>
    <w:rsid w:val="00A14B8D"/>
    <w:rsid w:val="00A14DD5"/>
    <w:rsid w:val="00A151EA"/>
    <w:rsid w:val="00A15288"/>
    <w:rsid w:val="00A157B3"/>
    <w:rsid w:val="00A168F2"/>
    <w:rsid w:val="00A17109"/>
    <w:rsid w:val="00A17509"/>
    <w:rsid w:val="00A175F0"/>
    <w:rsid w:val="00A203E6"/>
    <w:rsid w:val="00A203FE"/>
    <w:rsid w:val="00A20503"/>
    <w:rsid w:val="00A23213"/>
    <w:rsid w:val="00A246B9"/>
    <w:rsid w:val="00A24819"/>
    <w:rsid w:val="00A2490A"/>
    <w:rsid w:val="00A255AA"/>
    <w:rsid w:val="00A26B2D"/>
    <w:rsid w:val="00A26C2F"/>
    <w:rsid w:val="00A26E0E"/>
    <w:rsid w:val="00A27017"/>
    <w:rsid w:val="00A27425"/>
    <w:rsid w:val="00A276D5"/>
    <w:rsid w:val="00A27BBE"/>
    <w:rsid w:val="00A3013F"/>
    <w:rsid w:val="00A304E9"/>
    <w:rsid w:val="00A30959"/>
    <w:rsid w:val="00A30B09"/>
    <w:rsid w:val="00A30E88"/>
    <w:rsid w:val="00A314CA"/>
    <w:rsid w:val="00A3156C"/>
    <w:rsid w:val="00A31A0C"/>
    <w:rsid w:val="00A33091"/>
    <w:rsid w:val="00A33413"/>
    <w:rsid w:val="00A338AC"/>
    <w:rsid w:val="00A33A48"/>
    <w:rsid w:val="00A33CC7"/>
    <w:rsid w:val="00A34166"/>
    <w:rsid w:val="00A3445B"/>
    <w:rsid w:val="00A34E52"/>
    <w:rsid w:val="00A353B9"/>
    <w:rsid w:val="00A358D6"/>
    <w:rsid w:val="00A35BE9"/>
    <w:rsid w:val="00A361F1"/>
    <w:rsid w:val="00A362C1"/>
    <w:rsid w:val="00A36543"/>
    <w:rsid w:val="00A36869"/>
    <w:rsid w:val="00A36B0F"/>
    <w:rsid w:val="00A37424"/>
    <w:rsid w:val="00A37618"/>
    <w:rsid w:val="00A37BAB"/>
    <w:rsid w:val="00A40332"/>
    <w:rsid w:val="00A407E2"/>
    <w:rsid w:val="00A419C0"/>
    <w:rsid w:val="00A41D35"/>
    <w:rsid w:val="00A42123"/>
    <w:rsid w:val="00A424CE"/>
    <w:rsid w:val="00A42668"/>
    <w:rsid w:val="00A42935"/>
    <w:rsid w:val="00A42B1C"/>
    <w:rsid w:val="00A42B61"/>
    <w:rsid w:val="00A42DED"/>
    <w:rsid w:val="00A4361C"/>
    <w:rsid w:val="00A43EAC"/>
    <w:rsid w:val="00A441A7"/>
    <w:rsid w:val="00A441B5"/>
    <w:rsid w:val="00A441FB"/>
    <w:rsid w:val="00A444D1"/>
    <w:rsid w:val="00A44502"/>
    <w:rsid w:val="00A44D6C"/>
    <w:rsid w:val="00A4502D"/>
    <w:rsid w:val="00A4508C"/>
    <w:rsid w:val="00A45DDF"/>
    <w:rsid w:val="00A46059"/>
    <w:rsid w:val="00A460E2"/>
    <w:rsid w:val="00A464C5"/>
    <w:rsid w:val="00A46916"/>
    <w:rsid w:val="00A46CCE"/>
    <w:rsid w:val="00A473A4"/>
    <w:rsid w:val="00A47E83"/>
    <w:rsid w:val="00A50C34"/>
    <w:rsid w:val="00A511F0"/>
    <w:rsid w:val="00A5341F"/>
    <w:rsid w:val="00A54327"/>
    <w:rsid w:val="00A54921"/>
    <w:rsid w:val="00A54F8C"/>
    <w:rsid w:val="00A559F0"/>
    <w:rsid w:val="00A55C91"/>
    <w:rsid w:val="00A565BF"/>
    <w:rsid w:val="00A56B46"/>
    <w:rsid w:val="00A575B6"/>
    <w:rsid w:val="00A61CB6"/>
    <w:rsid w:val="00A61CB9"/>
    <w:rsid w:val="00A61E0B"/>
    <w:rsid w:val="00A61EAA"/>
    <w:rsid w:val="00A6201A"/>
    <w:rsid w:val="00A622BE"/>
    <w:rsid w:val="00A63288"/>
    <w:rsid w:val="00A63863"/>
    <w:rsid w:val="00A639AB"/>
    <w:rsid w:val="00A6400E"/>
    <w:rsid w:val="00A64748"/>
    <w:rsid w:val="00A64DBF"/>
    <w:rsid w:val="00A6540A"/>
    <w:rsid w:val="00A65B5C"/>
    <w:rsid w:val="00A6628C"/>
    <w:rsid w:val="00A664F2"/>
    <w:rsid w:val="00A665CC"/>
    <w:rsid w:val="00A67D6F"/>
    <w:rsid w:val="00A67E0F"/>
    <w:rsid w:val="00A70A1E"/>
    <w:rsid w:val="00A71009"/>
    <w:rsid w:val="00A7123B"/>
    <w:rsid w:val="00A712EB"/>
    <w:rsid w:val="00A71AEA"/>
    <w:rsid w:val="00A72092"/>
    <w:rsid w:val="00A72B32"/>
    <w:rsid w:val="00A73489"/>
    <w:rsid w:val="00A7385B"/>
    <w:rsid w:val="00A7453C"/>
    <w:rsid w:val="00A745D6"/>
    <w:rsid w:val="00A74648"/>
    <w:rsid w:val="00A7490C"/>
    <w:rsid w:val="00A74999"/>
    <w:rsid w:val="00A74DE7"/>
    <w:rsid w:val="00A7515E"/>
    <w:rsid w:val="00A75744"/>
    <w:rsid w:val="00A75902"/>
    <w:rsid w:val="00A76421"/>
    <w:rsid w:val="00A76F63"/>
    <w:rsid w:val="00A7701B"/>
    <w:rsid w:val="00A770D7"/>
    <w:rsid w:val="00A770EF"/>
    <w:rsid w:val="00A7787C"/>
    <w:rsid w:val="00A800F4"/>
    <w:rsid w:val="00A80308"/>
    <w:rsid w:val="00A8073F"/>
    <w:rsid w:val="00A80C8D"/>
    <w:rsid w:val="00A8117F"/>
    <w:rsid w:val="00A8253C"/>
    <w:rsid w:val="00A82EB7"/>
    <w:rsid w:val="00A831FC"/>
    <w:rsid w:val="00A8351A"/>
    <w:rsid w:val="00A8468F"/>
    <w:rsid w:val="00A856B7"/>
    <w:rsid w:val="00A90191"/>
    <w:rsid w:val="00A90365"/>
    <w:rsid w:val="00A9094A"/>
    <w:rsid w:val="00A90C40"/>
    <w:rsid w:val="00A91314"/>
    <w:rsid w:val="00A923C9"/>
    <w:rsid w:val="00A92E55"/>
    <w:rsid w:val="00A9362C"/>
    <w:rsid w:val="00A93BB0"/>
    <w:rsid w:val="00A93F5C"/>
    <w:rsid w:val="00A95CA1"/>
    <w:rsid w:val="00A97094"/>
    <w:rsid w:val="00A97D24"/>
    <w:rsid w:val="00AA14B6"/>
    <w:rsid w:val="00AA2022"/>
    <w:rsid w:val="00AA2D05"/>
    <w:rsid w:val="00AA33D2"/>
    <w:rsid w:val="00AA349D"/>
    <w:rsid w:val="00AA54F3"/>
    <w:rsid w:val="00AA5995"/>
    <w:rsid w:val="00AA5A0B"/>
    <w:rsid w:val="00AA5ECD"/>
    <w:rsid w:val="00AA6D3D"/>
    <w:rsid w:val="00AA7BBF"/>
    <w:rsid w:val="00AB0208"/>
    <w:rsid w:val="00AB0AC4"/>
    <w:rsid w:val="00AB0F5C"/>
    <w:rsid w:val="00AB284F"/>
    <w:rsid w:val="00AB3AE9"/>
    <w:rsid w:val="00AB42CB"/>
    <w:rsid w:val="00AB4AD0"/>
    <w:rsid w:val="00AB506D"/>
    <w:rsid w:val="00AB51D8"/>
    <w:rsid w:val="00AB618E"/>
    <w:rsid w:val="00AB630A"/>
    <w:rsid w:val="00AB657C"/>
    <w:rsid w:val="00AB6B19"/>
    <w:rsid w:val="00AB710D"/>
    <w:rsid w:val="00AB7524"/>
    <w:rsid w:val="00AB7720"/>
    <w:rsid w:val="00AB7870"/>
    <w:rsid w:val="00AB7AAD"/>
    <w:rsid w:val="00AB7D5A"/>
    <w:rsid w:val="00AC03CB"/>
    <w:rsid w:val="00AC0D94"/>
    <w:rsid w:val="00AC0ED1"/>
    <w:rsid w:val="00AC0F3A"/>
    <w:rsid w:val="00AC15B0"/>
    <w:rsid w:val="00AC1A8D"/>
    <w:rsid w:val="00AC300C"/>
    <w:rsid w:val="00AC32CB"/>
    <w:rsid w:val="00AC3376"/>
    <w:rsid w:val="00AC3598"/>
    <w:rsid w:val="00AC3613"/>
    <w:rsid w:val="00AC3EE1"/>
    <w:rsid w:val="00AC467E"/>
    <w:rsid w:val="00AC4701"/>
    <w:rsid w:val="00AC5648"/>
    <w:rsid w:val="00AC5BB6"/>
    <w:rsid w:val="00AC6103"/>
    <w:rsid w:val="00AC68C1"/>
    <w:rsid w:val="00AC7968"/>
    <w:rsid w:val="00AD0A32"/>
    <w:rsid w:val="00AD1D7A"/>
    <w:rsid w:val="00AD2168"/>
    <w:rsid w:val="00AD250B"/>
    <w:rsid w:val="00AD3098"/>
    <w:rsid w:val="00AD3669"/>
    <w:rsid w:val="00AD3812"/>
    <w:rsid w:val="00AD4E10"/>
    <w:rsid w:val="00AD50FF"/>
    <w:rsid w:val="00AD51DE"/>
    <w:rsid w:val="00AD577F"/>
    <w:rsid w:val="00AD5E0F"/>
    <w:rsid w:val="00AD7B1A"/>
    <w:rsid w:val="00AD7F3E"/>
    <w:rsid w:val="00AE0231"/>
    <w:rsid w:val="00AE0378"/>
    <w:rsid w:val="00AE0684"/>
    <w:rsid w:val="00AE11FD"/>
    <w:rsid w:val="00AE1C19"/>
    <w:rsid w:val="00AE1C61"/>
    <w:rsid w:val="00AE1F16"/>
    <w:rsid w:val="00AE26A7"/>
    <w:rsid w:val="00AE2824"/>
    <w:rsid w:val="00AE28CB"/>
    <w:rsid w:val="00AE2BB8"/>
    <w:rsid w:val="00AE389B"/>
    <w:rsid w:val="00AE44F1"/>
    <w:rsid w:val="00AE5380"/>
    <w:rsid w:val="00AE55D9"/>
    <w:rsid w:val="00AE649D"/>
    <w:rsid w:val="00AF185D"/>
    <w:rsid w:val="00AF2356"/>
    <w:rsid w:val="00AF2A34"/>
    <w:rsid w:val="00AF3398"/>
    <w:rsid w:val="00AF3598"/>
    <w:rsid w:val="00AF3AA1"/>
    <w:rsid w:val="00AF454B"/>
    <w:rsid w:val="00AF4F2B"/>
    <w:rsid w:val="00AF52CF"/>
    <w:rsid w:val="00AF5371"/>
    <w:rsid w:val="00AF5B66"/>
    <w:rsid w:val="00AF6ACB"/>
    <w:rsid w:val="00AF71F0"/>
    <w:rsid w:val="00AF7774"/>
    <w:rsid w:val="00AF7933"/>
    <w:rsid w:val="00B010F7"/>
    <w:rsid w:val="00B0152E"/>
    <w:rsid w:val="00B01AB0"/>
    <w:rsid w:val="00B01C88"/>
    <w:rsid w:val="00B01CBA"/>
    <w:rsid w:val="00B023A2"/>
    <w:rsid w:val="00B03105"/>
    <w:rsid w:val="00B033F3"/>
    <w:rsid w:val="00B03E4B"/>
    <w:rsid w:val="00B048DF"/>
    <w:rsid w:val="00B0532A"/>
    <w:rsid w:val="00B05C7B"/>
    <w:rsid w:val="00B05F03"/>
    <w:rsid w:val="00B06213"/>
    <w:rsid w:val="00B0630D"/>
    <w:rsid w:val="00B06A03"/>
    <w:rsid w:val="00B06DA4"/>
    <w:rsid w:val="00B07414"/>
    <w:rsid w:val="00B07CDC"/>
    <w:rsid w:val="00B07F2D"/>
    <w:rsid w:val="00B10601"/>
    <w:rsid w:val="00B10BB0"/>
    <w:rsid w:val="00B10C1B"/>
    <w:rsid w:val="00B11A44"/>
    <w:rsid w:val="00B12567"/>
    <w:rsid w:val="00B12BB3"/>
    <w:rsid w:val="00B136CC"/>
    <w:rsid w:val="00B13AD1"/>
    <w:rsid w:val="00B151A0"/>
    <w:rsid w:val="00B1546C"/>
    <w:rsid w:val="00B15756"/>
    <w:rsid w:val="00B163B8"/>
    <w:rsid w:val="00B170CC"/>
    <w:rsid w:val="00B173B7"/>
    <w:rsid w:val="00B202B6"/>
    <w:rsid w:val="00B20740"/>
    <w:rsid w:val="00B20815"/>
    <w:rsid w:val="00B218E4"/>
    <w:rsid w:val="00B21C91"/>
    <w:rsid w:val="00B225E3"/>
    <w:rsid w:val="00B226A7"/>
    <w:rsid w:val="00B22769"/>
    <w:rsid w:val="00B23B2D"/>
    <w:rsid w:val="00B24789"/>
    <w:rsid w:val="00B248B4"/>
    <w:rsid w:val="00B258A0"/>
    <w:rsid w:val="00B25AD9"/>
    <w:rsid w:val="00B26626"/>
    <w:rsid w:val="00B26F39"/>
    <w:rsid w:val="00B2732B"/>
    <w:rsid w:val="00B2744D"/>
    <w:rsid w:val="00B27A89"/>
    <w:rsid w:val="00B303B2"/>
    <w:rsid w:val="00B30C57"/>
    <w:rsid w:val="00B31685"/>
    <w:rsid w:val="00B31DAC"/>
    <w:rsid w:val="00B32272"/>
    <w:rsid w:val="00B32E7B"/>
    <w:rsid w:val="00B332C1"/>
    <w:rsid w:val="00B33C3D"/>
    <w:rsid w:val="00B34191"/>
    <w:rsid w:val="00B34A26"/>
    <w:rsid w:val="00B34D60"/>
    <w:rsid w:val="00B3518F"/>
    <w:rsid w:val="00B355D7"/>
    <w:rsid w:val="00B357C8"/>
    <w:rsid w:val="00B36004"/>
    <w:rsid w:val="00B36664"/>
    <w:rsid w:val="00B3686E"/>
    <w:rsid w:val="00B36960"/>
    <w:rsid w:val="00B36BA7"/>
    <w:rsid w:val="00B36C79"/>
    <w:rsid w:val="00B36F3F"/>
    <w:rsid w:val="00B37777"/>
    <w:rsid w:val="00B40269"/>
    <w:rsid w:val="00B40C4D"/>
    <w:rsid w:val="00B41040"/>
    <w:rsid w:val="00B4175C"/>
    <w:rsid w:val="00B43A01"/>
    <w:rsid w:val="00B440B3"/>
    <w:rsid w:val="00B444CC"/>
    <w:rsid w:val="00B4491B"/>
    <w:rsid w:val="00B4526B"/>
    <w:rsid w:val="00B4549D"/>
    <w:rsid w:val="00B4556C"/>
    <w:rsid w:val="00B46076"/>
    <w:rsid w:val="00B46458"/>
    <w:rsid w:val="00B46661"/>
    <w:rsid w:val="00B46B31"/>
    <w:rsid w:val="00B46E10"/>
    <w:rsid w:val="00B479A1"/>
    <w:rsid w:val="00B47DCE"/>
    <w:rsid w:val="00B500D1"/>
    <w:rsid w:val="00B503AF"/>
    <w:rsid w:val="00B50730"/>
    <w:rsid w:val="00B508ED"/>
    <w:rsid w:val="00B515CD"/>
    <w:rsid w:val="00B519BE"/>
    <w:rsid w:val="00B51D4D"/>
    <w:rsid w:val="00B52A26"/>
    <w:rsid w:val="00B53927"/>
    <w:rsid w:val="00B53EE6"/>
    <w:rsid w:val="00B5487E"/>
    <w:rsid w:val="00B55C1B"/>
    <w:rsid w:val="00B55D0D"/>
    <w:rsid w:val="00B56FFE"/>
    <w:rsid w:val="00B5703D"/>
    <w:rsid w:val="00B5737D"/>
    <w:rsid w:val="00B6089B"/>
    <w:rsid w:val="00B60C52"/>
    <w:rsid w:val="00B61A9A"/>
    <w:rsid w:val="00B61B1A"/>
    <w:rsid w:val="00B61B61"/>
    <w:rsid w:val="00B621E3"/>
    <w:rsid w:val="00B62D35"/>
    <w:rsid w:val="00B63867"/>
    <w:rsid w:val="00B64C4F"/>
    <w:rsid w:val="00B64F9D"/>
    <w:rsid w:val="00B650E8"/>
    <w:rsid w:val="00B659EA"/>
    <w:rsid w:val="00B66628"/>
    <w:rsid w:val="00B673DC"/>
    <w:rsid w:val="00B6743F"/>
    <w:rsid w:val="00B67ED4"/>
    <w:rsid w:val="00B705C1"/>
    <w:rsid w:val="00B7060D"/>
    <w:rsid w:val="00B70DEB"/>
    <w:rsid w:val="00B71937"/>
    <w:rsid w:val="00B722B1"/>
    <w:rsid w:val="00B72A68"/>
    <w:rsid w:val="00B73021"/>
    <w:rsid w:val="00B736CA"/>
    <w:rsid w:val="00B739B8"/>
    <w:rsid w:val="00B74100"/>
    <w:rsid w:val="00B77A5B"/>
    <w:rsid w:val="00B77C12"/>
    <w:rsid w:val="00B81764"/>
    <w:rsid w:val="00B81D54"/>
    <w:rsid w:val="00B81FBE"/>
    <w:rsid w:val="00B82081"/>
    <w:rsid w:val="00B8280C"/>
    <w:rsid w:val="00B828A2"/>
    <w:rsid w:val="00B82AB1"/>
    <w:rsid w:val="00B830FA"/>
    <w:rsid w:val="00B834E8"/>
    <w:rsid w:val="00B83B79"/>
    <w:rsid w:val="00B83C70"/>
    <w:rsid w:val="00B83C84"/>
    <w:rsid w:val="00B841A5"/>
    <w:rsid w:val="00B84494"/>
    <w:rsid w:val="00B8484B"/>
    <w:rsid w:val="00B851CF"/>
    <w:rsid w:val="00B852F9"/>
    <w:rsid w:val="00B86659"/>
    <w:rsid w:val="00B86FB2"/>
    <w:rsid w:val="00B872A6"/>
    <w:rsid w:val="00B90429"/>
    <w:rsid w:val="00B9043D"/>
    <w:rsid w:val="00B909D0"/>
    <w:rsid w:val="00B937E0"/>
    <w:rsid w:val="00B944D6"/>
    <w:rsid w:val="00B953B9"/>
    <w:rsid w:val="00B9568C"/>
    <w:rsid w:val="00B96114"/>
    <w:rsid w:val="00B97FCF"/>
    <w:rsid w:val="00BA0893"/>
    <w:rsid w:val="00BA0908"/>
    <w:rsid w:val="00BA0C21"/>
    <w:rsid w:val="00BA0E37"/>
    <w:rsid w:val="00BA11FC"/>
    <w:rsid w:val="00BA1F5D"/>
    <w:rsid w:val="00BA2314"/>
    <w:rsid w:val="00BA2582"/>
    <w:rsid w:val="00BA2C75"/>
    <w:rsid w:val="00BA31C3"/>
    <w:rsid w:val="00BA3CA2"/>
    <w:rsid w:val="00BA5278"/>
    <w:rsid w:val="00BA5333"/>
    <w:rsid w:val="00BA5648"/>
    <w:rsid w:val="00BA5C78"/>
    <w:rsid w:val="00BA5D1F"/>
    <w:rsid w:val="00BB007E"/>
    <w:rsid w:val="00BB0113"/>
    <w:rsid w:val="00BB01C2"/>
    <w:rsid w:val="00BB0623"/>
    <w:rsid w:val="00BB0A91"/>
    <w:rsid w:val="00BB0DF3"/>
    <w:rsid w:val="00BB112A"/>
    <w:rsid w:val="00BB19CE"/>
    <w:rsid w:val="00BB22BF"/>
    <w:rsid w:val="00BB28E8"/>
    <w:rsid w:val="00BB2C5F"/>
    <w:rsid w:val="00BB30E1"/>
    <w:rsid w:val="00BB3794"/>
    <w:rsid w:val="00BB384F"/>
    <w:rsid w:val="00BB3AC7"/>
    <w:rsid w:val="00BB3FC5"/>
    <w:rsid w:val="00BB49CF"/>
    <w:rsid w:val="00BB4CC0"/>
    <w:rsid w:val="00BB61DF"/>
    <w:rsid w:val="00BB7064"/>
    <w:rsid w:val="00BB73C7"/>
    <w:rsid w:val="00BB78EE"/>
    <w:rsid w:val="00BC0596"/>
    <w:rsid w:val="00BC0E87"/>
    <w:rsid w:val="00BC1895"/>
    <w:rsid w:val="00BC1BAE"/>
    <w:rsid w:val="00BC203E"/>
    <w:rsid w:val="00BC2944"/>
    <w:rsid w:val="00BC338F"/>
    <w:rsid w:val="00BC3EE5"/>
    <w:rsid w:val="00BC4092"/>
    <w:rsid w:val="00BC413D"/>
    <w:rsid w:val="00BC5C1A"/>
    <w:rsid w:val="00BC625A"/>
    <w:rsid w:val="00BC7485"/>
    <w:rsid w:val="00BC7AC1"/>
    <w:rsid w:val="00BC7B61"/>
    <w:rsid w:val="00BD078B"/>
    <w:rsid w:val="00BD07A6"/>
    <w:rsid w:val="00BD1245"/>
    <w:rsid w:val="00BD185B"/>
    <w:rsid w:val="00BD2A5B"/>
    <w:rsid w:val="00BD39C5"/>
    <w:rsid w:val="00BD3B74"/>
    <w:rsid w:val="00BD3BE6"/>
    <w:rsid w:val="00BD413A"/>
    <w:rsid w:val="00BD6F48"/>
    <w:rsid w:val="00BD7940"/>
    <w:rsid w:val="00BE0743"/>
    <w:rsid w:val="00BE09D5"/>
    <w:rsid w:val="00BE0F39"/>
    <w:rsid w:val="00BE1DDC"/>
    <w:rsid w:val="00BE1FAC"/>
    <w:rsid w:val="00BE2064"/>
    <w:rsid w:val="00BE20D7"/>
    <w:rsid w:val="00BE24E1"/>
    <w:rsid w:val="00BE3338"/>
    <w:rsid w:val="00BE44B3"/>
    <w:rsid w:val="00BE463A"/>
    <w:rsid w:val="00BE4B22"/>
    <w:rsid w:val="00BE4D0E"/>
    <w:rsid w:val="00BE5451"/>
    <w:rsid w:val="00BE5571"/>
    <w:rsid w:val="00BE5B97"/>
    <w:rsid w:val="00BE5F57"/>
    <w:rsid w:val="00BE67B2"/>
    <w:rsid w:val="00BE6C7B"/>
    <w:rsid w:val="00BE6E24"/>
    <w:rsid w:val="00BE6FD4"/>
    <w:rsid w:val="00BE7847"/>
    <w:rsid w:val="00BE7C87"/>
    <w:rsid w:val="00BE7FFC"/>
    <w:rsid w:val="00BF0E1D"/>
    <w:rsid w:val="00BF13E1"/>
    <w:rsid w:val="00BF1F41"/>
    <w:rsid w:val="00BF1FE1"/>
    <w:rsid w:val="00BF293F"/>
    <w:rsid w:val="00BF2B46"/>
    <w:rsid w:val="00BF3A16"/>
    <w:rsid w:val="00BF45C0"/>
    <w:rsid w:val="00BF4A01"/>
    <w:rsid w:val="00BF568E"/>
    <w:rsid w:val="00BF587B"/>
    <w:rsid w:val="00BF68AB"/>
    <w:rsid w:val="00BF716A"/>
    <w:rsid w:val="00BF790E"/>
    <w:rsid w:val="00BF79AD"/>
    <w:rsid w:val="00BF7B6F"/>
    <w:rsid w:val="00C003D2"/>
    <w:rsid w:val="00C00421"/>
    <w:rsid w:val="00C005CF"/>
    <w:rsid w:val="00C008B6"/>
    <w:rsid w:val="00C03397"/>
    <w:rsid w:val="00C045E2"/>
    <w:rsid w:val="00C04C98"/>
    <w:rsid w:val="00C05440"/>
    <w:rsid w:val="00C06330"/>
    <w:rsid w:val="00C06C8C"/>
    <w:rsid w:val="00C06DBF"/>
    <w:rsid w:val="00C06EE4"/>
    <w:rsid w:val="00C075F1"/>
    <w:rsid w:val="00C100DC"/>
    <w:rsid w:val="00C108B1"/>
    <w:rsid w:val="00C10DCA"/>
    <w:rsid w:val="00C115B1"/>
    <w:rsid w:val="00C11914"/>
    <w:rsid w:val="00C11E16"/>
    <w:rsid w:val="00C11FE3"/>
    <w:rsid w:val="00C12925"/>
    <w:rsid w:val="00C12B42"/>
    <w:rsid w:val="00C13CA0"/>
    <w:rsid w:val="00C1402A"/>
    <w:rsid w:val="00C1477A"/>
    <w:rsid w:val="00C14E4F"/>
    <w:rsid w:val="00C164DE"/>
    <w:rsid w:val="00C17581"/>
    <w:rsid w:val="00C1773C"/>
    <w:rsid w:val="00C17C95"/>
    <w:rsid w:val="00C21E83"/>
    <w:rsid w:val="00C228D1"/>
    <w:rsid w:val="00C231C9"/>
    <w:rsid w:val="00C23C0D"/>
    <w:rsid w:val="00C23C7F"/>
    <w:rsid w:val="00C23E70"/>
    <w:rsid w:val="00C243A7"/>
    <w:rsid w:val="00C2518D"/>
    <w:rsid w:val="00C25274"/>
    <w:rsid w:val="00C254FF"/>
    <w:rsid w:val="00C263F8"/>
    <w:rsid w:val="00C26561"/>
    <w:rsid w:val="00C26970"/>
    <w:rsid w:val="00C276B3"/>
    <w:rsid w:val="00C2777C"/>
    <w:rsid w:val="00C2779F"/>
    <w:rsid w:val="00C27907"/>
    <w:rsid w:val="00C27CA1"/>
    <w:rsid w:val="00C30AE8"/>
    <w:rsid w:val="00C310BA"/>
    <w:rsid w:val="00C3166F"/>
    <w:rsid w:val="00C3183A"/>
    <w:rsid w:val="00C32327"/>
    <w:rsid w:val="00C32F0E"/>
    <w:rsid w:val="00C331F5"/>
    <w:rsid w:val="00C3366E"/>
    <w:rsid w:val="00C336BE"/>
    <w:rsid w:val="00C336EA"/>
    <w:rsid w:val="00C33BB4"/>
    <w:rsid w:val="00C33C71"/>
    <w:rsid w:val="00C340C9"/>
    <w:rsid w:val="00C345A8"/>
    <w:rsid w:val="00C34A70"/>
    <w:rsid w:val="00C34B70"/>
    <w:rsid w:val="00C34F02"/>
    <w:rsid w:val="00C35391"/>
    <w:rsid w:val="00C353B8"/>
    <w:rsid w:val="00C3543B"/>
    <w:rsid w:val="00C35788"/>
    <w:rsid w:val="00C36AB0"/>
    <w:rsid w:val="00C36C1B"/>
    <w:rsid w:val="00C378BB"/>
    <w:rsid w:val="00C37CD3"/>
    <w:rsid w:val="00C402FA"/>
    <w:rsid w:val="00C40711"/>
    <w:rsid w:val="00C40D85"/>
    <w:rsid w:val="00C41D13"/>
    <w:rsid w:val="00C423B2"/>
    <w:rsid w:val="00C425CF"/>
    <w:rsid w:val="00C43638"/>
    <w:rsid w:val="00C43FAD"/>
    <w:rsid w:val="00C44388"/>
    <w:rsid w:val="00C44484"/>
    <w:rsid w:val="00C44F7F"/>
    <w:rsid w:val="00C452A5"/>
    <w:rsid w:val="00C45706"/>
    <w:rsid w:val="00C459F1"/>
    <w:rsid w:val="00C45EDA"/>
    <w:rsid w:val="00C4685C"/>
    <w:rsid w:val="00C4724D"/>
    <w:rsid w:val="00C47E70"/>
    <w:rsid w:val="00C47FA7"/>
    <w:rsid w:val="00C501F3"/>
    <w:rsid w:val="00C50FD7"/>
    <w:rsid w:val="00C513E1"/>
    <w:rsid w:val="00C51531"/>
    <w:rsid w:val="00C52A49"/>
    <w:rsid w:val="00C52A66"/>
    <w:rsid w:val="00C52E5B"/>
    <w:rsid w:val="00C532B4"/>
    <w:rsid w:val="00C53329"/>
    <w:rsid w:val="00C53344"/>
    <w:rsid w:val="00C5345A"/>
    <w:rsid w:val="00C54B42"/>
    <w:rsid w:val="00C566C4"/>
    <w:rsid w:val="00C601A5"/>
    <w:rsid w:val="00C60ABC"/>
    <w:rsid w:val="00C60ED4"/>
    <w:rsid w:val="00C61E48"/>
    <w:rsid w:val="00C62323"/>
    <w:rsid w:val="00C62594"/>
    <w:rsid w:val="00C6263C"/>
    <w:rsid w:val="00C63403"/>
    <w:rsid w:val="00C63746"/>
    <w:rsid w:val="00C6382F"/>
    <w:rsid w:val="00C64D41"/>
    <w:rsid w:val="00C6503B"/>
    <w:rsid w:val="00C651E9"/>
    <w:rsid w:val="00C659BD"/>
    <w:rsid w:val="00C65A06"/>
    <w:rsid w:val="00C6668A"/>
    <w:rsid w:val="00C6703E"/>
    <w:rsid w:val="00C6734D"/>
    <w:rsid w:val="00C67386"/>
    <w:rsid w:val="00C67501"/>
    <w:rsid w:val="00C70B4A"/>
    <w:rsid w:val="00C71C8B"/>
    <w:rsid w:val="00C71FBF"/>
    <w:rsid w:val="00C73AC1"/>
    <w:rsid w:val="00C73BFF"/>
    <w:rsid w:val="00C74CC6"/>
    <w:rsid w:val="00C74CF8"/>
    <w:rsid w:val="00C7528A"/>
    <w:rsid w:val="00C76B33"/>
    <w:rsid w:val="00C76E71"/>
    <w:rsid w:val="00C76E79"/>
    <w:rsid w:val="00C77686"/>
    <w:rsid w:val="00C80CDA"/>
    <w:rsid w:val="00C80F84"/>
    <w:rsid w:val="00C82295"/>
    <w:rsid w:val="00C82960"/>
    <w:rsid w:val="00C829EF"/>
    <w:rsid w:val="00C82ABD"/>
    <w:rsid w:val="00C82B42"/>
    <w:rsid w:val="00C82D79"/>
    <w:rsid w:val="00C83079"/>
    <w:rsid w:val="00C8393A"/>
    <w:rsid w:val="00C84233"/>
    <w:rsid w:val="00C84761"/>
    <w:rsid w:val="00C85F9E"/>
    <w:rsid w:val="00C86E97"/>
    <w:rsid w:val="00C86FFA"/>
    <w:rsid w:val="00C873FA"/>
    <w:rsid w:val="00C90B62"/>
    <w:rsid w:val="00C91023"/>
    <w:rsid w:val="00C924BF"/>
    <w:rsid w:val="00C92916"/>
    <w:rsid w:val="00C93129"/>
    <w:rsid w:val="00C93DF2"/>
    <w:rsid w:val="00C94150"/>
    <w:rsid w:val="00C94E02"/>
    <w:rsid w:val="00C95614"/>
    <w:rsid w:val="00C95A77"/>
    <w:rsid w:val="00C96414"/>
    <w:rsid w:val="00C97134"/>
    <w:rsid w:val="00C9724B"/>
    <w:rsid w:val="00C97FA7"/>
    <w:rsid w:val="00CA0751"/>
    <w:rsid w:val="00CA0F30"/>
    <w:rsid w:val="00CA1035"/>
    <w:rsid w:val="00CA2144"/>
    <w:rsid w:val="00CA2932"/>
    <w:rsid w:val="00CA2D11"/>
    <w:rsid w:val="00CA3083"/>
    <w:rsid w:val="00CA3291"/>
    <w:rsid w:val="00CA34AF"/>
    <w:rsid w:val="00CA376E"/>
    <w:rsid w:val="00CA37A2"/>
    <w:rsid w:val="00CA3D74"/>
    <w:rsid w:val="00CA3EB4"/>
    <w:rsid w:val="00CA42BA"/>
    <w:rsid w:val="00CA4316"/>
    <w:rsid w:val="00CA43FF"/>
    <w:rsid w:val="00CA455E"/>
    <w:rsid w:val="00CA4DEE"/>
    <w:rsid w:val="00CA5310"/>
    <w:rsid w:val="00CA5371"/>
    <w:rsid w:val="00CA539B"/>
    <w:rsid w:val="00CA69D4"/>
    <w:rsid w:val="00CA7400"/>
    <w:rsid w:val="00CA7C3C"/>
    <w:rsid w:val="00CB051F"/>
    <w:rsid w:val="00CB08D4"/>
    <w:rsid w:val="00CB16AF"/>
    <w:rsid w:val="00CB1BCA"/>
    <w:rsid w:val="00CB1DC3"/>
    <w:rsid w:val="00CB25A8"/>
    <w:rsid w:val="00CB3046"/>
    <w:rsid w:val="00CB3CBC"/>
    <w:rsid w:val="00CB446F"/>
    <w:rsid w:val="00CB4516"/>
    <w:rsid w:val="00CB4E61"/>
    <w:rsid w:val="00CB5061"/>
    <w:rsid w:val="00CB51EF"/>
    <w:rsid w:val="00CB53BB"/>
    <w:rsid w:val="00CB5543"/>
    <w:rsid w:val="00CB570B"/>
    <w:rsid w:val="00CB58FD"/>
    <w:rsid w:val="00CB6331"/>
    <w:rsid w:val="00CB6357"/>
    <w:rsid w:val="00CB65B6"/>
    <w:rsid w:val="00CB68E4"/>
    <w:rsid w:val="00CB6BDB"/>
    <w:rsid w:val="00CB6F71"/>
    <w:rsid w:val="00CB7371"/>
    <w:rsid w:val="00CB73C1"/>
    <w:rsid w:val="00CB7904"/>
    <w:rsid w:val="00CB7A54"/>
    <w:rsid w:val="00CC06B0"/>
    <w:rsid w:val="00CC1A47"/>
    <w:rsid w:val="00CC24B4"/>
    <w:rsid w:val="00CC3320"/>
    <w:rsid w:val="00CC5457"/>
    <w:rsid w:val="00CC5466"/>
    <w:rsid w:val="00CC5EE6"/>
    <w:rsid w:val="00CC72CF"/>
    <w:rsid w:val="00CD1A69"/>
    <w:rsid w:val="00CD1F88"/>
    <w:rsid w:val="00CD2667"/>
    <w:rsid w:val="00CD27EB"/>
    <w:rsid w:val="00CD3092"/>
    <w:rsid w:val="00CD30DB"/>
    <w:rsid w:val="00CD3270"/>
    <w:rsid w:val="00CD32B2"/>
    <w:rsid w:val="00CD3B95"/>
    <w:rsid w:val="00CD3C9F"/>
    <w:rsid w:val="00CD42D3"/>
    <w:rsid w:val="00CD49EE"/>
    <w:rsid w:val="00CD4A40"/>
    <w:rsid w:val="00CD5180"/>
    <w:rsid w:val="00CD531A"/>
    <w:rsid w:val="00CD6C4D"/>
    <w:rsid w:val="00CD6EDE"/>
    <w:rsid w:val="00CD7658"/>
    <w:rsid w:val="00CD79B1"/>
    <w:rsid w:val="00CE0C10"/>
    <w:rsid w:val="00CE1DB4"/>
    <w:rsid w:val="00CE1E30"/>
    <w:rsid w:val="00CE23F6"/>
    <w:rsid w:val="00CE2891"/>
    <w:rsid w:val="00CE41B9"/>
    <w:rsid w:val="00CE455D"/>
    <w:rsid w:val="00CE51FC"/>
    <w:rsid w:val="00CE57AF"/>
    <w:rsid w:val="00CE57D9"/>
    <w:rsid w:val="00CE6A79"/>
    <w:rsid w:val="00CE6CF5"/>
    <w:rsid w:val="00CE7966"/>
    <w:rsid w:val="00CE7C27"/>
    <w:rsid w:val="00CE7F74"/>
    <w:rsid w:val="00CF00BB"/>
    <w:rsid w:val="00CF1E75"/>
    <w:rsid w:val="00CF26CF"/>
    <w:rsid w:val="00CF3C0B"/>
    <w:rsid w:val="00CF3E1B"/>
    <w:rsid w:val="00CF4F43"/>
    <w:rsid w:val="00CF54A7"/>
    <w:rsid w:val="00CF5D5B"/>
    <w:rsid w:val="00CF5F59"/>
    <w:rsid w:val="00CF66AB"/>
    <w:rsid w:val="00CF7CCB"/>
    <w:rsid w:val="00CF7F03"/>
    <w:rsid w:val="00D01045"/>
    <w:rsid w:val="00D020F2"/>
    <w:rsid w:val="00D025FF"/>
    <w:rsid w:val="00D02689"/>
    <w:rsid w:val="00D0315D"/>
    <w:rsid w:val="00D03435"/>
    <w:rsid w:val="00D03438"/>
    <w:rsid w:val="00D03C25"/>
    <w:rsid w:val="00D03E2A"/>
    <w:rsid w:val="00D04803"/>
    <w:rsid w:val="00D04DCD"/>
    <w:rsid w:val="00D0505E"/>
    <w:rsid w:val="00D05FC2"/>
    <w:rsid w:val="00D070F7"/>
    <w:rsid w:val="00D07565"/>
    <w:rsid w:val="00D07C2D"/>
    <w:rsid w:val="00D07CC6"/>
    <w:rsid w:val="00D07E46"/>
    <w:rsid w:val="00D10A10"/>
    <w:rsid w:val="00D10FAF"/>
    <w:rsid w:val="00D11ADD"/>
    <w:rsid w:val="00D128B1"/>
    <w:rsid w:val="00D12912"/>
    <w:rsid w:val="00D13C73"/>
    <w:rsid w:val="00D1437A"/>
    <w:rsid w:val="00D147F2"/>
    <w:rsid w:val="00D1480E"/>
    <w:rsid w:val="00D14BDC"/>
    <w:rsid w:val="00D14C0D"/>
    <w:rsid w:val="00D14C34"/>
    <w:rsid w:val="00D15260"/>
    <w:rsid w:val="00D15CE7"/>
    <w:rsid w:val="00D17881"/>
    <w:rsid w:val="00D17B25"/>
    <w:rsid w:val="00D207F2"/>
    <w:rsid w:val="00D219C6"/>
    <w:rsid w:val="00D21E1B"/>
    <w:rsid w:val="00D22DBD"/>
    <w:rsid w:val="00D24109"/>
    <w:rsid w:val="00D25550"/>
    <w:rsid w:val="00D256FD"/>
    <w:rsid w:val="00D25BBE"/>
    <w:rsid w:val="00D25CD8"/>
    <w:rsid w:val="00D26755"/>
    <w:rsid w:val="00D27431"/>
    <w:rsid w:val="00D27A6B"/>
    <w:rsid w:val="00D27E7B"/>
    <w:rsid w:val="00D30FDF"/>
    <w:rsid w:val="00D31123"/>
    <w:rsid w:val="00D321DB"/>
    <w:rsid w:val="00D324BE"/>
    <w:rsid w:val="00D32AAD"/>
    <w:rsid w:val="00D332A3"/>
    <w:rsid w:val="00D332EB"/>
    <w:rsid w:val="00D33A62"/>
    <w:rsid w:val="00D34A9A"/>
    <w:rsid w:val="00D34D0A"/>
    <w:rsid w:val="00D35091"/>
    <w:rsid w:val="00D35DE0"/>
    <w:rsid w:val="00D3620B"/>
    <w:rsid w:val="00D36376"/>
    <w:rsid w:val="00D36394"/>
    <w:rsid w:val="00D365D0"/>
    <w:rsid w:val="00D36B5A"/>
    <w:rsid w:val="00D373CD"/>
    <w:rsid w:val="00D4027B"/>
    <w:rsid w:val="00D40978"/>
    <w:rsid w:val="00D40A2A"/>
    <w:rsid w:val="00D416CF"/>
    <w:rsid w:val="00D416DC"/>
    <w:rsid w:val="00D41719"/>
    <w:rsid w:val="00D43E4B"/>
    <w:rsid w:val="00D440FA"/>
    <w:rsid w:val="00D44507"/>
    <w:rsid w:val="00D445D2"/>
    <w:rsid w:val="00D445FF"/>
    <w:rsid w:val="00D448A6"/>
    <w:rsid w:val="00D44BCE"/>
    <w:rsid w:val="00D44BDD"/>
    <w:rsid w:val="00D45553"/>
    <w:rsid w:val="00D45717"/>
    <w:rsid w:val="00D45B3D"/>
    <w:rsid w:val="00D471A4"/>
    <w:rsid w:val="00D47250"/>
    <w:rsid w:val="00D47779"/>
    <w:rsid w:val="00D503B5"/>
    <w:rsid w:val="00D50624"/>
    <w:rsid w:val="00D507FD"/>
    <w:rsid w:val="00D50B92"/>
    <w:rsid w:val="00D522A5"/>
    <w:rsid w:val="00D5302E"/>
    <w:rsid w:val="00D53F6D"/>
    <w:rsid w:val="00D53F7A"/>
    <w:rsid w:val="00D53F9E"/>
    <w:rsid w:val="00D546AE"/>
    <w:rsid w:val="00D54896"/>
    <w:rsid w:val="00D54A4B"/>
    <w:rsid w:val="00D54A97"/>
    <w:rsid w:val="00D54F19"/>
    <w:rsid w:val="00D55CE6"/>
    <w:rsid w:val="00D566E3"/>
    <w:rsid w:val="00D56C30"/>
    <w:rsid w:val="00D56FC4"/>
    <w:rsid w:val="00D571E2"/>
    <w:rsid w:val="00D57301"/>
    <w:rsid w:val="00D604A8"/>
    <w:rsid w:val="00D61ECC"/>
    <w:rsid w:val="00D62457"/>
    <w:rsid w:val="00D62DF5"/>
    <w:rsid w:val="00D6375E"/>
    <w:rsid w:val="00D63B88"/>
    <w:rsid w:val="00D63CE7"/>
    <w:rsid w:val="00D63DC1"/>
    <w:rsid w:val="00D6540A"/>
    <w:rsid w:val="00D6640C"/>
    <w:rsid w:val="00D67A27"/>
    <w:rsid w:val="00D67BD6"/>
    <w:rsid w:val="00D70419"/>
    <w:rsid w:val="00D72661"/>
    <w:rsid w:val="00D72758"/>
    <w:rsid w:val="00D72832"/>
    <w:rsid w:val="00D738F6"/>
    <w:rsid w:val="00D74109"/>
    <w:rsid w:val="00D74F06"/>
    <w:rsid w:val="00D74FDA"/>
    <w:rsid w:val="00D75986"/>
    <w:rsid w:val="00D75A9A"/>
    <w:rsid w:val="00D75E91"/>
    <w:rsid w:val="00D761F6"/>
    <w:rsid w:val="00D762BF"/>
    <w:rsid w:val="00D77D11"/>
    <w:rsid w:val="00D81834"/>
    <w:rsid w:val="00D82D10"/>
    <w:rsid w:val="00D82D40"/>
    <w:rsid w:val="00D84139"/>
    <w:rsid w:val="00D8425C"/>
    <w:rsid w:val="00D8550F"/>
    <w:rsid w:val="00D85F69"/>
    <w:rsid w:val="00D860FA"/>
    <w:rsid w:val="00D8616B"/>
    <w:rsid w:val="00D86CEA"/>
    <w:rsid w:val="00D86F68"/>
    <w:rsid w:val="00D87946"/>
    <w:rsid w:val="00D87BCF"/>
    <w:rsid w:val="00D87F60"/>
    <w:rsid w:val="00D87F8A"/>
    <w:rsid w:val="00D90395"/>
    <w:rsid w:val="00D9043C"/>
    <w:rsid w:val="00D906EE"/>
    <w:rsid w:val="00D9073B"/>
    <w:rsid w:val="00D90818"/>
    <w:rsid w:val="00D90A2F"/>
    <w:rsid w:val="00D914FA"/>
    <w:rsid w:val="00D91AD1"/>
    <w:rsid w:val="00D91BB6"/>
    <w:rsid w:val="00D9207D"/>
    <w:rsid w:val="00D923F2"/>
    <w:rsid w:val="00D928DA"/>
    <w:rsid w:val="00D92B44"/>
    <w:rsid w:val="00D92CEF"/>
    <w:rsid w:val="00D938A4"/>
    <w:rsid w:val="00D94179"/>
    <w:rsid w:val="00D944FD"/>
    <w:rsid w:val="00D94B01"/>
    <w:rsid w:val="00D94CA8"/>
    <w:rsid w:val="00D953F3"/>
    <w:rsid w:val="00D95996"/>
    <w:rsid w:val="00D95F3D"/>
    <w:rsid w:val="00D96E6F"/>
    <w:rsid w:val="00D97A15"/>
    <w:rsid w:val="00DA016B"/>
    <w:rsid w:val="00DA037B"/>
    <w:rsid w:val="00DA08CF"/>
    <w:rsid w:val="00DA12E3"/>
    <w:rsid w:val="00DA1AC4"/>
    <w:rsid w:val="00DA248C"/>
    <w:rsid w:val="00DA31DE"/>
    <w:rsid w:val="00DA37BF"/>
    <w:rsid w:val="00DA3868"/>
    <w:rsid w:val="00DA4518"/>
    <w:rsid w:val="00DA4F32"/>
    <w:rsid w:val="00DA54B7"/>
    <w:rsid w:val="00DA5971"/>
    <w:rsid w:val="00DA6496"/>
    <w:rsid w:val="00DA7645"/>
    <w:rsid w:val="00DB0771"/>
    <w:rsid w:val="00DB0CB4"/>
    <w:rsid w:val="00DB1295"/>
    <w:rsid w:val="00DB1877"/>
    <w:rsid w:val="00DB2FBA"/>
    <w:rsid w:val="00DB3187"/>
    <w:rsid w:val="00DB352D"/>
    <w:rsid w:val="00DB38E1"/>
    <w:rsid w:val="00DB3AA9"/>
    <w:rsid w:val="00DB400A"/>
    <w:rsid w:val="00DB40E4"/>
    <w:rsid w:val="00DB4316"/>
    <w:rsid w:val="00DB52E1"/>
    <w:rsid w:val="00DB6226"/>
    <w:rsid w:val="00DB6C33"/>
    <w:rsid w:val="00DB732E"/>
    <w:rsid w:val="00DB7459"/>
    <w:rsid w:val="00DB7514"/>
    <w:rsid w:val="00DC0108"/>
    <w:rsid w:val="00DC05A1"/>
    <w:rsid w:val="00DC1666"/>
    <w:rsid w:val="00DC1E3E"/>
    <w:rsid w:val="00DC2655"/>
    <w:rsid w:val="00DC2AF0"/>
    <w:rsid w:val="00DC32A7"/>
    <w:rsid w:val="00DC3BA1"/>
    <w:rsid w:val="00DC57F5"/>
    <w:rsid w:val="00DC6184"/>
    <w:rsid w:val="00DC6733"/>
    <w:rsid w:val="00DC6C65"/>
    <w:rsid w:val="00DC6E61"/>
    <w:rsid w:val="00DC7041"/>
    <w:rsid w:val="00DC7139"/>
    <w:rsid w:val="00DC79C5"/>
    <w:rsid w:val="00DC7E4B"/>
    <w:rsid w:val="00DD0BAB"/>
    <w:rsid w:val="00DD1DDB"/>
    <w:rsid w:val="00DD2AC9"/>
    <w:rsid w:val="00DD2F92"/>
    <w:rsid w:val="00DD3315"/>
    <w:rsid w:val="00DD331A"/>
    <w:rsid w:val="00DD34F3"/>
    <w:rsid w:val="00DD372F"/>
    <w:rsid w:val="00DD3859"/>
    <w:rsid w:val="00DD40EE"/>
    <w:rsid w:val="00DD4368"/>
    <w:rsid w:val="00DD4B79"/>
    <w:rsid w:val="00DD5049"/>
    <w:rsid w:val="00DD5798"/>
    <w:rsid w:val="00DD6953"/>
    <w:rsid w:val="00DD6E1E"/>
    <w:rsid w:val="00DD7A85"/>
    <w:rsid w:val="00DD7D1A"/>
    <w:rsid w:val="00DE01E5"/>
    <w:rsid w:val="00DE0911"/>
    <w:rsid w:val="00DE0D91"/>
    <w:rsid w:val="00DE101D"/>
    <w:rsid w:val="00DE20E1"/>
    <w:rsid w:val="00DE269D"/>
    <w:rsid w:val="00DE31D8"/>
    <w:rsid w:val="00DE36FF"/>
    <w:rsid w:val="00DE3DE9"/>
    <w:rsid w:val="00DE40FA"/>
    <w:rsid w:val="00DE4715"/>
    <w:rsid w:val="00DE54E7"/>
    <w:rsid w:val="00DE5FFE"/>
    <w:rsid w:val="00DE619E"/>
    <w:rsid w:val="00DE62F0"/>
    <w:rsid w:val="00DE6506"/>
    <w:rsid w:val="00DE6B54"/>
    <w:rsid w:val="00DE7331"/>
    <w:rsid w:val="00DE7D1D"/>
    <w:rsid w:val="00DF07CC"/>
    <w:rsid w:val="00DF0C92"/>
    <w:rsid w:val="00DF0D9B"/>
    <w:rsid w:val="00DF1C67"/>
    <w:rsid w:val="00DF201A"/>
    <w:rsid w:val="00DF2987"/>
    <w:rsid w:val="00DF2F9C"/>
    <w:rsid w:val="00DF3B41"/>
    <w:rsid w:val="00DF3C19"/>
    <w:rsid w:val="00DF4C39"/>
    <w:rsid w:val="00DF4F18"/>
    <w:rsid w:val="00DF5479"/>
    <w:rsid w:val="00DF65A5"/>
    <w:rsid w:val="00DF6E04"/>
    <w:rsid w:val="00DF6E95"/>
    <w:rsid w:val="00DF7B49"/>
    <w:rsid w:val="00DF7C3C"/>
    <w:rsid w:val="00DF7F83"/>
    <w:rsid w:val="00E00EAF"/>
    <w:rsid w:val="00E00F81"/>
    <w:rsid w:val="00E017B2"/>
    <w:rsid w:val="00E02B61"/>
    <w:rsid w:val="00E02C5C"/>
    <w:rsid w:val="00E0406C"/>
    <w:rsid w:val="00E04AC4"/>
    <w:rsid w:val="00E0507C"/>
    <w:rsid w:val="00E0632D"/>
    <w:rsid w:val="00E067AD"/>
    <w:rsid w:val="00E06CD4"/>
    <w:rsid w:val="00E07891"/>
    <w:rsid w:val="00E104C2"/>
    <w:rsid w:val="00E112D7"/>
    <w:rsid w:val="00E118F5"/>
    <w:rsid w:val="00E127E5"/>
    <w:rsid w:val="00E129BC"/>
    <w:rsid w:val="00E12B52"/>
    <w:rsid w:val="00E13011"/>
    <w:rsid w:val="00E141DA"/>
    <w:rsid w:val="00E14817"/>
    <w:rsid w:val="00E14959"/>
    <w:rsid w:val="00E14C6D"/>
    <w:rsid w:val="00E153C5"/>
    <w:rsid w:val="00E15984"/>
    <w:rsid w:val="00E15DBF"/>
    <w:rsid w:val="00E16485"/>
    <w:rsid w:val="00E16C27"/>
    <w:rsid w:val="00E17097"/>
    <w:rsid w:val="00E17874"/>
    <w:rsid w:val="00E1788A"/>
    <w:rsid w:val="00E20270"/>
    <w:rsid w:val="00E20C52"/>
    <w:rsid w:val="00E20FE7"/>
    <w:rsid w:val="00E21864"/>
    <w:rsid w:val="00E21962"/>
    <w:rsid w:val="00E21DB5"/>
    <w:rsid w:val="00E21E2F"/>
    <w:rsid w:val="00E22903"/>
    <w:rsid w:val="00E233F7"/>
    <w:rsid w:val="00E2346C"/>
    <w:rsid w:val="00E234C1"/>
    <w:rsid w:val="00E234E8"/>
    <w:rsid w:val="00E2434C"/>
    <w:rsid w:val="00E247A6"/>
    <w:rsid w:val="00E24C45"/>
    <w:rsid w:val="00E25776"/>
    <w:rsid w:val="00E26269"/>
    <w:rsid w:val="00E2667D"/>
    <w:rsid w:val="00E26BAF"/>
    <w:rsid w:val="00E3012F"/>
    <w:rsid w:val="00E305D8"/>
    <w:rsid w:val="00E30D3E"/>
    <w:rsid w:val="00E32415"/>
    <w:rsid w:val="00E34B06"/>
    <w:rsid w:val="00E35702"/>
    <w:rsid w:val="00E35B03"/>
    <w:rsid w:val="00E35BBA"/>
    <w:rsid w:val="00E35D89"/>
    <w:rsid w:val="00E35EAB"/>
    <w:rsid w:val="00E360D4"/>
    <w:rsid w:val="00E36148"/>
    <w:rsid w:val="00E3661D"/>
    <w:rsid w:val="00E36EC4"/>
    <w:rsid w:val="00E36ECF"/>
    <w:rsid w:val="00E37399"/>
    <w:rsid w:val="00E37547"/>
    <w:rsid w:val="00E412BE"/>
    <w:rsid w:val="00E41DAA"/>
    <w:rsid w:val="00E42414"/>
    <w:rsid w:val="00E427E9"/>
    <w:rsid w:val="00E429CA"/>
    <w:rsid w:val="00E42A3A"/>
    <w:rsid w:val="00E4342A"/>
    <w:rsid w:val="00E43557"/>
    <w:rsid w:val="00E441D9"/>
    <w:rsid w:val="00E4475E"/>
    <w:rsid w:val="00E45A15"/>
    <w:rsid w:val="00E45C16"/>
    <w:rsid w:val="00E462BF"/>
    <w:rsid w:val="00E4649D"/>
    <w:rsid w:val="00E46DF4"/>
    <w:rsid w:val="00E47257"/>
    <w:rsid w:val="00E47C5F"/>
    <w:rsid w:val="00E50097"/>
    <w:rsid w:val="00E51456"/>
    <w:rsid w:val="00E5165A"/>
    <w:rsid w:val="00E51712"/>
    <w:rsid w:val="00E52031"/>
    <w:rsid w:val="00E52171"/>
    <w:rsid w:val="00E52480"/>
    <w:rsid w:val="00E539AB"/>
    <w:rsid w:val="00E53C70"/>
    <w:rsid w:val="00E55045"/>
    <w:rsid w:val="00E554B5"/>
    <w:rsid w:val="00E55760"/>
    <w:rsid w:val="00E5587C"/>
    <w:rsid w:val="00E56529"/>
    <w:rsid w:val="00E57568"/>
    <w:rsid w:val="00E57808"/>
    <w:rsid w:val="00E57DFB"/>
    <w:rsid w:val="00E602EB"/>
    <w:rsid w:val="00E60510"/>
    <w:rsid w:val="00E60528"/>
    <w:rsid w:val="00E60675"/>
    <w:rsid w:val="00E6149E"/>
    <w:rsid w:val="00E61B37"/>
    <w:rsid w:val="00E626D0"/>
    <w:rsid w:val="00E62A91"/>
    <w:rsid w:val="00E632CD"/>
    <w:rsid w:val="00E6454E"/>
    <w:rsid w:val="00E64A13"/>
    <w:rsid w:val="00E64B6B"/>
    <w:rsid w:val="00E652F0"/>
    <w:rsid w:val="00E65576"/>
    <w:rsid w:val="00E672D1"/>
    <w:rsid w:val="00E7037F"/>
    <w:rsid w:val="00E70A8F"/>
    <w:rsid w:val="00E711AC"/>
    <w:rsid w:val="00E72B1E"/>
    <w:rsid w:val="00E738C1"/>
    <w:rsid w:val="00E74F42"/>
    <w:rsid w:val="00E7511C"/>
    <w:rsid w:val="00E75FE1"/>
    <w:rsid w:val="00E7640E"/>
    <w:rsid w:val="00E773BA"/>
    <w:rsid w:val="00E77652"/>
    <w:rsid w:val="00E77793"/>
    <w:rsid w:val="00E77BA5"/>
    <w:rsid w:val="00E814D8"/>
    <w:rsid w:val="00E8172B"/>
    <w:rsid w:val="00E81A8E"/>
    <w:rsid w:val="00E81BE0"/>
    <w:rsid w:val="00E82538"/>
    <w:rsid w:val="00E82828"/>
    <w:rsid w:val="00E82EF9"/>
    <w:rsid w:val="00E8408E"/>
    <w:rsid w:val="00E845B2"/>
    <w:rsid w:val="00E84C56"/>
    <w:rsid w:val="00E85FFB"/>
    <w:rsid w:val="00E87A02"/>
    <w:rsid w:val="00E90040"/>
    <w:rsid w:val="00E90398"/>
    <w:rsid w:val="00E9054C"/>
    <w:rsid w:val="00E907A8"/>
    <w:rsid w:val="00E90E42"/>
    <w:rsid w:val="00E90EF6"/>
    <w:rsid w:val="00E91CA1"/>
    <w:rsid w:val="00E92087"/>
    <w:rsid w:val="00E92D1E"/>
    <w:rsid w:val="00E92E3B"/>
    <w:rsid w:val="00E92EE8"/>
    <w:rsid w:val="00E93384"/>
    <w:rsid w:val="00E939BF"/>
    <w:rsid w:val="00E93D3D"/>
    <w:rsid w:val="00E945C7"/>
    <w:rsid w:val="00E94906"/>
    <w:rsid w:val="00E961F9"/>
    <w:rsid w:val="00E967AD"/>
    <w:rsid w:val="00E96B28"/>
    <w:rsid w:val="00E97C7B"/>
    <w:rsid w:val="00E97D4F"/>
    <w:rsid w:val="00E97F7A"/>
    <w:rsid w:val="00EA0120"/>
    <w:rsid w:val="00EA0E63"/>
    <w:rsid w:val="00EA0EA9"/>
    <w:rsid w:val="00EA155B"/>
    <w:rsid w:val="00EA1596"/>
    <w:rsid w:val="00EA169A"/>
    <w:rsid w:val="00EA1BBC"/>
    <w:rsid w:val="00EA3ED7"/>
    <w:rsid w:val="00EA447F"/>
    <w:rsid w:val="00EA4767"/>
    <w:rsid w:val="00EA61F2"/>
    <w:rsid w:val="00EA643F"/>
    <w:rsid w:val="00EA6F5E"/>
    <w:rsid w:val="00EA78EE"/>
    <w:rsid w:val="00EA791C"/>
    <w:rsid w:val="00EA7B12"/>
    <w:rsid w:val="00EB03C1"/>
    <w:rsid w:val="00EB0D68"/>
    <w:rsid w:val="00EB1025"/>
    <w:rsid w:val="00EB1535"/>
    <w:rsid w:val="00EB22CC"/>
    <w:rsid w:val="00EB244F"/>
    <w:rsid w:val="00EB2672"/>
    <w:rsid w:val="00EB28D0"/>
    <w:rsid w:val="00EB2BE5"/>
    <w:rsid w:val="00EB3D33"/>
    <w:rsid w:val="00EB4E96"/>
    <w:rsid w:val="00EB578E"/>
    <w:rsid w:val="00EB5A68"/>
    <w:rsid w:val="00EB6807"/>
    <w:rsid w:val="00EB6DDC"/>
    <w:rsid w:val="00EB72D6"/>
    <w:rsid w:val="00EC0240"/>
    <w:rsid w:val="00EC0631"/>
    <w:rsid w:val="00EC0756"/>
    <w:rsid w:val="00EC09AC"/>
    <w:rsid w:val="00EC178C"/>
    <w:rsid w:val="00EC19AE"/>
    <w:rsid w:val="00EC2404"/>
    <w:rsid w:val="00EC26C1"/>
    <w:rsid w:val="00EC2A4F"/>
    <w:rsid w:val="00EC373A"/>
    <w:rsid w:val="00EC4803"/>
    <w:rsid w:val="00EC4AFE"/>
    <w:rsid w:val="00EC5951"/>
    <w:rsid w:val="00EC66FA"/>
    <w:rsid w:val="00EC691F"/>
    <w:rsid w:val="00EC6FFD"/>
    <w:rsid w:val="00EC701F"/>
    <w:rsid w:val="00EC70F5"/>
    <w:rsid w:val="00ED0E05"/>
    <w:rsid w:val="00ED1B28"/>
    <w:rsid w:val="00ED204F"/>
    <w:rsid w:val="00ED26DF"/>
    <w:rsid w:val="00ED2A7D"/>
    <w:rsid w:val="00ED2B5D"/>
    <w:rsid w:val="00ED4A4B"/>
    <w:rsid w:val="00ED4BE8"/>
    <w:rsid w:val="00ED4EAC"/>
    <w:rsid w:val="00ED500D"/>
    <w:rsid w:val="00ED5472"/>
    <w:rsid w:val="00ED5B6C"/>
    <w:rsid w:val="00ED5C94"/>
    <w:rsid w:val="00ED6020"/>
    <w:rsid w:val="00ED6372"/>
    <w:rsid w:val="00ED71D0"/>
    <w:rsid w:val="00ED75C3"/>
    <w:rsid w:val="00EE0301"/>
    <w:rsid w:val="00EE0577"/>
    <w:rsid w:val="00EE0E9C"/>
    <w:rsid w:val="00EE119A"/>
    <w:rsid w:val="00EE27FD"/>
    <w:rsid w:val="00EE2958"/>
    <w:rsid w:val="00EE2C54"/>
    <w:rsid w:val="00EE3153"/>
    <w:rsid w:val="00EE356C"/>
    <w:rsid w:val="00EE5080"/>
    <w:rsid w:val="00EE538A"/>
    <w:rsid w:val="00EE53A3"/>
    <w:rsid w:val="00EE53A6"/>
    <w:rsid w:val="00EE61AE"/>
    <w:rsid w:val="00EE65AF"/>
    <w:rsid w:val="00EE65C7"/>
    <w:rsid w:val="00EE6C59"/>
    <w:rsid w:val="00EE6D64"/>
    <w:rsid w:val="00EE6F01"/>
    <w:rsid w:val="00EE78CF"/>
    <w:rsid w:val="00EE7A37"/>
    <w:rsid w:val="00EF0145"/>
    <w:rsid w:val="00EF0464"/>
    <w:rsid w:val="00EF14E1"/>
    <w:rsid w:val="00EF1538"/>
    <w:rsid w:val="00EF1D25"/>
    <w:rsid w:val="00EF1E61"/>
    <w:rsid w:val="00EF243D"/>
    <w:rsid w:val="00EF300D"/>
    <w:rsid w:val="00EF4333"/>
    <w:rsid w:val="00EF43D2"/>
    <w:rsid w:val="00EF48CA"/>
    <w:rsid w:val="00EF4EB1"/>
    <w:rsid w:val="00EF5783"/>
    <w:rsid w:val="00EF583F"/>
    <w:rsid w:val="00EF5922"/>
    <w:rsid w:val="00EF5C52"/>
    <w:rsid w:val="00EF5F6E"/>
    <w:rsid w:val="00EF6389"/>
    <w:rsid w:val="00EF63DD"/>
    <w:rsid w:val="00EF6FF5"/>
    <w:rsid w:val="00EF7592"/>
    <w:rsid w:val="00EF7F70"/>
    <w:rsid w:val="00F00232"/>
    <w:rsid w:val="00F0088D"/>
    <w:rsid w:val="00F01B67"/>
    <w:rsid w:val="00F02B10"/>
    <w:rsid w:val="00F02D37"/>
    <w:rsid w:val="00F03419"/>
    <w:rsid w:val="00F038EF"/>
    <w:rsid w:val="00F03A2B"/>
    <w:rsid w:val="00F03E3A"/>
    <w:rsid w:val="00F04044"/>
    <w:rsid w:val="00F05EA6"/>
    <w:rsid w:val="00F06087"/>
    <w:rsid w:val="00F062D7"/>
    <w:rsid w:val="00F065BF"/>
    <w:rsid w:val="00F070FB"/>
    <w:rsid w:val="00F075C4"/>
    <w:rsid w:val="00F076D7"/>
    <w:rsid w:val="00F07AAB"/>
    <w:rsid w:val="00F07C15"/>
    <w:rsid w:val="00F07D30"/>
    <w:rsid w:val="00F10366"/>
    <w:rsid w:val="00F104F2"/>
    <w:rsid w:val="00F1119A"/>
    <w:rsid w:val="00F114C5"/>
    <w:rsid w:val="00F1159E"/>
    <w:rsid w:val="00F125BA"/>
    <w:rsid w:val="00F1267C"/>
    <w:rsid w:val="00F12BB0"/>
    <w:rsid w:val="00F12EC2"/>
    <w:rsid w:val="00F14960"/>
    <w:rsid w:val="00F14A23"/>
    <w:rsid w:val="00F158C7"/>
    <w:rsid w:val="00F15C22"/>
    <w:rsid w:val="00F160FC"/>
    <w:rsid w:val="00F16808"/>
    <w:rsid w:val="00F16D73"/>
    <w:rsid w:val="00F171DE"/>
    <w:rsid w:val="00F17E40"/>
    <w:rsid w:val="00F17EAC"/>
    <w:rsid w:val="00F17F3B"/>
    <w:rsid w:val="00F200EF"/>
    <w:rsid w:val="00F201BA"/>
    <w:rsid w:val="00F204F2"/>
    <w:rsid w:val="00F20708"/>
    <w:rsid w:val="00F21ACC"/>
    <w:rsid w:val="00F21CB7"/>
    <w:rsid w:val="00F220BA"/>
    <w:rsid w:val="00F2237D"/>
    <w:rsid w:val="00F22569"/>
    <w:rsid w:val="00F22DBB"/>
    <w:rsid w:val="00F237C9"/>
    <w:rsid w:val="00F240B0"/>
    <w:rsid w:val="00F24944"/>
    <w:rsid w:val="00F24D01"/>
    <w:rsid w:val="00F25042"/>
    <w:rsid w:val="00F25438"/>
    <w:rsid w:val="00F25776"/>
    <w:rsid w:val="00F25A25"/>
    <w:rsid w:val="00F25DE5"/>
    <w:rsid w:val="00F26C14"/>
    <w:rsid w:val="00F26D45"/>
    <w:rsid w:val="00F27CC4"/>
    <w:rsid w:val="00F31125"/>
    <w:rsid w:val="00F31664"/>
    <w:rsid w:val="00F323BD"/>
    <w:rsid w:val="00F324F6"/>
    <w:rsid w:val="00F32961"/>
    <w:rsid w:val="00F32CB4"/>
    <w:rsid w:val="00F33618"/>
    <w:rsid w:val="00F336A3"/>
    <w:rsid w:val="00F336DA"/>
    <w:rsid w:val="00F33FAF"/>
    <w:rsid w:val="00F34120"/>
    <w:rsid w:val="00F3417B"/>
    <w:rsid w:val="00F34836"/>
    <w:rsid w:val="00F35D20"/>
    <w:rsid w:val="00F36CA2"/>
    <w:rsid w:val="00F37171"/>
    <w:rsid w:val="00F37692"/>
    <w:rsid w:val="00F40660"/>
    <w:rsid w:val="00F41B68"/>
    <w:rsid w:val="00F428EE"/>
    <w:rsid w:val="00F42A56"/>
    <w:rsid w:val="00F42EE4"/>
    <w:rsid w:val="00F435A9"/>
    <w:rsid w:val="00F44922"/>
    <w:rsid w:val="00F451F0"/>
    <w:rsid w:val="00F45466"/>
    <w:rsid w:val="00F454E4"/>
    <w:rsid w:val="00F461C5"/>
    <w:rsid w:val="00F46B5F"/>
    <w:rsid w:val="00F46D9C"/>
    <w:rsid w:val="00F4731F"/>
    <w:rsid w:val="00F4784C"/>
    <w:rsid w:val="00F47D15"/>
    <w:rsid w:val="00F50169"/>
    <w:rsid w:val="00F5086E"/>
    <w:rsid w:val="00F50DAA"/>
    <w:rsid w:val="00F51258"/>
    <w:rsid w:val="00F51956"/>
    <w:rsid w:val="00F51D24"/>
    <w:rsid w:val="00F53809"/>
    <w:rsid w:val="00F5380E"/>
    <w:rsid w:val="00F53A29"/>
    <w:rsid w:val="00F53E76"/>
    <w:rsid w:val="00F5478C"/>
    <w:rsid w:val="00F547FA"/>
    <w:rsid w:val="00F54F64"/>
    <w:rsid w:val="00F55173"/>
    <w:rsid w:val="00F565D9"/>
    <w:rsid w:val="00F566A6"/>
    <w:rsid w:val="00F56C66"/>
    <w:rsid w:val="00F56D8B"/>
    <w:rsid w:val="00F573B3"/>
    <w:rsid w:val="00F576D5"/>
    <w:rsid w:val="00F57AC8"/>
    <w:rsid w:val="00F60F58"/>
    <w:rsid w:val="00F61066"/>
    <w:rsid w:val="00F613D3"/>
    <w:rsid w:val="00F613D9"/>
    <w:rsid w:val="00F61D8B"/>
    <w:rsid w:val="00F61F96"/>
    <w:rsid w:val="00F623CE"/>
    <w:rsid w:val="00F633A0"/>
    <w:rsid w:val="00F63B41"/>
    <w:rsid w:val="00F644DC"/>
    <w:rsid w:val="00F65097"/>
    <w:rsid w:val="00F65407"/>
    <w:rsid w:val="00F6548C"/>
    <w:rsid w:val="00F65989"/>
    <w:rsid w:val="00F65EEB"/>
    <w:rsid w:val="00F666D0"/>
    <w:rsid w:val="00F668C0"/>
    <w:rsid w:val="00F66CD7"/>
    <w:rsid w:val="00F66F9C"/>
    <w:rsid w:val="00F6761D"/>
    <w:rsid w:val="00F67AE3"/>
    <w:rsid w:val="00F707BA"/>
    <w:rsid w:val="00F7127D"/>
    <w:rsid w:val="00F714F8"/>
    <w:rsid w:val="00F716AC"/>
    <w:rsid w:val="00F71AB0"/>
    <w:rsid w:val="00F71FC8"/>
    <w:rsid w:val="00F72FC2"/>
    <w:rsid w:val="00F73472"/>
    <w:rsid w:val="00F73CF1"/>
    <w:rsid w:val="00F749A4"/>
    <w:rsid w:val="00F759C1"/>
    <w:rsid w:val="00F75B24"/>
    <w:rsid w:val="00F75B51"/>
    <w:rsid w:val="00F75F8E"/>
    <w:rsid w:val="00F77061"/>
    <w:rsid w:val="00F776D7"/>
    <w:rsid w:val="00F80270"/>
    <w:rsid w:val="00F80553"/>
    <w:rsid w:val="00F80E41"/>
    <w:rsid w:val="00F812F1"/>
    <w:rsid w:val="00F81BB9"/>
    <w:rsid w:val="00F822FC"/>
    <w:rsid w:val="00F83188"/>
    <w:rsid w:val="00F83583"/>
    <w:rsid w:val="00F83949"/>
    <w:rsid w:val="00F83C36"/>
    <w:rsid w:val="00F83C99"/>
    <w:rsid w:val="00F84157"/>
    <w:rsid w:val="00F84EF2"/>
    <w:rsid w:val="00F86761"/>
    <w:rsid w:val="00F872FA"/>
    <w:rsid w:val="00F87D9C"/>
    <w:rsid w:val="00F90540"/>
    <w:rsid w:val="00F90E87"/>
    <w:rsid w:val="00F91123"/>
    <w:rsid w:val="00F918CF"/>
    <w:rsid w:val="00F923F6"/>
    <w:rsid w:val="00F92461"/>
    <w:rsid w:val="00F93A1F"/>
    <w:rsid w:val="00F93E21"/>
    <w:rsid w:val="00F942D3"/>
    <w:rsid w:val="00F9474A"/>
    <w:rsid w:val="00F948E1"/>
    <w:rsid w:val="00F94A1D"/>
    <w:rsid w:val="00F94CB1"/>
    <w:rsid w:val="00F971D8"/>
    <w:rsid w:val="00F97FD6"/>
    <w:rsid w:val="00FA10F4"/>
    <w:rsid w:val="00FA1933"/>
    <w:rsid w:val="00FA42E1"/>
    <w:rsid w:val="00FA5363"/>
    <w:rsid w:val="00FA59AA"/>
    <w:rsid w:val="00FA5F6D"/>
    <w:rsid w:val="00FA6A03"/>
    <w:rsid w:val="00FA7051"/>
    <w:rsid w:val="00FA7865"/>
    <w:rsid w:val="00FA7C6D"/>
    <w:rsid w:val="00FB0560"/>
    <w:rsid w:val="00FB06E9"/>
    <w:rsid w:val="00FB22A7"/>
    <w:rsid w:val="00FB2907"/>
    <w:rsid w:val="00FB2BC2"/>
    <w:rsid w:val="00FB2C2C"/>
    <w:rsid w:val="00FB4FE1"/>
    <w:rsid w:val="00FB5D15"/>
    <w:rsid w:val="00FB65DB"/>
    <w:rsid w:val="00FB7360"/>
    <w:rsid w:val="00FB7AFB"/>
    <w:rsid w:val="00FC00C1"/>
    <w:rsid w:val="00FC07B6"/>
    <w:rsid w:val="00FC0B34"/>
    <w:rsid w:val="00FC0CA7"/>
    <w:rsid w:val="00FC11BB"/>
    <w:rsid w:val="00FC2CC4"/>
    <w:rsid w:val="00FC3374"/>
    <w:rsid w:val="00FC33A8"/>
    <w:rsid w:val="00FC35C5"/>
    <w:rsid w:val="00FC3BDA"/>
    <w:rsid w:val="00FC3EF5"/>
    <w:rsid w:val="00FC59AB"/>
    <w:rsid w:val="00FC5ABB"/>
    <w:rsid w:val="00FC5DC1"/>
    <w:rsid w:val="00FC5FF6"/>
    <w:rsid w:val="00FC658D"/>
    <w:rsid w:val="00FC69E2"/>
    <w:rsid w:val="00FC6DBA"/>
    <w:rsid w:val="00FD173A"/>
    <w:rsid w:val="00FD17D2"/>
    <w:rsid w:val="00FD1FDE"/>
    <w:rsid w:val="00FD21BC"/>
    <w:rsid w:val="00FD2539"/>
    <w:rsid w:val="00FD2B5F"/>
    <w:rsid w:val="00FD2D9F"/>
    <w:rsid w:val="00FD373C"/>
    <w:rsid w:val="00FD438F"/>
    <w:rsid w:val="00FD4B69"/>
    <w:rsid w:val="00FD5051"/>
    <w:rsid w:val="00FD5252"/>
    <w:rsid w:val="00FD5BE0"/>
    <w:rsid w:val="00FD69F9"/>
    <w:rsid w:val="00FD7357"/>
    <w:rsid w:val="00FD774B"/>
    <w:rsid w:val="00FD7C6D"/>
    <w:rsid w:val="00FE03ED"/>
    <w:rsid w:val="00FE0768"/>
    <w:rsid w:val="00FE0B71"/>
    <w:rsid w:val="00FE10B9"/>
    <w:rsid w:val="00FE10BA"/>
    <w:rsid w:val="00FE1326"/>
    <w:rsid w:val="00FE1A0C"/>
    <w:rsid w:val="00FE22EC"/>
    <w:rsid w:val="00FE387E"/>
    <w:rsid w:val="00FE3E7E"/>
    <w:rsid w:val="00FE4DF2"/>
    <w:rsid w:val="00FE6BA6"/>
    <w:rsid w:val="00FE7D60"/>
    <w:rsid w:val="00FE7EEB"/>
    <w:rsid w:val="00FF081D"/>
    <w:rsid w:val="00FF1BAA"/>
    <w:rsid w:val="00FF1C3D"/>
    <w:rsid w:val="00FF228B"/>
    <w:rsid w:val="00FF23FC"/>
    <w:rsid w:val="00FF26E7"/>
    <w:rsid w:val="00FF2742"/>
    <w:rsid w:val="00FF28F0"/>
    <w:rsid w:val="00FF462F"/>
    <w:rsid w:val="00FF487E"/>
    <w:rsid w:val="00FF4AD4"/>
    <w:rsid w:val="00FF4B14"/>
    <w:rsid w:val="00FF4BDE"/>
    <w:rsid w:val="00FF54A8"/>
    <w:rsid w:val="00FF5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BFE63"/>
  <w15:docId w15:val="{6BA1DDE5-1AB9-4855-B490-8F27829F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102945"/>
    <w:pPr>
      <w:widowControl w:val="0"/>
      <w:spacing w:line="400" w:lineRule="exact"/>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C45EDA"/>
    <w:pPr>
      <w:keepNext/>
      <w:keepLines/>
      <w:numPr>
        <w:numId w:val="33"/>
      </w:numPr>
      <w:spacing w:beforeLines="10" w:before="10" w:line="240" w:lineRule="auto"/>
      <w:ind w:firstLineChars="0"/>
      <w:outlineLvl w:val="0"/>
    </w:pPr>
    <w:rPr>
      <w:rFonts w:eastAsia="黑体"/>
      <w:b/>
      <w:bCs/>
      <w:kern w:val="44"/>
      <w:sz w:val="36"/>
      <w:szCs w:val="44"/>
    </w:rPr>
  </w:style>
  <w:style w:type="paragraph" w:styleId="2">
    <w:name w:val="heading 2"/>
    <w:basedOn w:val="a0"/>
    <w:next w:val="a0"/>
    <w:link w:val="20"/>
    <w:uiPriority w:val="9"/>
    <w:unhideWhenUsed/>
    <w:qFormat/>
    <w:rsid w:val="001F365B"/>
    <w:pPr>
      <w:keepNext/>
      <w:keepLines/>
      <w:numPr>
        <w:ilvl w:val="1"/>
        <w:numId w:val="33"/>
      </w:numPr>
      <w:spacing w:beforeLines="50" w:before="50" w:afterLines="50" w:after="50"/>
      <w:ind w:firstLineChars="0"/>
      <w:outlineLvl w:val="1"/>
    </w:pPr>
    <w:rPr>
      <w:rFonts w:eastAsia="黑体" w:cstheme="majorBidi"/>
      <w:b/>
      <w:bCs/>
      <w:sz w:val="30"/>
      <w:szCs w:val="32"/>
    </w:rPr>
  </w:style>
  <w:style w:type="paragraph" w:styleId="3">
    <w:name w:val="heading 3"/>
    <w:basedOn w:val="a0"/>
    <w:next w:val="a0"/>
    <w:link w:val="30"/>
    <w:uiPriority w:val="9"/>
    <w:unhideWhenUsed/>
    <w:qFormat/>
    <w:rsid w:val="00FC00C1"/>
    <w:pPr>
      <w:keepNext/>
      <w:keepLines/>
      <w:numPr>
        <w:ilvl w:val="2"/>
        <w:numId w:val="33"/>
      </w:numPr>
      <w:spacing w:beforeLines="50" w:before="156" w:afterLines="50" w:after="156"/>
      <w:ind w:firstLineChars="0"/>
      <w:outlineLvl w:val="2"/>
    </w:pPr>
    <w:rPr>
      <w:b/>
      <w:bCs/>
      <w:sz w:val="28"/>
      <w:szCs w:val="32"/>
    </w:rPr>
  </w:style>
  <w:style w:type="paragraph" w:styleId="4">
    <w:name w:val="heading 4"/>
    <w:basedOn w:val="a0"/>
    <w:next w:val="a0"/>
    <w:link w:val="40"/>
    <w:uiPriority w:val="9"/>
    <w:unhideWhenUsed/>
    <w:qFormat/>
    <w:rsid w:val="00D55CE6"/>
    <w:pPr>
      <w:keepNext/>
      <w:keepLines/>
      <w:numPr>
        <w:ilvl w:val="3"/>
        <w:numId w:val="33"/>
      </w:numPr>
      <w:ind w:firstLineChars="0"/>
      <w:outlineLvl w:val="3"/>
    </w:pPr>
    <w:rPr>
      <w:rFonts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486ADF"/>
    <w:pPr>
      <w:ind w:firstLine="420"/>
    </w:pPr>
  </w:style>
  <w:style w:type="table" w:styleId="a5">
    <w:name w:val="Table Grid"/>
    <w:basedOn w:val="a2"/>
    <w:qFormat/>
    <w:rsid w:val="00FA42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0"/>
    <w:link w:val="a7"/>
    <w:uiPriority w:val="99"/>
    <w:unhideWhenUsed/>
    <w:rsid w:val="00431EE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431EE5"/>
    <w:rPr>
      <w:sz w:val="18"/>
      <w:szCs w:val="18"/>
    </w:rPr>
  </w:style>
  <w:style w:type="paragraph" w:styleId="a8">
    <w:name w:val="footer"/>
    <w:basedOn w:val="a0"/>
    <w:link w:val="a9"/>
    <w:uiPriority w:val="99"/>
    <w:unhideWhenUsed/>
    <w:rsid w:val="00431EE5"/>
    <w:pPr>
      <w:tabs>
        <w:tab w:val="center" w:pos="4153"/>
        <w:tab w:val="right" w:pos="8306"/>
      </w:tabs>
      <w:snapToGrid w:val="0"/>
      <w:jc w:val="left"/>
    </w:pPr>
    <w:rPr>
      <w:sz w:val="18"/>
      <w:szCs w:val="18"/>
    </w:rPr>
  </w:style>
  <w:style w:type="character" w:customStyle="1" w:styleId="a9">
    <w:name w:val="页脚 字符"/>
    <w:basedOn w:val="a1"/>
    <w:link w:val="a8"/>
    <w:uiPriority w:val="99"/>
    <w:rsid w:val="00431EE5"/>
    <w:rPr>
      <w:sz w:val="18"/>
      <w:szCs w:val="18"/>
    </w:rPr>
  </w:style>
  <w:style w:type="paragraph" w:customStyle="1" w:styleId="Default">
    <w:name w:val="Default"/>
    <w:rsid w:val="006F740D"/>
    <w:pPr>
      <w:widowControl w:val="0"/>
      <w:autoSpaceDE w:val="0"/>
      <w:autoSpaceDN w:val="0"/>
      <w:adjustRightInd w:val="0"/>
    </w:pPr>
    <w:rPr>
      <w:rFonts w:ascii="宋体" w:eastAsia="宋体" w:cs="宋体"/>
      <w:color w:val="000000"/>
      <w:kern w:val="0"/>
      <w:sz w:val="24"/>
      <w:szCs w:val="24"/>
    </w:rPr>
  </w:style>
  <w:style w:type="character" w:customStyle="1" w:styleId="10">
    <w:name w:val="标题 1 字符"/>
    <w:basedOn w:val="a1"/>
    <w:link w:val="1"/>
    <w:uiPriority w:val="9"/>
    <w:rsid w:val="00C45EDA"/>
    <w:rPr>
      <w:rFonts w:ascii="Times New Roman" w:eastAsia="黑体" w:hAnsi="Times New Roman"/>
      <w:b/>
      <w:bCs/>
      <w:kern w:val="44"/>
      <w:sz w:val="36"/>
      <w:szCs w:val="44"/>
    </w:rPr>
  </w:style>
  <w:style w:type="paragraph" w:styleId="TOC">
    <w:name w:val="TOC Heading"/>
    <w:basedOn w:val="1"/>
    <w:next w:val="a0"/>
    <w:uiPriority w:val="39"/>
    <w:unhideWhenUsed/>
    <w:qFormat/>
    <w:rsid w:val="00B519BE"/>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1"/>
    <w:link w:val="2"/>
    <w:uiPriority w:val="9"/>
    <w:rsid w:val="001F365B"/>
    <w:rPr>
      <w:rFonts w:ascii="Times New Roman" w:eastAsia="黑体" w:hAnsi="Times New Roman" w:cstheme="majorBidi"/>
      <w:b/>
      <w:bCs/>
      <w:sz w:val="30"/>
      <w:szCs w:val="32"/>
    </w:rPr>
  </w:style>
  <w:style w:type="paragraph" w:styleId="TOC1">
    <w:name w:val="toc 1"/>
    <w:basedOn w:val="a0"/>
    <w:next w:val="a0"/>
    <w:autoRedefine/>
    <w:uiPriority w:val="39"/>
    <w:unhideWhenUsed/>
    <w:rsid w:val="00B97FCF"/>
    <w:pPr>
      <w:spacing w:before="120" w:after="120"/>
      <w:jc w:val="left"/>
    </w:pPr>
    <w:rPr>
      <w:b/>
      <w:bCs/>
      <w:sz w:val="20"/>
      <w:szCs w:val="20"/>
    </w:rPr>
  </w:style>
  <w:style w:type="paragraph" w:styleId="TOC2">
    <w:name w:val="toc 2"/>
    <w:basedOn w:val="a0"/>
    <w:next w:val="a0"/>
    <w:autoRedefine/>
    <w:uiPriority w:val="39"/>
    <w:unhideWhenUsed/>
    <w:rsid w:val="002A5C22"/>
    <w:pPr>
      <w:jc w:val="left"/>
    </w:pPr>
    <w:rPr>
      <w:sz w:val="20"/>
      <w:szCs w:val="20"/>
    </w:rPr>
  </w:style>
  <w:style w:type="character" w:styleId="aa">
    <w:name w:val="Hyperlink"/>
    <w:basedOn w:val="a1"/>
    <w:uiPriority w:val="99"/>
    <w:unhideWhenUsed/>
    <w:rsid w:val="00B519BE"/>
    <w:rPr>
      <w:color w:val="0563C1" w:themeColor="hyperlink"/>
      <w:u w:val="single"/>
    </w:rPr>
  </w:style>
  <w:style w:type="character" w:customStyle="1" w:styleId="30">
    <w:name w:val="标题 3 字符"/>
    <w:basedOn w:val="a1"/>
    <w:link w:val="3"/>
    <w:uiPriority w:val="9"/>
    <w:rsid w:val="00FC00C1"/>
    <w:rPr>
      <w:rFonts w:ascii="Times New Roman" w:eastAsia="宋体" w:hAnsi="Times New Roman"/>
      <w:b/>
      <w:bCs/>
      <w:sz w:val="28"/>
      <w:szCs w:val="32"/>
    </w:rPr>
  </w:style>
  <w:style w:type="paragraph" w:styleId="TOC3">
    <w:name w:val="toc 3"/>
    <w:basedOn w:val="a0"/>
    <w:next w:val="a0"/>
    <w:autoRedefine/>
    <w:uiPriority w:val="39"/>
    <w:unhideWhenUsed/>
    <w:rsid w:val="00B97FCF"/>
    <w:pPr>
      <w:ind w:left="480"/>
      <w:jc w:val="left"/>
    </w:pPr>
    <w:rPr>
      <w:i/>
      <w:iCs/>
      <w:sz w:val="20"/>
      <w:szCs w:val="20"/>
    </w:rPr>
  </w:style>
  <w:style w:type="paragraph" w:styleId="ab">
    <w:name w:val="Balloon Text"/>
    <w:basedOn w:val="a0"/>
    <w:link w:val="ac"/>
    <w:uiPriority w:val="99"/>
    <w:semiHidden/>
    <w:unhideWhenUsed/>
    <w:rsid w:val="004761D5"/>
    <w:rPr>
      <w:sz w:val="18"/>
      <w:szCs w:val="18"/>
    </w:rPr>
  </w:style>
  <w:style w:type="character" w:customStyle="1" w:styleId="ac">
    <w:name w:val="批注框文本 字符"/>
    <w:basedOn w:val="a1"/>
    <w:link w:val="ab"/>
    <w:uiPriority w:val="99"/>
    <w:semiHidden/>
    <w:rsid w:val="004761D5"/>
    <w:rPr>
      <w:sz w:val="18"/>
      <w:szCs w:val="18"/>
    </w:rPr>
  </w:style>
  <w:style w:type="paragraph" w:customStyle="1" w:styleId="ad">
    <w:name w:val="图"/>
    <w:basedOn w:val="a0"/>
    <w:next w:val="a0"/>
    <w:link w:val="ae"/>
    <w:qFormat/>
    <w:rsid w:val="00BE0F39"/>
    <w:pPr>
      <w:spacing w:line="240" w:lineRule="auto"/>
      <w:ind w:firstLineChars="0" w:firstLine="0"/>
      <w:jc w:val="center"/>
    </w:pPr>
    <w:rPr>
      <w:noProof/>
    </w:rPr>
  </w:style>
  <w:style w:type="character" w:customStyle="1" w:styleId="40">
    <w:name w:val="标题 4 字符"/>
    <w:basedOn w:val="a1"/>
    <w:link w:val="4"/>
    <w:uiPriority w:val="9"/>
    <w:rsid w:val="00D55CE6"/>
    <w:rPr>
      <w:rFonts w:ascii="Times New Roman" w:eastAsia="宋体" w:hAnsi="Times New Roman" w:cstheme="majorBidi"/>
      <w:b/>
      <w:bCs/>
      <w:sz w:val="28"/>
      <w:szCs w:val="28"/>
    </w:rPr>
  </w:style>
  <w:style w:type="character" w:customStyle="1" w:styleId="ae">
    <w:name w:val="图 字符"/>
    <w:basedOn w:val="a1"/>
    <w:link w:val="ad"/>
    <w:rsid w:val="00BE0F39"/>
    <w:rPr>
      <w:rFonts w:ascii="Times New Roman" w:eastAsia="宋体" w:hAnsi="Times New Roman"/>
      <w:noProof/>
      <w:sz w:val="24"/>
    </w:rPr>
  </w:style>
  <w:style w:type="paragraph" w:styleId="af">
    <w:name w:val="Title"/>
    <w:basedOn w:val="a0"/>
    <w:next w:val="a0"/>
    <w:link w:val="af0"/>
    <w:uiPriority w:val="10"/>
    <w:qFormat/>
    <w:rsid w:val="006864FE"/>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1"/>
    <w:link w:val="af"/>
    <w:uiPriority w:val="10"/>
    <w:rsid w:val="006864FE"/>
    <w:rPr>
      <w:rFonts w:asciiTheme="majorHAnsi" w:eastAsiaTheme="majorEastAsia" w:hAnsiTheme="majorHAnsi" w:cstheme="majorBidi"/>
      <w:b/>
      <w:bCs/>
      <w:sz w:val="32"/>
      <w:szCs w:val="32"/>
    </w:rPr>
  </w:style>
  <w:style w:type="paragraph" w:styleId="af1">
    <w:name w:val="Subtitle"/>
    <w:basedOn w:val="a0"/>
    <w:next w:val="a0"/>
    <w:link w:val="af2"/>
    <w:uiPriority w:val="11"/>
    <w:qFormat/>
    <w:rsid w:val="006864FE"/>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f2">
    <w:name w:val="副标题 字符"/>
    <w:basedOn w:val="a1"/>
    <w:link w:val="af1"/>
    <w:uiPriority w:val="11"/>
    <w:rsid w:val="006864FE"/>
    <w:rPr>
      <w:b/>
      <w:bCs/>
      <w:kern w:val="28"/>
      <w:sz w:val="32"/>
      <w:szCs w:val="32"/>
    </w:rPr>
  </w:style>
  <w:style w:type="paragraph" w:customStyle="1" w:styleId="af3">
    <w:name w:val="代码"/>
    <w:basedOn w:val="a0"/>
    <w:link w:val="af4"/>
    <w:rsid w:val="00C378BB"/>
    <w:pPr>
      <w:pBdr>
        <w:top w:val="thinThickSmallGap" w:sz="12" w:space="1" w:color="auto"/>
        <w:left w:val="thinThickSmallGap" w:sz="12" w:space="4" w:color="auto"/>
        <w:bottom w:val="thickThinSmallGap" w:sz="12" w:space="1" w:color="auto"/>
        <w:right w:val="thickThinSmallGap" w:sz="12" w:space="4" w:color="auto"/>
      </w:pBdr>
      <w:wordWrap w:val="0"/>
      <w:spacing w:line="240" w:lineRule="auto"/>
    </w:pPr>
    <w:rPr>
      <w:rFonts w:ascii="新宋体" w:hAnsi="新宋体" w:cs="Courier New"/>
      <w:kern w:val="0"/>
    </w:rPr>
  </w:style>
  <w:style w:type="character" w:customStyle="1" w:styleId="af4">
    <w:name w:val="代码 字符"/>
    <w:basedOn w:val="a1"/>
    <w:link w:val="af3"/>
    <w:rsid w:val="00C378BB"/>
    <w:rPr>
      <w:rFonts w:ascii="新宋体" w:eastAsia="宋体" w:hAnsi="新宋体" w:cs="Courier New"/>
      <w:kern w:val="0"/>
      <w:sz w:val="24"/>
    </w:rPr>
  </w:style>
  <w:style w:type="paragraph" w:customStyle="1" w:styleId="alt">
    <w:name w:val="alt"/>
    <w:basedOn w:val="a0"/>
    <w:rsid w:val="005D27D3"/>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hljs-meta">
    <w:name w:val="hljs-meta"/>
    <w:basedOn w:val="a1"/>
    <w:rsid w:val="005D27D3"/>
  </w:style>
  <w:style w:type="character" w:customStyle="1" w:styleId="hljs-comment">
    <w:name w:val="hljs-comment"/>
    <w:basedOn w:val="a1"/>
    <w:rsid w:val="005D27D3"/>
  </w:style>
  <w:style w:type="character" w:customStyle="1" w:styleId="hljs-keyword">
    <w:name w:val="hljs-keyword"/>
    <w:basedOn w:val="a1"/>
    <w:rsid w:val="005D27D3"/>
  </w:style>
  <w:style w:type="character" w:customStyle="1" w:styleId="hljs-variable">
    <w:name w:val="hljs-variable"/>
    <w:basedOn w:val="a1"/>
    <w:rsid w:val="005D27D3"/>
  </w:style>
  <w:style w:type="character" w:customStyle="1" w:styleId="hljs-builtin">
    <w:name w:val="hljs-built_in"/>
    <w:basedOn w:val="a1"/>
    <w:rsid w:val="005D27D3"/>
  </w:style>
  <w:style w:type="character" w:customStyle="1" w:styleId="hljs-string">
    <w:name w:val="hljs-string"/>
    <w:basedOn w:val="a1"/>
    <w:rsid w:val="005D27D3"/>
  </w:style>
  <w:style w:type="paragraph" w:styleId="HTML">
    <w:name w:val="HTML Preformatted"/>
    <w:basedOn w:val="a0"/>
    <w:link w:val="HTML0"/>
    <w:uiPriority w:val="99"/>
    <w:semiHidden/>
    <w:unhideWhenUsed/>
    <w:rsid w:val="00834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1"/>
    <w:link w:val="HTML"/>
    <w:uiPriority w:val="99"/>
    <w:semiHidden/>
    <w:rsid w:val="00834A88"/>
    <w:rPr>
      <w:rFonts w:ascii="宋体" w:eastAsia="宋体" w:hAnsi="宋体" w:cs="宋体"/>
      <w:kern w:val="0"/>
      <w:sz w:val="24"/>
      <w:szCs w:val="24"/>
    </w:rPr>
  </w:style>
  <w:style w:type="character" w:customStyle="1" w:styleId="sc21">
    <w:name w:val="sc21"/>
    <w:basedOn w:val="a1"/>
    <w:rsid w:val="0010246D"/>
    <w:rPr>
      <w:rFonts w:ascii="Courier New" w:hAnsi="Courier New" w:cs="Courier New" w:hint="default"/>
      <w:color w:val="008000"/>
      <w:sz w:val="20"/>
      <w:szCs w:val="20"/>
    </w:rPr>
  </w:style>
  <w:style w:type="character" w:customStyle="1" w:styleId="sc0">
    <w:name w:val="sc0"/>
    <w:basedOn w:val="a1"/>
    <w:rsid w:val="0010246D"/>
    <w:rPr>
      <w:rFonts w:ascii="Courier New" w:hAnsi="Courier New" w:cs="Courier New" w:hint="default"/>
      <w:color w:val="000000"/>
      <w:sz w:val="20"/>
      <w:szCs w:val="20"/>
    </w:rPr>
  </w:style>
  <w:style w:type="character" w:customStyle="1" w:styleId="sc8">
    <w:name w:val="sc8"/>
    <w:basedOn w:val="a1"/>
    <w:rsid w:val="0010246D"/>
    <w:rPr>
      <w:rFonts w:ascii="Courier New" w:hAnsi="Courier New" w:cs="Courier New" w:hint="default"/>
      <w:color w:val="000000"/>
      <w:sz w:val="20"/>
      <w:szCs w:val="20"/>
    </w:rPr>
  </w:style>
  <w:style w:type="character" w:customStyle="1" w:styleId="sc71">
    <w:name w:val="sc71"/>
    <w:basedOn w:val="a1"/>
    <w:rsid w:val="0010246D"/>
    <w:rPr>
      <w:rFonts w:ascii="Courier New" w:hAnsi="Courier New" w:cs="Courier New" w:hint="default"/>
      <w:b/>
      <w:bCs/>
      <w:color w:val="804000"/>
      <w:sz w:val="20"/>
      <w:szCs w:val="20"/>
    </w:rPr>
  </w:style>
  <w:style w:type="character" w:customStyle="1" w:styleId="sc41">
    <w:name w:val="sc41"/>
    <w:basedOn w:val="a1"/>
    <w:rsid w:val="0010246D"/>
    <w:rPr>
      <w:rFonts w:ascii="Courier New" w:hAnsi="Courier New" w:cs="Courier New" w:hint="default"/>
      <w:b/>
      <w:bCs/>
      <w:color w:val="0000FF"/>
      <w:sz w:val="20"/>
      <w:szCs w:val="20"/>
    </w:rPr>
  </w:style>
  <w:style w:type="character" w:customStyle="1" w:styleId="sc91">
    <w:name w:val="sc91"/>
    <w:basedOn w:val="a1"/>
    <w:rsid w:val="0010246D"/>
    <w:rPr>
      <w:rFonts w:ascii="Courier New" w:hAnsi="Courier New" w:cs="Courier New" w:hint="default"/>
      <w:b/>
      <w:bCs/>
      <w:color w:val="FF8040"/>
      <w:sz w:val="20"/>
      <w:szCs w:val="20"/>
      <w:shd w:val="clear" w:color="auto" w:fill="FFFFD9"/>
    </w:rPr>
  </w:style>
  <w:style w:type="character" w:customStyle="1" w:styleId="sc51">
    <w:name w:val="sc51"/>
    <w:basedOn w:val="a1"/>
    <w:rsid w:val="0010246D"/>
    <w:rPr>
      <w:rFonts w:ascii="Courier New" w:hAnsi="Courier New" w:cs="Courier New" w:hint="default"/>
      <w:color w:val="808080"/>
      <w:sz w:val="20"/>
      <w:szCs w:val="20"/>
    </w:rPr>
  </w:style>
  <w:style w:type="paragraph" w:customStyle="1" w:styleId="code">
    <w:name w:val="code"/>
    <w:basedOn w:val="a0"/>
    <w:link w:val="code0"/>
    <w:qFormat/>
    <w:rsid w:val="006D42A1"/>
    <w:pPr>
      <w:widowControl/>
      <w:pBdr>
        <w:top w:val="thinThickSmallGap" w:sz="12" w:space="1" w:color="auto"/>
        <w:left w:val="thinThickSmallGap" w:sz="12" w:space="4" w:color="auto"/>
        <w:bottom w:val="thickThinSmallGap" w:sz="12" w:space="1" w:color="auto"/>
        <w:right w:val="thickThinSmallGap" w:sz="12" w:space="4" w:color="auto"/>
      </w:pBdr>
      <w:shd w:val="clear" w:color="auto" w:fill="FFFFFF"/>
      <w:spacing w:line="240" w:lineRule="auto"/>
      <w:ind w:firstLine="420"/>
      <w:jc w:val="left"/>
    </w:pPr>
    <w:rPr>
      <w:rFonts w:ascii="新宋体" w:eastAsia="新宋体" w:hAnsi="新宋体" w:cs="Courier New"/>
      <w:color w:val="008000"/>
      <w:kern w:val="0"/>
      <w:sz w:val="21"/>
      <w:szCs w:val="21"/>
    </w:rPr>
  </w:style>
  <w:style w:type="character" w:customStyle="1" w:styleId="sc61">
    <w:name w:val="sc61"/>
    <w:basedOn w:val="a1"/>
    <w:rsid w:val="00962222"/>
    <w:rPr>
      <w:rFonts w:ascii="Courier New" w:hAnsi="Courier New" w:cs="Courier New" w:hint="default"/>
      <w:color w:val="808080"/>
      <w:sz w:val="20"/>
      <w:szCs w:val="20"/>
    </w:rPr>
  </w:style>
  <w:style w:type="character" w:customStyle="1" w:styleId="code0">
    <w:name w:val="code 字符"/>
    <w:basedOn w:val="a1"/>
    <w:link w:val="code"/>
    <w:rsid w:val="006D42A1"/>
    <w:rPr>
      <w:rFonts w:ascii="新宋体" w:eastAsia="新宋体" w:hAnsi="新宋体" w:cs="Courier New"/>
      <w:color w:val="008000"/>
      <w:kern w:val="0"/>
      <w:szCs w:val="21"/>
      <w:shd w:val="clear" w:color="auto" w:fill="FFFFFF"/>
    </w:rPr>
  </w:style>
  <w:style w:type="character" w:customStyle="1" w:styleId="sc31">
    <w:name w:val="sc31"/>
    <w:basedOn w:val="a1"/>
    <w:rsid w:val="006255D3"/>
    <w:rPr>
      <w:rFonts w:ascii="Courier New" w:hAnsi="Courier New" w:cs="Courier New" w:hint="default"/>
      <w:color w:val="FF0000"/>
      <w:sz w:val="20"/>
      <w:szCs w:val="20"/>
    </w:rPr>
  </w:style>
  <w:style w:type="character" w:customStyle="1" w:styleId="sc111">
    <w:name w:val="sc111"/>
    <w:basedOn w:val="a1"/>
    <w:rsid w:val="006255D3"/>
    <w:rPr>
      <w:rFonts w:ascii="Courier New" w:hAnsi="Courier New" w:cs="Courier New" w:hint="default"/>
      <w:b/>
      <w:bCs/>
      <w:color w:val="804040"/>
      <w:sz w:val="20"/>
      <w:szCs w:val="20"/>
      <w:shd w:val="clear" w:color="auto" w:fill="E1FFF3"/>
    </w:rPr>
  </w:style>
  <w:style w:type="character" w:customStyle="1" w:styleId="mi">
    <w:name w:val="mi"/>
    <w:basedOn w:val="a1"/>
    <w:rsid w:val="007F2C6B"/>
  </w:style>
  <w:style w:type="character" w:customStyle="1" w:styleId="mjxassistivemathml">
    <w:name w:val="mjx_assistive_mathml"/>
    <w:basedOn w:val="a1"/>
    <w:rsid w:val="007F2C6B"/>
  </w:style>
  <w:style w:type="character" w:customStyle="1" w:styleId="sc11">
    <w:name w:val="sc11"/>
    <w:basedOn w:val="a1"/>
    <w:rsid w:val="004C0924"/>
    <w:rPr>
      <w:rFonts w:ascii="Courier New" w:hAnsi="Courier New" w:cs="Courier New" w:hint="default"/>
      <w:color w:val="000000"/>
      <w:sz w:val="20"/>
      <w:szCs w:val="20"/>
    </w:rPr>
  </w:style>
  <w:style w:type="character" w:customStyle="1" w:styleId="sc161">
    <w:name w:val="sc161"/>
    <w:basedOn w:val="a1"/>
    <w:rsid w:val="004C0924"/>
    <w:rPr>
      <w:rFonts w:ascii="Courier New" w:hAnsi="Courier New" w:cs="Courier New" w:hint="default"/>
      <w:color w:val="8000FF"/>
      <w:sz w:val="20"/>
      <w:szCs w:val="20"/>
    </w:rPr>
  </w:style>
  <w:style w:type="character" w:customStyle="1" w:styleId="sc101">
    <w:name w:val="sc101"/>
    <w:basedOn w:val="a1"/>
    <w:rsid w:val="004C0924"/>
    <w:rPr>
      <w:rFonts w:ascii="Courier New" w:hAnsi="Courier New" w:cs="Courier New" w:hint="default"/>
      <w:b/>
      <w:bCs/>
      <w:color w:val="000080"/>
      <w:sz w:val="20"/>
      <w:szCs w:val="20"/>
    </w:rPr>
  </w:style>
  <w:style w:type="character" w:customStyle="1" w:styleId="sc12">
    <w:name w:val="sc12"/>
    <w:basedOn w:val="a1"/>
    <w:rsid w:val="00035186"/>
    <w:rPr>
      <w:rFonts w:ascii="Courier New" w:hAnsi="Courier New" w:cs="Courier New" w:hint="default"/>
      <w:color w:val="008000"/>
      <w:sz w:val="20"/>
      <w:szCs w:val="20"/>
    </w:rPr>
  </w:style>
  <w:style w:type="paragraph" w:customStyle="1" w:styleId="DecimalAligned">
    <w:name w:val="Decimal Aligned"/>
    <w:basedOn w:val="a0"/>
    <w:uiPriority w:val="40"/>
    <w:qFormat/>
    <w:rsid w:val="00820826"/>
    <w:pPr>
      <w:widowControl/>
      <w:tabs>
        <w:tab w:val="decimal" w:pos="360"/>
      </w:tabs>
      <w:spacing w:after="200" w:line="276" w:lineRule="auto"/>
      <w:ind w:firstLineChars="0" w:firstLine="0"/>
      <w:jc w:val="left"/>
    </w:pPr>
    <w:rPr>
      <w:rFonts w:asciiTheme="minorHAnsi" w:eastAsiaTheme="minorEastAsia" w:hAnsiTheme="minorHAnsi" w:cs="Times New Roman"/>
      <w:kern w:val="0"/>
      <w:sz w:val="22"/>
    </w:rPr>
  </w:style>
  <w:style w:type="paragraph" w:styleId="af5">
    <w:name w:val="footnote text"/>
    <w:basedOn w:val="a0"/>
    <w:link w:val="af6"/>
    <w:uiPriority w:val="99"/>
    <w:unhideWhenUsed/>
    <w:rsid w:val="00820826"/>
    <w:pPr>
      <w:widowControl/>
      <w:spacing w:line="240" w:lineRule="auto"/>
      <w:ind w:firstLineChars="0" w:firstLine="0"/>
      <w:jc w:val="left"/>
    </w:pPr>
    <w:rPr>
      <w:rFonts w:asciiTheme="minorHAnsi" w:eastAsiaTheme="minorEastAsia" w:hAnsiTheme="minorHAnsi" w:cs="Times New Roman"/>
      <w:kern w:val="0"/>
      <w:sz w:val="20"/>
      <w:szCs w:val="20"/>
    </w:rPr>
  </w:style>
  <w:style w:type="character" w:customStyle="1" w:styleId="af6">
    <w:name w:val="脚注文本 字符"/>
    <w:basedOn w:val="a1"/>
    <w:link w:val="af5"/>
    <w:uiPriority w:val="99"/>
    <w:rsid w:val="00820826"/>
    <w:rPr>
      <w:rFonts w:cs="Times New Roman"/>
      <w:kern w:val="0"/>
      <w:sz w:val="20"/>
      <w:szCs w:val="20"/>
    </w:rPr>
  </w:style>
  <w:style w:type="character" w:styleId="af7">
    <w:name w:val="Subtle Emphasis"/>
    <w:basedOn w:val="a1"/>
    <w:uiPriority w:val="19"/>
    <w:qFormat/>
    <w:rsid w:val="00820826"/>
    <w:rPr>
      <w:i/>
      <w:iCs/>
    </w:rPr>
  </w:style>
  <w:style w:type="table" w:styleId="-1">
    <w:name w:val="Light Shading Accent 1"/>
    <w:basedOn w:val="a2"/>
    <w:uiPriority w:val="60"/>
    <w:rsid w:val="00820826"/>
    <w:rPr>
      <w:color w:val="2E74B5" w:themeColor="accent1" w:themeShade="BF"/>
      <w:kern w:val="0"/>
      <w:sz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af8">
    <w:name w:val="Grid Table Light"/>
    <w:basedOn w:val="a2"/>
    <w:uiPriority w:val="40"/>
    <w:rsid w:val="00ED2B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ED2B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ode2">
    <w:name w:val="code2"/>
    <w:basedOn w:val="a0"/>
    <w:link w:val="code20"/>
    <w:qFormat/>
    <w:rsid w:val="00A82EB7"/>
    <w:pPr>
      <w:widowControl/>
      <w:shd w:val="clear" w:color="auto" w:fill="FFFFFF"/>
      <w:spacing w:line="240" w:lineRule="auto"/>
      <w:ind w:firstLineChars="0" w:firstLine="0"/>
      <w:jc w:val="left"/>
    </w:pPr>
    <w:rPr>
      <w:rFonts w:ascii="新宋体" w:eastAsia="新宋体" w:hAnsi="新宋体" w:cs="Courier New"/>
      <w:color w:val="804000"/>
      <w:kern w:val="0"/>
      <w:sz w:val="21"/>
      <w:szCs w:val="21"/>
    </w:rPr>
  </w:style>
  <w:style w:type="character" w:customStyle="1" w:styleId="code20">
    <w:name w:val="code2 字符"/>
    <w:basedOn w:val="a1"/>
    <w:link w:val="code2"/>
    <w:rsid w:val="00A82EB7"/>
    <w:rPr>
      <w:rFonts w:ascii="新宋体" w:eastAsia="新宋体" w:hAnsi="新宋体" w:cs="Courier New"/>
      <w:color w:val="804000"/>
      <w:kern w:val="0"/>
      <w:szCs w:val="21"/>
      <w:shd w:val="clear" w:color="auto" w:fill="FFFFFF"/>
    </w:rPr>
  </w:style>
  <w:style w:type="character" w:styleId="af9">
    <w:name w:val="Placeholder Text"/>
    <w:basedOn w:val="a1"/>
    <w:uiPriority w:val="99"/>
    <w:semiHidden/>
    <w:rsid w:val="0018044A"/>
    <w:rPr>
      <w:color w:val="808080"/>
    </w:rPr>
  </w:style>
  <w:style w:type="character" w:customStyle="1" w:styleId="sc231">
    <w:name w:val="sc231"/>
    <w:basedOn w:val="a1"/>
    <w:rsid w:val="00DA6496"/>
    <w:rPr>
      <w:rFonts w:ascii="Courier New" w:hAnsi="Courier New" w:cs="Courier New" w:hint="default"/>
      <w:color w:val="008000"/>
      <w:sz w:val="20"/>
      <w:szCs w:val="20"/>
    </w:rPr>
  </w:style>
  <w:style w:type="character" w:styleId="afa">
    <w:name w:val="FollowedHyperlink"/>
    <w:basedOn w:val="a1"/>
    <w:uiPriority w:val="99"/>
    <w:semiHidden/>
    <w:unhideWhenUsed/>
    <w:rsid w:val="00396AB1"/>
    <w:rPr>
      <w:color w:val="954F72" w:themeColor="followedHyperlink"/>
      <w:u w:val="single"/>
    </w:rPr>
  </w:style>
  <w:style w:type="paragraph" w:styleId="afb">
    <w:name w:val="Plain Text"/>
    <w:basedOn w:val="a0"/>
    <w:link w:val="afc"/>
    <w:qFormat/>
    <w:rsid w:val="00BB0623"/>
    <w:pPr>
      <w:spacing w:line="240" w:lineRule="auto"/>
      <w:ind w:firstLineChars="0" w:firstLine="0"/>
    </w:pPr>
    <w:rPr>
      <w:rFonts w:ascii="宋体" w:hAnsi="Courier New" w:cs="Times New Roman"/>
      <w:sz w:val="21"/>
      <w:szCs w:val="20"/>
    </w:rPr>
  </w:style>
  <w:style w:type="character" w:customStyle="1" w:styleId="afc">
    <w:name w:val="纯文本 字符"/>
    <w:basedOn w:val="a1"/>
    <w:link w:val="afb"/>
    <w:qFormat/>
    <w:rsid w:val="00BB0623"/>
    <w:rPr>
      <w:rFonts w:ascii="宋体" w:eastAsia="宋体" w:hAnsi="Courier New" w:cs="Times New Roman"/>
      <w:szCs w:val="20"/>
    </w:rPr>
  </w:style>
  <w:style w:type="paragraph" w:customStyle="1" w:styleId="afd">
    <w:name w:val="摘要、任务书标题"/>
    <w:basedOn w:val="a0"/>
    <w:next w:val="a0"/>
    <w:link w:val="afe"/>
    <w:qFormat/>
    <w:rsid w:val="00D440FA"/>
    <w:pPr>
      <w:spacing w:beforeLines="50" w:before="50" w:afterLines="50" w:after="50"/>
      <w:ind w:firstLineChars="0" w:firstLine="0"/>
      <w:jc w:val="center"/>
      <w:outlineLvl w:val="0"/>
    </w:pPr>
    <w:rPr>
      <w:rFonts w:ascii="Arial Unicode MS" w:eastAsia="黑体" w:hAnsi="Arial Unicode MS" w:cs="Times New Roman"/>
      <w:b/>
      <w:bCs/>
      <w:sz w:val="36"/>
      <w:szCs w:val="36"/>
    </w:rPr>
  </w:style>
  <w:style w:type="character" w:customStyle="1" w:styleId="afe">
    <w:name w:val="摘要、任务书标题 字符"/>
    <w:link w:val="afd"/>
    <w:qFormat/>
    <w:rsid w:val="00D440FA"/>
    <w:rPr>
      <w:rFonts w:ascii="Arial Unicode MS" w:eastAsia="黑体" w:hAnsi="Arial Unicode MS" w:cs="Times New Roman"/>
      <w:b/>
      <w:bCs/>
      <w:sz w:val="36"/>
      <w:szCs w:val="36"/>
    </w:rPr>
  </w:style>
  <w:style w:type="paragraph" w:customStyle="1" w:styleId="code3">
    <w:name w:val="code3"/>
    <w:basedOn w:val="code"/>
    <w:link w:val="code30"/>
    <w:qFormat/>
    <w:rsid w:val="00157873"/>
    <w:rPr>
      <w:color w:val="000000" w:themeColor="text1"/>
    </w:rPr>
  </w:style>
  <w:style w:type="character" w:customStyle="1" w:styleId="sc141">
    <w:name w:val="sc141"/>
    <w:basedOn w:val="a1"/>
    <w:rsid w:val="00A17509"/>
    <w:rPr>
      <w:rFonts w:ascii="Courier New" w:hAnsi="Courier New" w:cs="Courier New" w:hint="default"/>
      <w:b/>
      <w:bCs/>
      <w:color w:val="880088"/>
      <w:sz w:val="20"/>
      <w:szCs w:val="20"/>
    </w:rPr>
  </w:style>
  <w:style w:type="character" w:customStyle="1" w:styleId="code30">
    <w:name w:val="code3 字符"/>
    <w:basedOn w:val="code0"/>
    <w:link w:val="code3"/>
    <w:rsid w:val="00157873"/>
    <w:rPr>
      <w:rFonts w:ascii="新宋体" w:eastAsia="新宋体" w:hAnsi="新宋体" w:cs="Courier New"/>
      <w:color w:val="000000" w:themeColor="text1"/>
      <w:kern w:val="0"/>
      <w:szCs w:val="21"/>
      <w:shd w:val="clear" w:color="auto" w:fill="FFFFFF"/>
    </w:rPr>
  </w:style>
  <w:style w:type="character" w:customStyle="1" w:styleId="sc151">
    <w:name w:val="sc151"/>
    <w:basedOn w:val="a1"/>
    <w:rsid w:val="00A17509"/>
    <w:rPr>
      <w:rFonts w:ascii="Courier New" w:hAnsi="Courier New" w:cs="Courier New" w:hint="default"/>
      <w:i/>
      <w:iCs/>
      <w:color w:val="FF8000"/>
      <w:sz w:val="20"/>
      <w:szCs w:val="20"/>
    </w:rPr>
  </w:style>
  <w:style w:type="paragraph" w:styleId="TOC4">
    <w:name w:val="toc 4"/>
    <w:basedOn w:val="a0"/>
    <w:next w:val="a0"/>
    <w:autoRedefine/>
    <w:uiPriority w:val="39"/>
    <w:unhideWhenUsed/>
    <w:rsid w:val="002567CA"/>
    <w:pPr>
      <w:ind w:left="720"/>
      <w:jc w:val="left"/>
    </w:pPr>
    <w:rPr>
      <w:rFonts w:asciiTheme="minorHAnsi" w:eastAsiaTheme="minorHAnsi"/>
      <w:sz w:val="18"/>
      <w:szCs w:val="18"/>
    </w:rPr>
  </w:style>
  <w:style w:type="paragraph" w:styleId="TOC5">
    <w:name w:val="toc 5"/>
    <w:basedOn w:val="a0"/>
    <w:next w:val="a0"/>
    <w:autoRedefine/>
    <w:uiPriority w:val="39"/>
    <w:unhideWhenUsed/>
    <w:rsid w:val="002567CA"/>
    <w:pPr>
      <w:ind w:left="960"/>
      <w:jc w:val="left"/>
    </w:pPr>
    <w:rPr>
      <w:rFonts w:asciiTheme="minorHAnsi" w:eastAsiaTheme="minorHAnsi"/>
      <w:sz w:val="18"/>
      <w:szCs w:val="18"/>
    </w:rPr>
  </w:style>
  <w:style w:type="paragraph" w:styleId="TOC6">
    <w:name w:val="toc 6"/>
    <w:basedOn w:val="a0"/>
    <w:next w:val="a0"/>
    <w:autoRedefine/>
    <w:uiPriority w:val="39"/>
    <w:unhideWhenUsed/>
    <w:rsid w:val="002567CA"/>
    <w:pPr>
      <w:ind w:left="1200"/>
      <w:jc w:val="left"/>
    </w:pPr>
    <w:rPr>
      <w:rFonts w:asciiTheme="minorHAnsi" w:eastAsiaTheme="minorHAnsi"/>
      <w:sz w:val="18"/>
      <w:szCs w:val="18"/>
    </w:rPr>
  </w:style>
  <w:style w:type="paragraph" w:styleId="TOC7">
    <w:name w:val="toc 7"/>
    <w:basedOn w:val="a0"/>
    <w:next w:val="a0"/>
    <w:autoRedefine/>
    <w:uiPriority w:val="39"/>
    <w:unhideWhenUsed/>
    <w:rsid w:val="002567CA"/>
    <w:pPr>
      <w:ind w:left="1440"/>
      <w:jc w:val="left"/>
    </w:pPr>
    <w:rPr>
      <w:rFonts w:asciiTheme="minorHAnsi" w:eastAsiaTheme="minorHAnsi"/>
      <w:sz w:val="18"/>
      <w:szCs w:val="18"/>
    </w:rPr>
  </w:style>
  <w:style w:type="paragraph" w:styleId="TOC8">
    <w:name w:val="toc 8"/>
    <w:basedOn w:val="a0"/>
    <w:next w:val="a0"/>
    <w:autoRedefine/>
    <w:uiPriority w:val="39"/>
    <w:unhideWhenUsed/>
    <w:rsid w:val="002567CA"/>
    <w:pPr>
      <w:ind w:left="1680"/>
      <w:jc w:val="left"/>
    </w:pPr>
    <w:rPr>
      <w:rFonts w:asciiTheme="minorHAnsi" w:eastAsiaTheme="minorHAnsi"/>
      <w:sz w:val="18"/>
      <w:szCs w:val="18"/>
    </w:rPr>
  </w:style>
  <w:style w:type="paragraph" w:styleId="TOC9">
    <w:name w:val="toc 9"/>
    <w:basedOn w:val="a0"/>
    <w:next w:val="a0"/>
    <w:autoRedefine/>
    <w:uiPriority w:val="39"/>
    <w:unhideWhenUsed/>
    <w:rsid w:val="002567CA"/>
    <w:pPr>
      <w:ind w:left="1920"/>
      <w:jc w:val="left"/>
    </w:pPr>
    <w:rPr>
      <w:rFonts w:asciiTheme="minorHAnsi" w:eastAsiaTheme="minorHAnsi"/>
      <w:sz w:val="18"/>
      <w:szCs w:val="18"/>
    </w:rPr>
  </w:style>
  <w:style w:type="paragraph" w:customStyle="1" w:styleId="a">
    <w:name w:val="参考文献"/>
    <w:basedOn w:val="a0"/>
    <w:link w:val="aff"/>
    <w:qFormat/>
    <w:rsid w:val="00AA5995"/>
    <w:pPr>
      <w:numPr>
        <w:numId w:val="50"/>
      </w:numPr>
      <w:ind w:firstLineChars="0"/>
    </w:pPr>
  </w:style>
  <w:style w:type="character" w:customStyle="1" w:styleId="aff">
    <w:name w:val="参考文献 字符"/>
    <w:basedOn w:val="a1"/>
    <w:link w:val="a"/>
    <w:rsid w:val="00AA5995"/>
    <w:rPr>
      <w:rFonts w:ascii="Times New Roman" w:eastAsia="宋体" w:hAnsi="Times New Roman"/>
      <w:sz w:val="24"/>
    </w:rPr>
  </w:style>
  <w:style w:type="paragraph" w:customStyle="1" w:styleId="aff0">
    <w:name w:val="图表"/>
    <w:basedOn w:val="a0"/>
    <w:link w:val="aff1"/>
    <w:qFormat/>
    <w:rsid w:val="00B36960"/>
    <w:pPr>
      <w:widowControl/>
      <w:spacing w:line="240" w:lineRule="auto"/>
      <w:ind w:firstLineChars="0" w:firstLine="0"/>
      <w:jc w:val="center"/>
    </w:pPr>
    <w:rPr>
      <w:rFonts w:cs="Times New Roman"/>
      <w:color w:val="000000"/>
      <w:sz w:val="21"/>
      <w:szCs w:val="21"/>
    </w:rPr>
  </w:style>
  <w:style w:type="character" w:customStyle="1" w:styleId="aff1">
    <w:name w:val="图表 字符"/>
    <w:basedOn w:val="a1"/>
    <w:link w:val="aff0"/>
    <w:qFormat/>
    <w:rsid w:val="00B36960"/>
    <w:rPr>
      <w:rFonts w:ascii="Times New Roman" w:eastAsia="宋体" w:hAnsi="Times New Roman" w:cs="Times New Roman"/>
      <w:color w:val="00000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85925">
      <w:bodyDiv w:val="1"/>
      <w:marLeft w:val="0"/>
      <w:marRight w:val="0"/>
      <w:marTop w:val="0"/>
      <w:marBottom w:val="0"/>
      <w:divBdr>
        <w:top w:val="none" w:sz="0" w:space="0" w:color="auto"/>
        <w:left w:val="none" w:sz="0" w:space="0" w:color="auto"/>
        <w:bottom w:val="none" w:sz="0" w:space="0" w:color="auto"/>
        <w:right w:val="none" w:sz="0" w:space="0" w:color="auto"/>
      </w:divBdr>
      <w:divsChild>
        <w:div w:id="516233131">
          <w:marLeft w:val="0"/>
          <w:marRight w:val="0"/>
          <w:marTop w:val="0"/>
          <w:marBottom w:val="0"/>
          <w:divBdr>
            <w:top w:val="none" w:sz="0" w:space="0" w:color="auto"/>
            <w:left w:val="none" w:sz="0" w:space="0" w:color="auto"/>
            <w:bottom w:val="none" w:sz="0" w:space="0" w:color="auto"/>
            <w:right w:val="none" w:sz="0" w:space="0" w:color="auto"/>
          </w:divBdr>
        </w:div>
      </w:divsChild>
    </w:div>
    <w:div w:id="16977251">
      <w:bodyDiv w:val="1"/>
      <w:marLeft w:val="0"/>
      <w:marRight w:val="0"/>
      <w:marTop w:val="0"/>
      <w:marBottom w:val="0"/>
      <w:divBdr>
        <w:top w:val="none" w:sz="0" w:space="0" w:color="auto"/>
        <w:left w:val="none" w:sz="0" w:space="0" w:color="auto"/>
        <w:bottom w:val="none" w:sz="0" w:space="0" w:color="auto"/>
        <w:right w:val="none" w:sz="0" w:space="0" w:color="auto"/>
      </w:divBdr>
      <w:divsChild>
        <w:div w:id="432551112">
          <w:marLeft w:val="0"/>
          <w:marRight w:val="0"/>
          <w:marTop w:val="0"/>
          <w:marBottom w:val="0"/>
          <w:divBdr>
            <w:top w:val="none" w:sz="0" w:space="0" w:color="auto"/>
            <w:left w:val="none" w:sz="0" w:space="0" w:color="auto"/>
            <w:bottom w:val="none" w:sz="0" w:space="0" w:color="auto"/>
            <w:right w:val="none" w:sz="0" w:space="0" w:color="auto"/>
          </w:divBdr>
          <w:divsChild>
            <w:div w:id="1454863608">
              <w:marLeft w:val="0"/>
              <w:marRight w:val="0"/>
              <w:marTop w:val="0"/>
              <w:marBottom w:val="0"/>
              <w:divBdr>
                <w:top w:val="none" w:sz="0" w:space="0" w:color="auto"/>
                <w:left w:val="none" w:sz="0" w:space="0" w:color="auto"/>
                <w:bottom w:val="none" w:sz="0" w:space="0" w:color="auto"/>
                <w:right w:val="none" w:sz="0" w:space="0" w:color="auto"/>
              </w:divBdr>
            </w:div>
            <w:div w:id="147403627">
              <w:marLeft w:val="0"/>
              <w:marRight w:val="0"/>
              <w:marTop w:val="0"/>
              <w:marBottom w:val="0"/>
              <w:divBdr>
                <w:top w:val="none" w:sz="0" w:space="0" w:color="auto"/>
                <w:left w:val="none" w:sz="0" w:space="0" w:color="auto"/>
                <w:bottom w:val="none" w:sz="0" w:space="0" w:color="auto"/>
                <w:right w:val="none" w:sz="0" w:space="0" w:color="auto"/>
              </w:divBdr>
            </w:div>
            <w:div w:id="491871671">
              <w:marLeft w:val="0"/>
              <w:marRight w:val="0"/>
              <w:marTop w:val="0"/>
              <w:marBottom w:val="0"/>
              <w:divBdr>
                <w:top w:val="none" w:sz="0" w:space="0" w:color="auto"/>
                <w:left w:val="none" w:sz="0" w:space="0" w:color="auto"/>
                <w:bottom w:val="none" w:sz="0" w:space="0" w:color="auto"/>
                <w:right w:val="none" w:sz="0" w:space="0" w:color="auto"/>
              </w:divBdr>
            </w:div>
            <w:div w:id="15949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0822">
      <w:bodyDiv w:val="1"/>
      <w:marLeft w:val="0"/>
      <w:marRight w:val="0"/>
      <w:marTop w:val="0"/>
      <w:marBottom w:val="0"/>
      <w:divBdr>
        <w:top w:val="none" w:sz="0" w:space="0" w:color="auto"/>
        <w:left w:val="none" w:sz="0" w:space="0" w:color="auto"/>
        <w:bottom w:val="none" w:sz="0" w:space="0" w:color="auto"/>
        <w:right w:val="none" w:sz="0" w:space="0" w:color="auto"/>
      </w:divBdr>
    </w:div>
    <w:div w:id="37363525">
      <w:bodyDiv w:val="1"/>
      <w:marLeft w:val="0"/>
      <w:marRight w:val="0"/>
      <w:marTop w:val="0"/>
      <w:marBottom w:val="0"/>
      <w:divBdr>
        <w:top w:val="none" w:sz="0" w:space="0" w:color="auto"/>
        <w:left w:val="none" w:sz="0" w:space="0" w:color="auto"/>
        <w:bottom w:val="none" w:sz="0" w:space="0" w:color="auto"/>
        <w:right w:val="none" w:sz="0" w:space="0" w:color="auto"/>
      </w:divBdr>
      <w:divsChild>
        <w:div w:id="1469126394">
          <w:marLeft w:val="0"/>
          <w:marRight w:val="0"/>
          <w:marTop w:val="0"/>
          <w:marBottom w:val="0"/>
          <w:divBdr>
            <w:top w:val="none" w:sz="0" w:space="0" w:color="auto"/>
            <w:left w:val="none" w:sz="0" w:space="0" w:color="auto"/>
            <w:bottom w:val="none" w:sz="0" w:space="0" w:color="auto"/>
            <w:right w:val="none" w:sz="0" w:space="0" w:color="auto"/>
          </w:divBdr>
        </w:div>
      </w:divsChild>
    </w:div>
    <w:div w:id="58140402">
      <w:bodyDiv w:val="1"/>
      <w:marLeft w:val="0"/>
      <w:marRight w:val="0"/>
      <w:marTop w:val="0"/>
      <w:marBottom w:val="0"/>
      <w:divBdr>
        <w:top w:val="none" w:sz="0" w:space="0" w:color="auto"/>
        <w:left w:val="none" w:sz="0" w:space="0" w:color="auto"/>
        <w:bottom w:val="none" w:sz="0" w:space="0" w:color="auto"/>
        <w:right w:val="none" w:sz="0" w:space="0" w:color="auto"/>
      </w:divBdr>
      <w:divsChild>
        <w:div w:id="115374425">
          <w:marLeft w:val="0"/>
          <w:marRight w:val="0"/>
          <w:marTop w:val="0"/>
          <w:marBottom w:val="0"/>
          <w:divBdr>
            <w:top w:val="none" w:sz="0" w:space="0" w:color="auto"/>
            <w:left w:val="none" w:sz="0" w:space="0" w:color="auto"/>
            <w:bottom w:val="none" w:sz="0" w:space="0" w:color="auto"/>
            <w:right w:val="none" w:sz="0" w:space="0" w:color="auto"/>
          </w:divBdr>
          <w:divsChild>
            <w:div w:id="504174192">
              <w:marLeft w:val="0"/>
              <w:marRight w:val="0"/>
              <w:marTop w:val="0"/>
              <w:marBottom w:val="0"/>
              <w:divBdr>
                <w:top w:val="none" w:sz="0" w:space="0" w:color="auto"/>
                <w:left w:val="none" w:sz="0" w:space="0" w:color="auto"/>
                <w:bottom w:val="none" w:sz="0" w:space="0" w:color="auto"/>
                <w:right w:val="none" w:sz="0" w:space="0" w:color="auto"/>
              </w:divBdr>
            </w:div>
            <w:div w:id="16779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5531">
      <w:bodyDiv w:val="1"/>
      <w:marLeft w:val="0"/>
      <w:marRight w:val="0"/>
      <w:marTop w:val="0"/>
      <w:marBottom w:val="0"/>
      <w:divBdr>
        <w:top w:val="none" w:sz="0" w:space="0" w:color="auto"/>
        <w:left w:val="none" w:sz="0" w:space="0" w:color="auto"/>
        <w:bottom w:val="none" w:sz="0" w:space="0" w:color="auto"/>
        <w:right w:val="none" w:sz="0" w:space="0" w:color="auto"/>
      </w:divBdr>
      <w:divsChild>
        <w:div w:id="1391230171">
          <w:marLeft w:val="0"/>
          <w:marRight w:val="0"/>
          <w:marTop w:val="0"/>
          <w:marBottom w:val="0"/>
          <w:divBdr>
            <w:top w:val="none" w:sz="0" w:space="0" w:color="auto"/>
            <w:left w:val="none" w:sz="0" w:space="0" w:color="auto"/>
            <w:bottom w:val="none" w:sz="0" w:space="0" w:color="auto"/>
            <w:right w:val="none" w:sz="0" w:space="0" w:color="auto"/>
          </w:divBdr>
        </w:div>
      </w:divsChild>
    </w:div>
    <w:div w:id="85660488">
      <w:bodyDiv w:val="1"/>
      <w:marLeft w:val="0"/>
      <w:marRight w:val="0"/>
      <w:marTop w:val="0"/>
      <w:marBottom w:val="0"/>
      <w:divBdr>
        <w:top w:val="none" w:sz="0" w:space="0" w:color="auto"/>
        <w:left w:val="none" w:sz="0" w:space="0" w:color="auto"/>
        <w:bottom w:val="none" w:sz="0" w:space="0" w:color="auto"/>
        <w:right w:val="none" w:sz="0" w:space="0" w:color="auto"/>
      </w:divBdr>
      <w:divsChild>
        <w:div w:id="752825581">
          <w:marLeft w:val="0"/>
          <w:marRight w:val="0"/>
          <w:marTop w:val="0"/>
          <w:marBottom w:val="0"/>
          <w:divBdr>
            <w:top w:val="none" w:sz="0" w:space="0" w:color="auto"/>
            <w:left w:val="none" w:sz="0" w:space="0" w:color="auto"/>
            <w:bottom w:val="none" w:sz="0" w:space="0" w:color="auto"/>
            <w:right w:val="none" w:sz="0" w:space="0" w:color="auto"/>
          </w:divBdr>
          <w:divsChild>
            <w:div w:id="1148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11190">
      <w:bodyDiv w:val="1"/>
      <w:marLeft w:val="0"/>
      <w:marRight w:val="0"/>
      <w:marTop w:val="0"/>
      <w:marBottom w:val="0"/>
      <w:divBdr>
        <w:top w:val="none" w:sz="0" w:space="0" w:color="auto"/>
        <w:left w:val="none" w:sz="0" w:space="0" w:color="auto"/>
        <w:bottom w:val="none" w:sz="0" w:space="0" w:color="auto"/>
        <w:right w:val="none" w:sz="0" w:space="0" w:color="auto"/>
      </w:divBdr>
      <w:divsChild>
        <w:div w:id="38091083">
          <w:marLeft w:val="0"/>
          <w:marRight w:val="0"/>
          <w:marTop w:val="0"/>
          <w:marBottom w:val="0"/>
          <w:divBdr>
            <w:top w:val="none" w:sz="0" w:space="0" w:color="auto"/>
            <w:left w:val="none" w:sz="0" w:space="0" w:color="auto"/>
            <w:bottom w:val="none" w:sz="0" w:space="0" w:color="auto"/>
            <w:right w:val="none" w:sz="0" w:space="0" w:color="auto"/>
          </w:divBdr>
          <w:divsChild>
            <w:div w:id="35206577">
              <w:marLeft w:val="0"/>
              <w:marRight w:val="0"/>
              <w:marTop w:val="0"/>
              <w:marBottom w:val="0"/>
              <w:divBdr>
                <w:top w:val="none" w:sz="0" w:space="0" w:color="auto"/>
                <w:left w:val="none" w:sz="0" w:space="0" w:color="auto"/>
                <w:bottom w:val="none" w:sz="0" w:space="0" w:color="auto"/>
                <w:right w:val="none" w:sz="0" w:space="0" w:color="auto"/>
              </w:divBdr>
            </w:div>
            <w:div w:id="1565989686">
              <w:marLeft w:val="0"/>
              <w:marRight w:val="0"/>
              <w:marTop w:val="0"/>
              <w:marBottom w:val="0"/>
              <w:divBdr>
                <w:top w:val="none" w:sz="0" w:space="0" w:color="auto"/>
                <w:left w:val="none" w:sz="0" w:space="0" w:color="auto"/>
                <w:bottom w:val="none" w:sz="0" w:space="0" w:color="auto"/>
                <w:right w:val="none" w:sz="0" w:space="0" w:color="auto"/>
              </w:divBdr>
            </w:div>
            <w:div w:id="1921330280">
              <w:marLeft w:val="0"/>
              <w:marRight w:val="0"/>
              <w:marTop w:val="0"/>
              <w:marBottom w:val="0"/>
              <w:divBdr>
                <w:top w:val="none" w:sz="0" w:space="0" w:color="auto"/>
                <w:left w:val="none" w:sz="0" w:space="0" w:color="auto"/>
                <w:bottom w:val="none" w:sz="0" w:space="0" w:color="auto"/>
                <w:right w:val="none" w:sz="0" w:space="0" w:color="auto"/>
              </w:divBdr>
            </w:div>
            <w:div w:id="643698516">
              <w:marLeft w:val="0"/>
              <w:marRight w:val="0"/>
              <w:marTop w:val="0"/>
              <w:marBottom w:val="0"/>
              <w:divBdr>
                <w:top w:val="none" w:sz="0" w:space="0" w:color="auto"/>
                <w:left w:val="none" w:sz="0" w:space="0" w:color="auto"/>
                <w:bottom w:val="none" w:sz="0" w:space="0" w:color="auto"/>
                <w:right w:val="none" w:sz="0" w:space="0" w:color="auto"/>
              </w:divBdr>
            </w:div>
            <w:div w:id="233471214">
              <w:marLeft w:val="0"/>
              <w:marRight w:val="0"/>
              <w:marTop w:val="0"/>
              <w:marBottom w:val="0"/>
              <w:divBdr>
                <w:top w:val="none" w:sz="0" w:space="0" w:color="auto"/>
                <w:left w:val="none" w:sz="0" w:space="0" w:color="auto"/>
                <w:bottom w:val="none" w:sz="0" w:space="0" w:color="auto"/>
                <w:right w:val="none" w:sz="0" w:space="0" w:color="auto"/>
              </w:divBdr>
            </w:div>
            <w:div w:id="1583560619">
              <w:marLeft w:val="0"/>
              <w:marRight w:val="0"/>
              <w:marTop w:val="0"/>
              <w:marBottom w:val="0"/>
              <w:divBdr>
                <w:top w:val="none" w:sz="0" w:space="0" w:color="auto"/>
                <w:left w:val="none" w:sz="0" w:space="0" w:color="auto"/>
                <w:bottom w:val="none" w:sz="0" w:space="0" w:color="auto"/>
                <w:right w:val="none" w:sz="0" w:space="0" w:color="auto"/>
              </w:divBdr>
            </w:div>
            <w:div w:id="7567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2042">
      <w:bodyDiv w:val="1"/>
      <w:marLeft w:val="0"/>
      <w:marRight w:val="0"/>
      <w:marTop w:val="0"/>
      <w:marBottom w:val="0"/>
      <w:divBdr>
        <w:top w:val="none" w:sz="0" w:space="0" w:color="auto"/>
        <w:left w:val="none" w:sz="0" w:space="0" w:color="auto"/>
        <w:bottom w:val="none" w:sz="0" w:space="0" w:color="auto"/>
        <w:right w:val="none" w:sz="0" w:space="0" w:color="auto"/>
      </w:divBdr>
      <w:divsChild>
        <w:div w:id="189806376">
          <w:marLeft w:val="0"/>
          <w:marRight w:val="0"/>
          <w:marTop w:val="0"/>
          <w:marBottom w:val="0"/>
          <w:divBdr>
            <w:top w:val="none" w:sz="0" w:space="0" w:color="auto"/>
            <w:left w:val="none" w:sz="0" w:space="0" w:color="auto"/>
            <w:bottom w:val="none" w:sz="0" w:space="0" w:color="auto"/>
            <w:right w:val="none" w:sz="0" w:space="0" w:color="auto"/>
          </w:divBdr>
          <w:divsChild>
            <w:div w:id="1046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5958">
      <w:bodyDiv w:val="1"/>
      <w:marLeft w:val="0"/>
      <w:marRight w:val="0"/>
      <w:marTop w:val="0"/>
      <w:marBottom w:val="0"/>
      <w:divBdr>
        <w:top w:val="none" w:sz="0" w:space="0" w:color="auto"/>
        <w:left w:val="none" w:sz="0" w:space="0" w:color="auto"/>
        <w:bottom w:val="none" w:sz="0" w:space="0" w:color="auto"/>
        <w:right w:val="none" w:sz="0" w:space="0" w:color="auto"/>
      </w:divBdr>
      <w:divsChild>
        <w:div w:id="1365135573">
          <w:marLeft w:val="0"/>
          <w:marRight w:val="0"/>
          <w:marTop w:val="0"/>
          <w:marBottom w:val="0"/>
          <w:divBdr>
            <w:top w:val="none" w:sz="0" w:space="0" w:color="auto"/>
            <w:left w:val="none" w:sz="0" w:space="0" w:color="auto"/>
            <w:bottom w:val="none" w:sz="0" w:space="0" w:color="auto"/>
            <w:right w:val="none" w:sz="0" w:space="0" w:color="auto"/>
          </w:divBdr>
          <w:divsChild>
            <w:div w:id="245070115">
              <w:marLeft w:val="0"/>
              <w:marRight w:val="0"/>
              <w:marTop w:val="0"/>
              <w:marBottom w:val="0"/>
              <w:divBdr>
                <w:top w:val="none" w:sz="0" w:space="0" w:color="auto"/>
                <w:left w:val="none" w:sz="0" w:space="0" w:color="auto"/>
                <w:bottom w:val="none" w:sz="0" w:space="0" w:color="auto"/>
                <w:right w:val="none" w:sz="0" w:space="0" w:color="auto"/>
              </w:divBdr>
            </w:div>
            <w:div w:id="1599293691">
              <w:marLeft w:val="0"/>
              <w:marRight w:val="0"/>
              <w:marTop w:val="0"/>
              <w:marBottom w:val="0"/>
              <w:divBdr>
                <w:top w:val="none" w:sz="0" w:space="0" w:color="auto"/>
                <w:left w:val="none" w:sz="0" w:space="0" w:color="auto"/>
                <w:bottom w:val="none" w:sz="0" w:space="0" w:color="auto"/>
                <w:right w:val="none" w:sz="0" w:space="0" w:color="auto"/>
              </w:divBdr>
            </w:div>
            <w:div w:id="1839298896">
              <w:marLeft w:val="0"/>
              <w:marRight w:val="0"/>
              <w:marTop w:val="0"/>
              <w:marBottom w:val="0"/>
              <w:divBdr>
                <w:top w:val="none" w:sz="0" w:space="0" w:color="auto"/>
                <w:left w:val="none" w:sz="0" w:space="0" w:color="auto"/>
                <w:bottom w:val="none" w:sz="0" w:space="0" w:color="auto"/>
                <w:right w:val="none" w:sz="0" w:space="0" w:color="auto"/>
              </w:divBdr>
            </w:div>
            <w:div w:id="313606674">
              <w:marLeft w:val="0"/>
              <w:marRight w:val="0"/>
              <w:marTop w:val="0"/>
              <w:marBottom w:val="0"/>
              <w:divBdr>
                <w:top w:val="none" w:sz="0" w:space="0" w:color="auto"/>
                <w:left w:val="none" w:sz="0" w:space="0" w:color="auto"/>
                <w:bottom w:val="none" w:sz="0" w:space="0" w:color="auto"/>
                <w:right w:val="none" w:sz="0" w:space="0" w:color="auto"/>
              </w:divBdr>
            </w:div>
            <w:div w:id="1278097717">
              <w:marLeft w:val="0"/>
              <w:marRight w:val="0"/>
              <w:marTop w:val="0"/>
              <w:marBottom w:val="0"/>
              <w:divBdr>
                <w:top w:val="none" w:sz="0" w:space="0" w:color="auto"/>
                <w:left w:val="none" w:sz="0" w:space="0" w:color="auto"/>
                <w:bottom w:val="none" w:sz="0" w:space="0" w:color="auto"/>
                <w:right w:val="none" w:sz="0" w:space="0" w:color="auto"/>
              </w:divBdr>
            </w:div>
            <w:div w:id="850147910">
              <w:marLeft w:val="0"/>
              <w:marRight w:val="0"/>
              <w:marTop w:val="0"/>
              <w:marBottom w:val="0"/>
              <w:divBdr>
                <w:top w:val="none" w:sz="0" w:space="0" w:color="auto"/>
                <w:left w:val="none" w:sz="0" w:space="0" w:color="auto"/>
                <w:bottom w:val="none" w:sz="0" w:space="0" w:color="auto"/>
                <w:right w:val="none" w:sz="0" w:space="0" w:color="auto"/>
              </w:divBdr>
            </w:div>
            <w:div w:id="850070021">
              <w:marLeft w:val="0"/>
              <w:marRight w:val="0"/>
              <w:marTop w:val="0"/>
              <w:marBottom w:val="0"/>
              <w:divBdr>
                <w:top w:val="none" w:sz="0" w:space="0" w:color="auto"/>
                <w:left w:val="none" w:sz="0" w:space="0" w:color="auto"/>
                <w:bottom w:val="none" w:sz="0" w:space="0" w:color="auto"/>
                <w:right w:val="none" w:sz="0" w:space="0" w:color="auto"/>
              </w:divBdr>
            </w:div>
            <w:div w:id="1543975265">
              <w:marLeft w:val="0"/>
              <w:marRight w:val="0"/>
              <w:marTop w:val="0"/>
              <w:marBottom w:val="0"/>
              <w:divBdr>
                <w:top w:val="none" w:sz="0" w:space="0" w:color="auto"/>
                <w:left w:val="none" w:sz="0" w:space="0" w:color="auto"/>
                <w:bottom w:val="none" w:sz="0" w:space="0" w:color="auto"/>
                <w:right w:val="none" w:sz="0" w:space="0" w:color="auto"/>
              </w:divBdr>
            </w:div>
            <w:div w:id="2119711162">
              <w:marLeft w:val="0"/>
              <w:marRight w:val="0"/>
              <w:marTop w:val="0"/>
              <w:marBottom w:val="0"/>
              <w:divBdr>
                <w:top w:val="none" w:sz="0" w:space="0" w:color="auto"/>
                <w:left w:val="none" w:sz="0" w:space="0" w:color="auto"/>
                <w:bottom w:val="none" w:sz="0" w:space="0" w:color="auto"/>
                <w:right w:val="none" w:sz="0" w:space="0" w:color="auto"/>
              </w:divBdr>
            </w:div>
            <w:div w:id="721753498">
              <w:marLeft w:val="0"/>
              <w:marRight w:val="0"/>
              <w:marTop w:val="0"/>
              <w:marBottom w:val="0"/>
              <w:divBdr>
                <w:top w:val="none" w:sz="0" w:space="0" w:color="auto"/>
                <w:left w:val="none" w:sz="0" w:space="0" w:color="auto"/>
                <w:bottom w:val="none" w:sz="0" w:space="0" w:color="auto"/>
                <w:right w:val="none" w:sz="0" w:space="0" w:color="auto"/>
              </w:divBdr>
            </w:div>
            <w:div w:id="1076635670">
              <w:marLeft w:val="0"/>
              <w:marRight w:val="0"/>
              <w:marTop w:val="0"/>
              <w:marBottom w:val="0"/>
              <w:divBdr>
                <w:top w:val="none" w:sz="0" w:space="0" w:color="auto"/>
                <w:left w:val="none" w:sz="0" w:space="0" w:color="auto"/>
                <w:bottom w:val="none" w:sz="0" w:space="0" w:color="auto"/>
                <w:right w:val="none" w:sz="0" w:space="0" w:color="auto"/>
              </w:divBdr>
            </w:div>
            <w:div w:id="1852063303">
              <w:marLeft w:val="0"/>
              <w:marRight w:val="0"/>
              <w:marTop w:val="0"/>
              <w:marBottom w:val="0"/>
              <w:divBdr>
                <w:top w:val="none" w:sz="0" w:space="0" w:color="auto"/>
                <w:left w:val="none" w:sz="0" w:space="0" w:color="auto"/>
                <w:bottom w:val="none" w:sz="0" w:space="0" w:color="auto"/>
                <w:right w:val="none" w:sz="0" w:space="0" w:color="auto"/>
              </w:divBdr>
            </w:div>
            <w:div w:id="1254128366">
              <w:marLeft w:val="0"/>
              <w:marRight w:val="0"/>
              <w:marTop w:val="0"/>
              <w:marBottom w:val="0"/>
              <w:divBdr>
                <w:top w:val="none" w:sz="0" w:space="0" w:color="auto"/>
                <w:left w:val="none" w:sz="0" w:space="0" w:color="auto"/>
                <w:bottom w:val="none" w:sz="0" w:space="0" w:color="auto"/>
                <w:right w:val="none" w:sz="0" w:space="0" w:color="auto"/>
              </w:divBdr>
            </w:div>
            <w:div w:id="640694091">
              <w:marLeft w:val="0"/>
              <w:marRight w:val="0"/>
              <w:marTop w:val="0"/>
              <w:marBottom w:val="0"/>
              <w:divBdr>
                <w:top w:val="none" w:sz="0" w:space="0" w:color="auto"/>
                <w:left w:val="none" w:sz="0" w:space="0" w:color="auto"/>
                <w:bottom w:val="none" w:sz="0" w:space="0" w:color="auto"/>
                <w:right w:val="none" w:sz="0" w:space="0" w:color="auto"/>
              </w:divBdr>
            </w:div>
            <w:div w:id="1077482752">
              <w:marLeft w:val="0"/>
              <w:marRight w:val="0"/>
              <w:marTop w:val="0"/>
              <w:marBottom w:val="0"/>
              <w:divBdr>
                <w:top w:val="none" w:sz="0" w:space="0" w:color="auto"/>
                <w:left w:val="none" w:sz="0" w:space="0" w:color="auto"/>
                <w:bottom w:val="none" w:sz="0" w:space="0" w:color="auto"/>
                <w:right w:val="none" w:sz="0" w:space="0" w:color="auto"/>
              </w:divBdr>
            </w:div>
            <w:div w:id="619798130">
              <w:marLeft w:val="0"/>
              <w:marRight w:val="0"/>
              <w:marTop w:val="0"/>
              <w:marBottom w:val="0"/>
              <w:divBdr>
                <w:top w:val="none" w:sz="0" w:space="0" w:color="auto"/>
                <w:left w:val="none" w:sz="0" w:space="0" w:color="auto"/>
                <w:bottom w:val="none" w:sz="0" w:space="0" w:color="auto"/>
                <w:right w:val="none" w:sz="0" w:space="0" w:color="auto"/>
              </w:divBdr>
            </w:div>
            <w:div w:id="1723018599">
              <w:marLeft w:val="0"/>
              <w:marRight w:val="0"/>
              <w:marTop w:val="0"/>
              <w:marBottom w:val="0"/>
              <w:divBdr>
                <w:top w:val="none" w:sz="0" w:space="0" w:color="auto"/>
                <w:left w:val="none" w:sz="0" w:space="0" w:color="auto"/>
                <w:bottom w:val="none" w:sz="0" w:space="0" w:color="auto"/>
                <w:right w:val="none" w:sz="0" w:space="0" w:color="auto"/>
              </w:divBdr>
            </w:div>
            <w:div w:id="1367751309">
              <w:marLeft w:val="0"/>
              <w:marRight w:val="0"/>
              <w:marTop w:val="0"/>
              <w:marBottom w:val="0"/>
              <w:divBdr>
                <w:top w:val="none" w:sz="0" w:space="0" w:color="auto"/>
                <w:left w:val="none" w:sz="0" w:space="0" w:color="auto"/>
                <w:bottom w:val="none" w:sz="0" w:space="0" w:color="auto"/>
                <w:right w:val="none" w:sz="0" w:space="0" w:color="auto"/>
              </w:divBdr>
            </w:div>
            <w:div w:id="1067804880">
              <w:marLeft w:val="0"/>
              <w:marRight w:val="0"/>
              <w:marTop w:val="0"/>
              <w:marBottom w:val="0"/>
              <w:divBdr>
                <w:top w:val="none" w:sz="0" w:space="0" w:color="auto"/>
                <w:left w:val="none" w:sz="0" w:space="0" w:color="auto"/>
                <w:bottom w:val="none" w:sz="0" w:space="0" w:color="auto"/>
                <w:right w:val="none" w:sz="0" w:space="0" w:color="auto"/>
              </w:divBdr>
            </w:div>
            <w:div w:id="337736348">
              <w:marLeft w:val="0"/>
              <w:marRight w:val="0"/>
              <w:marTop w:val="0"/>
              <w:marBottom w:val="0"/>
              <w:divBdr>
                <w:top w:val="none" w:sz="0" w:space="0" w:color="auto"/>
                <w:left w:val="none" w:sz="0" w:space="0" w:color="auto"/>
                <w:bottom w:val="none" w:sz="0" w:space="0" w:color="auto"/>
                <w:right w:val="none" w:sz="0" w:space="0" w:color="auto"/>
              </w:divBdr>
            </w:div>
            <w:div w:id="2106917331">
              <w:marLeft w:val="0"/>
              <w:marRight w:val="0"/>
              <w:marTop w:val="0"/>
              <w:marBottom w:val="0"/>
              <w:divBdr>
                <w:top w:val="none" w:sz="0" w:space="0" w:color="auto"/>
                <w:left w:val="none" w:sz="0" w:space="0" w:color="auto"/>
                <w:bottom w:val="none" w:sz="0" w:space="0" w:color="auto"/>
                <w:right w:val="none" w:sz="0" w:space="0" w:color="auto"/>
              </w:divBdr>
            </w:div>
            <w:div w:id="210269347">
              <w:marLeft w:val="0"/>
              <w:marRight w:val="0"/>
              <w:marTop w:val="0"/>
              <w:marBottom w:val="0"/>
              <w:divBdr>
                <w:top w:val="none" w:sz="0" w:space="0" w:color="auto"/>
                <w:left w:val="none" w:sz="0" w:space="0" w:color="auto"/>
                <w:bottom w:val="none" w:sz="0" w:space="0" w:color="auto"/>
                <w:right w:val="none" w:sz="0" w:space="0" w:color="auto"/>
              </w:divBdr>
            </w:div>
            <w:div w:id="1281113104">
              <w:marLeft w:val="0"/>
              <w:marRight w:val="0"/>
              <w:marTop w:val="0"/>
              <w:marBottom w:val="0"/>
              <w:divBdr>
                <w:top w:val="none" w:sz="0" w:space="0" w:color="auto"/>
                <w:left w:val="none" w:sz="0" w:space="0" w:color="auto"/>
                <w:bottom w:val="none" w:sz="0" w:space="0" w:color="auto"/>
                <w:right w:val="none" w:sz="0" w:space="0" w:color="auto"/>
              </w:divBdr>
            </w:div>
            <w:div w:id="1399206364">
              <w:marLeft w:val="0"/>
              <w:marRight w:val="0"/>
              <w:marTop w:val="0"/>
              <w:marBottom w:val="0"/>
              <w:divBdr>
                <w:top w:val="none" w:sz="0" w:space="0" w:color="auto"/>
                <w:left w:val="none" w:sz="0" w:space="0" w:color="auto"/>
                <w:bottom w:val="none" w:sz="0" w:space="0" w:color="auto"/>
                <w:right w:val="none" w:sz="0" w:space="0" w:color="auto"/>
              </w:divBdr>
            </w:div>
            <w:div w:id="1387530504">
              <w:marLeft w:val="0"/>
              <w:marRight w:val="0"/>
              <w:marTop w:val="0"/>
              <w:marBottom w:val="0"/>
              <w:divBdr>
                <w:top w:val="none" w:sz="0" w:space="0" w:color="auto"/>
                <w:left w:val="none" w:sz="0" w:space="0" w:color="auto"/>
                <w:bottom w:val="none" w:sz="0" w:space="0" w:color="auto"/>
                <w:right w:val="none" w:sz="0" w:space="0" w:color="auto"/>
              </w:divBdr>
            </w:div>
            <w:div w:id="335958087">
              <w:marLeft w:val="0"/>
              <w:marRight w:val="0"/>
              <w:marTop w:val="0"/>
              <w:marBottom w:val="0"/>
              <w:divBdr>
                <w:top w:val="none" w:sz="0" w:space="0" w:color="auto"/>
                <w:left w:val="none" w:sz="0" w:space="0" w:color="auto"/>
                <w:bottom w:val="none" w:sz="0" w:space="0" w:color="auto"/>
                <w:right w:val="none" w:sz="0" w:space="0" w:color="auto"/>
              </w:divBdr>
            </w:div>
            <w:div w:id="1190292915">
              <w:marLeft w:val="0"/>
              <w:marRight w:val="0"/>
              <w:marTop w:val="0"/>
              <w:marBottom w:val="0"/>
              <w:divBdr>
                <w:top w:val="none" w:sz="0" w:space="0" w:color="auto"/>
                <w:left w:val="none" w:sz="0" w:space="0" w:color="auto"/>
                <w:bottom w:val="none" w:sz="0" w:space="0" w:color="auto"/>
                <w:right w:val="none" w:sz="0" w:space="0" w:color="auto"/>
              </w:divBdr>
            </w:div>
            <w:div w:id="586967342">
              <w:marLeft w:val="0"/>
              <w:marRight w:val="0"/>
              <w:marTop w:val="0"/>
              <w:marBottom w:val="0"/>
              <w:divBdr>
                <w:top w:val="none" w:sz="0" w:space="0" w:color="auto"/>
                <w:left w:val="none" w:sz="0" w:space="0" w:color="auto"/>
                <w:bottom w:val="none" w:sz="0" w:space="0" w:color="auto"/>
                <w:right w:val="none" w:sz="0" w:space="0" w:color="auto"/>
              </w:divBdr>
            </w:div>
            <w:div w:id="804389258">
              <w:marLeft w:val="0"/>
              <w:marRight w:val="0"/>
              <w:marTop w:val="0"/>
              <w:marBottom w:val="0"/>
              <w:divBdr>
                <w:top w:val="none" w:sz="0" w:space="0" w:color="auto"/>
                <w:left w:val="none" w:sz="0" w:space="0" w:color="auto"/>
                <w:bottom w:val="none" w:sz="0" w:space="0" w:color="auto"/>
                <w:right w:val="none" w:sz="0" w:space="0" w:color="auto"/>
              </w:divBdr>
            </w:div>
            <w:div w:id="326976416">
              <w:marLeft w:val="0"/>
              <w:marRight w:val="0"/>
              <w:marTop w:val="0"/>
              <w:marBottom w:val="0"/>
              <w:divBdr>
                <w:top w:val="none" w:sz="0" w:space="0" w:color="auto"/>
                <w:left w:val="none" w:sz="0" w:space="0" w:color="auto"/>
                <w:bottom w:val="none" w:sz="0" w:space="0" w:color="auto"/>
                <w:right w:val="none" w:sz="0" w:space="0" w:color="auto"/>
              </w:divBdr>
            </w:div>
            <w:div w:id="1701664021">
              <w:marLeft w:val="0"/>
              <w:marRight w:val="0"/>
              <w:marTop w:val="0"/>
              <w:marBottom w:val="0"/>
              <w:divBdr>
                <w:top w:val="none" w:sz="0" w:space="0" w:color="auto"/>
                <w:left w:val="none" w:sz="0" w:space="0" w:color="auto"/>
                <w:bottom w:val="none" w:sz="0" w:space="0" w:color="auto"/>
                <w:right w:val="none" w:sz="0" w:space="0" w:color="auto"/>
              </w:divBdr>
            </w:div>
            <w:div w:id="408112119">
              <w:marLeft w:val="0"/>
              <w:marRight w:val="0"/>
              <w:marTop w:val="0"/>
              <w:marBottom w:val="0"/>
              <w:divBdr>
                <w:top w:val="none" w:sz="0" w:space="0" w:color="auto"/>
                <w:left w:val="none" w:sz="0" w:space="0" w:color="auto"/>
                <w:bottom w:val="none" w:sz="0" w:space="0" w:color="auto"/>
                <w:right w:val="none" w:sz="0" w:space="0" w:color="auto"/>
              </w:divBdr>
            </w:div>
            <w:div w:id="1880586034">
              <w:marLeft w:val="0"/>
              <w:marRight w:val="0"/>
              <w:marTop w:val="0"/>
              <w:marBottom w:val="0"/>
              <w:divBdr>
                <w:top w:val="none" w:sz="0" w:space="0" w:color="auto"/>
                <w:left w:val="none" w:sz="0" w:space="0" w:color="auto"/>
                <w:bottom w:val="none" w:sz="0" w:space="0" w:color="auto"/>
                <w:right w:val="none" w:sz="0" w:space="0" w:color="auto"/>
              </w:divBdr>
            </w:div>
            <w:div w:id="1749303861">
              <w:marLeft w:val="0"/>
              <w:marRight w:val="0"/>
              <w:marTop w:val="0"/>
              <w:marBottom w:val="0"/>
              <w:divBdr>
                <w:top w:val="none" w:sz="0" w:space="0" w:color="auto"/>
                <w:left w:val="none" w:sz="0" w:space="0" w:color="auto"/>
                <w:bottom w:val="none" w:sz="0" w:space="0" w:color="auto"/>
                <w:right w:val="none" w:sz="0" w:space="0" w:color="auto"/>
              </w:divBdr>
            </w:div>
            <w:div w:id="98839990">
              <w:marLeft w:val="0"/>
              <w:marRight w:val="0"/>
              <w:marTop w:val="0"/>
              <w:marBottom w:val="0"/>
              <w:divBdr>
                <w:top w:val="none" w:sz="0" w:space="0" w:color="auto"/>
                <w:left w:val="none" w:sz="0" w:space="0" w:color="auto"/>
                <w:bottom w:val="none" w:sz="0" w:space="0" w:color="auto"/>
                <w:right w:val="none" w:sz="0" w:space="0" w:color="auto"/>
              </w:divBdr>
            </w:div>
            <w:div w:id="761029554">
              <w:marLeft w:val="0"/>
              <w:marRight w:val="0"/>
              <w:marTop w:val="0"/>
              <w:marBottom w:val="0"/>
              <w:divBdr>
                <w:top w:val="none" w:sz="0" w:space="0" w:color="auto"/>
                <w:left w:val="none" w:sz="0" w:space="0" w:color="auto"/>
                <w:bottom w:val="none" w:sz="0" w:space="0" w:color="auto"/>
                <w:right w:val="none" w:sz="0" w:space="0" w:color="auto"/>
              </w:divBdr>
            </w:div>
            <w:div w:id="1249581698">
              <w:marLeft w:val="0"/>
              <w:marRight w:val="0"/>
              <w:marTop w:val="0"/>
              <w:marBottom w:val="0"/>
              <w:divBdr>
                <w:top w:val="none" w:sz="0" w:space="0" w:color="auto"/>
                <w:left w:val="none" w:sz="0" w:space="0" w:color="auto"/>
                <w:bottom w:val="none" w:sz="0" w:space="0" w:color="auto"/>
                <w:right w:val="none" w:sz="0" w:space="0" w:color="auto"/>
              </w:divBdr>
            </w:div>
            <w:div w:id="1923100635">
              <w:marLeft w:val="0"/>
              <w:marRight w:val="0"/>
              <w:marTop w:val="0"/>
              <w:marBottom w:val="0"/>
              <w:divBdr>
                <w:top w:val="none" w:sz="0" w:space="0" w:color="auto"/>
                <w:left w:val="none" w:sz="0" w:space="0" w:color="auto"/>
                <w:bottom w:val="none" w:sz="0" w:space="0" w:color="auto"/>
                <w:right w:val="none" w:sz="0" w:space="0" w:color="auto"/>
              </w:divBdr>
            </w:div>
            <w:div w:id="2134251993">
              <w:marLeft w:val="0"/>
              <w:marRight w:val="0"/>
              <w:marTop w:val="0"/>
              <w:marBottom w:val="0"/>
              <w:divBdr>
                <w:top w:val="none" w:sz="0" w:space="0" w:color="auto"/>
                <w:left w:val="none" w:sz="0" w:space="0" w:color="auto"/>
                <w:bottom w:val="none" w:sz="0" w:space="0" w:color="auto"/>
                <w:right w:val="none" w:sz="0" w:space="0" w:color="auto"/>
              </w:divBdr>
            </w:div>
            <w:div w:id="627854101">
              <w:marLeft w:val="0"/>
              <w:marRight w:val="0"/>
              <w:marTop w:val="0"/>
              <w:marBottom w:val="0"/>
              <w:divBdr>
                <w:top w:val="none" w:sz="0" w:space="0" w:color="auto"/>
                <w:left w:val="none" w:sz="0" w:space="0" w:color="auto"/>
                <w:bottom w:val="none" w:sz="0" w:space="0" w:color="auto"/>
                <w:right w:val="none" w:sz="0" w:space="0" w:color="auto"/>
              </w:divBdr>
            </w:div>
            <w:div w:id="2072338105">
              <w:marLeft w:val="0"/>
              <w:marRight w:val="0"/>
              <w:marTop w:val="0"/>
              <w:marBottom w:val="0"/>
              <w:divBdr>
                <w:top w:val="none" w:sz="0" w:space="0" w:color="auto"/>
                <w:left w:val="none" w:sz="0" w:space="0" w:color="auto"/>
                <w:bottom w:val="none" w:sz="0" w:space="0" w:color="auto"/>
                <w:right w:val="none" w:sz="0" w:space="0" w:color="auto"/>
              </w:divBdr>
            </w:div>
            <w:div w:id="111019308">
              <w:marLeft w:val="0"/>
              <w:marRight w:val="0"/>
              <w:marTop w:val="0"/>
              <w:marBottom w:val="0"/>
              <w:divBdr>
                <w:top w:val="none" w:sz="0" w:space="0" w:color="auto"/>
                <w:left w:val="none" w:sz="0" w:space="0" w:color="auto"/>
                <w:bottom w:val="none" w:sz="0" w:space="0" w:color="auto"/>
                <w:right w:val="none" w:sz="0" w:space="0" w:color="auto"/>
              </w:divBdr>
            </w:div>
            <w:div w:id="4208476">
              <w:marLeft w:val="0"/>
              <w:marRight w:val="0"/>
              <w:marTop w:val="0"/>
              <w:marBottom w:val="0"/>
              <w:divBdr>
                <w:top w:val="none" w:sz="0" w:space="0" w:color="auto"/>
                <w:left w:val="none" w:sz="0" w:space="0" w:color="auto"/>
                <w:bottom w:val="none" w:sz="0" w:space="0" w:color="auto"/>
                <w:right w:val="none" w:sz="0" w:space="0" w:color="auto"/>
              </w:divBdr>
            </w:div>
            <w:div w:id="1360206184">
              <w:marLeft w:val="0"/>
              <w:marRight w:val="0"/>
              <w:marTop w:val="0"/>
              <w:marBottom w:val="0"/>
              <w:divBdr>
                <w:top w:val="none" w:sz="0" w:space="0" w:color="auto"/>
                <w:left w:val="none" w:sz="0" w:space="0" w:color="auto"/>
                <w:bottom w:val="none" w:sz="0" w:space="0" w:color="auto"/>
                <w:right w:val="none" w:sz="0" w:space="0" w:color="auto"/>
              </w:divBdr>
            </w:div>
            <w:div w:id="944968598">
              <w:marLeft w:val="0"/>
              <w:marRight w:val="0"/>
              <w:marTop w:val="0"/>
              <w:marBottom w:val="0"/>
              <w:divBdr>
                <w:top w:val="none" w:sz="0" w:space="0" w:color="auto"/>
                <w:left w:val="none" w:sz="0" w:space="0" w:color="auto"/>
                <w:bottom w:val="none" w:sz="0" w:space="0" w:color="auto"/>
                <w:right w:val="none" w:sz="0" w:space="0" w:color="auto"/>
              </w:divBdr>
            </w:div>
            <w:div w:id="1560431802">
              <w:marLeft w:val="0"/>
              <w:marRight w:val="0"/>
              <w:marTop w:val="0"/>
              <w:marBottom w:val="0"/>
              <w:divBdr>
                <w:top w:val="none" w:sz="0" w:space="0" w:color="auto"/>
                <w:left w:val="none" w:sz="0" w:space="0" w:color="auto"/>
                <w:bottom w:val="none" w:sz="0" w:space="0" w:color="auto"/>
                <w:right w:val="none" w:sz="0" w:space="0" w:color="auto"/>
              </w:divBdr>
            </w:div>
            <w:div w:id="582573099">
              <w:marLeft w:val="0"/>
              <w:marRight w:val="0"/>
              <w:marTop w:val="0"/>
              <w:marBottom w:val="0"/>
              <w:divBdr>
                <w:top w:val="none" w:sz="0" w:space="0" w:color="auto"/>
                <w:left w:val="none" w:sz="0" w:space="0" w:color="auto"/>
                <w:bottom w:val="none" w:sz="0" w:space="0" w:color="auto"/>
                <w:right w:val="none" w:sz="0" w:space="0" w:color="auto"/>
              </w:divBdr>
            </w:div>
            <w:div w:id="2129926965">
              <w:marLeft w:val="0"/>
              <w:marRight w:val="0"/>
              <w:marTop w:val="0"/>
              <w:marBottom w:val="0"/>
              <w:divBdr>
                <w:top w:val="none" w:sz="0" w:space="0" w:color="auto"/>
                <w:left w:val="none" w:sz="0" w:space="0" w:color="auto"/>
                <w:bottom w:val="none" w:sz="0" w:space="0" w:color="auto"/>
                <w:right w:val="none" w:sz="0" w:space="0" w:color="auto"/>
              </w:divBdr>
            </w:div>
            <w:div w:id="1431777522">
              <w:marLeft w:val="0"/>
              <w:marRight w:val="0"/>
              <w:marTop w:val="0"/>
              <w:marBottom w:val="0"/>
              <w:divBdr>
                <w:top w:val="none" w:sz="0" w:space="0" w:color="auto"/>
                <w:left w:val="none" w:sz="0" w:space="0" w:color="auto"/>
                <w:bottom w:val="none" w:sz="0" w:space="0" w:color="auto"/>
                <w:right w:val="none" w:sz="0" w:space="0" w:color="auto"/>
              </w:divBdr>
            </w:div>
            <w:div w:id="1492139124">
              <w:marLeft w:val="0"/>
              <w:marRight w:val="0"/>
              <w:marTop w:val="0"/>
              <w:marBottom w:val="0"/>
              <w:divBdr>
                <w:top w:val="none" w:sz="0" w:space="0" w:color="auto"/>
                <w:left w:val="none" w:sz="0" w:space="0" w:color="auto"/>
                <w:bottom w:val="none" w:sz="0" w:space="0" w:color="auto"/>
                <w:right w:val="none" w:sz="0" w:space="0" w:color="auto"/>
              </w:divBdr>
            </w:div>
            <w:div w:id="994723104">
              <w:marLeft w:val="0"/>
              <w:marRight w:val="0"/>
              <w:marTop w:val="0"/>
              <w:marBottom w:val="0"/>
              <w:divBdr>
                <w:top w:val="none" w:sz="0" w:space="0" w:color="auto"/>
                <w:left w:val="none" w:sz="0" w:space="0" w:color="auto"/>
                <w:bottom w:val="none" w:sz="0" w:space="0" w:color="auto"/>
                <w:right w:val="none" w:sz="0" w:space="0" w:color="auto"/>
              </w:divBdr>
            </w:div>
            <w:div w:id="54595853">
              <w:marLeft w:val="0"/>
              <w:marRight w:val="0"/>
              <w:marTop w:val="0"/>
              <w:marBottom w:val="0"/>
              <w:divBdr>
                <w:top w:val="none" w:sz="0" w:space="0" w:color="auto"/>
                <w:left w:val="none" w:sz="0" w:space="0" w:color="auto"/>
                <w:bottom w:val="none" w:sz="0" w:space="0" w:color="auto"/>
                <w:right w:val="none" w:sz="0" w:space="0" w:color="auto"/>
              </w:divBdr>
            </w:div>
            <w:div w:id="671109893">
              <w:marLeft w:val="0"/>
              <w:marRight w:val="0"/>
              <w:marTop w:val="0"/>
              <w:marBottom w:val="0"/>
              <w:divBdr>
                <w:top w:val="none" w:sz="0" w:space="0" w:color="auto"/>
                <w:left w:val="none" w:sz="0" w:space="0" w:color="auto"/>
                <w:bottom w:val="none" w:sz="0" w:space="0" w:color="auto"/>
                <w:right w:val="none" w:sz="0" w:space="0" w:color="auto"/>
              </w:divBdr>
            </w:div>
            <w:div w:id="1971589602">
              <w:marLeft w:val="0"/>
              <w:marRight w:val="0"/>
              <w:marTop w:val="0"/>
              <w:marBottom w:val="0"/>
              <w:divBdr>
                <w:top w:val="none" w:sz="0" w:space="0" w:color="auto"/>
                <w:left w:val="none" w:sz="0" w:space="0" w:color="auto"/>
                <w:bottom w:val="none" w:sz="0" w:space="0" w:color="auto"/>
                <w:right w:val="none" w:sz="0" w:space="0" w:color="auto"/>
              </w:divBdr>
            </w:div>
            <w:div w:id="653530861">
              <w:marLeft w:val="0"/>
              <w:marRight w:val="0"/>
              <w:marTop w:val="0"/>
              <w:marBottom w:val="0"/>
              <w:divBdr>
                <w:top w:val="none" w:sz="0" w:space="0" w:color="auto"/>
                <w:left w:val="none" w:sz="0" w:space="0" w:color="auto"/>
                <w:bottom w:val="none" w:sz="0" w:space="0" w:color="auto"/>
                <w:right w:val="none" w:sz="0" w:space="0" w:color="auto"/>
              </w:divBdr>
            </w:div>
            <w:div w:id="468785307">
              <w:marLeft w:val="0"/>
              <w:marRight w:val="0"/>
              <w:marTop w:val="0"/>
              <w:marBottom w:val="0"/>
              <w:divBdr>
                <w:top w:val="none" w:sz="0" w:space="0" w:color="auto"/>
                <w:left w:val="none" w:sz="0" w:space="0" w:color="auto"/>
                <w:bottom w:val="none" w:sz="0" w:space="0" w:color="auto"/>
                <w:right w:val="none" w:sz="0" w:space="0" w:color="auto"/>
              </w:divBdr>
            </w:div>
            <w:div w:id="2005041105">
              <w:marLeft w:val="0"/>
              <w:marRight w:val="0"/>
              <w:marTop w:val="0"/>
              <w:marBottom w:val="0"/>
              <w:divBdr>
                <w:top w:val="none" w:sz="0" w:space="0" w:color="auto"/>
                <w:left w:val="none" w:sz="0" w:space="0" w:color="auto"/>
                <w:bottom w:val="none" w:sz="0" w:space="0" w:color="auto"/>
                <w:right w:val="none" w:sz="0" w:space="0" w:color="auto"/>
              </w:divBdr>
            </w:div>
            <w:div w:id="742214863">
              <w:marLeft w:val="0"/>
              <w:marRight w:val="0"/>
              <w:marTop w:val="0"/>
              <w:marBottom w:val="0"/>
              <w:divBdr>
                <w:top w:val="none" w:sz="0" w:space="0" w:color="auto"/>
                <w:left w:val="none" w:sz="0" w:space="0" w:color="auto"/>
                <w:bottom w:val="none" w:sz="0" w:space="0" w:color="auto"/>
                <w:right w:val="none" w:sz="0" w:space="0" w:color="auto"/>
              </w:divBdr>
            </w:div>
            <w:div w:id="846939327">
              <w:marLeft w:val="0"/>
              <w:marRight w:val="0"/>
              <w:marTop w:val="0"/>
              <w:marBottom w:val="0"/>
              <w:divBdr>
                <w:top w:val="none" w:sz="0" w:space="0" w:color="auto"/>
                <w:left w:val="none" w:sz="0" w:space="0" w:color="auto"/>
                <w:bottom w:val="none" w:sz="0" w:space="0" w:color="auto"/>
                <w:right w:val="none" w:sz="0" w:space="0" w:color="auto"/>
              </w:divBdr>
            </w:div>
            <w:div w:id="1972976817">
              <w:marLeft w:val="0"/>
              <w:marRight w:val="0"/>
              <w:marTop w:val="0"/>
              <w:marBottom w:val="0"/>
              <w:divBdr>
                <w:top w:val="none" w:sz="0" w:space="0" w:color="auto"/>
                <w:left w:val="none" w:sz="0" w:space="0" w:color="auto"/>
                <w:bottom w:val="none" w:sz="0" w:space="0" w:color="auto"/>
                <w:right w:val="none" w:sz="0" w:space="0" w:color="auto"/>
              </w:divBdr>
            </w:div>
            <w:div w:id="17967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3177">
      <w:bodyDiv w:val="1"/>
      <w:marLeft w:val="0"/>
      <w:marRight w:val="0"/>
      <w:marTop w:val="0"/>
      <w:marBottom w:val="0"/>
      <w:divBdr>
        <w:top w:val="none" w:sz="0" w:space="0" w:color="auto"/>
        <w:left w:val="none" w:sz="0" w:space="0" w:color="auto"/>
        <w:bottom w:val="none" w:sz="0" w:space="0" w:color="auto"/>
        <w:right w:val="none" w:sz="0" w:space="0" w:color="auto"/>
      </w:divBdr>
    </w:div>
    <w:div w:id="171188806">
      <w:bodyDiv w:val="1"/>
      <w:marLeft w:val="0"/>
      <w:marRight w:val="0"/>
      <w:marTop w:val="0"/>
      <w:marBottom w:val="0"/>
      <w:divBdr>
        <w:top w:val="none" w:sz="0" w:space="0" w:color="auto"/>
        <w:left w:val="none" w:sz="0" w:space="0" w:color="auto"/>
        <w:bottom w:val="none" w:sz="0" w:space="0" w:color="auto"/>
        <w:right w:val="none" w:sz="0" w:space="0" w:color="auto"/>
      </w:divBdr>
    </w:div>
    <w:div w:id="193881647">
      <w:bodyDiv w:val="1"/>
      <w:marLeft w:val="0"/>
      <w:marRight w:val="0"/>
      <w:marTop w:val="0"/>
      <w:marBottom w:val="0"/>
      <w:divBdr>
        <w:top w:val="none" w:sz="0" w:space="0" w:color="auto"/>
        <w:left w:val="none" w:sz="0" w:space="0" w:color="auto"/>
        <w:bottom w:val="none" w:sz="0" w:space="0" w:color="auto"/>
        <w:right w:val="none" w:sz="0" w:space="0" w:color="auto"/>
      </w:divBdr>
    </w:div>
    <w:div w:id="220410490">
      <w:bodyDiv w:val="1"/>
      <w:marLeft w:val="0"/>
      <w:marRight w:val="0"/>
      <w:marTop w:val="0"/>
      <w:marBottom w:val="0"/>
      <w:divBdr>
        <w:top w:val="none" w:sz="0" w:space="0" w:color="auto"/>
        <w:left w:val="none" w:sz="0" w:space="0" w:color="auto"/>
        <w:bottom w:val="none" w:sz="0" w:space="0" w:color="auto"/>
        <w:right w:val="none" w:sz="0" w:space="0" w:color="auto"/>
      </w:divBdr>
      <w:divsChild>
        <w:div w:id="1269894909">
          <w:marLeft w:val="0"/>
          <w:marRight w:val="0"/>
          <w:marTop w:val="0"/>
          <w:marBottom w:val="0"/>
          <w:divBdr>
            <w:top w:val="none" w:sz="0" w:space="0" w:color="auto"/>
            <w:left w:val="none" w:sz="0" w:space="0" w:color="auto"/>
            <w:bottom w:val="none" w:sz="0" w:space="0" w:color="auto"/>
            <w:right w:val="none" w:sz="0" w:space="0" w:color="auto"/>
          </w:divBdr>
        </w:div>
      </w:divsChild>
    </w:div>
    <w:div w:id="230622298">
      <w:bodyDiv w:val="1"/>
      <w:marLeft w:val="0"/>
      <w:marRight w:val="0"/>
      <w:marTop w:val="0"/>
      <w:marBottom w:val="0"/>
      <w:divBdr>
        <w:top w:val="none" w:sz="0" w:space="0" w:color="auto"/>
        <w:left w:val="none" w:sz="0" w:space="0" w:color="auto"/>
        <w:bottom w:val="none" w:sz="0" w:space="0" w:color="auto"/>
        <w:right w:val="none" w:sz="0" w:space="0" w:color="auto"/>
      </w:divBdr>
      <w:divsChild>
        <w:div w:id="1620986405">
          <w:marLeft w:val="0"/>
          <w:marRight w:val="0"/>
          <w:marTop w:val="0"/>
          <w:marBottom w:val="0"/>
          <w:divBdr>
            <w:top w:val="none" w:sz="0" w:space="0" w:color="auto"/>
            <w:left w:val="none" w:sz="0" w:space="0" w:color="auto"/>
            <w:bottom w:val="none" w:sz="0" w:space="0" w:color="auto"/>
            <w:right w:val="none" w:sz="0" w:space="0" w:color="auto"/>
          </w:divBdr>
          <w:divsChild>
            <w:div w:id="5822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930992">
      <w:bodyDiv w:val="1"/>
      <w:marLeft w:val="0"/>
      <w:marRight w:val="0"/>
      <w:marTop w:val="0"/>
      <w:marBottom w:val="0"/>
      <w:divBdr>
        <w:top w:val="none" w:sz="0" w:space="0" w:color="auto"/>
        <w:left w:val="none" w:sz="0" w:space="0" w:color="auto"/>
        <w:bottom w:val="none" w:sz="0" w:space="0" w:color="auto"/>
        <w:right w:val="none" w:sz="0" w:space="0" w:color="auto"/>
      </w:divBdr>
      <w:divsChild>
        <w:div w:id="221141789">
          <w:marLeft w:val="0"/>
          <w:marRight w:val="0"/>
          <w:marTop w:val="0"/>
          <w:marBottom w:val="0"/>
          <w:divBdr>
            <w:top w:val="none" w:sz="0" w:space="0" w:color="auto"/>
            <w:left w:val="none" w:sz="0" w:space="0" w:color="auto"/>
            <w:bottom w:val="none" w:sz="0" w:space="0" w:color="auto"/>
            <w:right w:val="none" w:sz="0" w:space="0" w:color="auto"/>
          </w:divBdr>
        </w:div>
      </w:divsChild>
    </w:div>
    <w:div w:id="243808673">
      <w:bodyDiv w:val="1"/>
      <w:marLeft w:val="0"/>
      <w:marRight w:val="0"/>
      <w:marTop w:val="0"/>
      <w:marBottom w:val="0"/>
      <w:divBdr>
        <w:top w:val="none" w:sz="0" w:space="0" w:color="auto"/>
        <w:left w:val="none" w:sz="0" w:space="0" w:color="auto"/>
        <w:bottom w:val="none" w:sz="0" w:space="0" w:color="auto"/>
        <w:right w:val="none" w:sz="0" w:space="0" w:color="auto"/>
      </w:divBdr>
      <w:divsChild>
        <w:div w:id="2091583709">
          <w:marLeft w:val="0"/>
          <w:marRight w:val="0"/>
          <w:marTop w:val="0"/>
          <w:marBottom w:val="0"/>
          <w:divBdr>
            <w:top w:val="none" w:sz="0" w:space="0" w:color="auto"/>
            <w:left w:val="none" w:sz="0" w:space="0" w:color="auto"/>
            <w:bottom w:val="none" w:sz="0" w:space="0" w:color="auto"/>
            <w:right w:val="none" w:sz="0" w:space="0" w:color="auto"/>
          </w:divBdr>
          <w:divsChild>
            <w:div w:id="778571939">
              <w:marLeft w:val="0"/>
              <w:marRight w:val="0"/>
              <w:marTop w:val="0"/>
              <w:marBottom w:val="0"/>
              <w:divBdr>
                <w:top w:val="none" w:sz="0" w:space="0" w:color="auto"/>
                <w:left w:val="none" w:sz="0" w:space="0" w:color="auto"/>
                <w:bottom w:val="none" w:sz="0" w:space="0" w:color="auto"/>
                <w:right w:val="none" w:sz="0" w:space="0" w:color="auto"/>
              </w:divBdr>
            </w:div>
            <w:div w:id="11373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7783">
      <w:bodyDiv w:val="1"/>
      <w:marLeft w:val="0"/>
      <w:marRight w:val="0"/>
      <w:marTop w:val="0"/>
      <w:marBottom w:val="0"/>
      <w:divBdr>
        <w:top w:val="none" w:sz="0" w:space="0" w:color="auto"/>
        <w:left w:val="none" w:sz="0" w:space="0" w:color="auto"/>
        <w:bottom w:val="none" w:sz="0" w:space="0" w:color="auto"/>
        <w:right w:val="none" w:sz="0" w:space="0" w:color="auto"/>
      </w:divBdr>
      <w:divsChild>
        <w:div w:id="1490173189">
          <w:marLeft w:val="0"/>
          <w:marRight w:val="0"/>
          <w:marTop w:val="0"/>
          <w:marBottom w:val="0"/>
          <w:divBdr>
            <w:top w:val="none" w:sz="0" w:space="0" w:color="auto"/>
            <w:left w:val="none" w:sz="0" w:space="0" w:color="auto"/>
            <w:bottom w:val="none" w:sz="0" w:space="0" w:color="auto"/>
            <w:right w:val="none" w:sz="0" w:space="0" w:color="auto"/>
          </w:divBdr>
          <w:divsChild>
            <w:div w:id="12461071">
              <w:marLeft w:val="0"/>
              <w:marRight w:val="0"/>
              <w:marTop w:val="0"/>
              <w:marBottom w:val="0"/>
              <w:divBdr>
                <w:top w:val="none" w:sz="0" w:space="0" w:color="auto"/>
                <w:left w:val="none" w:sz="0" w:space="0" w:color="auto"/>
                <w:bottom w:val="none" w:sz="0" w:space="0" w:color="auto"/>
                <w:right w:val="none" w:sz="0" w:space="0" w:color="auto"/>
              </w:divBdr>
            </w:div>
            <w:div w:id="1785423145">
              <w:marLeft w:val="0"/>
              <w:marRight w:val="0"/>
              <w:marTop w:val="0"/>
              <w:marBottom w:val="0"/>
              <w:divBdr>
                <w:top w:val="none" w:sz="0" w:space="0" w:color="auto"/>
                <w:left w:val="none" w:sz="0" w:space="0" w:color="auto"/>
                <w:bottom w:val="none" w:sz="0" w:space="0" w:color="auto"/>
                <w:right w:val="none" w:sz="0" w:space="0" w:color="auto"/>
              </w:divBdr>
            </w:div>
            <w:div w:id="2041397443">
              <w:marLeft w:val="0"/>
              <w:marRight w:val="0"/>
              <w:marTop w:val="0"/>
              <w:marBottom w:val="0"/>
              <w:divBdr>
                <w:top w:val="none" w:sz="0" w:space="0" w:color="auto"/>
                <w:left w:val="none" w:sz="0" w:space="0" w:color="auto"/>
                <w:bottom w:val="none" w:sz="0" w:space="0" w:color="auto"/>
                <w:right w:val="none" w:sz="0" w:space="0" w:color="auto"/>
              </w:divBdr>
            </w:div>
            <w:div w:id="388461713">
              <w:marLeft w:val="0"/>
              <w:marRight w:val="0"/>
              <w:marTop w:val="0"/>
              <w:marBottom w:val="0"/>
              <w:divBdr>
                <w:top w:val="none" w:sz="0" w:space="0" w:color="auto"/>
                <w:left w:val="none" w:sz="0" w:space="0" w:color="auto"/>
                <w:bottom w:val="none" w:sz="0" w:space="0" w:color="auto"/>
                <w:right w:val="none" w:sz="0" w:space="0" w:color="auto"/>
              </w:divBdr>
            </w:div>
            <w:div w:id="172451454">
              <w:marLeft w:val="0"/>
              <w:marRight w:val="0"/>
              <w:marTop w:val="0"/>
              <w:marBottom w:val="0"/>
              <w:divBdr>
                <w:top w:val="none" w:sz="0" w:space="0" w:color="auto"/>
                <w:left w:val="none" w:sz="0" w:space="0" w:color="auto"/>
                <w:bottom w:val="none" w:sz="0" w:space="0" w:color="auto"/>
                <w:right w:val="none" w:sz="0" w:space="0" w:color="auto"/>
              </w:divBdr>
            </w:div>
            <w:div w:id="63795169">
              <w:marLeft w:val="0"/>
              <w:marRight w:val="0"/>
              <w:marTop w:val="0"/>
              <w:marBottom w:val="0"/>
              <w:divBdr>
                <w:top w:val="none" w:sz="0" w:space="0" w:color="auto"/>
                <w:left w:val="none" w:sz="0" w:space="0" w:color="auto"/>
                <w:bottom w:val="none" w:sz="0" w:space="0" w:color="auto"/>
                <w:right w:val="none" w:sz="0" w:space="0" w:color="auto"/>
              </w:divBdr>
            </w:div>
            <w:div w:id="850526898">
              <w:marLeft w:val="0"/>
              <w:marRight w:val="0"/>
              <w:marTop w:val="0"/>
              <w:marBottom w:val="0"/>
              <w:divBdr>
                <w:top w:val="none" w:sz="0" w:space="0" w:color="auto"/>
                <w:left w:val="none" w:sz="0" w:space="0" w:color="auto"/>
                <w:bottom w:val="none" w:sz="0" w:space="0" w:color="auto"/>
                <w:right w:val="none" w:sz="0" w:space="0" w:color="auto"/>
              </w:divBdr>
            </w:div>
            <w:div w:id="1877229502">
              <w:marLeft w:val="0"/>
              <w:marRight w:val="0"/>
              <w:marTop w:val="0"/>
              <w:marBottom w:val="0"/>
              <w:divBdr>
                <w:top w:val="none" w:sz="0" w:space="0" w:color="auto"/>
                <w:left w:val="none" w:sz="0" w:space="0" w:color="auto"/>
                <w:bottom w:val="none" w:sz="0" w:space="0" w:color="auto"/>
                <w:right w:val="none" w:sz="0" w:space="0" w:color="auto"/>
              </w:divBdr>
            </w:div>
            <w:div w:id="1808474264">
              <w:marLeft w:val="0"/>
              <w:marRight w:val="0"/>
              <w:marTop w:val="0"/>
              <w:marBottom w:val="0"/>
              <w:divBdr>
                <w:top w:val="none" w:sz="0" w:space="0" w:color="auto"/>
                <w:left w:val="none" w:sz="0" w:space="0" w:color="auto"/>
                <w:bottom w:val="none" w:sz="0" w:space="0" w:color="auto"/>
                <w:right w:val="none" w:sz="0" w:space="0" w:color="auto"/>
              </w:divBdr>
            </w:div>
            <w:div w:id="129446317">
              <w:marLeft w:val="0"/>
              <w:marRight w:val="0"/>
              <w:marTop w:val="0"/>
              <w:marBottom w:val="0"/>
              <w:divBdr>
                <w:top w:val="none" w:sz="0" w:space="0" w:color="auto"/>
                <w:left w:val="none" w:sz="0" w:space="0" w:color="auto"/>
                <w:bottom w:val="none" w:sz="0" w:space="0" w:color="auto"/>
                <w:right w:val="none" w:sz="0" w:space="0" w:color="auto"/>
              </w:divBdr>
            </w:div>
            <w:div w:id="1536388592">
              <w:marLeft w:val="0"/>
              <w:marRight w:val="0"/>
              <w:marTop w:val="0"/>
              <w:marBottom w:val="0"/>
              <w:divBdr>
                <w:top w:val="none" w:sz="0" w:space="0" w:color="auto"/>
                <w:left w:val="none" w:sz="0" w:space="0" w:color="auto"/>
                <w:bottom w:val="none" w:sz="0" w:space="0" w:color="auto"/>
                <w:right w:val="none" w:sz="0" w:space="0" w:color="auto"/>
              </w:divBdr>
            </w:div>
            <w:div w:id="671105686">
              <w:marLeft w:val="0"/>
              <w:marRight w:val="0"/>
              <w:marTop w:val="0"/>
              <w:marBottom w:val="0"/>
              <w:divBdr>
                <w:top w:val="none" w:sz="0" w:space="0" w:color="auto"/>
                <w:left w:val="none" w:sz="0" w:space="0" w:color="auto"/>
                <w:bottom w:val="none" w:sz="0" w:space="0" w:color="auto"/>
                <w:right w:val="none" w:sz="0" w:space="0" w:color="auto"/>
              </w:divBdr>
            </w:div>
            <w:div w:id="21150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29883">
      <w:bodyDiv w:val="1"/>
      <w:marLeft w:val="0"/>
      <w:marRight w:val="0"/>
      <w:marTop w:val="0"/>
      <w:marBottom w:val="0"/>
      <w:divBdr>
        <w:top w:val="none" w:sz="0" w:space="0" w:color="auto"/>
        <w:left w:val="none" w:sz="0" w:space="0" w:color="auto"/>
        <w:bottom w:val="none" w:sz="0" w:space="0" w:color="auto"/>
        <w:right w:val="none" w:sz="0" w:space="0" w:color="auto"/>
      </w:divBdr>
      <w:divsChild>
        <w:div w:id="1627739122">
          <w:marLeft w:val="0"/>
          <w:marRight w:val="0"/>
          <w:marTop w:val="0"/>
          <w:marBottom w:val="0"/>
          <w:divBdr>
            <w:top w:val="none" w:sz="0" w:space="0" w:color="auto"/>
            <w:left w:val="none" w:sz="0" w:space="0" w:color="auto"/>
            <w:bottom w:val="none" w:sz="0" w:space="0" w:color="auto"/>
            <w:right w:val="none" w:sz="0" w:space="0" w:color="auto"/>
          </w:divBdr>
          <w:divsChild>
            <w:div w:id="1560941877">
              <w:marLeft w:val="0"/>
              <w:marRight w:val="0"/>
              <w:marTop w:val="0"/>
              <w:marBottom w:val="0"/>
              <w:divBdr>
                <w:top w:val="none" w:sz="0" w:space="0" w:color="auto"/>
                <w:left w:val="none" w:sz="0" w:space="0" w:color="auto"/>
                <w:bottom w:val="none" w:sz="0" w:space="0" w:color="auto"/>
                <w:right w:val="none" w:sz="0" w:space="0" w:color="auto"/>
              </w:divBdr>
            </w:div>
            <w:div w:id="6148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068093">
      <w:bodyDiv w:val="1"/>
      <w:marLeft w:val="0"/>
      <w:marRight w:val="0"/>
      <w:marTop w:val="0"/>
      <w:marBottom w:val="0"/>
      <w:divBdr>
        <w:top w:val="none" w:sz="0" w:space="0" w:color="auto"/>
        <w:left w:val="none" w:sz="0" w:space="0" w:color="auto"/>
        <w:bottom w:val="none" w:sz="0" w:space="0" w:color="auto"/>
        <w:right w:val="none" w:sz="0" w:space="0" w:color="auto"/>
      </w:divBdr>
      <w:divsChild>
        <w:div w:id="1996179992">
          <w:marLeft w:val="0"/>
          <w:marRight w:val="0"/>
          <w:marTop w:val="0"/>
          <w:marBottom w:val="0"/>
          <w:divBdr>
            <w:top w:val="none" w:sz="0" w:space="0" w:color="auto"/>
            <w:left w:val="none" w:sz="0" w:space="0" w:color="auto"/>
            <w:bottom w:val="none" w:sz="0" w:space="0" w:color="auto"/>
            <w:right w:val="none" w:sz="0" w:space="0" w:color="auto"/>
          </w:divBdr>
          <w:divsChild>
            <w:div w:id="940139788">
              <w:marLeft w:val="0"/>
              <w:marRight w:val="0"/>
              <w:marTop w:val="0"/>
              <w:marBottom w:val="0"/>
              <w:divBdr>
                <w:top w:val="none" w:sz="0" w:space="0" w:color="auto"/>
                <w:left w:val="none" w:sz="0" w:space="0" w:color="auto"/>
                <w:bottom w:val="none" w:sz="0" w:space="0" w:color="auto"/>
                <w:right w:val="none" w:sz="0" w:space="0" w:color="auto"/>
              </w:divBdr>
            </w:div>
            <w:div w:id="408112983">
              <w:marLeft w:val="0"/>
              <w:marRight w:val="0"/>
              <w:marTop w:val="0"/>
              <w:marBottom w:val="0"/>
              <w:divBdr>
                <w:top w:val="none" w:sz="0" w:space="0" w:color="auto"/>
                <w:left w:val="none" w:sz="0" w:space="0" w:color="auto"/>
                <w:bottom w:val="none" w:sz="0" w:space="0" w:color="auto"/>
                <w:right w:val="none" w:sz="0" w:space="0" w:color="auto"/>
              </w:divBdr>
            </w:div>
            <w:div w:id="1415084288">
              <w:marLeft w:val="0"/>
              <w:marRight w:val="0"/>
              <w:marTop w:val="0"/>
              <w:marBottom w:val="0"/>
              <w:divBdr>
                <w:top w:val="none" w:sz="0" w:space="0" w:color="auto"/>
                <w:left w:val="none" w:sz="0" w:space="0" w:color="auto"/>
                <w:bottom w:val="none" w:sz="0" w:space="0" w:color="auto"/>
                <w:right w:val="none" w:sz="0" w:space="0" w:color="auto"/>
              </w:divBdr>
            </w:div>
            <w:div w:id="2648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06613">
      <w:bodyDiv w:val="1"/>
      <w:marLeft w:val="0"/>
      <w:marRight w:val="0"/>
      <w:marTop w:val="0"/>
      <w:marBottom w:val="0"/>
      <w:divBdr>
        <w:top w:val="none" w:sz="0" w:space="0" w:color="auto"/>
        <w:left w:val="none" w:sz="0" w:space="0" w:color="auto"/>
        <w:bottom w:val="none" w:sz="0" w:space="0" w:color="auto"/>
        <w:right w:val="none" w:sz="0" w:space="0" w:color="auto"/>
      </w:divBdr>
    </w:div>
    <w:div w:id="298919647">
      <w:bodyDiv w:val="1"/>
      <w:marLeft w:val="0"/>
      <w:marRight w:val="0"/>
      <w:marTop w:val="0"/>
      <w:marBottom w:val="0"/>
      <w:divBdr>
        <w:top w:val="none" w:sz="0" w:space="0" w:color="auto"/>
        <w:left w:val="none" w:sz="0" w:space="0" w:color="auto"/>
        <w:bottom w:val="none" w:sz="0" w:space="0" w:color="auto"/>
        <w:right w:val="none" w:sz="0" w:space="0" w:color="auto"/>
      </w:divBdr>
      <w:divsChild>
        <w:div w:id="690180689">
          <w:marLeft w:val="0"/>
          <w:marRight w:val="0"/>
          <w:marTop w:val="0"/>
          <w:marBottom w:val="0"/>
          <w:divBdr>
            <w:top w:val="none" w:sz="0" w:space="0" w:color="auto"/>
            <w:left w:val="none" w:sz="0" w:space="0" w:color="auto"/>
            <w:bottom w:val="none" w:sz="0" w:space="0" w:color="auto"/>
            <w:right w:val="none" w:sz="0" w:space="0" w:color="auto"/>
          </w:divBdr>
        </w:div>
      </w:divsChild>
    </w:div>
    <w:div w:id="300351528">
      <w:bodyDiv w:val="1"/>
      <w:marLeft w:val="0"/>
      <w:marRight w:val="0"/>
      <w:marTop w:val="0"/>
      <w:marBottom w:val="0"/>
      <w:divBdr>
        <w:top w:val="none" w:sz="0" w:space="0" w:color="auto"/>
        <w:left w:val="none" w:sz="0" w:space="0" w:color="auto"/>
        <w:bottom w:val="none" w:sz="0" w:space="0" w:color="auto"/>
        <w:right w:val="none" w:sz="0" w:space="0" w:color="auto"/>
      </w:divBdr>
      <w:divsChild>
        <w:div w:id="889075903">
          <w:marLeft w:val="0"/>
          <w:marRight w:val="0"/>
          <w:marTop w:val="0"/>
          <w:marBottom w:val="0"/>
          <w:divBdr>
            <w:top w:val="none" w:sz="0" w:space="0" w:color="auto"/>
            <w:left w:val="none" w:sz="0" w:space="0" w:color="auto"/>
            <w:bottom w:val="none" w:sz="0" w:space="0" w:color="auto"/>
            <w:right w:val="none" w:sz="0" w:space="0" w:color="auto"/>
          </w:divBdr>
          <w:divsChild>
            <w:div w:id="171530941">
              <w:marLeft w:val="0"/>
              <w:marRight w:val="0"/>
              <w:marTop w:val="0"/>
              <w:marBottom w:val="0"/>
              <w:divBdr>
                <w:top w:val="none" w:sz="0" w:space="0" w:color="auto"/>
                <w:left w:val="none" w:sz="0" w:space="0" w:color="auto"/>
                <w:bottom w:val="none" w:sz="0" w:space="0" w:color="auto"/>
                <w:right w:val="none" w:sz="0" w:space="0" w:color="auto"/>
              </w:divBdr>
            </w:div>
            <w:div w:id="414713140">
              <w:marLeft w:val="0"/>
              <w:marRight w:val="0"/>
              <w:marTop w:val="0"/>
              <w:marBottom w:val="0"/>
              <w:divBdr>
                <w:top w:val="none" w:sz="0" w:space="0" w:color="auto"/>
                <w:left w:val="none" w:sz="0" w:space="0" w:color="auto"/>
                <w:bottom w:val="none" w:sz="0" w:space="0" w:color="auto"/>
                <w:right w:val="none" w:sz="0" w:space="0" w:color="auto"/>
              </w:divBdr>
            </w:div>
            <w:div w:id="832187384">
              <w:marLeft w:val="0"/>
              <w:marRight w:val="0"/>
              <w:marTop w:val="0"/>
              <w:marBottom w:val="0"/>
              <w:divBdr>
                <w:top w:val="none" w:sz="0" w:space="0" w:color="auto"/>
                <w:left w:val="none" w:sz="0" w:space="0" w:color="auto"/>
                <w:bottom w:val="none" w:sz="0" w:space="0" w:color="auto"/>
                <w:right w:val="none" w:sz="0" w:space="0" w:color="auto"/>
              </w:divBdr>
            </w:div>
            <w:div w:id="1528982384">
              <w:marLeft w:val="0"/>
              <w:marRight w:val="0"/>
              <w:marTop w:val="0"/>
              <w:marBottom w:val="0"/>
              <w:divBdr>
                <w:top w:val="none" w:sz="0" w:space="0" w:color="auto"/>
                <w:left w:val="none" w:sz="0" w:space="0" w:color="auto"/>
                <w:bottom w:val="none" w:sz="0" w:space="0" w:color="auto"/>
                <w:right w:val="none" w:sz="0" w:space="0" w:color="auto"/>
              </w:divBdr>
            </w:div>
            <w:div w:id="1288780785">
              <w:marLeft w:val="0"/>
              <w:marRight w:val="0"/>
              <w:marTop w:val="0"/>
              <w:marBottom w:val="0"/>
              <w:divBdr>
                <w:top w:val="none" w:sz="0" w:space="0" w:color="auto"/>
                <w:left w:val="none" w:sz="0" w:space="0" w:color="auto"/>
                <w:bottom w:val="none" w:sz="0" w:space="0" w:color="auto"/>
                <w:right w:val="none" w:sz="0" w:space="0" w:color="auto"/>
              </w:divBdr>
            </w:div>
            <w:div w:id="424347644">
              <w:marLeft w:val="0"/>
              <w:marRight w:val="0"/>
              <w:marTop w:val="0"/>
              <w:marBottom w:val="0"/>
              <w:divBdr>
                <w:top w:val="none" w:sz="0" w:space="0" w:color="auto"/>
                <w:left w:val="none" w:sz="0" w:space="0" w:color="auto"/>
                <w:bottom w:val="none" w:sz="0" w:space="0" w:color="auto"/>
                <w:right w:val="none" w:sz="0" w:space="0" w:color="auto"/>
              </w:divBdr>
            </w:div>
            <w:div w:id="1680231259">
              <w:marLeft w:val="0"/>
              <w:marRight w:val="0"/>
              <w:marTop w:val="0"/>
              <w:marBottom w:val="0"/>
              <w:divBdr>
                <w:top w:val="none" w:sz="0" w:space="0" w:color="auto"/>
                <w:left w:val="none" w:sz="0" w:space="0" w:color="auto"/>
                <w:bottom w:val="none" w:sz="0" w:space="0" w:color="auto"/>
                <w:right w:val="none" w:sz="0" w:space="0" w:color="auto"/>
              </w:divBdr>
            </w:div>
            <w:div w:id="1698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02527">
      <w:bodyDiv w:val="1"/>
      <w:marLeft w:val="0"/>
      <w:marRight w:val="0"/>
      <w:marTop w:val="0"/>
      <w:marBottom w:val="0"/>
      <w:divBdr>
        <w:top w:val="none" w:sz="0" w:space="0" w:color="auto"/>
        <w:left w:val="none" w:sz="0" w:space="0" w:color="auto"/>
        <w:bottom w:val="none" w:sz="0" w:space="0" w:color="auto"/>
        <w:right w:val="none" w:sz="0" w:space="0" w:color="auto"/>
      </w:divBdr>
      <w:divsChild>
        <w:div w:id="1679577775">
          <w:marLeft w:val="0"/>
          <w:marRight w:val="0"/>
          <w:marTop w:val="0"/>
          <w:marBottom w:val="0"/>
          <w:divBdr>
            <w:top w:val="none" w:sz="0" w:space="0" w:color="auto"/>
            <w:left w:val="none" w:sz="0" w:space="0" w:color="auto"/>
            <w:bottom w:val="none" w:sz="0" w:space="0" w:color="auto"/>
            <w:right w:val="none" w:sz="0" w:space="0" w:color="auto"/>
          </w:divBdr>
        </w:div>
      </w:divsChild>
    </w:div>
    <w:div w:id="340593870">
      <w:bodyDiv w:val="1"/>
      <w:marLeft w:val="0"/>
      <w:marRight w:val="0"/>
      <w:marTop w:val="0"/>
      <w:marBottom w:val="0"/>
      <w:divBdr>
        <w:top w:val="none" w:sz="0" w:space="0" w:color="auto"/>
        <w:left w:val="none" w:sz="0" w:space="0" w:color="auto"/>
        <w:bottom w:val="none" w:sz="0" w:space="0" w:color="auto"/>
        <w:right w:val="none" w:sz="0" w:space="0" w:color="auto"/>
      </w:divBdr>
      <w:divsChild>
        <w:div w:id="8606800">
          <w:marLeft w:val="0"/>
          <w:marRight w:val="0"/>
          <w:marTop w:val="0"/>
          <w:marBottom w:val="0"/>
          <w:divBdr>
            <w:top w:val="none" w:sz="0" w:space="0" w:color="auto"/>
            <w:left w:val="none" w:sz="0" w:space="0" w:color="auto"/>
            <w:bottom w:val="none" w:sz="0" w:space="0" w:color="auto"/>
            <w:right w:val="none" w:sz="0" w:space="0" w:color="auto"/>
          </w:divBdr>
        </w:div>
      </w:divsChild>
    </w:div>
    <w:div w:id="356081842">
      <w:bodyDiv w:val="1"/>
      <w:marLeft w:val="0"/>
      <w:marRight w:val="0"/>
      <w:marTop w:val="0"/>
      <w:marBottom w:val="0"/>
      <w:divBdr>
        <w:top w:val="none" w:sz="0" w:space="0" w:color="auto"/>
        <w:left w:val="none" w:sz="0" w:space="0" w:color="auto"/>
        <w:bottom w:val="none" w:sz="0" w:space="0" w:color="auto"/>
        <w:right w:val="none" w:sz="0" w:space="0" w:color="auto"/>
      </w:divBdr>
      <w:divsChild>
        <w:div w:id="293875325">
          <w:marLeft w:val="0"/>
          <w:marRight w:val="0"/>
          <w:marTop w:val="0"/>
          <w:marBottom w:val="0"/>
          <w:divBdr>
            <w:top w:val="none" w:sz="0" w:space="0" w:color="auto"/>
            <w:left w:val="none" w:sz="0" w:space="0" w:color="auto"/>
            <w:bottom w:val="none" w:sz="0" w:space="0" w:color="auto"/>
            <w:right w:val="none" w:sz="0" w:space="0" w:color="auto"/>
          </w:divBdr>
          <w:divsChild>
            <w:div w:id="1314723184">
              <w:marLeft w:val="0"/>
              <w:marRight w:val="0"/>
              <w:marTop w:val="0"/>
              <w:marBottom w:val="0"/>
              <w:divBdr>
                <w:top w:val="none" w:sz="0" w:space="0" w:color="auto"/>
                <w:left w:val="none" w:sz="0" w:space="0" w:color="auto"/>
                <w:bottom w:val="none" w:sz="0" w:space="0" w:color="auto"/>
                <w:right w:val="none" w:sz="0" w:space="0" w:color="auto"/>
              </w:divBdr>
            </w:div>
            <w:div w:id="20318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63495">
      <w:bodyDiv w:val="1"/>
      <w:marLeft w:val="0"/>
      <w:marRight w:val="0"/>
      <w:marTop w:val="0"/>
      <w:marBottom w:val="0"/>
      <w:divBdr>
        <w:top w:val="none" w:sz="0" w:space="0" w:color="auto"/>
        <w:left w:val="none" w:sz="0" w:space="0" w:color="auto"/>
        <w:bottom w:val="none" w:sz="0" w:space="0" w:color="auto"/>
        <w:right w:val="none" w:sz="0" w:space="0" w:color="auto"/>
      </w:divBdr>
      <w:divsChild>
        <w:div w:id="2114587109">
          <w:marLeft w:val="0"/>
          <w:marRight w:val="0"/>
          <w:marTop w:val="0"/>
          <w:marBottom w:val="0"/>
          <w:divBdr>
            <w:top w:val="none" w:sz="0" w:space="0" w:color="auto"/>
            <w:left w:val="none" w:sz="0" w:space="0" w:color="auto"/>
            <w:bottom w:val="none" w:sz="0" w:space="0" w:color="auto"/>
            <w:right w:val="none" w:sz="0" w:space="0" w:color="auto"/>
          </w:divBdr>
          <w:divsChild>
            <w:div w:id="864827121">
              <w:marLeft w:val="0"/>
              <w:marRight w:val="0"/>
              <w:marTop w:val="0"/>
              <w:marBottom w:val="0"/>
              <w:divBdr>
                <w:top w:val="none" w:sz="0" w:space="0" w:color="auto"/>
                <w:left w:val="none" w:sz="0" w:space="0" w:color="auto"/>
                <w:bottom w:val="none" w:sz="0" w:space="0" w:color="auto"/>
                <w:right w:val="none" w:sz="0" w:space="0" w:color="auto"/>
              </w:divBdr>
            </w:div>
            <w:div w:id="1459452884">
              <w:marLeft w:val="0"/>
              <w:marRight w:val="0"/>
              <w:marTop w:val="0"/>
              <w:marBottom w:val="0"/>
              <w:divBdr>
                <w:top w:val="none" w:sz="0" w:space="0" w:color="auto"/>
                <w:left w:val="none" w:sz="0" w:space="0" w:color="auto"/>
                <w:bottom w:val="none" w:sz="0" w:space="0" w:color="auto"/>
                <w:right w:val="none" w:sz="0" w:space="0" w:color="auto"/>
              </w:divBdr>
            </w:div>
            <w:div w:id="570312908">
              <w:marLeft w:val="0"/>
              <w:marRight w:val="0"/>
              <w:marTop w:val="0"/>
              <w:marBottom w:val="0"/>
              <w:divBdr>
                <w:top w:val="none" w:sz="0" w:space="0" w:color="auto"/>
                <w:left w:val="none" w:sz="0" w:space="0" w:color="auto"/>
                <w:bottom w:val="none" w:sz="0" w:space="0" w:color="auto"/>
                <w:right w:val="none" w:sz="0" w:space="0" w:color="auto"/>
              </w:divBdr>
            </w:div>
            <w:div w:id="1399670600">
              <w:marLeft w:val="0"/>
              <w:marRight w:val="0"/>
              <w:marTop w:val="0"/>
              <w:marBottom w:val="0"/>
              <w:divBdr>
                <w:top w:val="none" w:sz="0" w:space="0" w:color="auto"/>
                <w:left w:val="none" w:sz="0" w:space="0" w:color="auto"/>
                <w:bottom w:val="none" w:sz="0" w:space="0" w:color="auto"/>
                <w:right w:val="none" w:sz="0" w:space="0" w:color="auto"/>
              </w:divBdr>
            </w:div>
            <w:div w:id="928928436">
              <w:marLeft w:val="0"/>
              <w:marRight w:val="0"/>
              <w:marTop w:val="0"/>
              <w:marBottom w:val="0"/>
              <w:divBdr>
                <w:top w:val="none" w:sz="0" w:space="0" w:color="auto"/>
                <w:left w:val="none" w:sz="0" w:space="0" w:color="auto"/>
                <w:bottom w:val="none" w:sz="0" w:space="0" w:color="auto"/>
                <w:right w:val="none" w:sz="0" w:space="0" w:color="auto"/>
              </w:divBdr>
            </w:div>
            <w:div w:id="1749229232">
              <w:marLeft w:val="0"/>
              <w:marRight w:val="0"/>
              <w:marTop w:val="0"/>
              <w:marBottom w:val="0"/>
              <w:divBdr>
                <w:top w:val="none" w:sz="0" w:space="0" w:color="auto"/>
                <w:left w:val="none" w:sz="0" w:space="0" w:color="auto"/>
                <w:bottom w:val="none" w:sz="0" w:space="0" w:color="auto"/>
                <w:right w:val="none" w:sz="0" w:space="0" w:color="auto"/>
              </w:divBdr>
            </w:div>
            <w:div w:id="1702899276">
              <w:marLeft w:val="0"/>
              <w:marRight w:val="0"/>
              <w:marTop w:val="0"/>
              <w:marBottom w:val="0"/>
              <w:divBdr>
                <w:top w:val="none" w:sz="0" w:space="0" w:color="auto"/>
                <w:left w:val="none" w:sz="0" w:space="0" w:color="auto"/>
                <w:bottom w:val="none" w:sz="0" w:space="0" w:color="auto"/>
                <w:right w:val="none" w:sz="0" w:space="0" w:color="auto"/>
              </w:divBdr>
            </w:div>
            <w:div w:id="487795099">
              <w:marLeft w:val="0"/>
              <w:marRight w:val="0"/>
              <w:marTop w:val="0"/>
              <w:marBottom w:val="0"/>
              <w:divBdr>
                <w:top w:val="none" w:sz="0" w:space="0" w:color="auto"/>
                <w:left w:val="none" w:sz="0" w:space="0" w:color="auto"/>
                <w:bottom w:val="none" w:sz="0" w:space="0" w:color="auto"/>
                <w:right w:val="none" w:sz="0" w:space="0" w:color="auto"/>
              </w:divBdr>
            </w:div>
            <w:div w:id="682172155">
              <w:marLeft w:val="0"/>
              <w:marRight w:val="0"/>
              <w:marTop w:val="0"/>
              <w:marBottom w:val="0"/>
              <w:divBdr>
                <w:top w:val="none" w:sz="0" w:space="0" w:color="auto"/>
                <w:left w:val="none" w:sz="0" w:space="0" w:color="auto"/>
                <w:bottom w:val="none" w:sz="0" w:space="0" w:color="auto"/>
                <w:right w:val="none" w:sz="0" w:space="0" w:color="auto"/>
              </w:divBdr>
            </w:div>
            <w:div w:id="120460346">
              <w:marLeft w:val="0"/>
              <w:marRight w:val="0"/>
              <w:marTop w:val="0"/>
              <w:marBottom w:val="0"/>
              <w:divBdr>
                <w:top w:val="none" w:sz="0" w:space="0" w:color="auto"/>
                <w:left w:val="none" w:sz="0" w:space="0" w:color="auto"/>
                <w:bottom w:val="none" w:sz="0" w:space="0" w:color="auto"/>
                <w:right w:val="none" w:sz="0" w:space="0" w:color="auto"/>
              </w:divBdr>
            </w:div>
            <w:div w:id="197357209">
              <w:marLeft w:val="0"/>
              <w:marRight w:val="0"/>
              <w:marTop w:val="0"/>
              <w:marBottom w:val="0"/>
              <w:divBdr>
                <w:top w:val="none" w:sz="0" w:space="0" w:color="auto"/>
                <w:left w:val="none" w:sz="0" w:space="0" w:color="auto"/>
                <w:bottom w:val="none" w:sz="0" w:space="0" w:color="auto"/>
                <w:right w:val="none" w:sz="0" w:space="0" w:color="auto"/>
              </w:divBdr>
            </w:div>
            <w:div w:id="107089142">
              <w:marLeft w:val="0"/>
              <w:marRight w:val="0"/>
              <w:marTop w:val="0"/>
              <w:marBottom w:val="0"/>
              <w:divBdr>
                <w:top w:val="none" w:sz="0" w:space="0" w:color="auto"/>
                <w:left w:val="none" w:sz="0" w:space="0" w:color="auto"/>
                <w:bottom w:val="none" w:sz="0" w:space="0" w:color="auto"/>
                <w:right w:val="none" w:sz="0" w:space="0" w:color="auto"/>
              </w:divBdr>
            </w:div>
            <w:div w:id="1222866138">
              <w:marLeft w:val="0"/>
              <w:marRight w:val="0"/>
              <w:marTop w:val="0"/>
              <w:marBottom w:val="0"/>
              <w:divBdr>
                <w:top w:val="none" w:sz="0" w:space="0" w:color="auto"/>
                <w:left w:val="none" w:sz="0" w:space="0" w:color="auto"/>
                <w:bottom w:val="none" w:sz="0" w:space="0" w:color="auto"/>
                <w:right w:val="none" w:sz="0" w:space="0" w:color="auto"/>
              </w:divBdr>
            </w:div>
            <w:div w:id="173228307">
              <w:marLeft w:val="0"/>
              <w:marRight w:val="0"/>
              <w:marTop w:val="0"/>
              <w:marBottom w:val="0"/>
              <w:divBdr>
                <w:top w:val="none" w:sz="0" w:space="0" w:color="auto"/>
                <w:left w:val="none" w:sz="0" w:space="0" w:color="auto"/>
                <w:bottom w:val="none" w:sz="0" w:space="0" w:color="auto"/>
                <w:right w:val="none" w:sz="0" w:space="0" w:color="auto"/>
              </w:divBdr>
            </w:div>
            <w:div w:id="104429691">
              <w:marLeft w:val="0"/>
              <w:marRight w:val="0"/>
              <w:marTop w:val="0"/>
              <w:marBottom w:val="0"/>
              <w:divBdr>
                <w:top w:val="none" w:sz="0" w:space="0" w:color="auto"/>
                <w:left w:val="none" w:sz="0" w:space="0" w:color="auto"/>
                <w:bottom w:val="none" w:sz="0" w:space="0" w:color="auto"/>
                <w:right w:val="none" w:sz="0" w:space="0" w:color="auto"/>
              </w:divBdr>
            </w:div>
            <w:div w:id="1141769319">
              <w:marLeft w:val="0"/>
              <w:marRight w:val="0"/>
              <w:marTop w:val="0"/>
              <w:marBottom w:val="0"/>
              <w:divBdr>
                <w:top w:val="none" w:sz="0" w:space="0" w:color="auto"/>
                <w:left w:val="none" w:sz="0" w:space="0" w:color="auto"/>
                <w:bottom w:val="none" w:sz="0" w:space="0" w:color="auto"/>
                <w:right w:val="none" w:sz="0" w:space="0" w:color="auto"/>
              </w:divBdr>
            </w:div>
            <w:div w:id="1556312781">
              <w:marLeft w:val="0"/>
              <w:marRight w:val="0"/>
              <w:marTop w:val="0"/>
              <w:marBottom w:val="0"/>
              <w:divBdr>
                <w:top w:val="none" w:sz="0" w:space="0" w:color="auto"/>
                <w:left w:val="none" w:sz="0" w:space="0" w:color="auto"/>
                <w:bottom w:val="none" w:sz="0" w:space="0" w:color="auto"/>
                <w:right w:val="none" w:sz="0" w:space="0" w:color="auto"/>
              </w:divBdr>
            </w:div>
            <w:div w:id="1071388414">
              <w:marLeft w:val="0"/>
              <w:marRight w:val="0"/>
              <w:marTop w:val="0"/>
              <w:marBottom w:val="0"/>
              <w:divBdr>
                <w:top w:val="none" w:sz="0" w:space="0" w:color="auto"/>
                <w:left w:val="none" w:sz="0" w:space="0" w:color="auto"/>
                <w:bottom w:val="none" w:sz="0" w:space="0" w:color="auto"/>
                <w:right w:val="none" w:sz="0" w:space="0" w:color="auto"/>
              </w:divBdr>
            </w:div>
            <w:div w:id="601305428">
              <w:marLeft w:val="0"/>
              <w:marRight w:val="0"/>
              <w:marTop w:val="0"/>
              <w:marBottom w:val="0"/>
              <w:divBdr>
                <w:top w:val="none" w:sz="0" w:space="0" w:color="auto"/>
                <w:left w:val="none" w:sz="0" w:space="0" w:color="auto"/>
                <w:bottom w:val="none" w:sz="0" w:space="0" w:color="auto"/>
                <w:right w:val="none" w:sz="0" w:space="0" w:color="auto"/>
              </w:divBdr>
            </w:div>
            <w:div w:id="1977253832">
              <w:marLeft w:val="0"/>
              <w:marRight w:val="0"/>
              <w:marTop w:val="0"/>
              <w:marBottom w:val="0"/>
              <w:divBdr>
                <w:top w:val="none" w:sz="0" w:space="0" w:color="auto"/>
                <w:left w:val="none" w:sz="0" w:space="0" w:color="auto"/>
                <w:bottom w:val="none" w:sz="0" w:space="0" w:color="auto"/>
                <w:right w:val="none" w:sz="0" w:space="0" w:color="auto"/>
              </w:divBdr>
            </w:div>
            <w:div w:id="1007824478">
              <w:marLeft w:val="0"/>
              <w:marRight w:val="0"/>
              <w:marTop w:val="0"/>
              <w:marBottom w:val="0"/>
              <w:divBdr>
                <w:top w:val="none" w:sz="0" w:space="0" w:color="auto"/>
                <w:left w:val="none" w:sz="0" w:space="0" w:color="auto"/>
                <w:bottom w:val="none" w:sz="0" w:space="0" w:color="auto"/>
                <w:right w:val="none" w:sz="0" w:space="0" w:color="auto"/>
              </w:divBdr>
            </w:div>
            <w:div w:id="1658462967">
              <w:marLeft w:val="0"/>
              <w:marRight w:val="0"/>
              <w:marTop w:val="0"/>
              <w:marBottom w:val="0"/>
              <w:divBdr>
                <w:top w:val="none" w:sz="0" w:space="0" w:color="auto"/>
                <w:left w:val="none" w:sz="0" w:space="0" w:color="auto"/>
                <w:bottom w:val="none" w:sz="0" w:space="0" w:color="auto"/>
                <w:right w:val="none" w:sz="0" w:space="0" w:color="auto"/>
              </w:divBdr>
            </w:div>
            <w:div w:id="1877618549">
              <w:marLeft w:val="0"/>
              <w:marRight w:val="0"/>
              <w:marTop w:val="0"/>
              <w:marBottom w:val="0"/>
              <w:divBdr>
                <w:top w:val="none" w:sz="0" w:space="0" w:color="auto"/>
                <w:left w:val="none" w:sz="0" w:space="0" w:color="auto"/>
                <w:bottom w:val="none" w:sz="0" w:space="0" w:color="auto"/>
                <w:right w:val="none" w:sz="0" w:space="0" w:color="auto"/>
              </w:divBdr>
            </w:div>
            <w:div w:id="1120996493">
              <w:marLeft w:val="0"/>
              <w:marRight w:val="0"/>
              <w:marTop w:val="0"/>
              <w:marBottom w:val="0"/>
              <w:divBdr>
                <w:top w:val="none" w:sz="0" w:space="0" w:color="auto"/>
                <w:left w:val="none" w:sz="0" w:space="0" w:color="auto"/>
                <w:bottom w:val="none" w:sz="0" w:space="0" w:color="auto"/>
                <w:right w:val="none" w:sz="0" w:space="0" w:color="auto"/>
              </w:divBdr>
            </w:div>
            <w:div w:id="100340062">
              <w:marLeft w:val="0"/>
              <w:marRight w:val="0"/>
              <w:marTop w:val="0"/>
              <w:marBottom w:val="0"/>
              <w:divBdr>
                <w:top w:val="none" w:sz="0" w:space="0" w:color="auto"/>
                <w:left w:val="none" w:sz="0" w:space="0" w:color="auto"/>
                <w:bottom w:val="none" w:sz="0" w:space="0" w:color="auto"/>
                <w:right w:val="none" w:sz="0" w:space="0" w:color="auto"/>
              </w:divBdr>
            </w:div>
            <w:div w:id="1151140076">
              <w:marLeft w:val="0"/>
              <w:marRight w:val="0"/>
              <w:marTop w:val="0"/>
              <w:marBottom w:val="0"/>
              <w:divBdr>
                <w:top w:val="none" w:sz="0" w:space="0" w:color="auto"/>
                <w:left w:val="none" w:sz="0" w:space="0" w:color="auto"/>
                <w:bottom w:val="none" w:sz="0" w:space="0" w:color="auto"/>
                <w:right w:val="none" w:sz="0" w:space="0" w:color="auto"/>
              </w:divBdr>
            </w:div>
            <w:div w:id="1997412212">
              <w:marLeft w:val="0"/>
              <w:marRight w:val="0"/>
              <w:marTop w:val="0"/>
              <w:marBottom w:val="0"/>
              <w:divBdr>
                <w:top w:val="none" w:sz="0" w:space="0" w:color="auto"/>
                <w:left w:val="none" w:sz="0" w:space="0" w:color="auto"/>
                <w:bottom w:val="none" w:sz="0" w:space="0" w:color="auto"/>
                <w:right w:val="none" w:sz="0" w:space="0" w:color="auto"/>
              </w:divBdr>
            </w:div>
            <w:div w:id="1585718733">
              <w:marLeft w:val="0"/>
              <w:marRight w:val="0"/>
              <w:marTop w:val="0"/>
              <w:marBottom w:val="0"/>
              <w:divBdr>
                <w:top w:val="none" w:sz="0" w:space="0" w:color="auto"/>
                <w:left w:val="none" w:sz="0" w:space="0" w:color="auto"/>
                <w:bottom w:val="none" w:sz="0" w:space="0" w:color="auto"/>
                <w:right w:val="none" w:sz="0" w:space="0" w:color="auto"/>
              </w:divBdr>
            </w:div>
            <w:div w:id="1265962553">
              <w:marLeft w:val="0"/>
              <w:marRight w:val="0"/>
              <w:marTop w:val="0"/>
              <w:marBottom w:val="0"/>
              <w:divBdr>
                <w:top w:val="none" w:sz="0" w:space="0" w:color="auto"/>
                <w:left w:val="none" w:sz="0" w:space="0" w:color="auto"/>
                <w:bottom w:val="none" w:sz="0" w:space="0" w:color="auto"/>
                <w:right w:val="none" w:sz="0" w:space="0" w:color="auto"/>
              </w:divBdr>
            </w:div>
            <w:div w:id="1006714942">
              <w:marLeft w:val="0"/>
              <w:marRight w:val="0"/>
              <w:marTop w:val="0"/>
              <w:marBottom w:val="0"/>
              <w:divBdr>
                <w:top w:val="none" w:sz="0" w:space="0" w:color="auto"/>
                <w:left w:val="none" w:sz="0" w:space="0" w:color="auto"/>
                <w:bottom w:val="none" w:sz="0" w:space="0" w:color="auto"/>
                <w:right w:val="none" w:sz="0" w:space="0" w:color="auto"/>
              </w:divBdr>
            </w:div>
            <w:div w:id="848102185">
              <w:marLeft w:val="0"/>
              <w:marRight w:val="0"/>
              <w:marTop w:val="0"/>
              <w:marBottom w:val="0"/>
              <w:divBdr>
                <w:top w:val="none" w:sz="0" w:space="0" w:color="auto"/>
                <w:left w:val="none" w:sz="0" w:space="0" w:color="auto"/>
                <w:bottom w:val="none" w:sz="0" w:space="0" w:color="auto"/>
                <w:right w:val="none" w:sz="0" w:space="0" w:color="auto"/>
              </w:divBdr>
            </w:div>
            <w:div w:id="851721326">
              <w:marLeft w:val="0"/>
              <w:marRight w:val="0"/>
              <w:marTop w:val="0"/>
              <w:marBottom w:val="0"/>
              <w:divBdr>
                <w:top w:val="none" w:sz="0" w:space="0" w:color="auto"/>
                <w:left w:val="none" w:sz="0" w:space="0" w:color="auto"/>
                <w:bottom w:val="none" w:sz="0" w:space="0" w:color="auto"/>
                <w:right w:val="none" w:sz="0" w:space="0" w:color="auto"/>
              </w:divBdr>
            </w:div>
            <w:div w:id="1624924005">
              <w:marLeft w:val="0"/>
              <w:marRight w:val="0"/>
              <w:marTop w:val="0"/>
              <w:marBottom w:val="0"/>
              <w:divBdr>
                <w:top w:val="none" w:sz="0" w:space="0" w:color="auto"/>
                <w:left w:val="none" w:sz="0" w:space="0" w:color="auto"/>
                <w:bottom w:val="none" w:sz="0" w:space="0" w:color="auto"/>
                <w:right w:val="none" w:sz="0" w:space="0" w:color="auto"/>
              </w:divBdr>
            </w:div>
            <w:div w:id="1177649094">
              <w:marLeft w:val="0"/>
              <w:marRight w:val="0"/>
              <w:marTop w:val="0"/>
              <w:marBottom w:val="0"/>
              <w:divBdr>
                <w:top w:val="none" w:sz="0" w:space="0" w:color="auto"/>
                <w:left w:val="none" w:sz="0" w:space="0" w:color="auto"/>
                <w:bottom w:val="none" w:sz="0" w:space="0" w:color="auto"/>
                <w:right w:val="none" w:sz="0" w:space="0" w:color="auto"/>
              </w:divBdr>
            </w:div>
            <w:div w:id="166752753">
              <w:marLeft w:val="0"/>
              <w:marRight w:val="0"/>
              <w:marTop w:val="0"/>
              <w:marBottom w:val="0"/>
              <w:divBdr>
                <w:top w:val="none" w:sz="0" w:space="0" w:color="auto"/>
                <w:left w:val="none" w:sz="0" w:space="0" w:color="auto"/>
                <w:bottom w:val="none" w:sz="0" w:space="0" w:color="auto"/>
                <w:right w:val="none" w:sz="0" w:space="0" w:color="auto"/>
              </w:divBdr>
            </w:div>
            <w:div w:id="1276642846">
              <w:marLeft w:val="0"/>
              <w:marRight w:val="0"/>
              <w:marTop w:val="0"/>
              <w:marBottom w:val="0"/>
              <w:divBdr>
                <w:top w:val="none" w:sz="0" w:space="0" w:color="auto"/>
                <w:left w:val="none" w:sz="0" w:space="0" w:color="auto"/>
                <w:bottom w:val="none" w:sz="0" w:space="0" w:color="auto"/>
                <w:right w:val="none" w:sz="0" w:space="0" w:color="auto"/>
              </w:divBdr>
            </w:div>
            <w:div w:id="685252067">
              <w:marLeft w:val="0"/>
              <w:marRight w:val="0"/>
              <w:marTop w:val="0"/>
              <w:marBottom w:val="0"/>
              <w:divBdr>
                <w:top w:val="none" w:sz="0" w:space="0" w:color="auto"/>
                <w:left w:val="none" w:sz="0" w:space="0" w:color="auto"/>
                <w:bottom w:val="none" w:sz="0" w:space="0" w:color="auto"/>
                <w:right w:val="none" w:sz="0" w:space="0" w:color="auto"/>
              </w:divBdr>
            </w:div>
            <w:div w:id="398091906">
              <w:marLeft w:val="0"/>
              <w:marRight w:val="0"/>
              <w:marTop w:val="0"/>
              <w:marBottom w:val="0"/>
              <w:divBdr>
                <w:top w:val="none" w:sz="0" w:space="0" w:color="auto"/>
                <w:left w:val="none" w:sz="0" w:space="0" w:color="auto"/>
                <w:bottom w:val="none" w:sz="0" w:space="0" w:color="auto"/>
                <w:right w:val="none" w:sz="0" w:space="0" w:color="auto"/>
              </w:divBdr>
            </w:div>
            <w:div w:id="644628512">
              <w:marLeft w:val="0"/>
              <w:marRight w:val="0"/>
              <w:marTop w:val="0"/>
              <w:marBottom w:val="0"/>
              <w:divBdr>
                <w:top w:val="none" w:sz="0" w:space="0" w:color="auto"/>
                <w:left w:val="none" w:sz="0" w:space="0" w:color="auto"/>
                <w:bottom w:val="none" w:sz="0" w:space="0" w:color="auto"/>
                <w:right w:val="none" w:sz="0" w:space="0" w:color="auto"/>
              </w:divBdr>
            </w:div>
            <w:div w:id="567770221">
              <w:marLeft w:val="0"/>
              <w:marRight w:val="0"/>
              <w:marTop w:val="0"/>
              <w:marBottom w:val="0"/>
              <w:divBdr>
                <w:top w:val="none" w:sz="0" w:space="0" w:color="auto"/>
                <w:left w:val="none" w:sz="0" w:space="0" w:color="auto"/>
                <w:bottom w:val="none" w:sz="0" w:space="0" w:color="auto"/>
                <w:right w:val="none" w:sz="0" w:space="0" w:color="auto"/>
              </w:divBdr>
            </w:div>
            <w:div w:id="444621926">
              <w:marLeft w:val="0"/>
              <w:marRight w:val="0"/>
              <w:marTop w:val="0"/>
              <w:marBottom w:val="0"/>
              <w:divBdr>
                <w:top w:val="none" w:sz="0" w:space="0" w:color="auto"/>
                <w:left w:val="none" w:sz="0" w:space="0" w:color="auto"/>
                <w:bottom w:val="none" w:sz="0" w:space="0" w:color="auto"/>
                <w:right w:val="none" w:sz="0" w:space="0" w:color="auto"/>
              </w:divBdr>
            </w:div>
            <w:div w:id="841166801">
              <w:marLeft w:val="0"/>
              <w:marRight w:val="0"/>
              <w:marTop w:val="0"/>
              <w:marBottom w:val="0"/>
              <w:divBdr>
                <w:top w:val="none" w:sz="0" w:space="0" w:color="auto"/>
                <w:left w:val="none" w:sz="0" w:space="0" w:color="auto"/>
                <w:bottom w:val="none" w:sz="0" w:space="0" w:color="auto"/>
                <w:right w:val="none" w:sz="0" w:space="0" w:color="auto"/>
              </w:divBdr>
            </w:div>
            <w:div w:id="1874726688">
              <w:marLeft w:val="0"/>
              <w:marRight w:val="0"/>
              <w:marTop w:val="0"/>
              <w:marBottom w:val="0"/>
              <w:divBdr>
                <w:top w:val="none" w:sz="0" w:space="0" w:color="auto"/>
                <w:left w:val="none" w:sz="0" w:space="0" w:color="auto"/>
                <w:bottom w:val="none" w:sz="0" w:space="0" w:color="auto"/>
                <w:right w:val="none" w:sz="0" w:space="0" w:color="auto"/>
              </w:divBdr>
            </w:div>
            <w:div w:id="1132796195">
              <w:marLeft w:val="0"/>
              <w:marRight w:val="0"/>
              <w:marTop w:val="0"/>
              <w:marBottom w:val="0"/>
              <w:divBdr>
                <w:top w:val="none" w:sz="0" w:space="0" w:color="auto"/>
                <w:left w:val="none" w:sz="0" w:space="0" w:color="auto"/>
                <w:bottom w:val="none" w:sz="0" w:space="0" w:color="auto"/>
                <w:right w:val="none" w:sz="0" w:space="0" w:color="auto"/>
              </w:divBdr>
            </w:div>
            <w:div w:id="1796603929">
              <w:marLeft w:val="0"/>
              <w:marRight w:val="0"/>
              <w:marTop w:val="0"/>
              <w:marBottom w:val="0"/>
              <w:divBdr>
                <w:top w:val="none" w:sz="0" w:space="0" w:color="auto"/>
                <w:left w:val="none" w:sz="0" w:space="0" w:color="auto"/>
                <w:bottom w:val="none" w:sz="0" w:space="0" w:color="auto"/>
                <w:right w:val="none" w:sz="0" w:space="0" w:color="auto"/>
              </w:divBdr>
            </w:div>
            <w:div w:id="1279527194">
              <w:marLeft w:val="0"/>
              <w:marRight w:val="0"/>
              <w:marTop w:val="0"/>
              <w:marBottom w:val="0"/>
              <w:divBdr>
                <w:top w:val="none" w:sz="0" w:space="0" w:color="auto"/>
                <w:left w:val="none" w:sz="0" w:space="0" w:color="auto"/>
                <w:bottom w:val="none" w:sz="0" w:space="0" w:color="auto"/>
                <w:right w:val="none" w:sz="0" w:space="0" w:color="auto"/>
              </w:divBdr>
            </w:div>
            <w:div w:id="1098912415">
              <w:marLeft w:val="0"/>
              <w:marRight w:val="0"/>
              <w:marTop w:val="0"/>
              <w:marBottom w:val="0"/>
              <w:divBdr>
                <w:top w:val="none" w:sz="0" w:space="0" w:color="auto"/>
                <w:left w:val="none" w:sz="0" w:space="0" w:color="auto"/>
                <w:bottom w:val="none" w:sz="0" w:space="0" w:color="auto"/>
                <w:right w:val="none" w:sz="0" w:space="0" w:color="auto"/>
              </w:divBdr>
            </w:div>
            <w:div w:id="1913154628">
              <w:marLeft w:val="0"/>
              <w:marRight w:val="0"/>
              <w:marTop w:val="0"/>
              <w:marBottom w:val="0"/>
              <w:divBdr>
                <w:top w:val="none" w:sz="0" w:space="0" w:color="auto"/>
                <w:left w:val="none" w:sz="0" w:space="0" w:color="auto"/>
                <w:bottom w:val="none" w:sz="0" w:space="0" w:color="auto"/>
                <w:right w:val="none" w:sz="0" w:space="0" w:color="auto"/>
              </w:divBdr>
            </w:div>
            <w:div w:id="668875329">
              <w:marLeft w:val="0"/>
              <w:marRight w:val="0"/>
              <w:marTop w:val="0"/>
              <w:marBottom w:val="0"/>
              <w:divBdr>
                <w:top w:val="none" w:sz="0" w:space="0" w:color="auto"/>
                <w:left w:val="none" w:sz="0" w:space="0" w:color="auto"/>
                <w:bottom w:val="none" w:sz="0" w:space="0" w:color="auto"/>
                <w:right w:val="none" w:sz="0" w:space="0" w:color="auto"/>
              </w:divBdr>
            </w:div>
            <w:div w:id="1832023206">
              <w:marLeft w:val="0"/>
              <w:marRight w:val="0"/>
              <w:marTop w:val="0"/>
              <w:marBottom w:val="0"/>
              <w:divBdr>
                <w:top w:val="none" w:sz="0" w:space="0" w:color="auto"/>
                <w:left w:val="none" w:sz="0" w:space="0" w:color="auto"/>
                <w:bottom w:val="none" w:sz="0" w:space="0" w:color="auto"/>
                <w:right w:val="none" w:sz="0" w:space="0" w:color="auto"/>
              </w:divBdr>
            </w:div>
            <w:div w:id="721707110">
              <w:marLeft w:val="0"/>
              <w:marRight w:val="0"/>
              <w:marTop w:val="0"/>
              <w:marBottom w:val="0"/>
              <w:divBdr>
                <w:top w:val="none" w:sz="0" w:space="0" w:color="auto"/>
                <w:left w:val="none" w:sz="0" w:space="0" w:color="auto"/>
                <w:bottom w:val="none" w:sz="0" w:space="0" w:color="auto"/>
                <w:right w:val="none" w:sz="0" w:space="0" w:color="auto"/>
              </w:divBdr>
            </w:div>
            <w:div w:id="1584680948">
              <w:marLeft w:val="0"/>
              <w:marRight w:val="0"/>
              <w:marTop w:val="0"/>
              <w:marBottom w:val="0"/>
              <w:divBdr>
                <w:top w:val="none" w:sz="0" w:space="0" w:color="auto"/>
                <w:left w:val="none" w:sz="0" w:space="0" w:color="auto"/>
                <w:bottom w:val="none" w:sz="0" w:space="0" w:color="auto"/>
                <w:right w:val="none" w:sz="0" w:space="0" w:color="auto"/>
              </w:divBdr>
            </w:div>
            <w:div w:id="1354111459">
              <w:marLeft w:val="0"/>
              <w:marRight w:val="0"/>
              <w:marTop w:val="0"/>
              <w:marBottom w:val="0"/>
              <w:divBdr>
                <w:top w:val="none" w:sz="0" w:space="0" w:color="auto"/>
                <w:left w:val="none" w:sz="0" w:space="0" w:color="auto"/>
                <w:bottom w:val="none" w:sz="0" w:space="0" w:color="auto"/>
                <w:right w:val="none" w:sz="0" w:space="0" w:color="auto"/>
              </w:divBdr>
            </w:div>
            <w:div w:id="715741183">
              <w:marLeft w:val="0"/>
              <w:marRight w:val="0"/>
              <w:marTop w:val="0"/>
              <w:marBottom w:val="0"/>
              <w:divBdr>
                <w:top w:val="none" w:sz="0" w:space="0" w:color="auto"/>
                <w:left w:val="none" w:sz="0" w:space="0" w:color="auto"/>
                <w:bottom w:val="none" w:sz="0" w:space="0" w:color="auto"/>
                <w:right w:val="none" w:sz="0" w:space="0" w:color="auto"/>
              </w:divBdr>
            </w:div>
            <w:div w:id="1755591605">
              <w:marLeft w:val="0"/>
              <w:marRight w:val="0"/>
              <w:marTop w:val="0"/>
              <w:marBottom w:val="0"/>
              <w:divBdr>
                <w:top w:val="none" w:sz="0" w:space="0" w:color="auto"/>
                <w:left w:val="none" w:sz="0" w:space="0" w:color="auto"/>
                <w:bottom w:val="none" w:sz="0" w:space="0" w:color="auto"/>
                <w:right w:val="none" w:sz="0" w:space="0" w:color="auto"/>
              </w:divBdr>
            </w:div>
            <w:div w:id="1181893757">
              <w:marLeft w:val="0"/>
              <w:marRight w:val="0"/>
              <w:marTop w:val="0"/>
              <w:marBottom w:val="0"/>
              <w:divBdr>
                <w:top w:val="none" w:sz="0" w:space="0" w:color="auto"/>
                <w:left w:val="none" w:sz="0" w:space="0" w:color="auto"/>
                <w:bottom w:val="none" w:sz="0" w:space="0" w:color="auto"/>
                <w:right w:val="none" w:sz="0" w:space="0" w:color="auto"/>
              </w:divBdr>
            </w:div>
            <w:div w:id="365176180">
              <w:marLeft w:val="0"/>
              <w:marRight w:val="0"/>
              <w:marTop w:val="0"/>
              <w:marBottom w:val="0"/>
              <w:divBdr>
                <w:top w:val="none" w:sz="0" w:space="0" w:color="auto"/>
                <w:left w:val="none" w:sz="0" w:space="0" w:color="auto"/>
                <w:bottom w:val="none" w:sz="0" w:space="0" w:color="auto"/>
                <w:right w:val="none" w:sz="0" w:space="0" w:color="auto"/>
              </w:divBdr>
            </w:div>
            <w:div w:id="1686860407">
              <w:marLeft w:val="0"/>
              <w:marRight w:val="0"/>
              <w:marTop w:val="0"/>
              <w:marBottom w:val="0"/>
              <w:divBdr>
                <w:top w:val="none" w:sz="0" w:space="0" w:color="auto"/>
                <w:left w:val="none" w:sz="0" w:space="0" w:color="auto"/>
                <w:bottom w:val="none" w:sz="0" w:space="0" w:color="auto"/>
                <w:right w:val="none" w:sz="0" w:space="0" w:color="auto"/>
              </w:divBdr>
            </w:div>
            <w:div w:id="1569608542">
              <w:marLeft w:val="0"/>
              <w:marRight w:val="0"/>
              <w:marTop w:val="0"/>
              <w:marBottom w:val="0"/>
              <w:divBdr>
                <w:top w:val="none" w:sz="0" w:space="0" w:color="auto"/>
                <w:left w:val="none" w:sz="0" w:space="0" w:color="auto"/>
                <w:bottom w:val="none" w:sz="0" w:space="0" w:color="auto"/>
                <w:right w:val="none" w:sz="0" w:space="0" w:color="auto"/>
              </w:divBdr>
            </w:div>
            <w:div w:id="1844471340">
              <w:marLeft w:val="0"/>
              <w:marRight w:val="0"/>
              <w:marTop w:val="0"/>
              <w:marBottom w:val="0"/>
              <w:divBdr>
                <w:top w:val="none" w:sz="0" w:space="0" w:color="auto"/>
                <w:left w:val="none" w:sz="0" w:space="0" w:color="auto"/>
                <w:bottom w:val="none" w:sz="0" w:space="0" w:color="auto"/>
                <w:right w:val="none" w:sz="0" w:space="0" w:color="auto"/>
              </w:divBdr>
            </w:div>
            <w:div w:id="136290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6822">
      <w:bodyDiv w:val="1"/>
      <w:marLeft w:val="0"/>
      <w:marRight w:val="0"/>
      <w:marTop w:val="0"/>
      <w:marBottom w:val="0"/>
      <w:divBdr>
        <w:top w:val="none" w:sz="0" w:space="0" w:color="auto"/>
        <w:left w:val="none" w:sz="0" w:space="0" w:color="auto"/>
        <w:bottom w:val="none" w:sz="0" w:space="0" w:color="auto"/>
        <w:right w:val="none" w:sz="0" w:space="0" w:color="auto"/>
      </w:divBdr>
      <w:divsChild>
        <w:div w:id="2013487168">
          <w:marLeft w:val="0"/>
          <w:marRight w:val="0"/>
          <w:marTop w:val="0"/>
          <w:marBottom w:val="0"/>
          <w:divBdr>
            <w:top w:val="none" w:sz="0" w:space="0" w:color="auto"/>
            <w:left w:val="none" w:sz="0" w:space="0" w:color="auto"/>
            <w:bottom w:val="none" w:sz="0" w:space="0" w:color="auto"/>
            <w:right w:val="none" w:sz="0" w:space="0" w:color="auto"/>
          </w:divBdr>
          <w:divsChild>
            <w:div w:id="1875191603">
              <w:marLeft w:val="0"/>
              <w:marRight w:val="0"/>
              <w:marTop w:val="0"/>
              <w:marBottom w:val="0"/>
              <w:divBdr>
                <w:top w:val="none" w:sz="0" w:space="0" w:color="auto"/>
                <w:left w:val="none" w:sz="0" w:space="0" w:color="auto"/>
                <w:bottom w:val="none" w:sz="0" w:space="0" w:color="auto"/>
                <w:right w:val="none" w:sz="0" w:space="0" w:color="auto"/>
              </w:divBdr>
            </w:div>
            <w:div w:id="1614358955">
              <w:marLeft w:val="0"/>
              <w:marRight w:val="0"/>
              <w:marTop w:val="0"/>
              <w:marBottom w:val="0"/>
              <w:divBdr>
                <w:top w:val="none" w:sz="0" w:space="0" w:color="auto"/>
                <w:left w:val="none" w:sz="0" w:space="0" w:color="auto"/>
                <w:bottom w:val="none" w:sz="0" w:space="0" w:color="auto"/>
                <w:right w:val="none" w:sz="0" w:space="0" w:color="auto"/>
              </w:divBdr>
            </w:div>
            <w:div w:id="611086433">
              <w:marLeft w:val="0"/>
              <w:marRight w:val="0"/>
              <w:marTop w:val="0"/>
              <w:marBottom w:val="0"/>
              <w:divBdr>
                <w:top w:val="none" w:sz="0" w:space="0" w:color="auto"/>
                <w:left w:val="none" w:sz="0" w:space="0" w:color="auto"/>
                <w:bottom w:val="none" w:sz="0" w:space="0" w:color="auto"/>
                <w:right w:val="none" w:sz="0" w:space="0" w:color="auto"/>
              </w:divBdr>
            </w:div>
            <w:div w:id="1520853690">
              <w:marLeft w:val="0"/>
              <w:marRight w:val="0"/>
              <w:marTop w:val="0"/>
              <w:marBottom w:val="0"/>
              <w:divBdr>
                <w:top w:val="none" w:sz="0" w:space="0" w:color="auto"/>
                <w:left w:val="none" w:sz="0" w:space="0" w:color="auto"/>
                <w:bottom w:val="none" w:sz="0" w:space="0" w:color="auto"/>
                <w:right w:val="none" w:sz="0" w:space="0" w:color="auto"/>
              </w:divBdr>
            </w:div>
            <w:div w:id="533612996">
              <w:marLeft w:val="0"/>
              <w:marRight w:val="0"/>
              <w:marTop w:val="0"/>
              <w:marBottom w:val="0"/>
              <w:divBdr>
                <w:top w:val="none" w:sz="0" w:space="0" w:color="auto"/>
                <w:left w:val="none" w:sz="0" w:space="0" w:color="auto"/>
                <w:bottom w:val="none" w:sz="0" w:space="0" w:color="auto"/>
                <w:right w:val="none" w:sz="0" w:space="0" w:color="auto"/>
              </w:divBdr>
            </w:div>
            <w:div w:id="1899314017">
              <w:marLeft w:val="0"/>
              <w:marRight w:val="0"/>
              <w:marTop w:val="0"/>
              <w:marBottom w:val="0"/>
              <w:divBdr>
                <w:top w:val="none" w:sz="0" w:space="0" w:color="auto"/>
                <w:left w:val="none" w:sz="0" w:space="0" w:color="auto"/>
                <w:bottom w:val="none" w:sz="0" w:space="0" w:color="auto"/>
                <w:right w:val="none" w:sz="0" w:space="0" w:color="auto"/>
              </w:divBdr>
            </w:div>
            <w:div w:id="88085036">
              <w:marLeft w:val="0"/>
              <w:marRight w:val="0"/>
              <w:marTop w:val="0"/>
              <w:marBottom w:val="0"/>
              <w:divBdr>
                <w:top w:val="none" w:sz="0" w:space="0" w:color="auto"/>
                <w:left w:val="none" w:sz="0" w:space="0" w:color="auto"/>
                <w:bottom w:val="none" w:sz="0" w:space="0" w:color="auto"/>
                <w:right w:val="none" w:sz="0" w:space="0" w:color="auto"/>
              </w:divBdr>
            </w:div>
            <w:div w:id="812285566">
              <w:marLeft w:val="0"/>
              <w:marRight w:val="0"/>
              <w:marTop w:val="0"/>
              <w:marBottom w:val="0"/>
              <w:divBdr>
                <w:top w:val="none" w:sz="0" w:space="0" w:color="auto"/>
                <w:left w:val="none" w:sz="0" w:space="0" w:color="auto"/>
                <w:bottom w:val="none" w:sz="0" w:space="0" w:color="auto"/>
                <w:right w:val="none" w:sz="0" w:space="0" w:color="auto"/>
              </w:divBdr>
            </w:div>
            <w:div w:id="1630697972">
              <w:marLeft w:val="0"/>
              <w:marRight w:val="0"/>
              <w:marTop w:val="0"/>
              <w:marBottom w:val="0"/>
              <w:divBdr>
                <w:top w:val="none" w:sz="0" w:space="0" w:color="auto"/>
                <w:left w:val="none" w:sz="0" w:space="0" w:color="auto"/>
                <w:bottom w:val="none" w:sz="0" w:space="0" w:color="auto"/>
                <w:right w:val="none" w:sz="0" w:space="0" w:color="auto"/>
              </w:divBdr>
            </w:div>
            <w:div w:id="800466499">
              <w:marLeft w:val="0"/>
              <w:marRight w:val="0"/>
              <w:marTop w:val="0"/>
              <w:marBottom w:val="0"/>
              <w:divBdr>
                <w:top w:val="none" w:sz="0" w:space="0" w:color="auto"/>
                <w:left w:val="none" w:sz="0" w:space="0" w:color="auto"/>
                <w:bottom w:val="none" w:sz="0" w:space="0" w:color="auto"/>
                <w:right w:val="none" w:sz="0" w:space="0" w:color="auto"/>
              </w:divBdr>
            </w:div>
            <w:div w:id="1956907021">
              <w:marLeft w:val="0"/>
              <w:marRight w:val="0"/>
              <w:marTop w:val="0"/>
              <w:marBottom w:val="0"/>
              <w:divBdr>
                <w:top w:val="none" w:sz="0" w:space="0" w:color="auto"/>
                <w:left w:val="none" w:sz="0" w:space="0" w:color="auto"/>
                <w:bottom w:val="none" w:sz="0" w:space="0" w:color="auto"/>
                <w:right w:val="none" w:sz="0" w:space="0" w:color="auto"/>
              </w:divBdr>
            </w:div>
            <w:div w:id="1664315292">
              <w:marLeft w:val="0"/>
              <w:marRight w:val="0"/>
              <w:marTop w:val="0"/>
              <w:marBottom w:val="0"/>
              <w:divBdr>
                <w:top w:val="none" w:sz="0" w:space="0" w:color="auto"/>
                <w:left w:val="none" w:sz="0" w:space="0" w:color="auto"/>
                <w:bottom w:val="none" w:sz="0" w:space="0" w:color="auto"/>
                <w:right w:val="none" w:sz="0" w:space="0" w:color="auto"/>
              </w:divBdr>
            </w:div>
            <w:div w:id="1581136852">
              <w:marLeft w:val="0"/>
              <w:marRight w:val="0"/>
              <w:marTop w:val="0"/>
              <w:marBottom w:val="0"/>
              <w:divBdr>
                <w:top w:val="none" w:sz="0" w:space="0" w:color="auto"/>
                <w:left w:val="none" w:sz="0" w:space="0" w:color="auto"/>
                <w:bottom w:val="none" w:sz="0" w:space="0" w:color="auto"/>
                <w:right w:val="none" w:sz="0" w:space="0" w:color="auto"/>
              </w:divBdr>
            </w:div>
            <w:div w:id="1366902809">
              <w:marLeft w:val="0"/>
              <w:marRight w:val="0"/>
              <w:marTop w:val="0"/>
              <w:marBottom w:val="0"/>
              <w:divBdr>
                <w:top w:val="none" w:sz="0" w:space="0" w:color="auto"/>
                <w:left w:val="none" w:sz="0" w:space="0" w:color="auto"/>
                <w:bottom w:val="none" w:sz="0" w:space="0" w:color="auto"/>
                <w:right w:val="none" w:sz="0" w:space="0" w:color="auto"/>
              </w:divBdr>
            </w:div>
            <w:div w:id="145822213">
              <w:marLeft w:val="0"/>
              <w:marRight w:val="0"/>
              <w:marTop w:val="0"/>
              <w:marBottom w:val="0"/>
              <w:divBdr>
                <w:top w:val="none" w:sz="0" w:space="0" w:color="auto"/>
                <w:left w:val="none" w:sz="0" w:space="0" w:color="auto"/>
                <w:bottom w:val="none" w:sz="0" w:space="0" w:color="auto"/>
                <w:right w:val="none" w:sz="0" w:space="0" w:color="auto"/>
              </w:divBdr>
            </w:div>
            <w:div w:id="1146359680">
              <w:marLeft w:val="0"/>
              <w:marRight w:val="0"/>
              <w:marTop w:val="0"/>
              <w:marBottom w:val="0"/>
              <w:divBdr>
                <w:top w:val="none" w:sz="0" w:space="0" w:color="auto"/>
                <w:left w:val="none" w:sz="0" w:space="0" w:color="auto"/>
                <w:bottom w:val="none" w:sz="0" w:space="0" w:color="auto"/>
                <w:right w:val="none" w:sz="0" w:space="0" w:color="auto"/>
              </w:divBdr>
            </w:div>
            <w:div w:id="946502529">
              <w:marLeft w:val="0"/>
              <w:marRight w:val="0"/>
              <w:marTop w:val="0"/>
              <w:marBottom w:val="0"/>
              <w:divBdr>
                <w:top w:val="none" w:sz="0" w:space="0" w:color="auto"/>
                <w:left w:val="none" w:sz="0" w:space="0" w:color="auto"/>
                <w:bottom w:val="none" w:sz="0" w:space="0" w:color="auto"/>
                <w:right w:val="none" w:sz="0" w:space="0" w:color="auto"/>
              </w:divBdr>
            </w:div>
            <w:div w:id="589237894">
              <w:marLeft w:val="0"/>
              <w:marRight w:val="0"/>
              <w:marTop w:val="0"/>
              <w:marBottom w:val="0"/>
              <w:divBdr>
                <w:top w:val="none" w:sz="0" w:space="0" w:color="auto"/>
                <w:left w:val="none" w:sz="0" w:space="0" w:color="auto"/>
                <w:bottom w:val="none" w:sz="0" w:space="0" w:color="auto"/>
                <w:right w:val="none" w:sz="0" w:space="0" w:color="auto"/>
              </w:divBdr>
            </w:div>
            <w:div w:id="1039358073">
              <w:marLeft w:val="0"/>
              <w:marRight w:val="0"/>
              <w:marTop w:val="0"/>
              <w:marBottom w:val="0"/>
              <w:divBdr>
                <w:top w:val="none" w:sz="0" w:space="0" w:color="auto"/>
                <w:left w:val="none" w:sz="0" w:space="0" w:color="auto"/>
                <w:bottom w:val="none" w:sz="0" w:space="0" w:color="auto"/>
                <w:right w:val="none" w:sz="0" w:space="0" w:color="auto"/>
              </w:divBdr>
            </w:div>
            <w:div w:id="1226792947">
              <w:marLeft w:val="0"/>
              <w:marRight w:val="0"/>
              <w:marTop w:val="0"/>
              <w:marBottom w:val="0"/>
              <w:divBdr>
                <w:top w:val="none" w:sz="0" w:space="0" w:color="auto"/>
                <w:left w:val="none" w:sz="0" w:space="0" w:color="auto"/>
                <w:bottom w:val="none" w:sz="0" w:space="0" w:color="auto"/>
                <w:right w:val="none" w:sz="0" w:space="0" w:color="auto"/>
              </w:divBdr>
            </w:div>
            <w:div w:id="551306272">
              <w:marLeft w:val="0"/>
              <w:marRight w:val="0"/>
              <w:marTop w:val="0"/>
              <w:marBottom w:val="0"/>
              <w:divBdr>
                <w:top w:val="none" w:sz="0" w:space="0" w:color="auto"/>
                <w:left w:val="none" w:sz="0" w:space="0" w:color="auto"/>
                <w:bottom w:val="none" w:sz="0" w:space="0" w:color="auto"/>
                <w:right w:val="none" w:sz="0" w:space="0" w:color="auto"/>
              </w:divBdr>
            </w:div>
            <w:div w:id="264503489">
              <w:marLeft w:val="0"/>
              <w:marRight w:val="0"/>
              <w:marTop w:val="0"/>
              <w:marBottom w:val="0"/>
              <w:divBdr>
                <w:top w:val="none" w:sz="0" w:space="0" w:color="auto"/>
                <w:left w:val="none" w:sz="0" w:space="0" w:color="auto"/>
                <w:bottom w:val="none" w:sz="0" w:space="0" w:color="auto"/>
                <w:right w:val="none" w:sz="0" w:space="0" w:color="auto"/>
              </w:divBdr>
            </w:div>
            <w:div w:id="1827091284">
              <w:marLeft w:val="0"/>
              <w:marRight w:val="0"/>
              <w:marTop w:val="0"/>
              <w:marBottom w:val="0"/>
              <w:divBdr>
                <w:top w:val="none" w:sz="0" w:space="0" w:color="auto"/>
                <w:left w:val="none" w:sz="0" w:space="0" w:color="auto"/>
                <w:bottom w:val="none" w:sz="0" w:space="0" w:color="auto"/>
                <w:right w:val="none" w:sz="0" w:space="0" w:color="auto"/>
              </w:divBdr>
            </w:div>
            <w:div w:id="1141268367">
              <w:marLeft w:val="0"/>
              <w:marRight w:val="0"/>
              <w:marTop w:val="0"/>
              <w:marBottom w:val="0"/>
              <w:divBdr>
                <w:top w:val="none" w:sz="0" w:space="0" w:color="auto"/>
                <w:left w:val="none" w:sz="0" w:space="0" w:color="auto"/>
                <w:bottom w:val="none" w:sz="0" w:space="0" w:color="auto"/>
                <w:right w:val="none" w:sz="0" w:space="0" w:color="auto"/>
              </w:divBdr>
            </w:div>
            <w:div w:id="43571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2435">
      <w:bodyDiv w:val="1"/>
      <w:marLeft w:val="0"/>
      <w:marRight w:val="0"/>
      <w:marTop w:val="0"/>
      <w:marBottom w:val="0"/>
      <w:divBdr>
        <w:top w:val="none" w:sz="0" w:space="0" w:color="auto"/>
        <w:left w:val="none" w:sz="0" w:space="0" w:color="auto"/>
        <w:bottom w:val="none" w:sz="0" w:space="0" w:color="auto"/>
        <w:right w:val="none" w:sz="0" w:space="0" w:color="auto"/>
      </w:divBdr>
      <w:divsChild>
        <w:div w:id="979462118">
          <w:marLeft w:val="0"/>
          <w:marRight w:val="0"/>
          <w:marTop w:val="0"/>
          <w:marBottom w:val="0"/>
          <w:divBdr>
            <w:top w:val="none" w:sz="0" w:space="0" w:color="auto"/>
            <w:left w:val="none" w:sz="0" w:space="0" w:color="auto"/>
            <w:bottom w:val="none" w:sz="0" w:space="0" w:color="auto"/>
            <w:right w:val="none" w:sz="0" w:space="0" w:color="auto"/>
          </w:divBdr>
          <w:divsChild>
            <w:div w:id="1777674794">
              <w:marLeft w:val="0"/>
              <w:marRight w:val="0"/>
              <w:marTop w:val="0"/>
              <w:marBottom w:val="0"/>
              <w:divBdr>
                <w:top w:val="none" w:sz="0" w:space="0" w:color="auto"/>
                <w:left w:val="none" w:sz="0" w:space="0" w:color="auto"/>
                <w:bottom w:val="none" w:sz="0" w:space="0" w:color="auto"/>
                <w:right w:val="none" w:sz="0" w:space="0" w:color="auto"/>
              </w:divBdr>
            </w:div>
            <w:div w:id="364793350">
              <w:marLeft w:val="0"/>
              <w:marRight w:val="0"/>
              <w:marTop w:val="0"/>
              <w:marBottom w:val="0"/>
              <w:divBdr>
                <w:top w:val="none" w:sz="0" w:space="0" w:color="auto"/>
                <w:left w:val="none" w:sz="0" w:space="0" w:color="auto"/>
                <w:bottom w:val="none" w:sz="0" w:space="0" w:color="auto"/>
                <w:right w:val="none" w:sz="0" w:space="0" w:color="auto"/>
              </w:divBdr>
            </w:div>
            <w:div w:id="1718385086">
              <w:marLeft w:val="0"/>
              <w:marRight w:val="0"/>
              <w:marTop w:val="0"/>
              <w:marBottom w:val="0"/>
              <w:divBdr>
                <w:top w:val="none" w:sz="0" w:space="0" w:color="auto"/>
                <w:left w:val="none" w:sz="0" w:space="0" w:color="auto"/>
                <w:bottom w:val="none" w:sz="0" w:space="0" w:color="auto"/>
                <w:right w:val="none" w:sz="0" w:space="0" w:color="auto"/>
              </w:divBdr>
            </w:div>
            <w:div w:id="610284263">
              <w:marLeft w:val="0"/>
              <w:marRight w:val="0"/>
              <w:marTop w:val="0"/>
              <w:marBottom w:val="0"/>
              <w:divBdr>
                <w:top w:val="none" w:sz="0" w:space="0" w:color="auto"/>
                <w:left w:val="none" w:sz="0" w:space="0" w:color="auto"/>
                <w:bottom w:val="none" w:sz="0" w:space="0" w:color="auto"/>
                <w:right w:val="none" w:sz="0" w:space="0" w:color="auto"/>
              </w:divBdr>
            </w:div>
            <w:div w:id="1594896733">
              <w:marLeft w:val="0"/>
              <w:marRight w:val="0"/>
              <w:marTop w:val="0"/>
              <w:marBottom w:val="0"/>
              <w:divBdr>
                <w:top w:val="none" w:sz="0" w:space="0" w:color="auto"/>
                <w:left w:val="none" w:sz="0" w:space="0" w:color="auto"/>
                <w:bottom w:val="none" w:sz="0" w:space="0" w:color="auto"/>
                <w:right w:val="none" w:sz="0" w:space="0" w:color="auto"/>
              </w:divBdr>
            </w:div>
            <w:div w:id="1110707633">
              <w:marLeft w:val="0"/>
              <w:marRight w:val="0"/>
              <w:marTop w:val="0"/>
              <w:marBottom w:val="0"/>
              <w:divBdr>
                <w:top w:val="none" w:sz="0" w:space="0" w:color="auto"/>
                <w:left w:val="none" w:sz="0" w:space="0" w:color="auto"/>
                <w:bottom w:val="none" w:sz="0" w:space="0" w:color="auto"/>
                <w:right w:val="none" w:sz="0" w:space="0" w:color="auto"/>
              </w:divBdr>
            </w:div>
            <w:div w:id="1349523519">
              <w:marLeft w:val="0"/>
              <w:marRight w:val="0"/>
              <w:marTop w:val="0"/>
              <w:marBottom w:val="0"/>
              <w:divBdr>
                <w:top w:val="none" w:sz="0" w:space="0" w:color="auto"/>
                <w:left w:val="none" w:sz="0" w:space="0" w:color="auto"/>
                <w:bottom w:val="none" w:sz="0" w:space="0" w:color="auto"/>
                <w:right w:val="none" w:sz="0" w:space="0" w:color="auto"/>
              </w:divBdr>
            </w:div>
            <w:div w:id="1089233622">
              <w:marLeft w:val="0"/>
              <w:marRight w:val="0"/>
              <w:marTop w:val="0"/>
              <w:marBottom w:val="0"/>
              <w:divBdr>
                <w:top w:val="none" w:sz="0" w:space="0" w:color="auto"/>
                <w:left w:val="none" w:sz="0" w:space="0" w:color="auto"/>
                <w:bottom w:val="none" w:sz="0" w:space="0" w:color="auto"/>
                <w:right w:val="none" w:sz="0" w:space="0" w:color="auto"/>
              </w:divBdr>
            </w:div>
            <w:div w:id="1389956995">
              <w:marLeft w:val="0"/>
              <w:marRight w:val="0"/>
              <w:marTop w:val="0"/>
              <w:marBottom w:val="0"/>
              <w:divBdr>
                <w:top w:val="none" w:sz="0" w:space="0" w:color="auto"/>
                <w:left w:val="none" w:sz="0" w:space="0" w:color="auto"/>
                <w:bottom w:val="none" w:sz="0" w:space="0" w:color="auto"/>
                <w:right w:val="none" w:sz="0" w:space="0" w:color="auto"/>
              </w:divBdr>
            </w:div>
            <w:div w:id="395982673">
              <w:marLeft w:val="0"/>
              <w:marRight w:val="0"/>
              <w:marTop w:val="0"/>
              <w:marBottom w:val="0"/>
              <w:divBdr>
                <w:top w:val="none" w:sz="0" w:space="0" w:color="auto"/>
                <w:left w:val="none" w:sz="0" w:space="0" w:color="auto"/>
                <w:bottom w:val="none" w:sz="0" w:space="0" w:color="auto"/>
                <w:right w:val="none" w:sz="0" w:space="0" w:color="auto"/>
              </w:divBdr>
            </w:div>
            <w:div w:id="947548534">
              <w:marLeft w:val="0"/>
              <w:marRight w:val="0"/>
              <w:marTop w:val="0"/>
              <w:marBottom w:val="0"/>
              <w:divBdr>
                <w:top w:val="none" w:sz="0" w:space="0" w:color="auto"/>
                <w:left w:val="none" w:sz="0" w:space="0" w:color="auto"/>
                <w:bottom w:val="none" w:sz="0" w:space="0" w:color="auto"/>
                <w:right w:val="none" w:sz="0" w:space="0" w:color="auto"/>
              </w:divBdr>
            </w:div>
            <w:div w:id="1721442000">
              <w:marLeft w:val="0"/>
              <w:marRight w:val="0"/>
              <w:marTop w:val="0"/>
              <w:marBottom w:val="0"/>
              <w:divBdr>
                <w:top w:val="none" w:sz="0" w:space="0" w:color="auto"/>
                <w:left w:val="none" w:sz="0" w:space="0" w:color="auto"/>
                <w:bottom w:val="none" w:sz="0" w:space="0" w:color="auto"/>
                <w:right w:val="none" w:sz="0" w:space="0" w:color="auto"/>
              </w:divBdr>
            </w:div>
            <w:div w:id="405078129">
              <w:marLeft w:val="0"/>
              <w:marRight w:val="0"/>
              <w:marTop w:val="0"/>
              <w:marBottom w:val="0"/>
              <w:divBdr>
                <w:top w:val="none" w:sz="0" w:space="0" w:color="auto"/>
                <w:left w:val="none" w:sz="0" w:space="0" w:color="auto"/>
                <w:bottom w:val="none" w:sz="0" w:space="0" w:color="auto"/>
                <w:right w:val="none" w:sz="0" w:space="0" w:color="auto"/>
              </w:divBdr>
            </w:div>
            <w:div w:id="121776954">
              <w:marLeft w:val="0"/>
              <w:marRight w:val="0"/>
              <w:marTop w:val="0"/>
              <w:marBottom w:val="0"/>
              <w:divBdr>
                <w:top w:val="none" w:sz="0" w:space="0" w:color="auto"/>
                <w:left w:val="none" w:sz="0" w:space="0" w:color="auto"/>
                <w:bottom w:val="none" w:sz="0" w:space="0" w:color="auto"/>
                <w:right w:val="none" w:sz="0" w:space="0" w:color="auto"/>
              </w:divBdr>
            </w:div>
            <w:div w:id="1809273944">
              <w:marLeft w:val="0"/>
              <w:marRight w:val="0"/>
              <w:marTop w:val="0"/>
              <w:marBottom w:val="0"/>
              <w:divBdr>
                <w:top w:val="none" w:sz="0" w:space="0" w:color="auto"/>
                <w:left w:val="none" w:sz="0" w:space="0" w:color="auto"/>
                <w:bottom w:val="none" w:sz="0" w:space="0" w:color="auto"/>
                <w:right w:val="none" w:sz="0" w:space="0" w:color="auto"/>
              </w:divBdr>
            </w:div>
            <w:div w:id="1280067145">
              <w:marLeft w:val="0"/>
              <w:marRight w:val="0"/>
              <w:marTop w:val="0"/>
              <w:marBottom w:val="0"/>
              <w:divBdr>
                <w:top w:val="none" w:sz="0" w:space="0" w:color="auto"/>
                <w:left w:val="none" w:sz="0" w:space="0" w:color="auto"/>
                <w:bottom w:val="none" w:sz="0" w:space="0" w:color="auto"/>
                <w:right w:val="none" w:sz="0" w:space="0" w:color="auto"/>
              </w:divBdr>
            </w:div>
            <w:div w:id="1826504187">
              <w:marLeft w:val="0"/>
              <w:marRight w:val="0"/>
              <w:marTop w:val="0"/>
              <w:marBottom w:val="0"/>
              <w:divBdr>
                <w:top w:val="none" w:sz="0" w:space="0" w:color="auto"/>
                <w:left w:val="none" w:sz="0" w:space="0" w:color="auto"/>
                <w:bottom w:val="none" w:sz="0" w:space="0" w:color="auto"/>
                <w:right w:val="none" w:sz="0" w:space="0" w:color="auto"/>
              </w:divBdr>
            </w:div>
            <w:div w:id="1475099879">
              <w:marLeft w:val="0"/>
              <w:marRight w:val="0"/>
              <w:marTop w:val="0"/>
              <w:marBottom w:val="0"/>
              <w:divBdr>
                <w:top w:val="none" w:sz="0" w:space="0" w:color="auto"/>
                <w:left w:val="none" w:sz="0" w:space="0" w:color="auto"/>
                <w:bottom w:val="none" w:sz="0" w:space="0" w:color="auto"/>
                <w:right w:val="none" w:sz="0" w:space="0" w:color="auto"/>
              </w:divBdr>
            </w:div>
            <w:div w:id="106394429">
              <w:marLeft w:val="0"/>
              <w:marRight w:val="0"/>
              <w:marTop w:val="0"/>
              <w:marBottom w:val="0"/>
              <w:divBdr>
                <w:top w:val="none" w:sz="0" w:space="0" w:color="auto"/>
                <w:left w:val="none" w:sz="0" w:space="0" w:color="auto"/>
                <w:bottom w:val="none" w:sz="0" w:space="0" w:color="auto"/>
                <w:right w:val="none" w:sz="0" w:space="0" w:color="auto"/>
              </w:divBdr>
            </w:div>
            <w:div w:id="472646747">
              <w:marLeft w:val="0"/>
              <w:marRight w:val="0"/>
              <w:marTop w:val="0"/>
              <w:marBottom w:val="0"/>
              <w:divBdr>
                <w:top w:val="none" w:sz="0" w:space="0" w:color="auto"/>
                <w:left w:val="none" w:sz="0" w:space="0" w:color="auto"/>
                <w:bottom w:val="none" w:sz="0" w:space="0" w:color="auto"/>
                <w:right w:val="none" w:sz="0" w:space="0" w:color="auto"/>
              </w:divBdr>
            </w:div>
            <w:div w:id="447091729">
              <w:marLeft w:val="0"/>
              <w:marRight w:val="0"/>
              <w:marTop w:val="0"/>
              <w:marBottom w:val="0"/>
              <w:divBdr>
                <w:top w:val="none" w:sz="0" w:space="0" w:color="auto"/>
                <w:left w:val="none" w:sz="0" w:space="0" w:color="auto"/>
                <w:bottom w:val="none" w:sz="0" w:space="0" w:color="auto"/>
                <w:right w:val="none" w:sz="0" w:space="0" w:color="auto"/>
              </w:divBdr>
            </w:div>
            <w:div w:id="1363943928">
              <w:marLeft w:val="0"/>
              <w:marRight w:val="0"/>
              <w:marTop w:val="0"/>
              <w:marBottom w:val="0"/>
              <w:divBdr>
                <w:top w:val="none" w:sz="0" w:space="0" w:color="auto"/>
                <w:left w:val="none" w:sz="0" w:space="0" w:color="auto"/>
                <w:bottom w:val="none" w:sz="0" w:space="0" w:color="auto"/>
                <w:right w:val="none" w:sz="0" w:space="0" w:color="auto"/>
              </w:divBdr>
            </w:div>
            <w:div w:id="1239286161">
              <w:marLeft w:val="0"/>
              <w:marRight w:val="0"/>
              <w:marTop w:val="0"/>
              <w:marBottom w:val="0"/>
              <w:divBdr>
                <w:top w:val="none" w:sz="0" w:space="0" w:color="auto"/>
                <w:left w:val="none" w:sz="0" w:space="0" w:color="auto"/>
                <w:bottom w:val="none" w:sz="0" w:space="0" w:color="auto"/>
                <w:right w:val="none" w:sz="0" w:space="0" w:color="auto"/>
              </w:divBdr>
            </w:div>
            <w:div w:id="623465020">
              <w:marLeft w:val="0"/>
              <w:marRight w:val="0"/>
              <w:marTop w:val="0"/>
              <w:marBottom w:val="0"/>
              <w:divBdr>
                <w:top w:val="none" w:sz="0" w:space="0" w:color="auto"/>
                <w:left w:val="none" w:sz="0" w:space="0" w:color="auto"/>
                <w:bottom w:val="none" w:sz="0" w:space="0" w:color="auto"/>
                <w:right w:val="none" w:sz="0" w:space="0" w:color="auto"/>
              </w:divBdr>
            </w:div>
            <w:div w:id="1575896580">
              <w:marLeft w:val="0"/>
              <w:marRight w:val="0"/>
              <w:marTop w:val="0"/>
              <w:marBottom w:val="0"/>
              <w:divBdr>
                <w:top w:val="none" w:sz="0" w:space="0" w:color="auto"/>
                <w:left w:val="none" w:sz="0" w:space="0" w:color="auto"/>
                <w:bottom w:val="none" w:sz="0" w:space="0" w:color="auto"/>
                <w:right w:val="none" w:sz="0" w:space="0" w:color="auto"/>
              </w:divBdr>
            </w:div>
            <w:div w:id="309330580">
              <w:marLeft w:val="0"/>
              <w:marRight w:val="0"/>
              <w:marTop w:val="0"/>
              <w:marBottom w:val="0"/>
              <w:divBdr>
                <w:top w:val="none" w:sz="0" w:space="0" w:color="auto"/>
                <w:left w:val="none" w:sz="0" w:space="0" w:color="auto"/>
                <w:bottom w:val="none" w:sz="0" w:space="0" w:color="auto"/>
                <w:right w:val="none" w:sz="0" w:space="0" w:color="auto"/>
              </w:divBdr>
            </w:div>
            <w:div w:id="1997761434">
              <w:marLeft w:val="0"/>
              <w:marRight w:val="0"/>
              <w:marTop w:val="0"/>
              <w:marBottom w:val="0"/>
              <w:divBdr>
                <w:top w:val="none" w:sz="0" w:space="0" w:color="auto"/>
                <w:left w:val="none" w:sz="0" w:space="0" w:color="auto"/>
                <w:bottom w:val="none" w:sz="0" w:space="0" w:color="auto"/>
                <w:right w:val="none" w:sz="0" w:space="0" w:color="auto"/>
              </w:divBdr>
            </w:div>
            <w:div w:id="219481548">
              <w:marLeft w:val="0"/>
              <w:marRight w:val="0"/>
              <w:marTop w:val="0"/>
              <w:marBottom w:val="0"/>
              <w:divBdr>
                <w:top w:val="none" w:sz="0" w:space="0" w:color="auto"/>
                <w:left w:val="none" w:sz="0" w:space="0" w:color="auto"/>
                <w:bottom w:val="none" w:sz="0" w:space="0" w:color="auto"/>
                <w:right w:val="none" w:sz="0" w:space="0" w:color="auto"/>
              </w:divBdr>
            </w:div>
            <w:div w:id="2084983036">
              <w:marLeft w:val="0"/>
              <w:marRight w:val="0"/>
              <w:marTop w:val="0"/>
              <w:marBottom w:val="0"/>
              <w:divBdr>
                <w:top w:val="none" w:sz="0" w:space="0" w:color="auto"/>
                <w:left w:val="none" w:sz="0" w:space="0" w:color="auto"/>
                <w:bottom w:val="none" w:sz="0" w:space="0" w:color="auto"/>
                <w:right w:val="none" w:sz="0" w:space="0" w:color="auto"/>
              </w:divBdr>
            </w:div>
            <w:div w:id="2107269574">
              <w:marLeft w:val="0"/>
              <w:marRight w:val="0"/>
              <w:marTop w:val="0"/>
              <w:marBottom w:val="0"/>
              <w:divBdr>
                <w:top w:val="none" w:sz="0" w:space="0" w:color="auto"/>
                <w:left w:val="none" w:sz="0" w:space="0" w:color="auto"/>
                <w:bottom w:val="none" w:sz="0" w:space="0" w:color="auto"/>
                <w:right w:val="none" w:sz="0" w:space="0" w:color="auto"/>
              </w:divBdr>
            </w:div>
            <w:div w:id="385682663">
              <w:marLeft w:val="0"/>
              <w:marRight w:val="0"/>
              <w:marTop w:val="0"/>
              <w:marBottom w:val="0"/>
              <w:divBdr>
                <w:top w:val="none" w:sz="0" w:space="0" w:color="auto"/>
                <w:left w:val="none" w:sz="0" w:space="0" w:color="auto"/>
                <w:bottom w:val="none" w:sz="0" w:space="0" w:color="auto"/>
                <w:right w:val="none" w:sz="0" w:space="0" w:color="auto"/>
              </w:divBdr>
            </w:div>
            <w:div w:id="334000533">
              <w:marLeft w:val="0"/>
              <w:marRight w:val="0"/>
              <w:marTop w:val="0"/>
              <w:marBottom w:val="0"/>
              <w:divBdr>
                <w:top w:val="none" w:sz="0" w:space="0" w:color="auto"/>
                <w:left w:val="none" w:sz="0" w:space="0" w:color="auto"/>
                <w:bottom w:val="none" w:sz="0" w:space="0" w:color="auto"/>
                <w:right w:val="none" w:sz="0" w:space="0" w:color="auto"/>
              </w:divBdr>
            </w:div>
            <w:div w:id="185410493">
              <w:marLeft w:val="0"/>
              <w:marRight w:val="0"/>
              <w:marTop w:val="0"/>
              <w:marBottom w:val="0"/>
              <w:divBdr>
                <w:top w:val="none" w:sz="0" w:space="0" w:color="auto"/>
                <w:left w:val="none" w:sz="0" w:space="0" w:color="auto"/>
                <w:bottom w:val="none" w:sz="0" w:space="0" w:color="auto"/>
                <w:right w:val="none" w:sz="0" w:space="0" w:color="auto"/>
              </w:divBdr>
            </w:div>
            <w:div w:id="433014667">
              <w:marLeft w:val="0"/>
              <w:marRight w:val="0"/>
              <w:marTop w:val="0"/>
              <w:marBottom w:val="0"/>
              <w:divBdr>
                <w:top w:val="none" w:sz="0" w:space="0" w:color="auto"/>
                <w:left w:val="none" w:sz="0" w:space="0" w:color="auto"/>
                <w:bottom w:val="none" w:sz="0" w:space="0" w:color="auto"/>
                <w:right w:val="none" w:sz="0" w:space="0" w:color="auto"/>
              </w:divBdr>
            </w:div>
            <w:div w:id="1090196613">
              <w:marLeft w:val="0"/>
              <w:marRight w:val="0"/>
              <w:marTop w:val="0"/>
              <w:marBottom w:val="0"/>
              <w:divBdr>
                <w:top w:val="none" w:sz="0" w:space="0" w:color="auto"/>
                <w:left w:val="none" w:sz="0" w:space="0" w:color="auto"/>
                <w:bottom w:val="none" w:sz="0" w:space="0" w:color="auto"/>
                <w:right w:val="none" w:sz="0" w:space="0" w:color="auto"/>
              </w:divBdr>
            </w:div>
            <w:div w:id="976909032">
              <w:marLeft w:val="0"/>
              <w:marRight w:val="0"/>
              <w:marTop w:val="0"/>
              <w:marBottom w:val="0"/>
              <w:divBdr>
                <w:top w:val="none" w:sz="0" w:space="0" w:color="auto"/>
                <w:left w:val="none" w:sz="0" w:space="0" w:color="auto"/>
                <w:bottom w:val="none" w:sz="0" w:space="0" w:color="auto"/>
                <w:right w:val="none" w:sz="0" w:space="0" w:color="auto"/>
              </w:divBdr>
            </w:div>
            <w:div w:id="1667706446">
              <w:marLeft w:val="0"/>
              <w:marRight w:val="0"/>
              <w:marTop w:val="0"/>
              <w:marBottom w:val="0"/>
              <w:divBdr>
                <w:top w:val="none" w:sz="0" w:space="0" w:color="auto"/>
                <w:left w:val="none" w:sz="0" w:space="0" w:color="auto"/>
                <w:bottom w:val="none" w:sz="0" w:space="0" w:color="auto"/>
                <w:right w:val="none" w:sz="0" w:space="0" w:color="auto"/>
              </w:divBdr>
            </w:div>
            <w:div w:id="1963420057">
              <w:marLeft w:val="0"/>
              <w:marRight w:val="0"/>
              <w:marTop w:val="0"/>
              <w:marBottom w:val="0"/>
              <w:divBdr>
                <w:top w:val="none" w:sz="0" w:space="0" w:color="auto"/>
                <w:left w:val="none" w:sz="0" w:space="0" w:color="auto"/>
                <w:bottom w:val="none" w:sz="0" w:space="0" w:color="auto"/>
                <w:right w:val="none" w:sz="0" w:space="0" w:color="auto"/>
              </w:divBdr>
            </w:div>
            <w:div w:id="677078342">
              <w:marLeft w:val="0"/>
              <w:marRight w:val="0"/>
              <w:marTop w:val="0"/>
              <w:marBottom w:val="0"/>
              <w:divBdr>
                <w:top w:val="none" w:sz="0" w:space="0" w:color="auto"/>
                <w:left w:val="none" w:sz="0" w:space="0" w:color="auto"/>
                <w:bottom w:val="none" w:sz="0" w:space="0" w:color="auto"/>
                <w:right w:val="none" w:sz="0" w:space="0" w:color="auto"/>
              </w:divBdr>
            </w:div>
            <w:div w:id="1734934915">
              <w:marLeft w:val="0"/>
              <w:marRight w:val="0"/>
              <w:marTop w:val="0"/>
              <w:marBottom w:val="0"/>
              <w:divBdr>
                <w:top w:val="none" w:sz="0" w:space="0" w:color="auto"/>
                <w:left w:val="none" w:sz="0" w:space="0" w:color="auto"/>
                <w:bottom w:val="none" w:sz="0" w:space="0" w:color="auto"/>
                <w:right w:val="none" w:sz="0" w:space="0" w:color="auto"/>
              </w:divBdr>
            </w:div>
            <w:div w:id="229464219">
              <w:marLeft w:val="0"/>
              <w:marRight w:val="0"/>
              <w:marTop w:val="0"/>
              <w:marBottom w:val="0"/>
              <w:divBdr>
                <w:top w:val="none" w:sz="0" w:space="0" w:color="auto"/>
                <w:left w:val="none" w:sz="0" w:space="0" w:color="auto"/>
                <w:bottom w:val="none" w:sz="0" w:space="0" w:color="auto"/>
                <w:right w:val="none" w:sz="0" w:space="0" w:color="auto"/>
              </w:divBdr>
            </w:div>
            <w:div w:id="1632401379">
              <w:marLeft w:val="0"/>
              <w:marRight w:val="0"/>
              <w:marTop w:val="0"/>
              <w:marBottom w:val="0"/>
              <w:divBdr>
                <w:top w:val="none" w:sz="0" w:space="0" w:color="auto"/>
                <w:left w:val="none" w:sz="0" w:space="0" w:color="auto"/>
                <w:bottom w:val="none" w:sz="0" w:space="0" w:color="auto"/>
                <w:right w:val="none" w:sz="0" w:space="0" w:color="auto"/>
              </w:divBdr>
            </w:div>
            <w:div w:id="1992052348">
              <w:marLeft w:val="0"/>
              <w:marRight w:val="0"/>
              <w:marTop w:val="0"/>
              <w:marBottom w:val="0"/>
              <w:divBdr>
                <w:top w:val="none" w:sz="0" w:space="0" w:color="auto"/>
                <w:left w:val="none" w:sz="0" w:space="0" w:color="auto"/>
                <w:bottom w:val="none" w:sz="0" w:space="0" w:color="auto"/>
                <w:right w:val="none" w:sz="0" w:space="0" w:color="auto"/>
              </w:divBdr>
            </w:div>
            <w:div w:id="374037790">
              <w:marLeft w:val="0"/>
              <w:marRight w:val="0"/>
              <w:marTop w:val="0"/>
              <w:marBottom w:val="0"/>
              <w:divBdr>
                <w:top w:val="none" w:sz="0" w:space="0" w:color="auto"/>
                <w:left w:val="none" w:sz="0" w:space="0" w:color="auto"/>
                <w:bottom w:val="none" w:sz="0" w:space="0" w:color="auto"/>
                <w:right w:val="none" w:sz="0" w:space="0" w:color="auto"/>
              </w:divBdr>
            </w:div>
            <w:div w:id="2032880273">
              <w:marLeft w:val="0"/>
              <w:marRight w:val="0"/>
              <w:marTop w:val="0"/>
              <w:marBottom w:val="0"/>
              <w:divBdr>
                <w:top w:val="none" w:sz="0" w:space="0" w:color="auto"/>
                <w:left w:val="none" w:sz="0" w:space="0" w:color="auto"/>
                <w:bottom w:val="none" w:sz="0" w:space="0" w:color="auto"/>
                <w:right w:val="none" w:sz="0" w:space="0" w:color="auto"/>
              </w:divBdr>
            </w:div>
            <w:div w:id="852494840">
              <w:marLeft w:val="0"/>
              <w:marRight w:val="0"/>
              <w:marTop w:val="0"/>
              <w:marBottom w:val="0"/>
              <w:divBdr>
                <w:top w:val="none" w:sz="0" w:space="0" w:color="auto"/>
                <w:left w:val="none" w:sz="0" w:space="0" w:color="auto"/>
                <w:bottom w:val="none" w:sz="0" w:space="0" w:color="auto"/>
                <w:right w:val="none" w:sz="0" w:space="0" w:color="auto"/>
              </w:divBdr>
            </w:div>
            <w:div w:id="1850562219">
              <w:marLeft w:val="0"/>
              <w:marRight w:val="0"/>
              <w:marTop w:val="0"/>
              <w:marBottom w:val="0"/>
              <w:divBdr>
                <w:top w:val="none" w:sz="0" w:space="0" w:color="auto"/>
                <w:left w:val="none" w:sz="0" w:space="0" w:color="auto"/>
                <w:bottom w:val="none" w:sz="0" w:space="0" w:color="auto"/>
                <w:right w:val="none" w:sz="0" w:space="0" w:color="auto"/>
              </w:divBdr>
            </w:div>
            <w:div w:id="2080513900">
              <w:marLeft w:val="0"/>
              <w:marRight w:val="0"/>
              <w:marTop w:val="0"/>
              <w:marBottom w:val="0"/>
              <w:divBdr>
                <w:top w:val="none" w:sz="0" w:space="0" w:color="auto"/>
                <w:left w:val="none" w:sz="0" w:space="0" w:color="auto"/>
                <w:bottom w:val="none" w:sz="0" w:space="0" w:color="auto"/>
                <w:right w:val="none" w:sz="0" w:space="0" w:color="auto"/>
              </w:divBdr>
            </w:div>
            <w:div w:id="2097897638">
              <w:marLeft w:val="0"/>
              <w:marRight w:val="0"/>
              <w:marTop w:val="0"/>
              <w:marBottom w:val="0"/>
              <w:divBdr>
                <w:top w:val="none" w:sz="0" w:space="0" w:color="auto"/>
                <w:left w:val="none" w:sz="0" w:space="0" w:color="auto"/>
                <w:bottom w:val="none" w:sz="0" w:space="0" w:color="auto"/>
                <w:right w:val="none" w:sz="0" w:space="0" w:color="auto"/>
              </w:divBdr>
            </w:div>
            <w:div w:id="1754545694">
              <w:marLeft w:val="0"/>
              <w:marRight w:val="0"/>
              <w:marTop w:val="0"/>
              <w:marBottom w:val="0"/>
              <w:divBdr>
                <w:top w:val="none" w:sz="0" w:space="0" w:color="auto"/>
                <w:left w:val="none" w:sz="0" w:space="0" w:color="auto"/>
                <w:bottom w:val="none" w:sz="0" w:space="0" w:color="auto"/>
                <w:right w:val="none" w:sz="0" w:space="0" w:color="auto"/>
              </w:divBdr>
            </w:div>
            <w:div w:id="587886010">
              <w:marLeft w:val="0"/>
              <w:marRight w:val="0"/>
              <w:marTop w:val="0"/>
              <w:marBottom w:val="0"/>
              <w:divBdr>
                <w:top w:val="none" w:sz="0" w:space="0" w:color="auto"/>
                <w:left w:val="none" w:sz="0" w:space="0" w:color="auto"/>
                <w:bottom w:val="none" w:sz="0" w:space="0" w:color="auto"/>
                <w:right w:val="none" w:sz="0" w:space="0" w:color="auto"/>
              </w:divBdr>
            </w:div>
            <w:div w:id="869026800">
              <w:marLeft w:val="0"/>
              <w:marRight w:val="0"/>
              <w:marTop w:val="0"/>
              <w:marBottom w:val="0"/>
              <w:divBdr>
                <w:top w:val="none" w:sz="0" w:space="0" w:color="auto"/>
                <w:left w:val="none" w:sz="0" w:space="0" w:color="auto"/>
                <w:bottom w:val="none" w:sz="0" w:space="0" w:color="auto"/>
                <w:right w:val="none" w:sz="0" w:space="0" w:color="auto"/>
              </w:divBdr>
            </w:div>
            <w:div w:id="1375739003">
              <w:marLeft w:val="0"/>
              <w:marRight w:val="0"/>
              <w:marTop w:val="0"/>
              <w:marBottom w:val="0"/>
              <w:divBdr>
                <w:top w:val="none" w:sz="0" w:space="0" w:color="auto"/>
                <w:left w:val="none" w:sz="0" w:space="0" w:color="auto"/>
                <w:bottom w:val="none" w:sz="0" w:space="0" w:color="auto"/>
                <w:right w:val="none" w:sz="0" w:space="0" w:color="auto"/>
              </w:divBdr>
            </w:div>
            <w:div w:id="1014039464">
              <w:marLeft w:val="0"/>
              <w:marRight w:val="0"/>
              <w:marTop w:val="0"/>
              <w:marBottom w:val="0"/>
              <w:divBdr>
                <w:top w:val="none" w:sz="0" w:space="0" w:color="auto"/>
                <w:left w:val="none" w:sz="0" w:space="0" w:color="auto"/>
                <w:bottom w:val="none" w:sz="0" w:space="0" w:color="auto"/>
                <w:right w:val="none" w:sz="0" w:space="0" w:color="auto"/>
              </w:divBdr>
            </w:div>
            <w:div w:id="1211914042">
              <w:marLeft w:val="0"/>
              <w:marRight w:val="0"/>
              <w:marTop w:val="0"/>
              <w:marBottom w:val="0"/>
              <w:divBdr>
                <w:top w:val="none" w:sz="0" w:space="0" w:color="auto"/>
                <w:left w:val="none" w:sz="0" w:space="0" w:color="auto"/>
                <w:bottom w:val="none" w:sz="0" w:space="0" w:color="auto"/>
                <w:right w:val="none" w:sz="0" w:space="0" w:color="auto"/>
              </w:divBdr>
            </w:div>
            <w:div w:id="1779986273">
              <w:marLeft w:val="0"/>
              <w:marRight w:val="0"/>
              <w:marTop w:val="0"/>
              <w:marBottom w:val="0"/>
              <w:divBdr>
                <w:top w:val="none" w:sz="0" w:space="0" w:color="auto"/>
                <w:left w:val="none" w:sz="0" w:space="0" w:color="auto"/>
                <w:bottom w:val="none" w:sz="0" w:space="0" w:color="auto"/>
                <w:right w:val="none" w:sz="0" w:space="0" w:color="auto"/>
              </w:divBdr>
            </w:div>
            <w:div w:id="119962409">
              <w:marLeft w:val="0"/>
              <w:marRight w:val="0"/>
              <w:marTop w:val="0"/>
              <w:marBottom w:val="0"/>
              <w:divBdr>
                <w:top w:val="none" w:sz="0" w:space="0" w:color="auto"/>
                <w:left w:val="none" w:sz="0" w:space="0" w:color="auto"/>
                <w:bottom w:val="none" w:sz="0" w:space="0" w:color="auto"/>
                <w:right w:val="none" w:sz="0" w:space="0" w:color="auto"/>
              </w:divBdr>
            </w:div>
            <w:div w:id="1931502227">
              <w:marLeft w:val="0"/>
              <w:marRight w:val="0"/>
              <w:marTop w:val="0"/>
              <w:marBottom w:val="0"/>
              <w:divBdr>
                <w:top w:val="none" w:sz="0" w:space="0" w:color="auto"/>
                <w:left w:val="none" w:sz="0" w:space="0" w:color="auto"/>
                <w:bottom w:val="none" w:sz="0" w:space="0" w:color="auto"/>
                <w:right w:val="none" w:sz="0" w:space="0" w:color="auto"/>
              </w:divBdr>
            </w:div>
            <w:div w:id="1363942268">
              <w:marLeft w:val="0"/>
              <w:marRight w:val="0"/>
              <w:marTop w:val="0"/>
              <w:marBottom w:val="0"/>
              <w:divBdr>
                <w:top w:val="none" w:sz="0" w:space="0" w:color="auto"/>
                <w:left w:val="none" w:sz="0" w:space="0" w:color="auto"/>
                <w:bottom w:val="none" w:sz="0" w:space="0" w:color="auto"/>
                <w:right w:val="none" w:sz="0" w:space="0" w:color="auto"/>
              </w:divBdr>
            </w:div>
            <w:div w:id="17197408">
              <w:marLeft w:val="0"/>
              <w:marRight w:val="0"/>
              <w:marTop w:val="0"/>
              <w:marBottom w:val="0"/>
              <w:divBdr>
                <w:top w:val="none" w:sz="0" w:space="0" w:color="auto"/>
                <w:left w:val="none" w:sz="0" w:space="0" w:color="auto"/>
                <w:bottom w:val="none" w:sz="0" w:space="0" w:color="auto"/>
                <w:right w:val="none" w:sz="0" w:space="0" w:color="auto"/>
              </w:divBdr>
            </w:div>
            <w:div w:id="87283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14616">
      <w:bodyDiv w:val="1"/>
      <w:marLeft w:val="0"/>
      <w:marRight w:val="0"/>
      <w:marTop w:val="0"/>
      <w:marBottom w:val="0"/>
      <w:divBdr>
        <w:top w:val="none" w:sz="0" w:space="0" w:color="auto"/>
        <w:left w:val="none" w:sz="0" w:space="0" w:color="auto"/>
        <w:bottom w:val="none" w:sz="0" w:space="0" w:color="auto"/>
        <w:right w:val="none" w:sz="0" w:space="0" w:color="auto"/>
      </w:divBdr>
      <w:divsChild>
        <w:div w:id="14885931">
          <w:marLeft w:val="0"/>
          <w:marRight w:val="0"/>
          <w:marTop w:val="0"/>
          <w:marBottom w:val="0"/>
          <w:divBdr>
            <w:top w:val="none" w:sz="0" w:space="0" w:color="auto"/>
            <w:left w:val="none" w:sz="0" w:space="0" w:color="auto"/>
            <w:bottom w:val="none" w:sz="0" w:space="0" w:color="auto"/>
            <w:right w:val="none" w:sz="0" w:space="0" w:color="auto"/>
          </w:divBdr>
          <w:divsChild>
            <w:div w:id="67476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2693">
      <w:bodyDiv w:val="1"/>
      <w:marLeft w:val="0"/>
      <w:marRight w:val="0"/>
      <w:marTop w:val="0"/>
      <w:marBottom w:val="0"/>
      <w:divBdr>
        <w:top w:val="none" w:sz="0" w:space="0" w:color="auto"/>
        <w:left w:val="none" w:sz="0" w:space="0" w:color="auto"/>
        <w:bottom w:val="none" w:sz="0" w:space="0" w:color="auto"/>
        <w:right w:val="none" w:sz="0" w:space="0" w:color="auto"/>
      </w:divBdr>
      <w:divsChild>
        <w:div w:id="29577719">
          <w:marLeft w:val="0"/>
          <w:marRight w:val="0"/>
          <w:marTop w:val="0"/>
          <w:marBottom w:val="0"/>
          <w:divBdr>
            <w:top w:val="none" w:sz="0" w:space="0" w:color="auto"/>
            <w:left w:val="none" w:sz="0" w:space="0" w:color="auto"/>
            <w:bottom w:val="none" w:sz="0" w:space="0" w:color="auto"/>
            <w:right w:val="none" w:sz="0" w:space="0" w:color="auto"/>
          </w:divBdr>
          <w:divsChild>
            <w:div w:id="3110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1008">
      <w:bodyDiv w:val="1"/>
      <w:marLeft w:val="0"/>
      <w:marRight w:val="0"/>
      <w:marTop w:val="0"/>
      <w:marBottom w:val="0"/>
      <w:divBdr>
        <w:top w:val="none" w:sz="0" w:space="0" w:color="auto"/>
        <w:left w:val="none" w:sz="0" w:space="0" w:color="auto"/>
        <w:bottom w:val="none" w:sz="0" w:space="0" w:color="auto"/>
        <w:right w:val="none" w:sz="0" w:space="0" w:color="auto"/>
      </w:divBdr>
      <w:divsChild>
        <w:div w:id="1721517358">
          <w:marLeft w:val="0"/>
          <w:marRight w:val="0"/>
          <w:marTop w:val="0"/>
          <w:marBottom w:val="0"/>
          <w:divBdr>
            <w:top w:val="none" w:sz="0" w:space="0" w:color="auto"/>
            <w:left w:val="none" w:sz="0" w:space="0" w:color="auto"/>
            <w:bottom w:val="none" w:sz="0" w:space="0" w:color="auto"/>
            <w:right w:val="none" w:sz="0" w:space="0" w:color="auto"/>
          </w:divBdr>
          <w:divsChild>
            <w:div w:id="2009090685">
              <w:marLeft w:val="0"/>
              <w:marRight w:val="0"/>
              <w:marTop w:val="0"/>
              <w:marBottom w:val="0"/>
              <w:divBdr>
                <w:top w:val="none" w:sz="0" w:space="0" w:color="auto"/>
                <w:left w:val="none" w:sz="0" w:space="0" w:color="auto"/>
                <w:bottom w:val="none" w:sz="0" w:space="0" w:color="auto"/>
                <w:right w:val="none" w:sz="0" w:space="0" w:color="auto"/>
              </w:divBdr>
            </w:div>
            <w:div w:id="1184438383">
              <w:marLeft w:val="0"/>
              <w:marRight w:val="0"/>
              <w:marTop w:val="0"/>
              <w:marBottom w:val="0"/>
              <w:divBdr>
                <w:top w:val="none" w:sz="0" w:space="0" w:color="auto"/>
                <w:left w:val="none" w:sz="0" w:space="0" w:color="auto"/>
                <w:bottom w:val="none" w:sz="0" w:space="0" w:color="auto"/>
                <w:right w:val="none" w:sz="0" w:space="0" w:color="auto"/>
              </w:divBdr>
            </w:div>
            <w:div w:id="1464078137">
              <w:marLeft w:val="0"/>
              <w:marRight w:val="0"/>
              <w:marTop w:val="0"/>
              <w:marBottom w:val="0"/>
              <w:divBdr>
                <w:top w:val="none" w:sz="0" w:space="0" w:color="auto"/>
                <w:left w:val="none" w:sz="0" w:space="0" w:color="auto"/>
                <w:bottom w:val="none" w:sz="0" w:space="0" w:color="auto"/>
                <w:right w:val="none" w:sz="0" w:space="0" w:color="auto"/>
              </w:divBdr>
            </w:div>
            <w:div w:id="424352127">
              <w:marLeft w:val="0"/>
              <w:marRight w:val="0"/>
              <w:marTop w:val="0"/>
              <w:marBottom w:val="0"/>
              <w:divBdr>
                <w:top w:val="none" w:sz="0" w:space="0" w:color="auto"/>
                <w:left w:val="none" w:sz="0" w:space="0" w:color="auto"/>
                <w:bottom w:val="none" w:sz="0" w:space="0" w:color="auto"/>
                <w:right w:val="none" w:sz="0" w:space="0" w:color="auto"/>
              </w:divBdr>
            </w:div>
            <w:div w:id="1047492096">
              <w:marLeft w:val="0"/>
              <w:marRight w:val="0"/>
              <w:marTop w:val="0"/>
              <w:marBottom w:val="0"/>
              <w:divBdr>
                <w:top w:val="none" w:sz="0" w:space="0" w:color="auto"/>
                <w:left w:val="none" w:sz="0" w:space="0" w:color="auto"/>
                <w:bottom w:val="none" w:sz="0" w:space="0" w:color="auto"/>
                <w:right w:val="none" w:sz="0" w:space="0" w:color="auto"/>
              </w:divBdr>
            </w:div>
            <w:div w:id="24140805">
              <w:marLeft w:val="0"/>
              <w:marRight w:val="0"/>
              <w:marTop w:val="0"/>
              <w:marBottom w:val="0"/>
              <w:divBdr>
                <w:top w:val="none" w:sz="0" w:space="0" w:color="auto"/>
                <w:left w:val="none" w:sz="0" w:space="0" w:color="auto"/>
                <w:bottom w:val="none" w:sz="0" w:space="0" w:color="auto"/>
                <w:right w:val="none" w:sz="0" w:space="0" w:color="auto"/>
              </w:divBdr>
            </w:div>
            <w:div w:id="1300765273">
              <w:marLeft w:val="0"/>
              <w:marRight w:val="0"/>
              <w:marTop w:val="0"/>
              <w:marBottom w:val="0"/>
              <w:divBdr>
                <w:top w:val="none" w:sz="0" w:space="0" w:color="auto"/>
                <w:left w:val="none" w:sz="0" w:space="0" w:color="auto"/>
                <w:bottom w:val="none" w:sz="0" w:space="0" w:color="auto"/>
                <w:right w:val="none" w:sz="0" w:space="0" w:color="auto"/>
              </w:divBdr>
            </w:div>
            <w:div w:id="1715537330">
              <w:marLeft w:val="0"/>
              <w:marRight w:val="0"/>
              <w:marTop w:val="0"/>
              <w:marBottom w:val="0"/>
              <w:divBdr>
                <w:top w:val="none" w:sz="0" w:space="0" w:color="auto"/>
                <w:left w:val="none" w:sz="0" w:space="0" w:color="auto"/>
                <w:bottom w:val="none" w:sz="0" w:space="0" w:color="auto"/>
                <w:right w:val="none" w:sz="0" w:space="0" w:color="auto"/>
              </w:divBdr>
            </w:div>
            <w:div w:id="2904360">
              <w:marLeft w:val="0"/>
              <w:marRight w:val="0"/>
              <w:marTop w:val="0"/>
              <w:marBottom w:val="0"/>
              <w:divBdr>
                <w:top w:val="none" w:sz="0" w:space="0" w:color="auto"/>
                <w:left w:val="none" w:sz="0" w:space="0" w:color="auto"/>
                <w:bottom w:val="none" w:sz="0" w:space="0" w:color="auto"/>
                <w:right w:val="none" w:sz="0" w:space="0" w:color="auto"/>
              </w:divBdr>
            </w:div>
            <w:div w:id="230309337">
              <w:marLeft w:val="0"/>
              <w:marRight w:val="0"/>
              <w:marTop w:val="0"/>
              <w:marBottom w:val="0"/>
              <w:divBdr>
                <w:top w:val="none" w:sz="0" w:space="0" w:color="auto"/>
                <w:left w:val="none" w:sz="0" w:space="0" w:color="auto"/>
                <w:bottom w:val="none" w:sz="0" w:space="0" w:color="auto"/>
                <w:right w:val="none" w:sz="0" w:space="0" w:color="auto"/>
              </w:divBdr>
            </w:div>
            <w:div w:id="974094244">
              <w:marLeft w:val="0"/>
              <w:marRight w:val="0"/>
              <w:marTop w:val="0"/>
              <w:marBottom w:val="0"/>
              <w:divBdr>
                <w:top w:val="none" w:sz="0" w:space="0" w:color="auto"/>
                <w:left w:val="none" w:sz="0" w:space="0" w:color="auto"/>
                <w:bottom w:val="none" w:sz="0" w:space="0" w:color="auto"/>
                <w:right w:val="none" w:sz="0" w:space="0" w:color="auto"/>
              </w:divBdr>
            </w:div>
            <w:div w:id="1951159441">
              <w:marLeft w:val="0"/>
              <w:marRight w:val="0"/>
              <w:marTop w:val="0"/>
              <w:marBottom w:val="0"/>
              <w:divBdr>
                <w:top w:val="none" w:sz="0" w:space="0" w:color="auto"/>
                <w:left w:val="none" w:sz="0" w:space="0" w:color="auto"/>
                <w:bottom w:val="none" w:sz="0" w:space="0" w:color="auto"/>
                <w:right w:val="none" w:sz="0" w:space="0" w:color="auto"/>
              </w:divBdr>
            </w:div>
            <w:div w:id="1447037769">
              <w:marLeft w:val="0"/>
              <w:marRight w:val="0"/>
              <w:marTop w:val="0"/>
              <w:marBottom w:val="0"/>
              <w:divBdr>
                <w:top w:val="none" w:sz="0" w:space="0" w:color="auto"/>
                <w:left w:val="none" w:sz="0" w:space="0" w:color="auto"/>
                <w:bottom w:val="none" w:sz="0" w:space="0" w:color="auto"/>
                <w:right w:val="none" w:sz="0" w:space="0" w:color="auto"/>
              </w:divBdr>
            </w:div>
            <w:div w:id="1864435762">
              <w:marLeft w:val="0"/>
              <w:marRight w:val="0"/>
              <w:marTop w:val="0"/>
              <w:marBottom w:val="0"/>
              <w:divBdr>
                <w:top w:val="none" w:sz="0" w:space="0" w:color="auto"/>
                <w:left w:val="none" w:sz="0" w:space="0" w:color="auto"/>
                <w:bottom w:val="none" w:sz="0" w:space="0" w:color="auto"/>
                <w:right w:val="none" w:sz="0" w:space="0" w:color="auto"/>
              </w:divBdr>
            </w:div>
            <w:div w:id="1796679173">
              <w:marLeft w:val="0"/>
              <w:marRight w:val="0"/>
              <w:marTop w:val="0"/>
              <w:marBottom w:val="0"/>
              <w:divBdr>
                <w:top w:val="none" w:sz="0" w:space="0" w:color="auto"/>
                <w:left w:val="none" w:sz="0" w:space="0" w:color="auto"/>
                <w:bottom w:val="none" w:sz="0" w:space="0" w:color="auto"/>
                <w:right w:val="none" w:sz="0" w:space="0" w:color="auto"/>
              </w:divBdr>
            </w:div>
            <w:div w:id="723136539">
              <w:marLeft w:val="0"/>
              <w:marRight w:val="0"/>
              <w:marTop w:val="0"/>
              <w:marBottom w:val="0"/>
              <w:divBdr>
                <w:top w:val="none" w:sz="0" w:space="0" w:color="auto"/>
                <w:left w:val="none" w:sz="0" w:space="0" w:color="auto"/>
                <w:bottom w:val="none" w:sz="0" w:space="0" w:color="auto"/>
                <w:right w:val="none" w:sz="0" w:space="0" w:color="auto"/>
              </w:divBdr>
            </w:div>
            <w:div w:id="445466320">
              <w:marLeft w:val="0"/>
              <w:marRight w:val="0"/>
              <w:marTop w:val="0"/>
              <w:marBottom w:val="0"/>
              <w:divBdr>
                <w:top w:val="none" w:sz="0" w:space="0" w:color="auto"/>
                <w:left w:val="none" w:sz="0" w:space="0" w:color="auto"/>
                <w:bottom w:val="none" w:sz="0" w:space="0" w:color="auto"/>
                <w:right w:val="none" w:sz="0" w:space="0" w:color="auto"/>
              </w:divBdr>
            </w:div>
            <w:div w:id="685257716">
              <w:marLeft w:val="0"/>
              <w:marRight w:val="0"/>
              <w:marTop w:val="0"/>
              <w:marBottom w:val="0"/>
              <w:divBdr>
                <w:top w:val="none" w:sz="0" w:space="0" w:color="auto"/>
                <w:left w:val="none" w:sz="0" w:space="0" w:color="auto"/>
                <w:bottom w:val="none" w:sz="0" w:space="0" w:color="auto"/>
                <w:right w:val="none" w:sz="0" w:space="0" w:color="auto"/>
              </w:divBdr>
            </w:div>
            <w:div w:id="700908729">
              <w:marLeft w:val="0"/>
              <w:marRight w:val="0"/>
              <w:marTop w:val="0"/>
              <w:marBottom w:val="0"/>
              <w:divBdr>
                <w:top w:val="none" w:sz="0" w:space="0" w:color="auto"/>
                <w:left w:val="none" w:sz="0" w:space="0" w:color="auto"/>
                <w:bottom w:val="none" w:sz="0" w:space="0" w:color="auto"/>
                <w:right w:val="none" w:sz="0" w:space="0" w:color="auto"/>
              </w:divBdr>
            </w:div>
            <w:div w:id="1094862797">
              <w:marLeft w:val="0"/>
              <w:marRight w:val="0"/>
              <w:marTop w:val="0"/>
              <w:marBottom w:val="0"/>
              <w:divBdr>
                <w:top w:val="none" w:sz="0" w:space="0" w:color="auto"/>
                <w:left w:val="none" w:sz="0" w:space="0" w:color="auto"/>
                <w:bottom w:val="none" w:sz="0" w:space="0" w:color="auto"/>
                <w:right w:val="none" w:sz="0" w:space="0" w:color="auto"/>
              </w:divBdr>
            </w:div>
            <w:div w:id="593828783">
              <w:marLeft w:val="0"/>
              <w:marRight w:val="0"/>
              <w:marTop w:val="0"/>
              <w:marBottom w:val="0"/>
              <w:divBdr>
                <w:top w:val="none" w:sz="0" w:space="0" w:color="auto"/>
                <w:left w:val="none" w:sz="0" w:space="0" w:color="auto"/>
                <w:bottom w:val="none" w:sz="0" w:space="0" w:color="auto"/>
                <w:right w:val="none" w:sz="0" w:space="0" w:color="auto"/>
              </w:divBdr>
            </w:div>
            <w:div w:id="465583859">
              <w:marLeft w:val="0"/>
              <w:marRight w:val="0"/>
              <w:marTop w:val="0"/>
              <w:marBottom w:val="0"/>
              <w:divBdr>
                <w:top w:val="none" w:sz="0" w:space="0" w:color="auto"/>
                <w:left w:val="none" w:sz="0" w:space="0" w:color="auto"/>
                <w:bottom w:val="none" w:sz="0" w:space="0" w:color="auto"/>
                <w:right w:val="none" w:sz="0" w:space="0" w:color="auto"/>
              </w:divBdr>
            </w:div>
            <w:div w:id="2040085502">
              <w:marLeft w:val="0"/>
              <w:marRight w:val="0"/>
              <w:marTop w:val="0"/>
              <w:marBottom w:val="0"/>
              <w:divBdr>
                <w:top w:val="none" w:sz="0" w:space="0" w:color="auto"/>
                <w:left w:val="none" w:sz="0" w:space="0" w:color="auto"/>
                <w:bottom w:val="none" w:sz="0" w:space="0" w:color="auto"/>
                <w:right w:val="none" w:sz="0" w:space="0" w:color="auto"/>
              </w:divBdr>
            </w:div>
            <w:div w:id="345133476">
              <w:marLeft w:val="0"/>
              <w:marRight w:val="0"/>
              <w:marTop w:val="0"/>
              <w:marBottom w:val="0"/>
              <w:divBdr>
                <w:top w:val="none" w:sz="0" w:space="0" w:color="auto"/>
                <w:left w:val="none" w:sz="0" w:space="0" w:color="auto"/>
                <w:bottom w:val="none" w:sz="0" w:space="0" w:color="auto"/>
                <w:right w:val="none" w:sz="0" w:space="0" w:color="auto"/>
              </w:divBdr>
            </w:div>
            <w:div w:id="279723608">
              <w:marLeft w:val="0"/>
              <w:marRight w:val="0"/>
              <w:marTop w:val="0"/>
              <w:marBottom w:val="0"/>
              <w:divBdr>
                <w:top w:val="none" w:sz="0" w:space="0" w:color="auto"/>
                <w:left w:val="none" w:sz="0" w:space="0" w:color="auto"/>
                <w:bottom w:val="none" w:sz="0" w:space="0" w:color="auto"/>
                <w:right w:val="none" w:sz="0" w:space="0" w:color="auto"/>
              </w:divBdr>
            </w:div>
            <w:div w:id="1168406444">
              <w:marLeft w:val="0"/>
              <w:marRight w:val="0"/>
              <w:marTop w:val="0"/>
              <w:marBottom w:val="0"/>
              <w:divBdr>
                <w:top w:val="none" w:sz="0" w:space="0" w:color="auto"/>
                <w:left w:val="none" w:sz="0" w:space="0" w:color="auto"/>
                <w:bottom w:val="none" w:sz="0" w:space="0" w:color="auto"/>
                <w:right w:val="none" w:sz="0" w:space="0" w:color="auto"/>
              </w:divBdr>
            </w:div>
            <w:div w:id="1068068924">
              <w:marLeft w:val="0"/>
              <w:marRight w:val="0"/>
              <w:marTop w:val="0"/>
              <w:marBottom w:val="0"/>
              <w:divBdr>
                <w:top w:val="none" w:sz="0" w:space="0" w:color="auto"/>
                <w:left w:val="none" w:sz="0" w:space="0" w:color="auto"/>
                <w:bottom w:val="none" w:sz="0" w:space="0" w:color="auto"/>
                <w:right w:val="none" w:sz="0" w:space="0" w:color="auto"/>
              </w:divBdr>
            </w:div>
            <w:div w:id="1755007244">
              <w:marLeft w:val="0"/>
              <w:marRight w:val="0"/>
              <w:marTop w:val="0"/>
              <w:marBottom w:val="0"/>
              <w:divBdr>
                <w:top w:val="none" w:sz="0" w:space="0" w:color="auto"/>
                <w:left w:val="none" w:sz="0" w:space="0" w:color="auto"/>
                <w:bottom w:val="none" w:sz="0" w:space="0" w:color="auto"/>
                <w:right w:val="none" w:sz="0" w:space="0" w:color="auto"/>
              </w:divBdr>
            </w:div>
            <w:div w:id="1934824986">
              <w:marLeft w:val="0"/>
              <w:marRight w:val="0"/>
              <w:marTop w:val="0"/>
              <w:marBottom w:val="0"/>
              <w:divBdr>
                <w:top w:val="none" w:sz="0" w:space="0" w:color="auto"/>
                <w:left w:val="none" w:sz="0" w:space="0" w:color="auto"/>
                <w:bottom w:val="none" w:sz="0" w:space="0" w:color="auto"/>
                <w:right w:val="none" w:sz="0" w:space="0" w:color="auto"/>
              </w:divBdr>
            </w:div>
            <w:div w:id="85006225">
              <w:marLeft w:val="0"/>
              <w:marRight w:val="0"/>
              <w:marTop w:val="0"/>
              <w:marBottom w:val="0"/>
              <w:divBdr>
                <w:top w:val="none" w:sz="0" w:space="0" w:color="auto"/>
                <w:left w:val="none" w:sz="0" w:space="0" w:color="auto"/>
                <w:bottom w:val="none" w:sz="0" w:space="0" w:color="auto"/>
                <w:right w:val="none" w:sz="0" w:space="0" w:color="auto"/>
              </w:divBdr>
            </w:div>
            <w:div w:id="385496497">
              <w:marLeft w:val="0"/>
              <w:marRight w:val="0"/>
              <w:marTop w:val="0"/>
              <w:marBottom w:val="0"/>
              <w:divBdr>
                <w:top w:val="none" w:sz="0" w:space="0" w:color="auto"/>
                <w:left w:val="none" w:sz="0" w:space="0" w:color="auto"/>
                <w:bottom w:val="none" w:sz="0" w:space="0" w:color="auto"/>
                <w:right w:val="none" w:sz="0" w:space="0" w:color="auto"/>
              </w:divBdr>
            </w:div>
            <w:div w:id="1439250063">
              <w:marLeft w:val="0"/>
              <w:marRight w:val="0"/>
              <w:marTop w:val="0"/>
              <w:marBottom w:val="0"/>
              <w:divBdr>
                <w:top w:val="none" w:sz="0" w:space="0" w:color="auto"/>
                <w:left w:val="none" w:sz="0" w:space="0" w:color="auto"/>
                <w:bottom w:val="none" w:sz="0" w:space="0" w:color="auto"/>
                <w:right w:val="none" w:sz="0" w:space="0" w:color="auto"/>
              </w:divBdr>
            </w:div>
            <w:div w:id="431051625">
              <w:marLeft w:val="0"/>
              <w:marRight w:val="0"/>
              <w:marTop w:val="0"/>
              <w:marBottom w:val="0"/>
              <w:divBdr>
                <w:top w:val="none" w:sz="0" w:space="0" w:color="auto"/>
                <w:left w:val="none" w:sz="0" w:space="0" w:color="auto"/>
                <w:bottom w:val="none" w:sz="0" w:space="0" w:color="auto"/>
                <w:right w:val="none" w:sz="0" w:space="0" w:color="auto"/>
              </w:divBdr>
            </w:div>
            <w:div w:id="144472668">
              <w:marLeft w:val="0"/>
              <w:marRight w:val="0"/>
              <w:marTop w:val="0"/>
              <w:marBottom w:val="0"/>
              <w:divBdr>
                <w:top w:val="none" w:sz="0" w:space="0" w:color="auto"/>
                <w:left w:val="none" w:sz="0" w:space="0" w:color="auto"/>
                <w:bottom w:val="none" w:sz="0" w:space="0" w:color="auto"/>
                <w:right w:val="none" w:sz="0" w:space="0" w:color="auto"/>
              </w:divBdr>
            </w:div>
            <w:div w:id="11332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8537">
      <w:bodyDiv w:val="1"/>
      <w:marLeft w:val="0"/>
      <w:marRight w:val="0"/>
      <w:marTop w:val="0"/>
      <w:marBottom w:val="0"/>
      <w:divBdr>
        <w:top w:val="none" w:sz="0" w:space="0" w:color="auto"/>
        <w:left w:val="none" w:sz="0" w:space="0" w:color="auto"/>
        <w:bottom w:val="none" w:sz="0" w:space="0" w:color="auto"/>
        <w:right w:val="none" w:sz="0" w:space="0" w:color="auto"/>
      </w:divBdr>
      <w:divsChild>
        <w:div w:id="609315675">
          <w:marLeft w:val="0"/>
          <w:marRight w:val="0"/>
          <w:marTop w:val="0"/>
          <w:marBottom w:val="0"/>
          <w:divBdr>
            <w:top w:val="none" w:sz="0" w:space="0" w:color="auto"/>
            <w:left w:val="none" w:sz="0" w:space="0" w:color="auto"/>
            <w:bottom w:val="none" w:sz="0" w:space="0" w:color="auto"/>
            <w:right w:val="none" w:sz="0" w:space="0" w:color="auto"/>
          </w:divBdr>
          <w:divsChild>
            <w:div w:id="172575007">
              <w:marLeft w:val="0"/>
              <w:marRight w:val="0"/>
              <w:marTop w:val="0"/>
              <w:marBottom w:val="0"/>
              <w:divBdr>
                <w:top w:val="none" w:sz="0" w:space="0" w:color="auto"/>
                <w:left w:val="none" w:sz="0" w:space="0" w:color="auto"/>
                <w:bottom w:val="none" w:sz="0" w:space="0" w:color="auto"/>
                <w:right w:val="none" w:sz="0" w:space="0" w:color="auto"/>
              </w:divBdr>
            </w:div>
            <w:div w:id="1213928052">
              <w:marLeft w:val="0"/>
              <w:marRight w:val="0"/>
              <w:marTop w:val="0"/>
              <w:marBottom w:val="0"/>
              <w:divBdr>
                <w:top w:val="none" w:sz="0" w:space="0" w:color="auto"/>
                <w:left w:val="none" w:sz="0" w:space="0" w:color="auto"/>
                <w:bottom w:val="none" w:sz="0" w:space="0" w:color="auto"/>
                <w:right w:val="none" w:sz="0" w:space="0" w:color="auto"/>
              </w:divBdr>
            </w:div>
            <w:div w:id="1828859275">
              <w:marLeft w:val="0"/>
              <w:marRight w:val="0"/>
              <w:marTop w:val="0"/>
              <w:marBottom w:val="0"/>
              <w:divBdr>
                <w:top w:val="none" w:sz="0" w:space="0" w:color="auto"/>
                <w:left w:val="none" w:sz="0" w:space="0" w:color="auto"/>
                <w:bottom w:val="none" w:sz="0" w:space="0" w:color="auto"/>
                <w:right w:val="none" w:sz="0" w:space="0" w:color="auto"/>
              </w:divBdr>
            </w:div>
            <w:div w:id="1181973387">
              <w:marLeft w:val="0"/>
              <w:marRight w:val="0"/>
              <w:marTop w:val="0"/>
              <w:marBottom w:val="0"/>
              <w:divBdr>
                <w:top w:val="none" w:sz="0" w:space="0" w:color="auto"/>
                <w:left w:val="none" w:sz="0" w:space="0" w:color="auto"/>
                <w:bottom w:val="none" w:sz="0" w:space="0" w:color="auto"/>
                <w:right w:val="none" w:sz="0" w:space="0" w:color="auto"/>
              </w:divBdr>
            </w:div>
            <w:div w:id="841121186">
              <w:marLeft w:val="0"/>
              <w:marRight w:val="0"/>
              <w:marTop w:val="0"/>
              <w:marBottom w:val="0"/>
              <w:divBdr>
                <w:top w:val="none" w:sz="0" w:space="0" w:color="auto"/>
                <w:left w:val="none" w:sz="0" w:space="0" w:color="auto"/>
                <w:bottom w:val="none" w:sz="0" w:space="0" w:color="auto"/>
                <w:right w:val="none" w:sz="0" w:space="0" w:color="auto"/>
              </w:divBdr>
            </w:div>
            <w:div w:id="1432042025">
              <w:marLeft w:val="0"/>
              <w:marRight w:val="0"/>
              <w:marTop w:val="0"/>
              <w:marBottom w:val="0"/>
              <w:divBdr>
                <w:top w:val="none" w:sz="0" w:space="0" w:color="auto"/>
                <w:left w:val="none" w:sz="0" w:space="0" w:color="auto"/>
                <w:bottom w:val="none" w:sz="0" w:space="0" w:color="auto"/>
                <w:right w:val="none" w:sz="0" w:space="0" w:color="auto"/>
              </w:divBdr>
            </w:div>
            <w:div w:id="137947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3164">
      <w:bodyDiv w:val="1"/>
      <w:marLeft w:val="0"/>
      <w:marRight w:val="0"/>
      <w:marTop w:val="0"/>
      <w:marBottom w:val="0"/>
      <w:divBdr>
        <w:top w:val="none" w:sz="0" w:space="0" w:color="auto"/>
        <w:left w:val="none" w:sz="0" w:space="0" w:color="auto"/>
        <w:bottom w:val="none" w:sz="0" w:space="0" w:color="auto"/>
        <w:right w:val="none" w:sz="0" w:space="0" w:color="auto"/>
      </w:divBdr>
      <w:divsChild>
        <w:div w:id="1824080014">
          <w:marLeft w:val="0"/>
          <w:marRight w:val="0"/>
          <w:marTop w:val="0"/>
          <w:marBottom w:val="0"/>
          <w:divBdr>
            <w:top w:val="none" w:sz="0" w:space="0" w:color="auto"/>
            <w:left w:val="none" w:sz="0" w:space="0" w:color="auto"/>
            <w:bottom w:val="none" w:sz="0" w:space="0" w:color="auto"/>
            <w:right w:val="none" w:sz="0" w:space="0" w:color="auto"/>
          </w:divBdr>
        </w:div>
      </w:divsChild>
    </w:div>
    <w:div w:id="512572913">
      <w:bodyDiv w:val="1"/>
      <w:marLeft w:val="0"/>
      <w:marRight w:val="0"/>
      <w:marTop w:val="0"/>
      <w:marBottom w:val="0"/>
      <w:divBdr>
        <w:top w:val="none" w:sz="0" w:space="0" w:color="auto"/>
        <w:left w:val="none" w:sz="0" w:space="0" w:color="auto"/>
        <w:bottom w:val="none" w:sz="0" w:space="0" w:color="auto"/>
        <w:right w:val="none" w:sz="0" w:space="0" w:color="auto"/>
      </w:divBdr>
      <w:divsChild>
        <w:div w:id="519392279">
          <w:marLeft w:val="0"/>
          <w:marRight w:val="0"/>
          <w:marTop w:val="0"/>
          <w:marBottom w:val="0"/>
          <w:divBdr>
            <w:top w:val="none" w:sz="0" w:space="0" w:color="auto"/>
            <w:left w:val="none" w:sz="0" w:space="0" w:color="auto"/>
            <w:bottom w:val="none" w:sz="0" w:space="0" w:color="auto"/>
            <w:right w:val="none" w:sz="0" w:space="0" w:color="auto"/>
          </w:divBdr>
        </w:div>
      </w:divsChild>
    </w:div>
    <w:div w:id="518852800">
      <w:bodyDiv w:val="1"/>
      <w:marLeft w:val="0"/>
      <w:marRight w:val="0"/>
      <w:marTop w:val="0"/>
      <w:marBottom w:val="0"/>
      <w:divBdr>
        <w:top w:val="none" w:sz="0" w:space="0" w:color="auto"/>
        <w:left w:val="none" w:sz="0" w:space="0" w:color="auto"/>
        <w:bottom w:val="none" w:sz="0" w:space="0" w:color="auto"/>
        <w:right w:val="none" w:sz="0" w:space="0" w:color="auto"/>
      </w:divBdr>
      <w:divsChild>
        <w:div w:id="1364557800">
          <w:marLeft w:val="0"/>
          <w:marRight w:val="0"/>
          <w:marTop w:val="0"/>
          <w:marBottom w:val="0"/>
          <w:divBdr>
            <w:top w:val="none" w:sz="0" w:space="0" w:color="auto"/>
            <w:left w:val="none" w:sz="0" w:space="0" w:color="auto"/>
            <w:bottom w:val="none" w:sz="0" w:space="0" w:color="auto"/>
            <w:right w:val="none" w:sz="0" w:space="0" w:color="auto"/>
          </w:divBdr>
          <w:divsChild>
            <w:div w:id="503670059">
              <w:marLeft w:val="0"/>
              <w:marRight w:val="0"/>
              <w:marTop w:val="0"/>
              <w:marBottom w:val="0"/>
              <w:divBdr>
                <w:top w:val="none" w:sz="0" w:space="0" w:color="auto"/>
                <w:left w:val="none" w:sz="0" w:space="0" w:color="auto"/>
                <w:bottom w:val="none" w:sz="0" w:space="0" w:color="auto"/>
                <w:right w:val="none" w:sz="0" w:space="0" w:color="auto"/>
              </w:divBdr>
            </w:div>
            <w:div w:id="1330711092">
              <w:marLeft w:val="0"/>
              <w:marRight w:val="0"/>
              <w:marTop w:val="0"/>
              <w:marBottom w:val="0"/>
              <w:divBdr>
                <w:top w:val="none" w:sz="0" w:space="0" w:color="auto"/>
                <w:left w:val="none" w:sz="0" w:space="0" w:color="auto"/>
                <w:bottom w:val="none" w:sz="0" w:space="0" w:color="auto"/>
                <w:right w:val="none" w:sz="0" w:space="0" w:color="auto"/>
              </w:divBdr>
            </w:div>
            <w:div w:id="1833138283">
              <w:marLeft w:val="0"/>
              <w:marRight w:val="0"/>
              <w:marTop w:val="0"/>
              <w:marBottom w:val="0"/>
              <w:divBdr>
                <w:top w:val="none" w:sz="0" w:space="0" w:color="auto"/>
                <w:left w:val="none" w:sz="0" w:space="0" w:color="auto"/>
                <w:bottom w:val="none" w:sz="0" w:space="0" w:color="auto"/>
                <w:right w:val="none" w:sz="0" w:space="0" w:color="auto"/>
              </w:divBdr>
            </w:div>
            <w:div w:id="1278875363">
              <w:marLeft w:val="0"/>
              <w:marRight w:val="0"/>
              <w:marTop w:val="0"/>
              <w:marBottom w:val="0"/>
              <w:divBdr>
                <w:top w:val="none" w:sz="0" w:space="0" w:color="auto"/>
                <w:left w:val="none" w:sz="0" w:space="0" w:color="auto"/>
                <w:bottom w:val="none" w:sz="0" w:space="0" w:color="auto"/>
                <w:right w:val="none" w:sz="0" w:space="0" w:color="auto"/>
              </w:divBdr>
            </w:div>
            <w:div w:id="305162731">
              <w:marLeft w:val="0"/>
              <w:marRight w:val="0"/>
              <w:marTop w:val="0"/>
              <w:marBottom w:val="0"/>
              <w:divBdr>
                <w:top w:val="none" w:sz="0" w:space="0" w:color="auto"/>
                <w:left w:val="none" w:sz="0" w:space="0" w:color="auto"/>
                <w:bottom w:val="none" w:sz="0" w:space="0" w:color="auto"/>
                <w:right w:val="none" w:sz="0" w:space="0" w:color="auto"/>
              </w:divBdr>
            </w:div>
            <w:div w:id="338779129">
              <w:marLeft w:val="0"/>
              <w:marRight w:val="0"/>
              <w:marTop w:val="0"/>
              <w:marBottom w:val="0"/>
              <w:divBdr>
                <w:top w:val="none" w:sz="0" w:space="0" w:color="auto"/>
                <w:left w:val="none" w:sz="0" w:space="0" w:color="auto"/>
                <w:bottom w:val="none" w:sz="0" w:space="0" w:color="auto"/>
                <w:right w:val="none" w:sz="0" w:space="0" w:color="auto"/>
              </w:divBdr>
            </w:div>
            <w:div w:id="1409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375049">
      <w:bodyDiv w:val="1"/>
      <w:marLeft w:val="0"/>
      <w:marRight w:val="0"/>
      <w:marTop w:val="0"/>
      <w:marBottom w:val="0"/>
      <w:divBdr>
        <w:top w:val="none" w:sz="0" w:space="0" w:color="auto"/>
        <w:left w:val="none" w:sz="0" w:space="0" w:color="auto"/>
        <w:bottom w:val="none" w:sz="0" w:space="0" w:color="auto"/>
        <w:right w:val="none" w:sz="0" w:space="0" w:color="auto"/>
      </w:divBdr>
      <w:divsChild>
        <w:div w:id="2078237390">
          <w:marLeft w:val="0"/>
          <w:marRight w:val="0"/>
          <w:marTop w:val="0"/>
          <w:marBottom w:val="0"/>
          <w:divBdr>
            <w:top w:val="none" w:sz="0" w:space="0" w:color="auto"/>
            <w:left w:val="none" w:sz="0" w:space="0" w:color="auto"/>
            <w:bottom w:val="none" w:sz="0" w:space="0" w:color="auto"/>
            <w:right w:val="none" w:sz="0" w:space="0" w:color="auto"/>
          </w:divBdr>
          <w:divsChild>
            <w:div w:id="1067538007">
              <w:marLeft w:val="0"/>
              <w:marRight w:val="0"/>
              <w:marTop w:val="0"/>
              <w:marBottom w:val="0"/>
              <w:divBdr>
                <w:top w:val="none" w:sz="0" w:space="0" w:color="auto"/>
                <w:left w:val="none" w:sz="0" w:space="0" w:color="auto"/>
                <w:bottom w:val="none" w:sz="0" w:space="0" w:color="auto"/>
                <w:right w:val="none" w:sz="0" w:space="0" w:color="auto"/>
              </w:divBdr>
            </w:div>
            <w:div w:id="1679381187">
              <w:marLeft w:val="0"/>
              <w:marRight w:val="0"/>
              <w:marTop w:val="0"/>
              <w:marBottom w:val="0"/>
              <w:divBdr>
                <w:top w:val="none" w:sz="0" w:space="0" w:color="auto"/>
                <w:left w:val="none" w:sz="0" w:space="0" w:color="auto"/>
                <w:bottom w:val="none" w:sz="0" w:space="0" w:color="auto"/>
                <w:right w:val="none" w:sz="0" w:space="0" w:color="auto"/>
              </w:divBdr>
            </w:div>
            <w:div w:id="467749346">
              <w:marLeft w:val="0"/>
              <w:marRight w:val="0"/>
              <w:marTop w:val="0"/>
              <w:marBottom w:val="0"/>
              <w:divBdr>
                <w:top w:val="none" w:sz="0" w:space="0" w:color="auto"/>
                <w:left w:val="none" w:sz="0" w:space="0" w:color="auto"/>
                <w:bottom w:val="none" w:sz="0" w:space="0" w:color="auto"/>
                <w:right w:val="none" w:sz="0" w:space="0" w:color="auto"/>
              </w:divBdr>
            </w:div>
            <w:div w:id="175996882">
              <w:marLeft w:val="0"/>
              <w:marRight w:val="0"/>
              <w:marTop w:val="0"/>
              <w:marBottom w:val="0"/>
              <w:divBdr>
                <w:top w:val="none" w:sz="0" w:space="0" w:color="auto"/>
                <w:left w:val="none" w:sz="0" w:space="0" w:color="auto"/>
                <w:bottom w:val="none" w:sz="0" w:space="0" w:color="auto"/>
                <w:right w:val="none" w:sz="0" w:space="0" w:color="auto"/>
              </w:divBdr>
            </w:div>
            <w:div w:id="1531651981">
              <w:marLeft w:val="0"/>
              <w:marRight w:val="0"/>
              <w:marTop w:val="0"/>
              <w:marBottom w:val="0"/>
              <w:divBdr>
                <w:top w:val="none" w:sz="0" w:space="0" w:color="auto"/>
                <w:left w:val="none" w:sz="0" w:space="0" w:color="auto"/>
                <w:bottom w:val="none" w:sz="0" w:space="0" w:color="auto"/>
                <w:right w:val="none" w:sz="0" w:space="0" w:color="auto"/>
              </w:divBdr>
            </w:div>
            <w:div w:id="1688822378">
              <w:marLeft w:val="0"/>
              <w:marRight w:val="0"/>
              <w:marTop w:val="0"/>
              <w:marBottom w:val="0"/>
              <w:divBdr>
                <w:top w:val="none" w:sz="0" w:space="0" w:color="auto"/>
                <w:left w:val="none" w:sz="0" w:space="0" w:color="auto"/>
                <w:bottom w:val="none" w:sz="0" w:space="0" w:color="auto"/>
                <w:right w:val="none" w:sz="0" w:space="0" w:color="auto"/>
              </w:divBdr>
            </w:div>
            <w:div w:id="710809714">
              <w:marLeft w:val="0"/>
              <w:marRight w:val="0"/>
              <w:marTop w:val="0"/>
              <w:marBottom w:val="0"/>
              <w:divBdr>
                <w:top w:val="none" w:sz="0" w:space="0" w:color="auto"/>
                <w:left w:val="none" w:sz="0" w:space="0" w:color="auto"/>
                <w:bottom w:val="none" w:sz="0" w:space="0" w:color="auto"/>
                <w:right w:val="none" w:sz="0" w:space="0" w:color="auto"/>
              </w:divBdr>
            </w:div>
            <w:div w:id="15239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0913">
      <w:bodyDiv w:val="1"/>
      <w:marLeft w:val="0"/>
      <w:marRight w:val="0"/>
      <w:marTop w:val="0"/>
      <w:marBottom w:val="0"/>
      <w:divBdr>
        <w:top w:val="none" w:sz="0" w:space="0" w:color="auto"/>
        <w:left w:val="none" w:sz="0" w:space="0" w:color="auto"/>
        <w:bottom w:val="none" w:sz="0" w:space="0" w:color="auto"/>
        <w:right w:val="none" w:sz="0" w:space="0" w:color="auto"/>
      </w:divBdr>
      <w:divsChild>
        <w:div w:id="1089040583">
          <w:marLeft w:val="0"/>
          <w:marRight w:val="0"/>
          <w:marTop w:val="0"/>
          <w:marBottom w:val="0"/>
          <w:divBdr>
            <w:top w:val="none" w:sz="0" w:space="0" w:color="auto"/>
            <w:left w:val="none" w:sz="0" w:space="0" w:color="auto"/>
            <w:bottom w:val="none" w:sz="0" w:space="0" w:color="auto"/>
            <w:right w:val="none" w:sz="0" w:space="0" w:color="auto"/>
          </w:divBdr>
          <w:divsChild>
            <w:div w:id="159764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6393">
      <w:bodyDiv w:val="1"/>
      <w:marLeft w:val="0"/>
      <w:marRight w:val="0"/>
      <w:marTop w:val="0"/>
      <w:marBottom w:val="0"/>
      <w:divBdr>
        <w:top w:val="none" w:sz="0" w:space="0" w:color="auto"/>
        <w:left w:val="none" w:sz="0" w:space="0" w:color="auto"/>
        <w:bottom w:val="none" w:sz="0" w:space="0" w:color="auto"/>
        <w:right w:val="none" w:sz="0" w:space="0" w:color="auto"/>
      </w:divBdr>
      <w:divsChild>
        <w:div w:id="1938099745">
          <w:marLeft w:val="0"/>
          <w:marRight w:val="0"/>
          <w:marTop w:val="0"/>
          <w:marBottom w:val="0"/>
          <w:divBdr>
            <w:top w:val="none" w:sz="0" w:space="0" w:color="auto"/>
            <w:left w:val="none" w:sz="0" w:space="0" w:color="auto"/>
            <w:bottom w:val="none" w:sz="0" w:space="0" w:color="auto"/>
            <w:right w:val="none" w:sz="0" w:space="0" w:color="auto"/>
          </w:divBdr>
          <w:divsChild>
            <w:div w:id="1260405652">
              <w:marLeft w:val="0"/>
              <w:marRight w:val="0"/>
              <w:marTop w:val="0"/>
              <w:marBottom w:val="0"/>
              <w:divBdr>
                <w:top w:val="none" w:sz="0" w:space="0" w:color="auto"/>
                <w:left w:val="none" w:sz="0" w:space="0" w:color="auto"/>
                <w:bottom w:val="none" w:sz="0" w:space="0" w:color="auto"/>
                <w:right w:val="none" w:sz="0" w:space="0" w:color="auto"/>
              </w:divBdr>
            </w:div>
            <w:div w:id="5484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536706">
      <w:bodyDiv w:val="1"/>
      <w:marLeft w:val="0"/>
      <w:marRight w:val="0"/>
      <w:marTop w:val="0"/>
      <w:marBottom w:val="0"/>
      <w:divBdr>
        <w:top w:val="none" w:sz="0" w:space="0" w:color="auto"/>
        <w:left w:val="none" w:sz="0" w:space="0" w:color="auto"/>
        <w:bottom w:val="none" w:sz="0" w:space="0" w:color="auto"/>
        <w:right w:val="none" w:sz="0" w:space="0" w:color="auto"/>
      </w:divBdr>
      <w:divsChild>
        <w:div w:id="1670133414">
          <w:marLeft w:val="0"/>
          <w:marRight w:val="0"/>
          <w:marTop w:val="0"/>
          <w:marBottom w:val="0"/>
          <w:divBdr>
            <w:top w:val="none" w:sz="0" w:space="0" w:color="auto"/>
            <w:left w:val="none" w:sz="0" w:space="0" w:color="auto"/>
            <w:bottom w:val="none" w:sz="0" w:space="0" w:color="auto"/>
            <w:right w:val="none" w:sz="0" w:space="0" w:color="auto"/>
          </w:divBdr>
        </w:div>
      </w:divsChild>
    </w:div>
    <w:div w:id="596406413">
      <w:bodyDiv w:val="1"/>
      <w:marLeft w:val="0"/>
      <w:marRight w:val="0"/>
      <w:marTop w:val="0"/>
      <w:marBottom w:val="0"/>
      <w:divBdr>
        <w:top w:val="none" w:sz="0" w:space="0" w:color="auto"/>
        <w:left w:val="none" w:sz="0" w:space="0" w:color="auto"/>
        <w:bottom w:val="none" w:sz="0" w:space="0" w:color="auto"/>
        <w:right w:val="none" w:sz="0" w:space="0" w:color="auto"/>
      </w:divBdr>
    </w:div>
    <w:div w:id="617877514">
      <w:bodyDiv w:val="1"/>
      <w:marLeft w:val="0"/>
      <w:marRight w:val="0"/>
      <w:marTop w:val="0"/>
      <w:marBottom w:val="0"/>
      <w:divBdr>
        <w:top w:val="none" w:sz="0" w:space="0" w:color="auto"/>
        <w:left w:val="none" w:sz="0" w:space="0" w:color="auto"/>
        <w:bottom w:val="none" w:sz="0" w:space="0" w:color="auto"/>
        <w:right w:val="none" w:sz="0" w:space="0" w:color="auto"/>
      </w:divBdr>
      <w:divsChild>
        <w:div w:id="1317494044">
          <w:marLeft w:val="0"/>
          <w:marRight w:val="0"/>
          <w:marTop w:val="0"/>
          <w:marBottom w:val="0"/>
          <w:divBdr>
            <w:top w:val="none" w:sz="0" w:space="0" w:color="auto"/>
            <w:left w:val="none" w:sz="0" w:space="0" w:color="auto"/>
            <w:bottom w:val="none" w:sz="0" w:space="0" w:color="auto"/>
            <w:right w:val="none" w:sz="0" w:space="0" w:color="auto"/>
          </w:divBdr>
          <w:divsChild>
            <w:div w:id="227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8578">
      <w:bodyDiv w:val="1"/>
      <w:marLeft w:val="0"/>
      <w:marRight w:val="0"/>
      <w:marTop w:val="0"/>
      <w:marBottom w:val="0"/>
      <w:divBdr>
        <w:top w:val="none" w:sz="0" w:space="0" w:color="auto"/>
        <w:left w:val="none" w:sz="0" w:space="0" w:color="auto"/>
        <w:bottom w:val="none" w:sz="0" w:space="0" w:color="auto"/>
        <w:right w:val="none" w:sz="0" w:space="0" w:color="auto"/>
      </w:divBdr>
      <w:divsChild>
        <w:div w:id="1699625932">
          <w:marLeft w:val="0"/>
          <w:marRight w:val="0"/>
          <w:marTop w:val="0"/>
          <w:marBottom w:val="0"/>
          <w:divBdr>
            <w:top w:val="none" w:sz="0" w:space="0" w:color="auto"/>
            <w:left w:val="none" w:sz="0" w:space="0" w:color="auto"/>
            <w:bottom w:val="none" w:sz="0" w:space="0" w:color="auto"/>
            <w:right w:val="none" w:sz="0" w:space="0" w:color="auto"/>
          </w:divBdr>
          <w:divsChild>
            <w:div w:id="8623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14004">
      <w:bodyDiv w:val="1"/>
      <w:marLeft w:val="0"/>
      <w:marRight w:val="0"/>
      <w:marTop w:val="0"/>
      <w:marBottom w:val="0"/>
      <w:divBdr>
        <w:top w:val="none" w:sz="0" w:space="0" w:color="auto"/>
        <w:left w:val="none" w:sz="0" w:space="0" w:color="auto"/>
        <w:bottom w:val="none" w:sz="0" w:space="0" w:color="auto"/>
        <w:right w:val="none" w:sz="0" w:space="0" w:color="auto"/>
      </w:divBdr>
      <w:divsChild>
        <w:div w:id="196742112">
          <w:marLeft w:val="0"/>
          <w:marRight w:val="0"/>
          <w:marTop w:val="0"/>
          <w:marBottom w:val="0"/>
          <w:divBdr>
            <w:top w:val="none" w:sz="0" w:space="0" w:color="auto"/>
            <w:left w:val="none" w:sz="0" w:space="0" w:color="auto"/>
            <w:bottom w:val="none" w:sz="0" w:space="0" w:color="auto"/>
            <w:right w:val="none" w:sz="0" w:space="0" w:color="auto"/>
          </w:divBdr>
        </w:div>
      </w:divsChild>
    </w:div>
    <w:div w:id="637145277">
      <w:bodyDiv w:val="1"/>
      <w:marLeft w:val="0"/>
      <w:marRight w:val="0"/>
      <w:marTop w:val="0"/>
      <w:marBottom w:val="0"/>
      <w:divBdr>
        <w:top w:val="none" w:sz="0" w:space="0" w:color="auto"/>
        <w:left w:val="none" w:sz="0" w:space="0" w:color="auto"/>
        <w:bottom w:val="none" w:sz="0" w:space="0" w:color="auto"/>
        <w:right w:val="none" w:sz="0" w:space="0" w:color="auto"/>
      </w:divBdr>
      <w:divsChild>
        <w:div w:id="879171677">
          <w:marLeft w:val="0"/>
          <w:marRight w:val="0"/>
          <w:marTop w:val="0"/>
          <w:marBottom w:val="0"/>
          <w:divBdr>
            <w:top w:val="none" w:sz="0" w:space="0" w:color="auto"/>
            <w:left w:val="none" w:sz="0" w:space="0" w:color="auto"/>
            <w:bottom w:val="none" w:sz="0" w:space="0" w:color="auto"/>
            <w:right w:val="none" w:sz="0" w:space="0" w:color="auto"/>
          </w:divBdr>
          <w:divsChild>
            <w:div w:id="533035782">
              <w:marLeft w:val="0"/>
              <w:marRight w:val="0"/>
              <w:marTop w:val="0"/>
              <w:marBottom w:val="0"/>
              <w:divBdr>
                <w:top w:val="none" w:sz="0" w:space="0" w:color="auto"/>
                <w:left w:val="none" w:sz="0" w:space="0" w:color="auto"/>
                <w:bottom w:val="none" w:sz="0" w:space="0" w:color="auto"/>
                <w:right w:val="none" w:sz="0" w:space="0" w:color="auto"/>
              </w:divBdr>
            </w:div>
            <w:div w:id="11908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13841">
      <w:bodyDiv w:val="1"/>
      <w:marLeft w:val="0"/>
      <w:marRight w:val="0"/>
      <w:marTop w:val="0"/>
      <w:marBottom w:val="0"/>
      <w:divBdr>
        <w:top w:val="none" w:sz="0" w:space="0" w:color="auto"/>
        <w:left w:val="none" w:sz="0" w:space="0" w:color="auto"/>
        <w:bottom w:val="none" w:sz="0" w:space="0" w:color="auto"/>
        <w:right w:val="none" w:sz="0" w:space="0" w:color="auto"/>
      </w:divBdr>
      <w:divsChild>
        <w:div w:id="1419445346">
          <w:marLeft w:val="0"/>
          <w:marRight w:val="0"/>
          <w:marTop w:val="0"/>
          <w:marBottom w:val="0"/>
          <w:divBdr>
            <w:top w:val="none" w:sz="0" w:space="0" w:color="auto"/>
            <w:left w:val="none" w:sz="0" w:space="0" w:color="auto"/>
            <w:bottom w:val="none" w:sz="0" w:space="0" w:color="auto"/>
            <w:right w:val="none" w:sz="0" w:space="0" w:color="auto"/>
          </w:divBdr>
          <w:divsChild>
            <w:div w:id="291329621">
              <w:marLeft w:val="0"/>
              <w:marRight w:val="0"/>
              <w:marTop w:val="0"/>
              <w:marBottom w:val="0"/>
              <w:divBdr>
                <w:top w:val="none" w:sz="0" w:space="0" w:color="auto"/>
                <w:left w:val="none" w:sz="0" w:space="0" w:color="auto"/>
                <w:bottom w:val="none" w:sz="0" w:space="0" w:color="auto"/>
                <w:right w:val="none" w:sz="0" w:space="0" w:color="auto"/>
              </w:divBdr>
            </w:div>
            <w:div w:id="4695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2338">
      <w:bodyDiv w:val="1"/>
      <w:marLeft w:val="0"/>
      <w:marRight w:val="0"/>
      <w:marTop w:val="0"/>
      <w:marBottom w:val="0"/>
      <w:divBdr>
        <w:top w:val="none" w:sz="0" w:space="0" w:color="auto"/>
        <w:left w:val="none" w:sz="0" w:space="0" w:color="auto"/>
        <w:bottom w:val="none" w:sz="0" w:space="0" w:color="auto"/>
        <w:right w:val="none" w:sz="0" w:space="0" w:color="auto"/>
      </w:divBdr>
      <w:divsChild>
        <w:div w:id="1649898722">
          <w:marLeft w:val="0"/>
          <w:marRight w:val="0"/>
          <w:marTop w:val="0"/>
          <w:marBottom w:val="0"/>
          <w:divBdr>
            <w:top w:val="none" w:sz="0" w:space="0" w:color="auto"/>
            <w:left w:val="none" w:sz="0" w:space="0" w:color="auto"/>
            <w:bottom w:val="none" w:sz="0" w:space="0" w:color="auto"/>
            <w:right w:val="none" w:sz="0" w:space="0" w:color="auto"/>
          </w:divBdr>
        </w:div>
      </w:divsChild>
    </w:div>
    <w:div w:id="670761242">
      <w:bodyDiv w:val="1"/>
      <w:marLeft w:val="0"/>
      <w:marRight w:val="0"/>
      <w:marTop w:val="0"/>
      <w:marBottom w:val="0"/>
      <w:divBdr>
        <w:top w:val="none" w:sz="0" w:space="0" w:color="auto"/>
        <w:left w:val="none" w:sz="0" w:space="0" w:color="auto"/>
        <w:bottom w:val="none" w:sz="0" w:space="0" w:color="auto"/>
        <w:right w:val="none" w:sz="0" w:space="0" w:color="auto"/>
      </w:divBdr>
    </w:div>
    <w:div w:id="673920870">
      <w:bodyDiv w:val="1"/>
      <w:marLeft w:val="0"/>
      <w:marRight w:val="0"/>
      <w:marTop w:val="0"/>
      <w:marBottom w:val="0"/>
      <w:divBdr>
        <w:top w:val="none" w:sz="0" w:space="0" w:color="auto"/>
        <w:left w:val="none" w:sz="0" w:space="0" w:color="auto"/>
        <w:bottom w:val="none" w:sz="0" w:space="0" w:color="auto"/>
        <w:right w:val="none" w:sz="0" w:space="0" w:color="auto"/>
      </w:divBdr>
      <w:divsChild>
        <w:div w:id="504324050">
          <w:marLeft w:val="0"/>
          <w:marRight w:val="0"/>
          <w:marTop w:val="0"/>
          <w:marBottom w:val="0"/>
          <w:divBdr>
            <w:top w:val="none" w:sz="0" w:space="0" w:color="auto"/>
            <w:left w:val="none" w:sz="0" w:space="0" w:color="auto"/>
            <w:bottom w:val="none" w:sz="0" w:space="0" w:color="auto"/>
            <w:right w:val="none" w:sz="0" w:space="0" w:color="auto"/>
          </w:divBdr>
          <w:divsChild>
            <w:div w:id="397628552">
              <w:marLeft w:val="0"/>
              <w:marRight w:val="0"/>
              <w:marTop w:val="0"/>
              <w:marBottom w:val="0"/>
              <w:divBdr>
                <w:top w:val="none" w:sz="0" w:space="0" w:color="auto"/>
                <w:left w:val="none" w:sz="0" w:space="0" w:color="auto"/>
                <w:bottom w:val="none" w:sz="0" w:space="0" w:color="auto"/>
                <w:right w:val="none" w:sz="0" w:space="0" w:color="auto"/>
              </w:divBdr>
            </w:div>
            <w:div w:id="376586713">
              <w:marLeft w:val="0"/>
              <w:marRight w:val="0"/>
              <w:marTop w:val="0"/>
              <w:marBottom w:val="0"/>
              <w:divBdr>
                <w:top w:val="none" w:sz="0" w:space="0" w:color="auto"/>
                <w:left w:val="none" w:sz="0" w:space="0" w:color="auto"/>
                <w:bottom w:val="none" w:sz="0" w:space="0" w:color="auto"/>
                <w:right w:val="none" w:sz="0" w:space="0" w:color="auto"/>
              </w:divBdr>
            </w:div>
            <w:div w:id="1174686537">
              <w:marLeft w:val="0"/>
              <w:marRight w:val="0"/>
              <w:marTop w:val="0"/>
              <w:marBottom w:val="0"/>
              <w:divBdr>
                <w:top w:val="none" w:sz="0" w:space="0" w:color="auto"/>
                <w:left w:val="none" w:sz="0" w:space="0" w:color="auto"/>
                <w:bottom w:val="none" w:sz="0" w:space="0" w:color="auto"/>
                <w:right w:val="none" w:sz="0" w:space="0" w:color="auto"/>
              </w:divBdr>
            </w:div>
            <w:div w:id="1428690734">
              <w:marLeft w:val="0"/>
              <w:marRight w:val="0"/>
              <w:marTop w:val="0"/>
              <w:marBottom w:val="0"/>
              <w:divBdr>
                <w:top w:val="none" w:sz="0" w:space="0" w:color="auto"/>
                <w:left w:val="none" w:sz="0" w:space="0" w:color="auto"/>
                <w:bottom w:val="none" w:sz="0" w:space="0" w:color="auto"/>
                <w:right w:val="none" w:sz="0" w:space="0" w:color="auto"/>
              </w:divBdr>
            </w:div>
            <w:div w:id="1203444300">
              <w:marLeft w:val="0"/>
              <w:marRight w:val="0"/>
              <w:marTop w:val="0"/>
              <w:marBottom w:val="0"/>
              <w:divBdr>
                <w:top w:val="none" w:sz="0" w:space="0" w:color="auto"/>
                <w:left w:val="none" w:sz="0" w:space="0" w:color="auto"/>
                <w:bottom w:val="none" w:sz="0" w:space="0" w:color="auto"/>
                <w:right w:val="none" w:sz="0" w:space="0" w:color="auto"/>
              </w:divBdr>
            </w:div>
            <w:div w:id="1860049530">
              <w:marLeft w:val="0"/>
              <w:marRight w:val="0"/>
              <w:marTop w:val="0"/>
              <w:marBottom w:val="0"/>
              <w:divBdr>
                <w:top w:val="none" w:sz="0" w:space="0" w:color="auto"/>
                <w:left w:val="none" w:sz="0" w:space="0" w:color="auto"/>
                <w:bottom w:val="none" w:sz="0" w:space="0" w:color="auto"/>
                <w:right w:val="none" w:sz="0" w:space="0" w:color="auto"/>
              </w:divBdr>
            </w:div>
            <w:div w:id="135203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9336">
      <w:bodyDiv w:val="1"/>
      <w:marLeft w:val="0"/>
      <w:marRight w:val="0"/>
      <w:marTop w:val="0"/>
      <w:marBottom w:val="0"/>
      <w:divBdr>
        <w:top w:val="none" w:sz="0" w:space="0" w:color="auto"/>
        <w:left w:val="none" w:sz="0" w:space="0" w:color="auto"/>
        <w:bottom w:val="none" w:sz="0" w:space="0" w:color="auto"/>
        <w:right w:val="none" w:sz="0" w:space="0" w:color="auto"/>
      </w:divBdr>
      <w:divsChild>
        <w:div w:id="1774787126">
          <w:marLeft w:val="0"/>
          <w:marRight w:val="0"/>
          <w:marTop w:val="0"/>
          <w:marBottom w:val="0"/>
          <w:divBdr>
            <w:top w:val="none" w:sz="0" w:space="0" w:color="auto"/>
            <w:left w:val="none" w:sz="0" w:space="0" w:color="auto"/>
            <w:bottom w:val="none" w:sz="0" w:space="0" w:color="auto"/>
            <w:right w:val="none" w:sz="0" w:space="0" w:color="auto"/>
          </w:divBdr>
          <w:divsChild>
            <w:div w:id="903879456">
              <w:marLeft w:val="0"/>
              <w:marRight w:val="0"/>
              <w:marTop w:val="0"/>
              <w:marBottom w:val="0"/>
              <w:divBdr>
                <w:top w:val="none" w:sz="0" w:space="0" w:color="auto"/>
                <w:left w:val="none" w:sz="0" w:space="0" w:color="auto"/>
                <w:bottom w:val="none" w:sz="0" w:space="0" w:color="auto"/>
                <w:right w:val="none" w:sz="0" w:space="0" w:color="auto"/>
              </w:divBdr>
            </w:div>
            <w:div w:id="4964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80404">
      <w:bodyDiv w:val="1"/>
      <w:marLeft w:val="0"/>
      <w:marRight w:val="0"/>
      <w:marTop w:val="0"/>
      <w:marBottom w:val="0"/>
      <w:divBdr>
        <w:top w:val="none" w:sz="0" w:space="0" w:color="auto"/>
        <w:left w:val="none" w:sz="0" w:space="0" w:color="auto"/>
        <w:bottom w:val="none" w:sz="0" w:space="0" w:color="auto"/>
        <w:right w:val="none" w:sz="0" w:space="0" w:color="auto"/>
      </w:divBdr>
      <w:divsChild>
        <w:div w:id="526257397">
          <w:marLeft w:val="0"/>
          <w:marRight w:val="0"/>
          <w:marTop w:val="0"/>
          <w:marBottom w:val="0"/>
          <w:divBdr>
            <w:top w:val="none" w:sz="0" w:space="0" w:color="auto"/>
            <w:left w:val="none" w:sz="0" w:space="0" w:color="auto"/>
            <w:bottom w:val="none" w:sz="0" w:space="0" w:color="auto"/>
            <w:right w:val="none" w:sz="0" w:space="0" w:color="auto"/>
          </w:divBdr>
          <w:divsChild>
            <w:div w:id="84616766">
              <w:marLeft w:val="0"/>
              <w:marRight w:val="0"/>
              <w:marTop w:val="0"/>
              <w:marBottom w:val="0"/>
              <w:divBdr>
                <w:top w:val="none" w:sz="0" w:space="0" w:color="auto"/>
                <w:left w:val="none" w:sz="0" w:space="0" w:color="auto"/>
                <w:bottom w:val="none" w:sz="0" w:space="0" w:color="auto"/>
                <w:right w:val="none" w:sz="0" w:space="0" w:color="auto"/>
              </w:divBdr>
            </w:div>
            <w:div w:id="6523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15718">
      <w:bodyDiv w:val="1"/>
      <w:marLeft w:val="0"/>
      <w:marRight w:val="0"/>
      <w:marTop w:val="0"/>
      <w:marBottom w:val="0"/>
      <w:divBdr>
        <w:top w:val="none" w:sz="0" w:space="0" w:color="auto"/>
        <w:left w:val="none" w:sz="0" w:space="0" w:color="auto"/>
        <w:bottom w:val="none" w:sz="0" w:space="0" w:color="auto"/>
        <w:right w:val="none" w:sz="0" w:space="0" w:color="auto"/>
      </w:divBdr>
      <w:divsChild>
        <w:div w:id="598372357">
          <w:marLeft w:val="0"/>
          <w:marRight w:val="0"/>
          <w:marTop w:val="0"/>
          <w:marBottom w:val="0"/>
          <w:divBdr>
            <w:top w:val="none" w:sz="0" w:space="0" w:color="auto"/>
            <w:left w:val="none" w:sz="0" w:space="0" w:color="auto"/>
            <w:bottom w:val="none" w:sz="0" w:space="0" w:color="auto"/>
            <w:right w:val="none" w:sz="0" w:space="0" w:color="auto"/>
          </w:divBdr>
          <w:divsChild>
            <w:div w:id="214161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7853">
      <w:bodyDiv w:val="1"/>
      <w:marLeft w:val="0"/>
      <w:marRight w:val="0"/>
      <w:marTop w:val="0"/>
      <w:marBottom w:val="0"/>
      <w:divBdr>
        <w:top w:val="none" w:sz="0" w:space="0" w:color="auto"/>
        <w:left w:val="none" w:sz="0" w:space="0" w:color="auto"/>
        <w:bottom w:val="none" w:sz="0" w:space="0" w:color="auto"/>
        <w:right w:val="none" w:sz="0" w:space="0" w:color="auto"/>
      </w:divBdr>
      <w:divsChild>
        <w:div w:id="611935470">
          <w:marLeft w:val="0"/>
          <w:marRight w:val="0"/>
          <w:marTop w:val="0"/>
          <w:marBottom w:val="0"/>
          <w:divBdr>
            <w:top w:val="none" w:sz="0" w:space="0" w:color="auto"/>
            <w:left w:val="none" w:sz="0" w:space="0" w:color="auto"/>
            <w:bottom w:val="none" w:sz="0" w:space="0" w:color="auto"/>
            <w:right w:val="none" w:sz="0" w:space="0" w:color="auto"/>
          </w:divBdr>
        </w:div>
      </w:divsChild>
    </w:div>
    <w:div w:id="705645796">
      <w:bodyDiv w:val="1"/>
      <w:marLeft w:val="0"/>
      <w:marRight w:val="0"/>
      <w:marTop w:val="0"/>
      <w:marBottom w:val="0"/>
      <w:divBdr>
        <w:top w:val="none" w:sz="0" w:space="0" w:color="auto"/>
        <w:left w:val="none" w:sz="0" w:space="0" w:color="auto"/>
        <w:bottom w:val="none" w:sz="0" w:space="0" w:color="auto"/>
        <w:right w:val="none" w:sz="0" w:space="0" w:color="auto"/>
      </w:divBdr>
      <w:divsChild>
        <w:div w:id="77871656">
          <w:marLeft w:val="0"/>
          <w:marRight w:val="0"/>
          <w:marTop w:val="0"/>
          <w:marBottom w:val="0"/>
          <w:divBdr>
            <w:top w:val="none" w:sz="0" w:space="0" w:color="auto"/>
            <w:left w:val="none" w:sz="0" w:space="0" w:color="auto"/>
            <w:bottom w:val="none" w:sz="0" w:space="0" w:color="auto"/>
            <w:right w:val="none" w:sz="0" w:space="0" w:color="auto"/>
          </w:divBdr>
          <w:divsChild>
            <w:div w:id="17700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695580">
      <w:bodyDiv w:val="1"/>
      <w:marLeft w:val="0"/>
      <w:marRight w:val="0"/>
      <w:marTop w:val="0"/>
      <w:marBottom w:val="0"/>
      <w:divBdr>
        <w:top w:val="none" w:sz="0" w:space="0" w:color="auto"/>
        <w:left w:val="none" w:sz="0" w:space="0" w:color="auto"/>
        <w:bottom w:val="none" w:sz="0" w:space="0" w:color="auto"/>
        <w:right w:val="none" w:sz="0" w:space="0" w:color="auto"/>
      </w:divBdr>
      <w:divsChild>
        <w:div w:id="75637026">
          <w:marLeft w:val="0"/>
          <w:marRight w:val="0"/>
          <w:marTop w:val="0"/>
          <w:marBottom w:val="0"/>
          <w:divBdr>
            <w:top w:val="none" w:sz="0" w:space="0" w:color="auto"/>
            <w:left w:val="none" w:sz="0" w:space="0" w:color="auto"/>
            <w:bottom w:val="none" w:sz="0" w:space="0" w:color="auto"/>
            <w:right w:val="none" w:sz="0" w:space="0" w:color="auto"/>
          </w:divBdr>
          <w:divsChild>
            <w:div w:id="1538352236">
              <w:marLeft w:val="0"/>
              <w:marRight w:val="0"/>
              <w:marTop w:val="0"/>
              <w:marBottom w:val="0"/>
              <w:divBdr>
                <w:top w:val="none" w:sz="0" w:space="0" w:color="auto"/>
                <w:left w:val="none" w:sz="0" w:space="0" w:color="auto"/>
                <w:bottom w:val="none" w:sz="0" w:space="0" w:color="auto"/>
                <w:right w:val="none" w:sz="0" w:space="0" w:color="auto"/>
              </w:divBdr>
            </w:div>
            <w:div w:id="402218661">
              <w:marLeft w:val="0"/>
              <w:marRight w:val="0"/>
              <w:marTop w:val="0"/>
              <w:marBottom w:val="0"/>
              <w:divBdr>
                <w:top w:val="none" w:sz="0" w:space="0" w:color="auto"/>
                <w:left w:val="none" w:sz="0" w:space="0" w:color="auto"/>
                <w:bottom w:val="none" w:sz="0" w:space="0" w:color="auto"/>
                <w:right w:val="none" w:sz="0" w:space="0" w:color="auto"/>
              </w:divBdr>
            </w:div>
            <w:div w:id="308751567">
              <w:marLeft w:val="0"/>
              <w:marRight w:val="0"/>
              <w:marTop w:val="0"/>
              <w:marBottom w:val="0"/>
              <w:divBdr>
                <w:top w:val="none" w:sz="0" w:space="0" w:color="auto"/>
                <w:left w:val="none" w:sz="0" w:space="0" w:color="auto"/>
                <w:bottom w:val="none" w:sz="0" w:space="0" w:color="auto"/>
                <w:right w:val="none" w:sz="0" w:space="0" w:color="auto"/>
              </w:divBdr>
            </w:div>
            <w:div w:id="636649447">
              <w:marLeft w:val="0"/>
              <w:marRight w:val="0"/>
              <w:marTop w:val="0"/>
              <w:marBottom w:val="0"/>
              <w:divBdr>
                <w:top w:val="none" w:sz="0" w:space="0" w:color="auto"/>
                <w:left w:val="none" w:sz="0" w:space="0" w:color="auto"/>
                <w:bottom w:val="none" w:sz="0" w:space="0" w:color="auto"/>
                <w:right w:val="none" w:sz="0" w:space="0" w:color="auto"/>
              </w:divBdr>
            </w:div>
            <w:div w:id="2129003476">
              <w:marLeft w:val="0"/>
              <w:marRight w:val="0"/>
              <w:marTop w:val="0"/>
              <w:marBottom w:val="0"/>
              <w:divBdr>
                <w:top w:val="none" w:sz="0" w:space="0" w:color="auto"/>
                <w:left w:val="none" w:sz="0" w:space="0" w:color="auto"/>
                <w:bottom w:val="none" w:sz="0" w:space="0" w:color="auto"/>
                <w:right w:val="none" w:sz="0" w:space="0" w:color="auto"/>
              </w:divBdr>
            </w:div>
            <w:div w:id="1961302344">
              <w:marLeft w:val="0"/>
              <w:marRight w:val="0"/>
              <w:marTop w:val="0"/>
              <w:marBottom w:val="0"/>
              <w:divBdr>
                <w:top w:val="none" w:sz="0" w:space="0" w:color="auto"/>
                <w:left w:val="none" w:sz="0" w:space="0" w:color="auto"/>
                <w:bottom w:val="none" w:sz="0" w:space="0" w:color="auto"/>
                <w:right w:val="none" w:sz="0" w:space="0" w:color="auto"/>
              </w:divBdr>
            </w:div>
            <w:div w:id="1793355912">
              <w:marLeft w:val="0"/>
              <w:marRight w:val="0"/>
              <w:marTop w:val="0"/>
              <w:marBottom w:val="0"/>
              <w:divBdr>
                <w:top w:val="none" w:sz="0" w:space="0" w:color="auto"/>
                <w:left w:val="none" w:sz="0" w:space="0" w:color="auto"/>
                <w:bottom w:val="none" w:sz="0" w:space="0" w:color="auto"/>
                <w:right w:val="none" w:sz="0" w:space="0" w:color="auto"/>
              </w:divBdr>
            </w:div>
            <w:div w:id="1010644280">
              <w:marLeft w:val="0"/>
              <w:marRight w:val="0"/>
              <w:marTop w:val="0"/>
              <w:marBottom w:val="0"/>
              <w:divBdr>
                <w:top w:val="none" w:sz="0" w:space="0" w:color="auto"/>
                <w:left w:val="none" w:sz="0" w:space="0" w:color="auto"/>
                <w:bottom w:val="none" w:sz="0" w:space="0" w:color="auto"/>
                <w:right w:val="none" w:sz="0" w:space="0" w:color="auto"/>
              </w:divBdr>
            </w:div>
            <w:div w:id="1210413419">
              <w:marLeft w:val="0"/>
              <w:marRight w:val="0"/>
              <w:marTop w:val="0"/>
              <w:marBottom w:val="0"/>
              <w:divBdr>
                <w:top w:val="none" w:sz="0" w:space="0" w:color="auto"/>
                <w:left w:val="none" w:sz="0" w:space="0" w:color="auto"/>
                <w:bottom w:val="none" w:sz="0" w:space="0" w:color="auto"/>
                <w:right w:val="none" w:sz="0" w:space="0" w:color="auto"/>
              </w:divBdr>
            </w:div>
            <w:div w:id="1008557002">
              <w:marLeft w:val="0"/>
              <w:marRight w:val="0"/>
              <w:marTop w:val="0"/>
              <w:marBottom w:val="0"/>
              <w:divBdr>
                <w:top w:val="none" w:sz="0" w:space="0" w:color="auto"/>
                <w:left w:val="none" w:sz="0" w:space="0" w:color="auto"/>
                <w:bottom w:val="none" w:sz="0" w:space="0" w:color="auto"/>
                <w:right w:val="none" w:sz="0" w:space="0" w:color="auto"/>
              </w:divBdr>
            </w:div>
            <w:div w:id="1703743154">
              <w:marLeft w:val="0"/>
              <w:marRight w:val="0"/>
              <w:marTop w:val="0"/>
              <w:marBottom w:val="0"/>
              <w:divBdr>
                <w:top w:val="none" w:sz="0" w:space="0" w:color="auto"/>
                <w:left w:val="none" w:sz="0" w:space="0" w:color="auto"/>
                <w:bottom w:val="none" w:sz="0" w:space="0" w:color="auto"/>
                <w:right w:val="none" w:sz="0" w:space="0" w:color="auto"/>
              </w:divBdr>
            </w:div>
            <w:div w:id="1573735476">
              <w:marLeft w:val="0"/>
              <w:marRight w:val="0"/>
              <w:marTop w:val="0"/>
              <w:marBottom w:val="0"/>
              <w:divBdr>
                <w:top w:val="none" w:sz="0" w:space="0" w:color="auto"/>
                <w:left w:val="none" w:sz="0" w:space="0" w:color="auto"/>
                <w:bottom w:val="none" w:sz="0" w:space="0" w:color="auto"/>
                <w:right w:val="none" w:sz="0" w:space="0" w:color="auto"/>
              </w:divBdr>
            </w:div>
            <w:div w:id="271206527">
              <w:marLeft w:val="0"/>
              <w:marRight w:val="0"/>
              <w:marTop w:val="0"/>
              <w:marBottom w:val="0"/>
              <w:divBdr>
                <w:top w:val="none" w:sz="0" w:space="0" w:color="auto"/>
                <w:left w:val="none" w:sz="0" w:space="0" w:color="auto"/>
                <w:bottom w:val="none" w:sz="0" w:space="0" w:color="auto"/>
                <w:right w:val="none" w:sz="0" w:space="0" w:color="auto"/>
              </w:divBdr>
            </w:div>
            <w:div w:id="1306856414">
              <w:marLeft w:val="0"/>
              <w:marRight w:val="0"/>
              <w:marTop w:val="0"/>
              <w:marBottom w:val="0"/>
              <w:divBdr>
                <w:top w:val="none" w:sz="0" w:space="0" w:color="auto"/>
                <w:left w:val="none" w:sz="0" w:space="0" w:color="auto"/>
                <w:bottom w:val="none" w:sz="0" w:space="0" w:color="auto"/>
                <w:right w:val="none" w:sz="0" w:space="0" w:color="auto"/>
              </w:divBdr>
            </w:div>
            <w:div w:id="1032342121">
              <w:marLeft w:val="0"/>
              <w:marRight w:val="0"/>
              <w:marTop w:val="0"/>
              <w:marBottom w:val="0"/>
              <w:divBdr>
                <w:top w:val="none" w:sz="0" w:space="0" w:color="auto"/>
                <w:left w:val="none" w:sz="0" w:space="0" w:color="auto"/>
                <w:bottom w:val="none" w:sz="0" w:space="0" w:color="auto"/>
                <w:right w:val="none" w:sz="0" w:space="0" w:color="auto"/>
              </w:divBdr>
            </w:div>
            <w:div w:id="1282301058">
              <w:marLeft w:val="0"/>
              <w:marRight w:val="0"/>
              <w:marTop w:val="0"/>
              <w:marBottom w:val="0"/>
              <w:divBdr>
                <w:top w:val="none" w:sz="0" w:space="0" w:color="auto"/>
                <w:left w:val="none" w:sz="0" w:space="0" w:color="auto"/>
                <w:bottom w:val="none" w:sz="0" w:space="0" w:color="auto"/>
                <w:right w:val="none" w:sz="0" w:space="0" w:color="auto"/>
              </w:divBdr>
            </w:div>
            <w:div w:id="2069766264">
              <w:marLeft w:val="0"/>
              <w:marRight w:val="0"/>
              <w:marTop w:val="0"/>
              <w:marBottom w:val="0"/>
              <w:divBdr>
                <w:top w:val="none" w:sz="0" w:space="0" w:color="auto"/>
                <w:left w:val="none" w:sz="0" w:space="0" w:color="auto"/>
                <w:bottom w:val="none" w:sz="0" w:space="0" w:color="auto"/>
                <w:right w:val="none" w:sz="0" w:space="0" w:color="auto"/>
              </w:divBdr>
            </w:div>
            <w:div w:id="679939078">
              <w:marLeft w:val="0"/>
              <w:marRight w:val="0"/>
              <w:marTop w:val="0"/>
              <w:marBottom w:val="0"/>
              <w:divBdr>
                <w:top w:val="none" w:sz="0" w:space="0" w:color="auto"/>
                <w:left w:val="none" w:sz="0" w:space="0" w:color="auto"/>
                <w:bottom w:val="none" w:sz="0" w:space="0" w:color="auto"/>
                <w:right w:val="none" w:sz="0" w:space="0" w:color="auto"/>
              </w:divBdr>
            </w:div>
            <w:div w:id="1270354977">
              <w:marLeft w:val="0"/>
              <w:marRight w:val="0"/>
              <w:marTop w:val="0"/>
              <w:marBottom w:val="0"/>
              <w:divBdr>
                <w:top w:val="none" w:sz="0" w:space="0" w:color="auto"/>
                <w:left w:val="none" w:sz="0" w:space="0" w:color="auto"/>
                <w:bottom w:val="none" w:sz="0" w:space="0" w:color="auto"/>
                <w:right w:val="none" w:sz="0" w:space="0" w:color="auto"/>
              </w:divBdr>
            </w:div>
            <w:div w:id="1027951183">
              <w:marLeft w:val="0"/>
              <w:marRight w:val="0"/>
              <w:marTop w:val="0"/>
              <w:marBottom w:val="0"/>
              <w:divBdr>
                <w:top w:val="none" w:sz="0" w:space="0" w:color="auto"/>
                <w:left w:val="none" w:sz="0" w:space="0" w:color="auto"/>
                <w:bottom w:val="none" w:sz="0" w:space="0" w:color="auto"/>
                <w:right w:val="none" w:sz="0" w:space="0" w:color="auto"/>
              </w:divBdr>
            </w:div>
            <w:div w:id="1728068273">
              <w:marLeft w:val="0"/>
              <w:marRight w:val="0"/>
              <w:marTop w:val="0"/>
              <w:marBottom w:val="0"/>
              <w:divBdr>
                <w:top w:val="none" w:sz="0" w:space="0" w:color="auto"/>
                <w:left w:val="none" w:sz="0" w:space="0" w:color="auto"/>
                <w:bottom w:val="none" w:sz="0" w:space="0" w:color="auto"/>
                <w:right w:val="none" w:sz="0" w:space="0" w:color="auto"/>
              </w:divBdr>
            </w:div>
            <w:div w:id="8869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27604">
      <w:bodyDiv w:val="1"/>
      <w:marLeft w:val="0"/>
      <w:marRight w:val="0"/>
      <w:marTop w:val="0"/>
      <w:marBottom w:val="0"/>
      <w:divBdr>
        <w:top w:val="none" w:sz="0" w:space="0" w:color="auto"/>
        <w:left w:val="none" w:sz="0" w:space="0" w:color="auto"/>
        <w:bottom w:val="none" w:sz="0" w:space="0" w:color="auto"/>
        <w:right w:val="none" w:sz="0" w:space="0" w:color="auto"/>
      </w:divBdr>
    </w:div>
    <w:div w:id="734668428">
      <w:bodyDiv w:val="1"/>
      <w:marLeft w:val="0"/>
      <w:marRight w:val="0"/>
      <w:marTop w:val="0"/>
      <w:marBottom w:val="0"/>
      <w:divBdr>
        <w:top w:val="none" w:sz="0" w:space="0" w:color="auto"/>
        <w:left w:val="none" w:sz="0" w:space="0" w:color="auto"/>
        <w:bottom w:val="none" w:sz="0" w:space="0" w:color="auto"/>
        <w:right w:val="none" w:sz="0" w:space="0" w:color="auto"/>
      </w:divBdr>
      <w:divsChild>
        <w:div w:id="1321498403">
          <w:marLeft w:val="0"/>
          <w:marRight w:val="0"/>
          <w:marTop w:val="0"/>
          <w:marBottom w:val="0"/>
          <w:divBdr>
            <w:top w:val="none" w:sz="0" w:space="0" w:color="auto"/>
            <w:left w:val="none" w:sz="0" w:space="0" w:color="auto"/>
            <w:bottom w:val="none" w:sz="0" w:space="0" w:color="auto"/>
            <w:right w:val="none" w:sz="0" w:space="0" w:color="auto"/>
          </w:divBdr>
        </w:div>
      </w:divsChild>
    </w:div>
    <w:div w:id="735084092">
      <w:bodyDiv w:val="1"/>
      <w:marLeft w:val="0"/>
      <w:marRight w:val="0"/>
      <w:marTop w:val="0"/>
      <w:marBottom w:val="0"/>
      <w:divBdr>
        <w:top w:val="none" w:sz="0" w:space="0" w:color="auto"/>
        <w:left w:val="none" w:sz="0" w:space="0" w:color="auto"/>
        <w:bottom w:val="none" w:sz="0" w:space="0" w:color="auto"/>
        <w:right w:val="none" w:sz="0" w:space="0" w:color="auto"/>
      </w:divBdr>
      <w:divsChild>
        <w:div w:id="1967661833">
          <w:marLeft w:val="0"/>
          <w:marRight w:val="0"/>
          <w:marTop w:val="0"/>
          <w:marBottom w:val="0"/>
          <w:divBdr>
            <w:top w:val="none" w:sz="0" w:space="0" w:color="auto"/>
            <w:left w:val="none" w:sz="0" w:space="0" w:color="auto"/>
            <w:bottom w:val="none" w:sz="0" w:space="0" w:color="auto"/>
            <w:right w:val="none" w:sz="0" w:space="0" w:color="auto"/>
          </w:divBdr>
        </w:div>
      </w:divsChild>
    </w:div>
    <w:div w:id="735710821">
      <w:bodyDiv w:val="1"/>
      <w:marLeft w:val="0"/>
      <w:marRight w:val="0"/>
      <w:marTop w:val="0"/>
      <w:marBottom w:val="0"/>
      <w:divBdr>
        <w:top w:val="none" w:sz="0" w:space="0" w:color="auto"/>
        <w:left w:val="none" w:sz="0" w:space="0" w:color="auto"/>
        <w:bottom w:val="none" w:sz="0" w:space="0" w:color="auto"/>
        <w:right w:val="none" w:sz="0" w:space="0" w:color="auto"/>
      </w:divBdr>
      <w:divsChild>
        <w:div w:id="1235965802">
          <w:marLeft w:val="0"/>
          <w:marRight w:val="0"/>
          <w:marTop w:val="0"/>
          <w:marBottom w:val="0"/>
          <w:divBdr>
            <w:top w:val="none" w:sz="0" w:space="0" w:color="auto"/>
            <w:left w:val="none" w:sz="0" w:space="0" w:color="auto"/>
            <w:bottom w:val="none" w:sz="0" w:space="0" w:color="auto"/>
            <w:right w:val="none" w:sz="0" w:space="0" w:color="auto"/>
          </w:divBdr>
          <w:divsChild>
            <w:div w:id="161278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38690">
      <w:bodyDiv w:val="1"/>
      <w:marLeft w:val="0"/>
      <w:marRight w:val="0"/>
      <w:marTop w:val="0"/>
      <w:marBottom w:val="0"/>
      <w:divBdr>
        <w:top w:val="none" w:sz="0" w:space="0" w:color="auto"/>
        <w:left w:val="none" w:sz="0" w:space="0" w:color="auto"/>
        <w:bottom w:val="none" w:sz="0" w:space="0" w:color="auto"/>
        <w:right w:val="none" w:sz="0" w:space="0" w:color="auto"/>
      </w:divBdr>
      <w:divsChild>
        <w:div w:id="299699055">
          <w:marLeft w:val="0"/>
          <w:marRight w:val="0"/>
          <w:marTop w:val="0"/>
          <w:marBottom w:val="0"/>
          <w:divBdr>
            <w:top w:val="none" w:sz="0" w:space="0" w:color="auto"/>
            <w:left w:val="none" w:sz="0" w:space="0" w:color="auto"/>
            <w:bottom w:val="none" w:sz="0" w:space="0" w:color="auto"/>
            <w:right w:val="none" w:sz="0" w:space="0" w:color="auto"/>
          </w:divBdr>
          <w:divsChild>
            <w:div w:id="14619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1216">
      <w:bodyDiv w:val="1"/>
      <w:marLeft w:val="0"/>
      <w:marRight w:val="0"/>
      <w:marTop w:val="0"/>
      <w:marBottom w:val="0"/>
      <w:divBdr>
        <w:top w:val="none" w:sz="0" w:space="0" w:color="auto"/>
        <w:left w:val="none" w:sz="0" w:space="0" w:color="auto"/>
        <w:bottom w:val="none" w:sz="0" w:space="0" w:color="auto"/>
        <w:right w:val="none" w:sz="0" w:space="0" w:color="auto"/>
      </w:divBdr>
      <w:divsChild>
        <w:div w:id="1673601391">
          <w:marLeft w:val="0"/>
          <w:marRight w:val="0"/>
          <w:marTop w:val="0"/>
          <w:marBottom w:val="0"/>
          <w:divBdr>
            <w:top w:val="none" w:sz="0" w:space="0" w:color="auto"/>
            <w:left w:val="none" w:sz="0" w:space="0" w:color="auto"/>
            <w:bottom w:val="none" w:sz="0" w:space="0" w:color="auto"/>
            <w:right w:val="none" w:sz="0" w:space="0" w:color="auto"/>
          </w:divBdr>
        </w:div>
      </w:divsChild>
    </w:div>
    <w:div w:id="773135778">
      <w:bodyDiv w:val="1"/>
      <w:marLeft w:val="0"/>
      <w:marRight w:val="0"/>
      <w:marTop w:val="0"/>
      <w:marBottom w:val="0"/>
      <w:divBdr>
        <w:top w:val="none" w:sz="0" w:space="0" w:color="auto"/>
        <w:left w:val="none" w:sz="0" w:space="0" w:color="auto"/>
        <w:bottom w:val="none" w:sz="0" w:space="0" w:color="auto"/>
        <w:right w:val="none" w:sz="0" w:space="0" w:color="auto"/>
      </w:divBdr>
      <w:divsChild>
        <w:div w:id="83839212">
          <w:marLeft w:val="0"/>
          <w:marRight w:val="0"/>
          <w:marTop w:val="0"/>
          <w:marBottom w:val="0"/>
          <w:divBdr>
            <w:top w:val="none" w:sz="0" w:space="0" w:color="auto"/>
            <w:left w:val="none" w:sz="0" w:space="0" w:color="auto"/>
            <w:bottom w:val="none" w:sz="0" w:space="0" w:color="auto"/>
            <w:right w:val="none" w:sz="0" w:space="0" w:color="auto"/>
          </w:divBdr>
          <w:divsChild>
            <w:div w:id="1606497151">
              <w:marLeft w:val="0"/>
              <w:marRight w:val="0"/>
              <w:marTop w:val="0"/>
              <w:marBottom w:val="0"/>
              <w:divBdr>
                <w:top w:val="none" w:sz="0" w:space="0" w:color="auto"/>
                <w:left w:val="none" w:sz="0" w:space="0" w:color="auto"/>
                <w:bottom w:val="none" w:sz="0" w:space="0" w:color="auto"/>
                <w:right w:val="none" w:sz="0" w:space="0" w:color="auto"/>
              </w:divBdr>
            </w:div>
            <w:div w:id="764375921">
              <w:marLeft w:val="0"/>
              <w:marRight w:val="0"/>
              <w:marTop w:val="0"/>
              <w:marBottom w:val="0"/>
              <w:divBdr>
                <w:top w:val="none" w:sz="0" w:space="0" w:color="auto"/>
                <w:left w:val="none" w:sz="0" w:space="0" w:color="auto"/>
                <w:bottom w:val="none" w:sz="0" w:space="0" w:color="auto"/>
                <w:right w:val="none" w:sz="0" w:space="0" w:color="auto"/>
              </w:divBdr>
            </w:div>
            <w:div w:id="17912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87694">
      <w:bodyDiv w:val="1"/>
      <w:marLeft w:val="0"/>
      <w:marRight w:val="0"/>
      <w:marTop w:val="0"/>
      <w:marBottom w:val="0"/>
      <w:divBdr>
        <w:top w:val="none" w:sz="0" w:space="0" w:color="auto"/>
        <w:left w:val="none" w:sz="0" w:space="0" w:color="auto"/>
        <w:bottom w:val="none" w:sz="0" w:space="0" w:color="auto"/>
        <w:right w:val="none" w:sz="0" w:space="0" w:color="auto"/>
      </w:divBdr>
      <w:divsChild>
        <w:div w:id="2028827681">
          <w:marLeft w:val="0"/>
          <w:marRight w:val="0"/>
          <w:marTop w:val="0"/>
          <w:marBottom w:val="0"/>
          <w:divBdr>
            <w:top w:val="none" w:sz="0" w:space="0" w:color="auto"/>
            <w:left w:val="none" w:sz="0" w:space="0" w:color="auto"/>
            <w:bottom w:val="none" w:sz="0" w:space="0" w:color="auto"/>
            <w:right w:val="none" w:sz="0" w:space="0" w:color="auto"/>
          </w:divBdr>
          <w:divsChild>
            <w:div w:id="563831333">
              <w:marLeft w:val="0"/>
              <w:marRight w:val="0"/>
              <w:marTop w:val="0"/>
              <w:marBottom w:val="0"/>
              <w:divBdr>
                <w:top w:val="none" w:sz="0" w:space="0" w:color="auto"/>
                <w:left w:val="none" w:sz="0" w:space="0" w:color="auto"/>
                <w:bottom w:val="none" w:sz="0" w:space="0" w:color="auto"/>
                <w:right w:val="none" w:sz="0" w:space="0" w:color="auto"/>
              </w:divBdr>
            </w:div>
            <w:div w:id="1241603932">
              <w:marLeft w:val="0"/>
              <w:marRight w:val="0"/>
              <w:marTop w:val="0"/>
              <w:marBottom w:val="0"/>
              <w:divBdr>
                <w:top w:val="none" w:sz="0" w:space="0" w:color="auto"/>
                <w:left w:val="none" w:sz="0" w:space="0" w:color="auto"/>
                <w:bottom w:val="none" w:sz="0" w:space="0" w:color="auto"/>
                <w:right w:val="none" w:sz="0" w:space="0" w:color="auto"/>
              </w:divBdr>
            </w:div>
            <w:div w:id="197225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2079">
      <w:bodyDiv w:val="1"/>
      <w:marLeft w:val="0"/>
      <w:marRight w:val="0"/>
      <w:marTop w:val="0"/>
      <w:marBottom w:val="0"/>
      <w:divBdr>
        <w:top w:val="none" w:sz="0" w:space="0" w:color="auto"/>
        <w:left w:val="none" w:sz="0" w:space="0" w:color="auto"/>
        <w:bottom w:val="none" w:sz="0" w:space="0" w:color="auto"/>
        <w:right w:val="none" w:sz="0" w:space="0" w:color="auto"/>
      </w:divBdr>
      <w:divsChild>
        <w:div w:id="757822360">
          <w:marLeft w:val="0"/>
          <w:marRight w:val="0"/>
          <w:marTop w:val="0"/>
          <w:marBottom w:val="0"/>
          <w:divBdr>
            <w:top w:val="none" w:sz="0" w:space="0" w:color="auto"/>
            <w:left w:val="none" w:sz="0" w:space="0" w:color="auto"/>
            <w:bottom w:val="none" w:sz="0" w:space="0" w:color="auto"/>
            <w:right w:val="none" w:sz="0" w:space="0" w:color="auto"/>
          </w:divBdr>
          <w:divsChild>
            <w:div w:id="1744569893">
              <w:marLeft w:val="0"/>
              <w:marRight w:val="0"/>
              <w:marTop w:val="0"/>
              <w:marBottom w:val="0"/>
              <w:divBdr>
                <w:top w:val="none" w:sz="0" w:space="0" w:color="auto"/>
                <w:left w:val="none" w:sz="0" w:space="0" w:color="auto"/>
                <w:bottom w:val="none" w:sz="0" w:space="0" w:color="auto"/>
                <w:right w:val="none" w:sz="0" w:space="0" w:color="auto"/>
              </w:divBdr>
            </w:div>
            <w:div w:id="1369524166">
              <w:marLeft w:val="0"/>
              <w:marRight w:val="0"/>
              <w:marTop w:val="0"/>
              <w:marBottom w:val="0"/>
              <w:divBdr>
                <w:top w:val="none" w:sz="0" w:space="0" w:color="auto"/>
                <w:left w:val="none" w:sz="0" w:space="0" w:color="auto"/>
                <w:bottom w:val="none" w:sz="0" w:space="0" w:color="auto"/>
                <w:right w:val="none" w:sz="0" w:space="0" w:color="auto"/>
              </w:divBdr>
            </w:div>
            <w:div w:id="293408764">
              <w:marLeft w:val="0"/>
              <w:marRight w:val="0"/>
              <w:marTop w:val="0"/>
              <w:marBottom w:val="0"/>
              <w:divBdr>
                <w:top w:val="none" w:sz="0" w:space="0" w:color="auto"/>
                <w:left w:val="none" w:sz="0" w:space="0" w:color="auto"/>
                <w:bottom w:val="none" w:sz="0" w:space="0" w:color="auto"/>
                <w:right w:val="none" w:sz="0" w:space="0" w:color="auto"/>
              </w:divBdr>
            </w:div>
            <w:div w:id="1304501436">
              <w:marLeft w:val="0"/>
              <w:marRight w:val="0"/>
              <w:marTop w:val="0"/>
              <w:marBottom w:val="0"/>
              <w:divBdr>
                <w:top w:val="none" w:sz="0" w:space="0" w:color="auto"/>
                <w:left w:val="none" w:sz="0" w:space="0" w:color="auto"/>
                <w:bottom w:val="none" w:sz="0" w:space="0" w:color="auto"/>
                <w:right w:val="none" w:sz="0" w:space="0" w:color="auto"/>
              </w:divBdr>
            </w:div>
            <w:div w:id="1826969388">
              <w:marLeft w:val="0"/>
              <w:marRight w:val="0"/>
              <w:marTop w:val="0"/>
              <w:marBottom w:val="0"/>
              <w:divBdr>
                <w:top w:val="none" w:sz="0" w:space="0" w:color="auto"/>
                <w:left w:val="none" w:sz="0" w:space="0" w:color="auto"/>
                <w:bottom w:val="none" w:sz="0" w:space="0" w:color="auto"/>
                <w:right w:val="none" w:sz="0" w:space="0" w:color="auto"/>
              </w:divBdr>
            </w:div>
            <w:div w:id="1129472440">
              <w:marLeft w:val="0"/>
              <w:marRight w:val="0"/>
              <w:marTop w:val="0"/>
              <w:marBottom w:val="0"/>
              <w:divBdr>
                <w:top w:val="none" w:sz="0" w:space="0" w:color="auto"/>
                <w:left w:val="none" w:sz="0" w:space="0" w:color="auto"/>
                <w:bottom w:val="none" w:sz="0" w:space="0" w:color="auto"/>
                <w:right w:val="none" w:sz="0" w:space="0" w:color="auto"/>
              </w:divBdr>
            </w:div>
            <w:div w:id="1673527637">
              <w:marLeft w:val="0"/>
              <w:marRight w:val="0"/>
              <w:marTop w:val="0"/>
              <w:marBottom w:val="0"/>
              <w:divBdr>
                <w:top w:val="none" w:sz="0" w:space="0" w:color="auto"/>
                <w:left w:val="none" w:sz="0" w:space="0" w:color="auto"/>
                <w:bottom w:val="none" w:sz="0" w:space="0" w:color="auto"/>
                <w:right w:val="none" w:sz="0" w:space="0" w:color="auto"/>
              </w:divBdr>
            </w:div>
            <w:div w:id="784887650">
              <w:marLeft w:val="0"/>
              <w:marRight w:val="0"/>
              <w:marTop w:val="0"/>
              <w:marBottom w:val="0"/>
              <w:divBdr>
                <w:top w:val="none" w:sz="0" w:space="0" w:color="auto"/>
                <w:left w:val="none" w:sz="0" w:space="0" w:color="auto"/>
                <w:bottom w:val="none" w:sz="0" w:space="0" w:color="auto"/>
                <w:right w:val="none" w:sz="0" w:space="0" w:color="auto"/>
              </w:divBdr>
            </w:div>
            <w:div w:id="905725068">
              <w:marLeft w:val="0"/>
              <w:marRight w:val="0"/>
              <w:marTop w:val="0"/>
              <w:marBottom w:val="0"/>
              <w:divBdr>
                <w:top w:val="none" w:sz="0" w:space="0" w:color="auto"/>
                <w:left w:val="none" w:sz="0" w:space="0" w:color="auto"/>
                <w:bottom w:val="none" w:sz="0" w:space="0" w:color="auto"/>
                <w:right w:val="none" w:sz="0" w:space="0" w:color="auto"/>
              </w:divBdr>
            </w:div>
            <w:div w:id="1103955242">
              <w:marLeft w:val="0"/>
              <w:marRight w:val="0"/>
              <w:marTop w:val="0"/>
              <w:marBottom w:val="0"/>
              <w:divBdr>
                <w:top w:val="none" w:sz="0" w:space="0" w:color="auto"/>
                <w:left w:val="none" w:sz="0" w:space="0" w:color="auto"/>
                <w:bottom w:val="none" w:sz="0" w:space="0" w:color="auto"/>
                <w:right w:val="none" w:sz="0" w:space="0" w:color="auto"/>
              </w:divBdr>
            </w:div>
            <w:div w:id="429543200">
              <w:marLeft w:val="0"/>
              <w:marRight w:val="0"/>
              <w:marTop w:val="0"/>
              <w:marBottom w:val="0"/>
              <w:divBdr>
                <w:top w:val="none" w:sz="0" w:space="0" w:color="auto"/>
                <w:left w:val="none" w:sz="0" w:space="0" w:color="auto"/>
                <w:bottom w:val="none" w:sz="0" w:space="0" w:color="auto"/>
                <w:right w:val="none" w:sz="0" w:space="0" w:color="auto"/>
              </w:divBdr>
            </w:div>
            <w:div w:id="708455214">
              <w:marLeft w:val="0"/>
              <w:marRight w:val="0"/>
              <w:marTop w:val="0"/>
              <w:marBottom w:val="0"/>
              <w:divBdr>
                <w:top w:val="none" w:sz="0" w:space="0" w:color="auto"/>
                <w:left w:val="none" w:sz="0" w:space="0" w:color="auto"/>
                <w:bottom w:val="none" w:sz="0" w:space="0" w:color="auto"/>
                <w:right w:val="none" w:sz="0" w:space="0" w:color="auto"/>
              </w:divBdr>
            </w:div>
            <w:div w:id="605115875">
              <w:marLeft w:val="0"/>
              <w:marRight w:val="0"/>
              <w:marTop w:val="0"/>
              <w:marBottom w:val="0"/>
              <w:divBdr>
                <w:top w:val="none" w:sz="0" w:space="0" w:color="auto"/>
                <w:left w:val="none" w:sz="0" w:space="0" w:color="auto"/>
                <w:bottom w:val="none" w:sz="0" w:space="0" w:color="auto"/>
                <w:right w:val="none" w:sz="0" w:space="0" w:color="auto"/>
              </w:divBdr>
            </w:div>
            <w:div w:id="96677095">
              <w:marLeft w:val="0"/>
              <w:marRight w:val="0"/>
              <w:marTop w:val="0"/>
              <w:marBottom w:val="0"/>
              <w:divBdr>
                <w:top w:val="none" w:sz="0" w:space="0" w:color="auto"/>
                <w:left w:val="none" w:sz="0" w:space="0" w:color="auto"/>
                <w:bottom w:val="none" w:sz="0" w:space="0" w:color="auto"/>
                <w:right w:val="none" w:sz="0" w:space="0" w:color="auto"/>
              </w:divBdr>
            </w:div>
            <w:div w:id="64134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8458">
      <w:bodyDiv w:val="1"/>
      <w:marLeft w:val="0"/>
      <w:marRight w:val="0"/>
      <w:marTop w:val="0"/>
      <w:marBottom w:val="0"/>
      <w:divBdr>
        <w:top w:val="none" w:sz="0" w:space="0" w:color="auto"/>
        <w:left w:val="none" w:sz="0" w:space="0" w:color="auto"/>
        <w:bottom w:val="none" w:sz="0" w:space="0" w:color="auto"/>
        <w:right w:val="none" w:sz="0" w:space="0" w:color="auto"/>
      </w:divBdr>
    </w:div>
    <w:div w:id="780077998">
      <w:bodyDiv w:val="1"/>
      <w:marLeft w:val="0"/>
      <w:marRight w:val="0"/>
      <w:marTop w:val="0"/>
      <w:marBottom w:val="0"/>
      <w:divBdr>
        <w:top w:val="none" w:sz="0" w:space="0" w:color="auto"/>
        <w:left w:val="none" w:sz="0" w:space="0" w:color="auto"/>
        <w:bottom w:val="none" w:sz="0" w:space="0" w:color="auto"/>
        <w:right w:val="none" w:sz="0" w:space="0" w:color="auto"/>
      </w:divBdr>
      <w:divsChild>
        <w:div w:id="93288724">
          <w:marLeft w:val="0"/>
          <w:marRight w:val="0"/>
          <w:marTop w:val="0"/>
          <w:marBottom w:val="0"/>
          <w:divBdr>
            <w:top w:val="none" w:sz="0" w:space="0" w:color="auto"/>
            <w:left w:val="none" w:sz="0" w:space="0" w:color="auto"/>
            <w:bottom w:val="none" w:sz="0" w:space="0" w:color="auto"/>
            <w:right w:val="none" w:sz="0" w:space="0" w:color="auto"/>
          </w:divBdr>
          <w:divsChild>
            <w:div w:id="11236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11651">
      <w:bodyDiv w:val="1"/>
      <w:marLeft w:val="0"/>
      <w:marRight w:val="0"/>
      <w:marTop w:val="0"/>
      <w:marBottom w:val="0"/>
      <w:divBdr>
        <w:top w:val="none" w:sz="0" w:space="0" w:color="auto"/>
        <w:left w:val="none" w:sz="0" w:space="0" w:color="auto"/>
        <w:bottom w:val="none" w:sz="0" w:space="0" w:color="auto"/>
        <w:right w:val="none" w:sz="0" w:space="0" w:color="auto"/>
      </w:divBdr>
      <w:divsChild>
        <w:div w:id="603727332">
          <w:marLeft w:val="0"/>
          <w:marRight w:val="0"/>
          <w:marTop w:val="0"/>
          <w:marBottom w:val="0"/>
          <w:divBdr>
            <w:top w:val="none" w:sz="0" w:space="0" w:color="auto"/>
            <w:left w:val="none" w:sz="0" w:space="0" w:color="auto"/>
            <w:bottom w:val="none" w:sz="0" w:space="0" w:color="auto"/>
            <w:right w:val="none" w:sz="0" w:space="0" w:color="auto"/>
          </w:divBdr>
        </w:div>
      </w:divsChild>
    </w:div>
    <w:div w:id="811367485">
      <w:bodyDiv w:val="1"/>
      <w:marLeft w:val="0"/>
      <w:marRight w:val="0"/>
      <w:marTop w:val="0"/>
      <w:marBottom w:val="0"/>
      <w:divBdr>
        <w:top w:val="none" w:sz="0" w:space="0" w:color="auto"/>
        <w:left w:val="none" w:sz="0" w:space="0" w:color="auto"/>
        <w:bottom w:val="none" w:sz="0" w:space="0" w:color="auto"/>
        <w:right w:val="none" w:sz="0" w:space="0" w:color="auto"/>
      </w:divBdr>
      <w:divsChild>
        <w:div w:id="2057776619">
          <w:marLeft w:val="0"/>
          <w:marRight w:val="0"/>
          <w:marTop w:val="0"/>
          <w:marBottom w:val="0"/>
          <w:divBdr>
            <w:top w:val="none" w:sz="0" w:space="0" w:color="auto"/>
            <w:left w:val="none" w:sz="0" w:space="0" w:color="auto"/>
            <w:bottom w:val="none" w:sz="0" w:space="0" w:color="auto"/>
            <w:right w:val="none" w:sz="0" w:space="0" w:color="auto"/>
          </w:divBdr>
        </w:div>
      </w:divsChild>
    </w:div>
    <w:div w:id="813644875">
      <w:bodyDiv w:val="1"/>
      <w:marLeft w:val="0"/>
      <w:marRight w:val="0"/>
      <w:marTop w:val="0"/>
      <w:marBottom w:val="0"/>
      <w:divBdr>
        <w:top w:val="none" w:sz="0" w:space="0" w:color="auto"/>
        <w:left w:val="none" w:sz="0" w:space="0" w:color="auto"/>
        <w:bottom w:val="none" w:sz="0" w:space="0" w:color="auto"/>
        <w:right w:val="none" w:sz="0" w:space="0" w:color="auto"/>
      </w:divBdr>
      <w:divsChild>
        <w:div w:id="612829196">
          <w:marLeft w:val="0"/>
          <w:marRight w:val="0"/>
          <w:marTop w:val="0"/>
          <w:marBottom w:val="0"/>
          <w:divBdr>
            <w:top w:val="none" w:sz="0" w:space="0" w:color="auto"/>
            <w:left w:val="none" w:sz="0" w:space="0" w:color="auto"/>
            <w:bottom w:val="none" w:sz="0" w:space="0" w:color="auto"/>
            <w:right w:val="none" w:sz="0" w:space="0" w:color="auto"/>
          </w:divBdr>
          <w:divsChild>
            <w:div w:id="10711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1072">
      <w:bodyDiv w:val="1"/>
      <w:marLeft w:val="0"/>
      <w:marRight w:val="0"/>
      <w:marTop w:val="0"/>
      <w:marBottom w:val="0"/>
      <w:divBdr>
        <w:top w:val="none" w:sz="0" w:space="0" w:color="auto"/>
        <w:left w:val="none" w:sz="0" w:space="0" w:color="auto"/>
        <w:bottom w:val="none" w:sz="0" w:space="0" w:color="auto"/>
        <w:right w:val="none" w:sz="0" w:space="0" w:color="auto"/>
      </w:divBdr>
      <w:divsChild>
        <w:div w:id="1573349645">
          <w:marLeft w:val="0"/>
          <w:marRight w:val="0"/>
          <w:marTop w:val="0"/>
          <w:marBottom w:val="0"/>
          <w:divBdr>
            <w:top w:val="none" w:sz="0" w:space="0" w:color="auto"/>
            <w:left w:val="none" w:sz="0" w:space="0" w:color="auto"/>
            <w:bottom w:val="none" w:sz="0" w:space="0" w:color="auto"/>
            <w:right w:val="none" w:sz="0" w:space="0" w:color="auto"/>
          </w:divBdr>
        </w:div>
      </w:divsChild>
    </w:div>
    <w:div w:id="815950298">
      <w:bodyDiv w:val="1"/>
      <w:marLeft w:val="0"/>
      <w:marRight w:val="0"/>
      <w:marTop w:val="0"/>
      <w:marBottom w:val="0"/>
      <w:divBdr>
        <w:top w:val="none" w:sz="0" w:space="0" w:color="auto"/>
        <w:left w:val="none" w:sz="0" w:space="0" w:color="auto"/>
        <w:bottom w:val="none" w:sz="0" w:space="0" w:color="auto"/>
        <w:right w:val="none" w:sz="0" w:space="0" w:color="auto"/>
      </w:divBdr>
      <w:divsChild>
        <w:div w:id="1878662768">
          <w:marLeft w:val="0"/>
          <w:marRight w:val="0"/>
          <w:marTop w:val="0"/>
          <w:marBottom w:val="0"/>
          <w:divBdr>
            <w:top w:val="none" w:sz="0" w:space="0" w:color="auto"/>
            <w:left w:val="none" w:sz="0" w:space="0" w:color="auto"/>
            <w:bottom w:val="none" w:sz="0" w:space="0" w:color="auto"/>
            <w:right w:val="none" w:sz="0" w:space="0" w:color="auto"/>
          </w:divBdr>
          <w:divsChild>
            <w:div w:id="1800150527">
              <w:marLeft w:val="0"/>
              <w:marRight w:val="0"/>
              <w:marTop w:val="0"/>
              <w:marBottom w:val="0"/>
              <w:divBdr>
                <w:top w:val="none" w:sz="0" w:space="0" w:color="auto"/>
                <w:left w:val="none" w:sz="0" w:space="0" w:color="auto"/>
                <w:bottom w:val="none" w:sz="0" w:space="0" w:color="auto"/>
                <w:right w:val="none" w:sz="0" w:space="0" w:color="auto"/>
              </w:divBdr>
            </w:div>
            <w:div w:id="15813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8142">
      <w:bodyDiv w:val="1"/>
      <w:marLeft w:val="0"/>
      <w:marRight w:val="0"/>
      <w:marTop w:val="0"/>
      <w:marBottom w:val="0"/>
      <w:divBdr>
        <w:top w:val="none" w:sz="0" w:space="0" w:color="auto"/>
        <w:left w:val="none" w:sz="0" w:space="0" w:color="auto"/>
        <w:bottom w:val="none" w:sz="0" w:space="0" w:color="auto"/>
        <w:right w:val="none" w:sz="0" w:space="0" w:color="auto"/>
      </w:divBdr>
      <w:divsChild>
        <w:div w:id="1074814864">
          <w:marLeft w:val="0"/>
          <w:marRight w:val="0"/>
          <w:marTop w:val="0"/>
          <w:marBottom w:val="0"/>
          <w:divBdr>
            <w:top w:val="none" w:sz="0" w:space="0" w:color="auto"/>
            <w:left w:val="none" w:sz="0" w:space="0" w:color="auto"/>
            <w:bottom w:val="none" w:sz="0" w:space="0" w:color="auto"/>
            <w:right w:val="none" w:sz="0" w:space="0" w:color="auto"/>
          </w:divBdr>
          <w:divsChild>
            <w:div w:id="1653487462">
              <w:marLeft w:val="0"/>
              <w:marRight w:val="0"/>
              <w:marTop w:val="0"/>
              <w:marBottom w:val="0"/>
              <w:divBdr>
                <w:top w:val="none" w:sz="0" w:space="0" w:color="auto"/>
                <w:left w:val="none" w:sz="0" w:space="0" w:color="auto"/>
                <w:bottom w:val="none" w:sz="0" w:space="0" w:color="auto"/>
                <w:right w:val="none" w:sz="0" w:space="0" w:color="auto"/>
              </w:divBdr>
            </w:div>
            <w:div w:id="16794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17901">
      <w:bodyDiv w:val="1"/>
      <w:marLeft w:val="0"/>
      <w:marRight w:val="0"/>
      <w:marTop w:val="0"/>
      <w:marBottom w:val="0"/>
      <w:divBdr>
        <w:top w:val="none" w:sz="0" w:space="0" w:color="auto"/>
        <w:left w:val="none" w:sz="0" w:space="0" w:color="auto"/>
        <w:bottom w:val="none" w:sz="0" w:space="0" w:color="auto"/>
        <w:right w:val="none" w:sz="0" w:space="0" w:color="auto"/>
      </w:divBdr>
      <w:divsChild>
        <w:div w:id="504638652">
          <w:marLeft w:val="0"/>
          <w:marRight w:val="0"/>
          <w:marTop w:val="0"/>
          <w:marBottom w:val="0"/>
          <w:divBdr>
            <w:top w:val="none" w:sz="0" w:space="0" w:color="auto"/>
            <w:left w:val="none" w:sz="0" w:space="0" w:color="auto"/>
            <w:bottom w:val="none" w:sz="0" w:space="0" w:color="auto"/>
            <w:right w:val="none" w:sz="0" w:space="0" w:color="auto"/>
          </w:divBdr>
          <w:divsChild>
            <w:div w:id="525216446">
              <w:marLeft w:val="0"/>
              <w:marRight w:val="0"/>
              <w:marTop w:val="0"/>
              <w:marBottom w:val="0"/>
              <w:divBdr>
                <w:top w:val="none" w:sz="0" w:space="0" w:color="auto"/>
                <w:left w:val="none" w:sz="0" w:space="0" w:color="auto"/>
                <w:bottom w:val="none" w:sz="0" w:space="0" w:color="auto"/>
                <w:right w:val="none" w:sz="0" w:space="0" w:color="auto"/>
              </w:divBdr>
            </w:div>
            <w:div w:id="1138259023">
              <w:marLeft w:val="0"/>
              <w:marRight w:val="0"/>
              <w:marTop w:val="0"/>
              <w:marBottom w:val="0"/>
              <w:divBdr>
                <w:top w:val="none" w:sz="0" w:space="0" w:color="auto"/>
                <w:left w:val="none" w:sz="0" w:space="0" w:color="auto"/>
                <w:bottom w:val="none" w:sz="0" w:space="0" w:color="auto"/>
                <w:right w:val="none" w:sz="0" w:space="0" w:color="auto"/>
              </w:divBdr>
            </w:div>
            <w:div w:id="588734211">
              <w:marLeft w:val="0"/>
              <w:marRight w:val="0"/>
              <w:marTop w:val="0"/>
              <w:marBottom w:val="0"/>
              <w:divBdr>
                <w:top w:val="none" w:sz="0" w:space="0" w:color="auto"/>
                <w:left w:val="none" w:sz="0" w:space="0" w:color="auto"/>
                <w:bottom w:val="none" w:sz="0" w:space="0" w:color="auto"/>
                <w:right w:val="none" w:sz="0" w:space="0" w:color="auto"/>
              </w:divBdr>
            </w:div>
            <w:div w:id="298387174">
              <w:marLeft w:val="0"/>
              <w:marRight w:val="0"/>
              <w:marTop w:val="0"/>
              <w:marBottom w:val="0"/>
              <w:divBdr>
                <w:top w:val="none" w:sz="0" w:space="0" w:color="auto"/>
                <w:left w:val="none" w:sz="0" w:space="0" w:color="auto"/>
                <w:bottom w:val="none" w:sz="0" w:space="0" w:color="auto"/>
                <w:right w:val="none" w:sz="0" w:space="0" w:color="auto"/>
              </w:divBdr>
            </w:div>
            <w:div w:id="10945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70138">
      <w:bodyDiv w:val="1"/>
      <w:marLeft w:val="0"/>
      <w:marRight w:val="0"/>
      <w:marTop w:val="0"/>
      <w:marBottom w:val="0"/>
      <w:divBdr>
        <w:top w:val="none" w:sz="0" w:space="0" w:color="auto"/>
        <w:left w:val="none" w:sz="0" w:space="0" w:color="auto"/>
        <w:bottom w:val="none" w:sz="0" w:space="0" w:color="auto"/>
        <w:right w:val="none" w:sz="0" w:space="0" w:color="auto"/>
      </w:divBdr>
      <w:divsChild>
        <w:div w:id="53741640">
          <w:marLeft w:val="0"/>
          <w:marRight w:val="0"/>
          <w:marTop w:val="0"/>
          <w:marBottom w:val="0"/>
          <w:divBdr>
            <w:top w:val="none" w:sz="0" w:space="0" w:color="auto"/>
            <w:left w:val="none" w:sz="0" w:space="0" w:color="auto"/>
            <w:bottom w:val="none" w:sz="0" w:space="0" w:color="auto"/>
            <w:right w:val="none" w:sz="0" w:space="0" w:color="auto"/>
          </w:divBdr>
          <w:divsChild>
            <w:div w:id="2101245602">
              <w:marLeft w:val="0"/>
              <w:marRight w:val="0"/>
              <w:marTop w:val="0"/>
              <w:marBottom w:val="0"/>
              <w:divBdr>
                <w:top w:val="none" w:sz="0" w:space="0" w:color="auto"/>
                <w:left w:val="none" w:sz="0" w:space="0" w:color="auto"/>
                <w:bottom w:val="none" w:sz="0" w:space="0" w:color="auto"/>
                <w:right w:val="none" w:sz="0" w:space="0" w:color="auto"/>
              </w:divBdr>
            </w:div>
            <w:div w:id="108017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876">
      <w:bodyDiv w:val="1"/>
      <w:marLeft w:val="0"/>
      <w:marRight w:val="0"/>
      <w:marTop w:val="0"/>
      <w:marBottom w:val="0"/>
      <w:divBdr>
        <w:top w:val="none" w:sz="0" w:space="0" w:color="auto"/>
        <w:left w:val="none" w:sz="0" w:space="0" w:color="auto"/>
        <w:bottom w:val="none" w:sz="0" w:space="0" w:color="auto"/>
        <w:right w:val="none" w:sz="0" w:space="0" w:color="auto"/>
      </w:divBdr>
      <w:divsChild>
        <w:div w:id="832181931">
          <w:marLeft w:val="0"/>
          <w:marRight w:val="0"/>
          <w:marTop w:val="0"/>
          <w:marBottom w:val="0"/>
          <w:divBdr>
            <w:top w:val="none" w:sz="0" w:space="0" w:color="auto"/>
            <w:left w:val="none" w:sz="0" w:space="0" w:color="auto"/>
            <w:bottom w:val="none" w:sz="0" w:space="0" w:color="auto"/>
            <w:right w:val="none" w:sz="0" w:space="0" w:color="auto"/>
          </w:divBdr>
          <w:divsChild>
            <w:div w:id="903177946">
              <w:marLeft w:val="0"/>
              <w:marRight w:val="0"/>
              <w:marTop w:val="0"/>
              <w:marBottom w:val="0"/>
              <w:divBdr>
                <w:top w:val="none" w:sz="0" w:space="0" w:color="auto"/>
                <w:left w:val="none" w:sz="0" w:space="0" w:color="auto"/>
                <w:bottom w:val="none" w:sz="0" w:space="0" w:color="auto"/>
                <w:right w:val="none" w:sz="0" w:space="0" w:color="auto"/>
              </w:divBdr>
            </w:div>
            <w:div w:id="1641572890">
              <w:marLeft w:val="0"/>
              <w:marRight w:val="0"/>
              <w:marTop w:val="0"/>
              <w:marBottom w:val="0"/>
              <w:divBdr>
                <w:top w:val="none" w:sz="0" w:space="0" w:color="auto"/>
                <w:left w:val="none" w:sz="0" w:space="0" w:color="auto"/>
                <w:bottom w:val="none" w:sz="0" w:space="0" w:color="auto"/>
                <w:right w:val="none" w:sz="0" w:space="0" w:color="auto"/>
              </w:divBdr>
            </w:div>
            <w:div w:id="27343472">
              <w:marLeft w:val="0"/>
              <w:marRight w:val="0"/>
              <w:marTop w:val="0"/>
              <w:marBottom w:val="0"/>
              <w:divBdr>
                <w:top w:val="none" w:sz="0" w:space="0" w:color="auto"/>
                <w:left w:val="none" w:sz="0" w:space="0" w:color="auto"/>
                <w:bottom w:val="none" w:sz="0" w:space="0" w:color="auto"/>
                <w:right w:val="none" w:sz="0" w:space="0" w:color="auto"/>
              </w:divBdr>
            </w:div>
            <w:div w:id="1900436038">
              <w:marLeft w:val="0"/>
              <w:marRight w:val="0"/>
              <w:marTop w:val="0"/>
              <w:marBottom w:val="0"/>
              <w:divBdr>
                <w:top w:val="none" w:sz="0" w:space="0" w:color="auto"/>
                <w:left w:val="none" w:sz="0" w:space="0" w:color="auto"/>
                <w:bottom w:val="none" w:sz="0" w:space="0" w:color="auto"/>
                <w:right w:val="none" w:sz="0" w:space="0" w:color="auto"/>
              </w:divBdr>
            </w:div>
            <w:div w:id="1552037392">
              <w:marLeft w:val="0"/>
              <w:marRight w:val="0"/>
              <w:marTop w:val="0"/>
              <w:marBottom w:val="0"/>
              <w:divBdr>
                <w:top w:val="none" w:sz="0" w:space="0" w:color="auto"/>
                <w:left w:val="none" w:sz="0" w:space="0" w:color="auto"/>
                <w:bottom w:val="none" w:sz="0" w:space="0" w:color="auto"/>
                <w:right w:val="none" w:sz="0" w:space="0" w:color="auto"/>
              </w:divBdr>
            </w:div>
            <w:div w:id="7202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80935">
      <w:bodyDiv w:val="1"/>
      <w:marLeft w:val="0"/>
      <w:marRight w:val="0"/>
      <w:marTop w:val="0"/>
      <w:marBottom w:val="0"/>
      <w:divBdr>
        <w:top w:val="none" w:sz="0" w:space="0" w:color="auto"/>
        <w:left w:val="none" w:sz="0" w:space="0" w:color="auto"/>
        <w:bottom w:val="none" w:sz="0" w:space="0" w:color="auto"/>
        <w:right w:val="none" w:sz="0" w:space="0" w:color="auto"/>
      </w:divBdr>
    </w:div>
    <w:div w:id="858590099">
      <w:bodyDiv w:val="1"/>
      <w:marLeft w:val="0"/>
      <w:marRight w:val="0"/>
      <w:marTop w:val="0"/>
      <w:marBottom w:val="0"/>
      <w:divBdr>
        <w:top w:val="none" w:sz="0" w:space="0" w:color="auto"/>
        <w:left w:val="none" w:sz="0" w:space="0" w:color="auto"/>
        <w:bottom w:val="none" w:sz="0" w:space="0" w:color="auto"/>
        <w:right w:val="none" w:sz="0" w:space="0" w:color="auto"/>
      </w:divBdr>
      <w:divsChild>
        <w:div w:id="1565725225">
          <w:marLeft w:val="0"/>
          <w:marRight w:val="0"/>
          <w:marTop w:val="0"/>
          <w:marBottom w:val="0"/>
          <w:divBdr>
            <w:top w:val="none" w:sz="0" w:space="0" w:color="auto"/>
            <w:left w:val="none" w:sz="0" w:space="0" w:color="auto"/>
            <w:bottom w:val="none" w:sz="0" w:space="0" w:color="auto"/>
            <w:right w:val="none" w:sz="0" w:space="0" w:color="auto"/>
          </w:divBdr>
        </w:div>
      </w:divsChild>
    </w:div>
    <w:div w:id="863858708">
      <w:bodyDiv w:val="1"/>
      <w:marLeft w:val="0"/>
      <w:marRight w:val="0"/>
      <w:marTop w:val="0"/>
      <w:marBottom w:val="0"/>
      <w:divBdr>
        <w:top w:val="none" w:sz="0" w:space="0" w:color="auto"/>
        <w:left w:val="none" w:sz="0" w:space="0" w:color="auto"/>
        <w:bottom w:val="none" w:sz="0" w:space="0" w:color="auto"/>
        <w:right w:val="none" w:sz="0" w:space="0" w:color="auto"/>
      </w:divBdr>
      <w:divsChild>
        <w:div w:id="1142773073">
          <w:marLeft w:val="0"/>
          <w:marRight w:val="0"/>
          <w:marTop w:val="0"/>
          <w:marBottom w:val="0"/>
          <w:divBdr>
            <w:top w:val="none" w:sz="0" w:space="0" w:color="auto"/>
            <w:left w:val="none" w:sz="0" w:space="0" w:color="auto"/>
            <w:bottom w:val="none" w:sz="0" w:space="0" w:color="auto"/>
            <w:right w:val="none" w:sz="0" w:space="0" w:color="auto"/>
          </w:divBdr>
        </w:div>
      </w:divsChild>
    </w:div>
    <w:div w:id="888762764">
      <w:bodyDiv w:val="1"/>
      <w:marLeft w:val="0"/>
      <w:marRight w:val="0"/>
      <w:marTop w:val="0"/>
      <w:marBottom w:val="0"/>
      <w:divBdr>
        <w:top w:val="none" w:sz="0" w:space="0" w:color="auto"/>
        <w:left w:val="none" w:sz="0" w:space="0" w:color="auto"/>
        <w:bottom w:val="none" w:sz="0" w:space="0" w:color="auto"/>
        <w:right w:val="none" w:sz="0" w:space="0" w:color="auto"/>
      </w:divBdr>
      <w:divsChild>
        <w:div w:id="2089379528">
          <w:marLeft w:val="0"/>
          <w:marRight w:val="0"/>
          <w:marTop w:val="0"/>
          <w:marBottom w:val="0"/>
          <w:divBdr>
            <w:top w:val="none" w:sz="0" w:space="0" w:color="auto"/>
            <w:left w:val="none" w:sz="0" w:space="0" w:color="auto"/>
            <w:bottom w:val="none" w:sz="0" w:space="0" w:color="auto"/>
            <w:right w:val="none" w:sz="0" w:space="0" w:color="auto"/>
          </w:divBdr>
          <w:divsChild>
            <w:div w:id="6083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77264">
      <w:bodyDiv w:val="1"/>
      <w:marLeft w:val="0"/>
      <w:marRight w:val="0"/>
      <w:marTop w:val="0"/>
      <w:marBottom w:val="0"/>
      <w:divBdr>
        <w:top w:val="none" w:sz="0" w:space="0" w:color="auto"/>
        <w:left w:val="none" w:sz="0" w:space="0" w:color="auto"/>
        <w:bottom w:val="none" w:sz="0" w:space="0" w:color="auto"/>
        <w:right w:val="none" w:sz="0" w:space="0" w:color="auto"/>
      </w:divBdr>
      <w:divsChild>
        <w:div w:id="530193701">
          <w:marLeft w:val="0"/>
          <w:marRight w:val="0"/>
          <w:marTop w:val="0"/>
          <w:marBottom w:val="0"/>
          <w:divBdr>
            <w:top w:val="none" w:sz="0" w:space="0" w:color="auto"/>
            <w:left w:val="none" w:sz="0" w:space="0" w:color="auto"/>
            <w:bottom w:val="none" w:sz="0" w:space="0" w:color="auto"/>
            <w:right w:val="none" w:sz="0" w:space="0" w:color="auto"/>
          </w:divBdr>
          <w:divsChild>
            <w:div w:id="355540672">
              <w:marLeft w:val="0"/>
              <w:marRight w:val="0"/>
              <w:marTop w:val="0"/>
              <w:marBottom w:val="0"/>
              <w:divBdr>
                <w:top w:val="none" w:sz="0" w:space="0" w:color="auto"/>
                <w:left w:val="none" w:sz="0" w:space="0" w:color="auto"/>
                <w:bottom w:val="none" w:sz="0" w:space="0" w:color="auto"/>
                <w:right w:val="none" w:sz="0" w:space="0" w:color="auto"/>
              </w:divBdr>
            </w:div>
            <w:div w:id="721709563">
              <w:marLeft w:val="0"/>
              <w:marRight w:val="0"/>
              <w:marTop w:val="0"/>
              <w:marBottom w:val="0"/>
              <w:divBdr>
                <w:top w:val="none" w:sz="0" w:space="0" w:color="auto"/>
                <w:left w:val="none" w:sz="0" w:space="0" w:color="auto"/>
                <w:bottom w:val="none" w:sz="0" w:space="0" w:color="auto"/>
                <w:right w:val="none" w:sz="0" w:space="0" w:color="auto"/>
              </w:divBdr>
            </w:div>
            <w:div w:id="1873881667">
              <w:marLeft w:val="0"/>
              <w:marRight w:val="0"/>
              <w:marTop w:val="0"/>
              <w:marBottom w:val="0"/>
              <w:divBdr>
                <w:top w:val="none" w:sz="0" w:space="0" w:color="auto"/>
                <w:left w:val="none" w:sz="0" w:space="0" w:color="auto"/>
                <w:bottom w:val="none" w:sz="0" w:space="0" w:color="auto"/>
                <w:right w:val="none" w:sz="0" w:space="0" w:color="auto"/>
              </w:divBdr>
            </w:div>
            <w:div w:id="1402867151">
              <w:marLeft w:val="0"/>
              <w:marRight w:val="0"/>
              <w:marTop w:val="0"/>
              <w:marBottom w:val="0"/>
              <w:divBdr>
                <w:top w:val="none" w:sz="0" w:space="0" w:color="auto"/>
                <w:left w:val="none" w:sz="0" w:space="0" w:color="auto"/>
                <w:bottom w:val="none" w:sz="0" w:space="0" w:color="auto"/>
                <w:right w:val="none" w:sz="0" w:space="0" w:color="auto"/>
              </w:divBdr>
            </w:div>
            <w:div w:id="1166091519">
              <w:marLeft w:val="0"/>
              <w:marRight w:val="0"/>
              <w:marTop w:val="0"/>
              <w:marBottom w:val="0"/>
              <w:divBdr>
                <w:top w:val="none" w:sz="0" w:space="0" w:color="auto"/>
                <w:left w:val="none" w:sz="0" w:space="0" w:color="auto"/>
                <w:bottom w:val="none" w:sz="0" w:space="0" w:color="auto"/>
                <w:right w:val="none" w:sz="0" w:space="0" w:color="auto"/>
              </w:divBdr>
            </w:div>
            <w:div w:id="1638952359">
              <w:marLeft w:val="0"/>
              <w:marRight w:val="0"/>
              <w:marTop w:val="0"/>
              <w:marBottom w:val="0"/>
              <w:divBdr>
                <w:top w:val="none" w:sz="0" w:space="0" w:color="auto"/>
                <w:left w:val="none" w:sz="0" w:space="0" w:color="auto"/>
                <w:bottom w:val="none" w:sz="0" w:space="0" w:color="auto"/>
                <w:right w:val="none" w:sz="0" w:space="0" w:color="auto"/>
              </w:divBdr>
            </w:div>
            <w:div w:id="1221743487">
              <w:marLeft w:val="0"/>
              <w:marRight w:val="0"/>
              <w:marTop w:val="0"/>
              <w:marBottom w:val="0"/>
              <w:divBdr>
                <w:top w:val="none" w:sz="0" w:space="0" w:color="auto"/>
                <w:left w:val="none" w:sz="0" w:space="0" w:color="auto"/>
                <w:bottom w:val="none" w:sz="0" w:space="0" w:color="auto"/>
                <w:right w:val="none" w:sz="0" w:space="0" w:color="auto"/>
              </w:divBdr>
            </w:div>
            <w:div w:id="136258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8914">
      <w:bodyDiv w:val="1"/>
      <w:marLeft w:val="0"/>
      <w:marRight w:val="0"/>
      <w:marTop w:val="0"/>
      <w:marBottom w:val="0"/>
      <w:divBdr>
        <w:top w:val="none" w:sz="0" w:space="0" w:color="auto"/>
        <w:left w:val="none" w:sz="0" w:space="0" w:color="auto"/>
        <w:bottom w:val="none" w:sz="0" w:space="0" w:color="auto"/>
        <w:right w:val="none" w:sz="0" w:space="0" w:color="auto"/>
      </w:divBdr>
      <w:divsChild>
        <w:div w:id="1587376414">
          <w:marLeft w:val="0"/>
          <w:marRight w:val="0"/>
          <w:marTop w:val="0"/>
          <w:marBottom w:val="0"/>
          <w:divBdr>
            <w:top w:val="none" w:sz="0" w:space="0" w:color="auto"/>
            <w:left w:val="none" w:sz="0" w:space="0" w:color="auto"/>
            <w:bottom w:val="none" w:sz="0" w:space="0" w:color="auto"/>
            <w:right w:val="none" w:sz="0" w:space="0" w:color="auto"/>
          </w:divBdr>
        </w:div>
      </w:divsChild>
    </w:div>
    <w:div w:id="910120829">
      <w:bodyDiv w:val="1"/>
      <w:marLeft w:val="0"/>
      <w:marRight w:val="0"/>
      <w:marTop w:val="0"/>
      <w:marBottom w:val="0"/>
      <w:divBdr>
        <w:top w:val="none" w:sz="0" w:space="0" w:color="auto"/>
        <w:left w:val="none" w:sz="0" w:space="0" w:color="auto"/>
        <w:bottom w:val="none" w:sz="0" w:space="0" w:color="auto"/>
        <w:right w:val="none" w:sz="0" w:space="0" w:color="auto"/>
      </w:divBdr>
      <w:divsChild>
        <w:div w:id="591820056">
          <w:marLeft w:val="0"/>
          <w:marRight w:val="0"/>
          <w:marTop w:val="0"/>
          <w:marBottom w:val="0"/>
          <w:divBdr>
            <w:top w:val="none" w:sz="0" w:space="0" w:color="auto"/>
            <w:left w:val="none" w:sz="0" w:space="0" w:color="auto"/>
            <w:bottom w:val="none" w:sz="0" w:space="0" w:color="auto"/>
            <w:right w:val="none" w:sz="0" w:space="0" w:color="auto"/>
          </w:divBdr>
        </w:div>
      </w:divsChild>
    </w:div>
    <w:div w:id="911895017">
      <w:bodyDiv w:val="1"/>
      <w:marLeft w:val="0"/>
      <w:marRight w:val="0"/>
      <w:marTop w:val="0"/>
      <w:marBottom w:val="0"/>
      <w:divBdr>
        <w:top w:val="none" w:sz="0" w:space="0" w:color="auto"/>
        <w:left w:val="none" w:sz="0" w:space="0" w:color="auto"/>
        <w:bottom w:val="none" w:sz="0" w:space="0" w:color="auto"/>
        <w:right w:val="none" w:sz="0" w:space="0" w:color="auto"/>
      </w:divBdr>
      <w:divsChild>
        <w:div w:id="341585945">
          <w:marLeft w:val="0"/>
          <w:marRight w:val="0"/>
          <w:marTop w:val="0"/>
          <w:marBottom w:val="0"/>
          <w:divBdr>
            <w:top w:val="none" w:sz="0" w:space="0" w:color="auto"/>
            <w:left w:val="none" w:sz="0" w:space="0" w:color="auto"/>
            <w:bottom w:val="none" w:sz="0" w:space="0" w:color="auto"/>
            <w:right w:val="none" w:sz="0" w:space="0" w:color="auto"/>
          </w:divBdr>
          <w:divsChild>
            <w:div w:id="1806970601">
              <w:marLeft w:val="0"/>
              <w:marRight w:val="0"/>
              <w:marTop w:val="0"/>
              <w:marBottom w:val="0"/>
              <w:divBdr>
                <w:top w:val="none" w:sz="0" w:space="0" w:color="auto"/>
                <w:left w:val="none" w:sz="0" w:space="0" w:color="auto"/>
                <w:bottom w:val="none" w:sz="0" w:space="0" w:color="auto"/>
                <w:right w:val="none" w:sz="0" w:space="0" w:color="auto"/>
              </w:divBdr>
            </w:div>
            <w:div w:id="769008854">
              <w:marLeft w:val="0"/>
              <w:marRight w:val="0"/>
              <w:marTop w:val="0"/>
              <w:marBottom w:val="0"/>
              <w:divBdr>
                <w:top w:val="none" w:sz="0" w:space="0" w:color="auto"/>
                <w:left w:val="none" w:sz="0" w:space="0" w:color="auto"/>
                <w:bottom w:val="none" w:sz="0" w:space="0" w:color="auto"/>
                <w:right w:val="none" w:sz="0" w:space="0" w:color="auto"/>
              </w:divBdr>
            </w:div>
            <w:div w:id="1117674544">
              <w:marLeft w:val="0"/>
              <w:marRight w:val="0"/>
              <w:marTop w:val="0"/>
              <w:marBottom w:val="0"/>
              <w:divBdr>
                <w:top w:val="none" w:sz="0" w:space="0" w:color="auto"/>
                <w:left w:val="none" w:sz="0" w:space="0" w:color="auto"/>
                <w:bottom w:val="none" w:sz="0" w:space="0" w:color="auto"/>
                <w:right w:val="none" w:sz="0" w:space="0" w:color="auto"/>
              </w:divBdr>
            </w:div>
            <w:div w:id="1053892080">
              <w:marLeft w:val="0"/>
              <w:marRight w:val="0"/>
              <w:marTop w:val="0"/>
              <w:marBottom w:val="0"/>
              <w:divBdr>
                <w:top w:val="none" w:sz="0" w:space="0" w:color="auto"/>
                <w:left w:val="none" w:sz="0" w:space="0" w:color="auto"/>
                <w:bottom w:val="none" w:sz="0" w:space="0" w:color="auto"/>
                <w:right w:val="none" w:sz="0" w:space="0" w:color="auto"/>
              </w:divBdr>
            </w:div>
            <w:div w:id="500438071">
              <w:marLeft w:val="0"/>
              <w:marRight w:val="0"/>
              <w:marTop w:val="0"/>
              <w:marBottom w:val="0"/>
              <w:divBdr>
                <w:top w:val="none" w:sz="0" w:space="0" w:color="auto"/>
                <w:left w:val="none" w:sz="0" w:space="0" w:color="auto"/>
                <w:bottom w:val="none" w:sz="0" w:space="0" w:color="auto"/>
                <w:right w:val="none" w:sz="0" w:space="0" w:color="auto"/>
              </w:divBdr>
            </w:div>
            <w:div w:id="221066053">
              <w:marLeft w:val="0"/>
              <w:marRight w:val="0"/>
              <w:marTop w:val="0"/>
              <w:marBottom w:val="0"/>
              <w:divBdr>
                <w:top w:val="none" w:sz="0" w:space="0" w:color="auto"/>
                <w:left w:val="none" w:sz="0" w:space="0" w:color="auto"/>
                <w:bottom w:val="none" w:sz="0" w:space="0" w:color="auto"/>
                <w:right w:val="none" w:sz="0" w:space="0" w:color="auto"/>
              </w:divBdr>
            </w:div>
            <w:div w:id="1999142357">
              <w:marLeft w:val="0"/>
              <w:marRight w:val="0"/>
              <w:marTop w:val="0"/>
              <w:marBottom w:val="0"/>
              <w:divBdr>
                <w:top w:val="none" w:sz="0" w:space="0" w:color="auto"/>
                <w:left w:val="none" w:sz="0" w:space="0" w:color="auto"/>
                <w:bottom w:val="none" w:sz="0" w:space="0" w:color="auto"/>
                <w:right w:val="none" w:sz="0" w:space="0" w:color="auto"/>
              </w:divBdr>
            </w:div>
            <w:div w:id="337585157">
              <w:marLeft w:val="0"/>
              <w:marRight w:val="0"/>
              <w:marTop w:val="0"/>
              <w:marBottom w:val="0"/>
              <w:divBdr>
                <w:top w:val="none" w:sz="0" w:space="0" w:color="auto"/>
                <w:left w:val="none" w:sz="0" w:space="0" w:color="auto"/>
                <w:bottom w:val="none" w:sz="0" w:space="0" w:color="auto"/>
                <w:right w:val="none" w:sz="0" w:space="0" w:color="auto"/>
              </w:divBdr>
            </w:div>
            <w:div w:id="1482035715">
              <w:marLeft w:val="0"/>
              <w:marRight w:val="0"/>
              <w:marTop w:val="0"/>
              <w:marBottom w:val="0"/>
              <w:divBdr>
                <w:top w:val="none" w:sz="0" w:space="0" w:color="auto"/>
                <w:left w:val="none" w:sz="0" w:space="0" w:color="auto"/>
                <w:bottom w:val="none" w:sz="0" w:space="0" w:color="auto"/>
                <w:right w:val="none" w:sz="0" w:space="0" w:color="auto"/>
              </w:divBdr>
            </w:div>
            <w:div w:id="103694657">
              <w:marLeft w:val="0"/>
              <w:marRight w:val="0"/>
              <w:marTop w:val="0"/>
              <w:marBottom w:val="0"/>
              <w:divBdr>
                <w:top w:val="none" w:sz="0" w:space="0" w:color="auto"/>
                <w:left w:val="none" w:sz="0" w:space="0" w:color="auto"/>
                <w:bottom w:val="none" w:sz="0" w:space="0" w:color="auto"/>
                <w:right w:val="none" w:sz="0" w:space="0" w:color="auto"/>
              </w:divBdr>
            </w:div>
            <w:div w:id="2126734874">
              <w:marLeft w:val="0"/>
              <w:marRight w:val="0"/>
              <w:marTop w:val="0"/>
              <w:marBottom w:val="0"/>
              <w:divBdr>
                <w:top w:val="none" w:sz="0" w:space="0" w:color="auto"/>
                <w:left w:val="none" w:sz="0" w:space="0" w:color="auto"/>
                <w:bottom w:val="none" w:sz="0" w:space="0" w:color="auto"/>
                <w:right w:val="none" w:sz="0" w:space="0" w:color="auto"/>
              </w:divBdr>
            </w:div>
            <w:div w:id="54306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7982">
      <w:bodyDiv w:val="1"/>
      <w:marLeft w:val="0"/>
      <w:marRight w:val="0"/>
      <w:marTop w:val="0"/>
      <w:marBottom w:val="0"/>
      <w:divBdr>
        <w:top w:val="none" w:sz="0" w:space="0" w:color="auto"/>
        <w:left w:val="none" w:sz="0" w:space="0" w:color="auto"/>
        <w:bottom w:val="none" w:sz="0" w:space="0" w:color="auto"/>
        <w:right w:val="none" w:sz="0" w:space="0" w:color="auto"/>
      </w:divBdr>
      <w:divsChild>
        <w:div w:id="2102218399">
          <w:marLeft w:val="0"/>
          <w:marRight w:val="0"/>
          <w:marTop w:val="0"/>
          <w:marBottom w:val="0"/>
          <w:divBdr>
            <w:top w:val="none" w:sz="0" w:space="0" w:color="auto"/>
            <w:left w:val="none" w:sz="0" w:space="0" w:color="auto"/>
            <w:bottom w:val="none" w:sz="0" w:space="0" w:color="auto"/>
            <w:right w:val="none" w:sz="0" w:space="0" w:color="auto"/>
          </w:divBdr>
        </w:div>
      </w:divsChild>
    </w:div>
    <w:div w:id="927926623">
      <w:bodyDiv w:val="1"/>
      <w:marLeft w:val="0"/>
      <w:marRight w:val="0"/>
      <w:marTop w:val="0"/>
      <w:marBottom w:val="0"/>
      <w:divBdr>
        <w:top w:val="none" w:sz="0" w:space="0" w:color="auto"/>
        <w:left w:val="none" w:sz="0" w:space="0" w:color="auto"/>
        <w:bottom w:val="none" w:sz="0" w:space="0" w:color="auto"/>
        <w:right w:val="none" w:sz="0" w:space="0" w:color="auto"/>
      </w:divBdr>
      <w:divsChild>
        <w:div w:id="1913196680">
          <w:marLeft w:val="0"/>
          <w:marRight w:val="0"/>
          <w:marTop w:val="0"/>
          <w:marBottom w:val="0"/>
          <w:divBdr>
            <w:top w:val="none" w:sz="0" w:space="0" w:color="auto"/>
            <w:left w:val="none" w:sz="0" w:space="0" w:color="auto"/>
            <w:bottom w:val="none" w:sz="0" w:space="0" w:color="auto"/>
            <w:right w:val="none" w:sz="0" w:space="0" w:color="auto"/>
          </w:divBdr>
          <w:divsChild>
            <w:div w:id="1106269411">
              <w:marLeft w:val="0"/>
              <w:marRight w:val="0"/>
              <w:marTop w:val="0"/>
              <w:marBottom w:val="0"/>
              <w:divBdr>
                <w:top w:val="none" w:sz="0" w:space="0" w:color="auto"/>
                <w:left w:val="none" w:sz="0" w:space="0" w:color="auto"/>
                <w:bottom w:val="none" w:sz="0" w:space="0" w:color="auto"/>
                <w:right w:val="none" w:sz="0" w:space="0" w:color="auto"/>
              </w:divBdr>
            </w:div>
            <w:div w:id="910696449">
              <w:marLeft w:val="0"/>
              <w:marRight w:val="0"/>
              <w:marTop w:val="0"/>
              <w:marBottom w:val="0"/>
              <w:divBdr>
                <w:top w:val="none" w:sz="0" w:space="0" w:color="auto"/>
                <w:left w:val="none" w:sz="0" w:space="0" w:color="auto"/>
                <w:bottom w:val="none" w:sz="0" w:space="0" w:color="auto"/>
                <w:right w:val="none" w:sz="0" w:space="0" w:color="auto"/>
              </w:divBdr>
            </w:div>
            <w:div w:id="1560752076">
              <w:marLeft w:val="0"/>
              <w:marRight w:val="0"/>
              <w:marTop w:val="0"/>
              <w:marBottom w:val="0"/>
              <w:divBdr>
                <w:top w:val="none" w:sz="0" w:space="0" w:color="auto"/>
                <w:left w:val="none" w:sz="0" w:space="0" w:color="auto"/>
                <w:bottom w:val="none" w:sz="0" w:space="0" w:color="auto"/>
                <w:right w:val="none" w:sz="0" w:space="0" w:color="auto"/>
              </w:divBdr>
            </w:div>
            <w:div w:id="111636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81503">
      <w:bodyDiv w:val="1"/>
      <w:marLeft w:val="0"/>
      <w:marRight w:val="0"/>
      <w:marTop w:val="0"/>
      <w:marBottom w:val="0"/>
      <w:divBdr>
        <w:top w:val="none" w:sz="0" w:space="0" w:color="auto"/>
        <w:left w:val="none" w:sz="0" w:space="0" w:color="auto"/>
        <w:bottom w:val="none" w:sz="0" w:space="0" w:color="auto"/>
        <w:right w:val="none" w:sz="0" w:space="0" w:color="auto"/>
      </w:divBdr>
    </w:div>
    <w:div w:id="935135454">
      <w:bodyDiv w:val="1"/>
      <w:marLeft w:val="0"/>
      <w:marRight w:val="0"/>
      <w:marTop w:val="0"/>
      <w:marBottom w:val="0"/>
      <w:divBdr>
        <w:top w:val="none" w:sz="0" w:space="0" w:color="auto"/>
        <w:left w:val="none" w:sz="0" w:space="0" w:color="auto"/>
        <w:bottom w:val="none" w:sz="0" w:space="0" w:color="auto"/>
        <w:right w:val="none" w:sz="0" w:space="0" w:color="auto"/>
      </w:divBdr>
      <w:divsChild>
        <w:div w:id="1849950256">
          <w:marLeft w:val="0"/>
          <w:marRight w:val="0"/>
          <w:marTop w:val="0"/>
          <w:marBottom w:val="0"/>
          <w:divBdr>
            <w:top w:val="none" w:sz="0" w:space="0" w:color="auto"/>
            <w:left w:val="none" w:sz="0" w:space="0" w:color="auto"/>
            <w:bottom w:val="none" w:sz="0" w:space="0" w:color="auto"/>
            <w:right w:val="none" w:sz="0" w:space="0" w:color="auto"/>
          </w:divBdr>
          <w:divsChild>
            <w:div w:id="42600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2261">
      <w:bodyDiv w:val="1"/>
      <w:marLeft w:val="0"/>
      <w:marRight w:val="0"/>
      <w:marTop w:val="0"/>
      <w:marBottom w:val="0"/>
      <w:divBdr>
        <w:top w:val="none" w:sz="0" w:space="0" w:color="auto"/>
        <w:left w:val="none" w:sz="0" w:space="0" w:color="auto"/>
        <w:bottom w:val="none" w:sz="0" w:space="0" w:color="auto"/>
        <w:right w:val="none" w:sz="0" w:space="0" w:color="auto"/>
      </w:divBdr>
    </w:div>
    <w:div w:id="959532186">
      <w:bodyDiv w:val="1"/>
      <w:marLeft w:val="0"/>
      <w:marRight w:val="0"/>
      <w:marTop w:val="0"/>
      <w:marBottom w:val="0"/>
      <w:divBdr>
        <w:top w:val="none" w:sz="0" w:space="0" w:color="auto"/>
        <w:left w:val="none" w:sz="0" w:space="0" w:color="auto"/>
        <w:bottom w:val="none" w:sz="0" w:space="0" w:color="auto"/>
        <w:right w:val="none" w:sz="0" w:space="0" w:color="auto"/>
      </w:divBdr>
      <w:divsChild>
        <w:div w:id="1480197285">
          <w:marLeft w:val="0"/>
          <w:marRight w:val="0"/>
          <w:marTop w:val="0"/>
          <w:marBottom w:val="0"/>
          <w:divBdr>
            <w:top w:val="none" w:sz="0" w:space="0" w:color="auto"/>
            <w:left w:val="none" w:sz="0" w:space="0" w:color="auto"/>
            <w:bottom w:val="none" w:sz="0" w:space="0" w:color="auto"/>
            <w:right w:val="none" w:sz="0" w:space="0" w:color="auto"/>
          </w:divBdr>
          <w:divsChild>
            <w:div w:id="320930744">
              <w:marLeft w:val="0"/>
              <w:marRight w:val="0"/>
              <w:marTop w:val="0"/>
              <w:marBottom w:val="0"/>
              <w:divBdr>
                <w:top w:val="none" w:sz="0" w:space="0" w:color="auto"/>
                <w:left w:val="none" w:sz="0" w:space="0" w:color="auto"/>
                <w:bottom w:val="none" w:sz="0" w:space="0" w:color="auto"/>
                <w:right w:val="none" w:sz="0" w:space="0" w:color="auto"/>
              </w:divBdr>
            </w:div>
            <w:div w:id="693917232">
              <w:marLeft w:val="0"/>
              <w:marRight w:val="0"/>
              <w:marTop w:val="0"/>
              <w:marBottom w:val="0"/>
              <w:divBdr>
                <w:top w:val="none" w:sz="0" w:space="0" w:color="auto"/>
                <w:left w:val="none" w:sz="0" w:space="0" w:color="auto"/>
                <w:bottom w:val="none" w:sz="0" w:space="0" w:color="auto"/>
                <w:right w:val="none" w:sz="0" w:space="0" w:color="auto"/>
              </w:divBdr>
            </w:div>
            <w:div w:id="389496719">
              <w:marLeft w:val="0"/>
              <w:marRight w:val="0"/>
              <w:marTop w:val="0"/>
              <w:marBottom w:val="0"/>
              <w:divBdr>
                <w:top w:val="none" w:sz="0" w:space="0" w:color="auto"/>
                <w:left w:val="none" w:sz="0" w:space="0" w:color="auto"/>
                <w:bottom w:val="none" w:sz="0" w:space="0" w:color="auto"/>
                <w:right w:val="none" w:sz="0" w:space="0" w:color="auto"/>
              </w:divBdr>
            </w:div>
            <w:div w:id="200586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663926">
      <w:bodyDiv w:val="1"/>
      <w:marLeft w:val="0"/>
      <w:marRight w:val="0"/>
      <w:marTop w:val="0"/>
      <w:marBottom w:val="0"/>
      <w:divBdr>
        <w:top w:val="none" w:sz="0" w:space="0" w:color="auto"/>
        <w:left w:val="none" w:sz="0" w:space="0" w:color="auto"/>
        <w:bottom w:val="none" w:sz="0" w:space="0" w:color="auto"/>
        <w:right w:val="none" w:sz="0" w:space="0" w:color="auto"/>
      </w:divBdr>
      <w:divsChild>
        <w:div w:id="1015958808">
          <w:marLeft w:val="0"/>
          <w:marRight w:val="0"/>
          <w:marTop w:val="0"/>
          <w:marBottom w:val="0"/>
          <w:divBdr>
            <w:top w:val="none" w:sz="0" w:space="0" w:color="auto"/>
            <w:left w:val="none" w:sz="0" w:space="0" w:color="auto"/>
            <w:bottom w:val="none" w:sz="0" w:space="0" w:color="auto"/>
            <w:right w:val="none" w:sz="0" w:space="0" w:color="auto"/>
          </w:divBdr>
          <w:divsChild>
            <w:div w:id="425225338">
              <w:marLeft w:val="0"/>
              <w:marRight w:val="0"/>
              <w:marTop w:val="0"/>
              <w:marBottom w:val="0"/>
              <w:divBdr>
                <w:top w:val="none" w:sz="0" w:space="0" w:color="auto"/>
                <w:left w:val="none" w:sz="0" w:space="0" w:color="auto"/>
                <w:bottom w:val="none" w:sz="0" w:space="0" w:color="auto"/>
                <w:right w:val="none" w:sz="0" w:space="0" w:color="auto"/>
              </w:divBdr>
            </w:div>
            <w:div w:id="77722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9191">
      <w:bodyDiv w:val="1"/>
      <w:marLeft w:val="0"/>
      <w:marRight w:val="0"/>
      <w:marTop w:val="0"/>
      <w:marBottom w:val="0"/>
      <w:divBdr>
        <w:top w:val="none" w:sz="0" w:space="0" w:color="auto"/>
        <w:left w:val="none" w:sz="0" w:space="0" w:color="auto"/>
        <w:bottom w:val="none" w:sz="0" w:space="0" w:color="auto"/>
        <w:right w:val="none" w:sz="0" w:space="0" w:color="auto"/>
      </w:divBdr>
      <w:divsChild>
        <w:div w:id="951783003">
          <w:marLeft w:val="0"/>
          <w:marRight w:val="0"/>
          <w:marTop w:val="0"/>
          <w:marBottom w:val="0"/>
          <w:divBdr>
            <w:top w:val="none" w:sz="0" w:space="0" w:color="auto"/>
            <w:left w:val="none" w:sz="0" w:space="0" w:color="auto"/>
            <w:bottom w:val="none" w:sz="0" w:space="0" w:color="auto"/>
            <w:right w:val="none" w:sz="0" w:space="0" w:color="auto"/>
          </w:divBdr>
        </w:div>
      </w:divsChild>
    </w:div>
    <w:div w:id="1003624216">
      <w:bodyDiv w:val="1"/>
      <w:marLeft w:val="0"/>
      <w:marRight w:val="0"/>
      <w:marTop w:val="0"/>
      <w:marBottom w:val="0"/>
      <w:divBdr>
        <w:top w:val="none" w:sz="0" w:space="0" w:color="auto"/>
        <w:left w:val="none" w:sz="0" w:space="0" w:color="auto"/>
        <w:bottom w:val="none" w:sz="0" w:space="0" w:color="auto"/>
        <w:right w:val="none" w:sz="0" w:space="0" w:color="auto"/>
      </w:divBdr>
      <w:divsChild>
        <w:div w:id="1122503575">
          <w:marLeft w:val="0"/>
          <w:marRight w:val="0"/>
          <w:marTop w:val="0"/>
          <w:marBottom w:val="0"/>
          <w:divBdr>
            <w:top w:val="none" w:sz="0" w:space="0" w:color="auto"/>
            <w:left w:val="none" w:sz="0" w:space="0" w:color="auto"/>
            <w:bottom w:val="none" w:sz="0" w:space="0" w:color="auto"/>
            <w:right w:val="none" w:sz="0" w:space="0" w:color="auto"/>
          </w:divBdr>
          <w:divsChild>
            <w:div w:id="1524785464">
              <w:marLeft w:val="0"/>
              <w:marRight w:val="0"/>
              <w:marTop w:val="0"/>
              <w:marBottom w:val="0"/>
              <w:divBdr>
                <w:top w:val="none" w:sz="0" w:space="0" w:color="auto"/>
                <w:left w:val="none" w:sz="0" w:space="0" w:color="auto"/>
                <w:bottom w:val="none" w:sz="0" w:space="0" w:color="auto"/>
                <w:right w:val="none" w:sz="0" w:space="0" w:color="auto"/>
              </w:divBdr>
            </w:div>
            <w:div w:id="1014381918">
              <w:marLeft w:val="0"/>
              <w:marRight w:val="0"/>
              <w:marTop w:val="0"/>
              <w:marBottom w:val="0"/>
              <w:divBdr>
                <w:top w:val="none" w:sz="0" w:space="0" w:color="auto"/>
                <w:left w:val="none" w:sz="0" w:space="0" w:color="auto"/>
                <w:bottom w:val="none" w:sz="0" w:space="0" w:color="auto"/>
                <w:right w:val="none" w:sz="0" w:space="0" w:color="auto"/>
              </w:divBdr>
            </w:div>
            <w:div w:id="1752042232">
              <w:marLeft w:val="0"/>
              <w:marRight w:val="0"/>
              <w:marTop w:val="0"/>
              <w:marBottom w:val="0"/>
              <w:divBdr>
                <w:top w:val="none" w:sz="0" w:space="0" w:color="auto"/>
                <w:left w:val="none" w:sz="0" w:space="0" w:color="auto"/>
                <w:bottom w:val="none" w:sz="0" w:space="0" w:color="auto"/>
                <w:right w:val="none" w:sz="0" w:space="0" w:color="auto"/>
              </w:divBdr>
            </w:div>
            <w:div w:id="1382510131">
              <w:marLeft w:val="0"/>
              <w:marRight w:val="0"/>
              <w:marTop w:val="0"/>
              <w:marBottom w:val="0"/>
              <w:divBdr>
                <w:top w:val="none" w:sz="0" w:space="0" w:color="auto"/>
                <w:left w:val="none" w:sz="0" w:space="0" w:color="auto"/>
                <w:bottom w:val="none" w:sz="0" w:space="0" w:color="auto"/>
                <w:right w:val="none" w:sz="0" w:space="0" w:color="auto"/>
              </w:divBdr>
            </w:div>
            <w:div w:id="812217797">
              <w:marLeft w:val="0"/>
              <w:marRight w:val="0"/>
              <w:marTop w:val="0"/>
              <w:marBottom w:val="0"/>
              <w:divBdr>
                <w:top w:val="none" w:sz="0" w:space="0" w:color="auto"/>
                <w:left w:val="none" w:sz="0" w:space="0" w:color="auto"/>
                <w:bottom w:val="none" w:sz="0" w:space="0" w:color="auto"/>
                <w:right w:val="none" w:sz="0" w:space="0" w:color="auto"/>
              </w:divBdr>
            </w:div>
            <w:div w:id="650787686">
              <w:marLeft w:val="0"/>
              <w:marRight w:val="0"/>
              <w:marTop w:val="0"/>
              <w:marBottom w:val="0"/>
              <w:divBdr>
                <w:top w:val="none" w:sz="0" w:space="0" w:color="auto"/>
                <w:left w:val="none" w:sz="0" w:space="0" w:color="auto"/>
                <w:bottom w:val="none" w:sz="0" w:space="0" w:color="auto"/>
                <w:right w:val="none" w:sz="0" w:space="0" w:color="auto"/>
              </w:divBdr>
            </w:div>
            <w:div w:id="1675650995">
              <w:marLeft w:val="0"/>
              <w:marRight w:val="0"/>
              <w:marTop w:val="0"/>
              <w:marBottom w:val="0"/>
              <w:divBdr>
                <w:top w:val="none" w:sz="0" w:space="0" w:color="auto"/>
                <w:left w:val="none" w:sz="0" w:space="0" w:color="auto"/>
                <w:bottom w:val="none" w:sz="0" w:space="0" w:color="auto"/>
                <w:right w:val="none" w:sz="0" w:space="0" w:color="auto"/>
              </w:divBdr>
            </w:div>
            <w:div w:id="1474057021">
              <w:marLeft w:val="0"/>
              <w:marRight w:val="0"/>
              <w:marTop w:val="0"/>
              <w:marBottom w:val="0"/>
              <w:divBdr>
                <w:top w:val="none" w:sz="0" w:space="0" w:color="auto"/>
                <w:left w:val="none" w:sz="0" w:space="0" w:color="auto"/>
                <w:bottom w:val="none" w:sz="0" w:space="0" w:color="auto"/>
                <w:right w:val="none" w:sz="0" w:space="0" w:color="auto"/>
              </w:divBdr>
            </w:div>
            <w:div w:id="1921863430">
              <w:marLeft w:val="0"/>
              <w:marRight w:val="0"/>
              <w:marTop w:val="0"/>
              <w:marBottom w:val="0"/>
              <w:divBdr>
                <w:top w:val="none" w:sz="0" w:space="0" w:color="auto"/>
                <w:left w:val="none" w:sz="0" w:space="0" w:color="auto"/>
                <w:bottom w:val="none" w:sz="0" w:space="0" w:color="auto"/>
                <w:right w:val="none" w:sz="0" w:space="0" w:color="auto"/>
              </w:divBdr>
            </w:div>
            <w:div w:id="8667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0765">
      <w:bodyDiv w:val="1"/>
      <w:marLeft w:val="0"/>
      <w:marRight w:val="0"/>
      <w:marTop w:val="0"/>
      <w:marBottom w:val="0"/>
      <w:divBdr>
        <w:top w:val="none" w:sz="0" w:space="0" w:color="auto"/>
        <w:left w:val="none" w:sz="0" w:space="0" w:color="auto"/>
        <w:bottom w:val="none" w:sz="0" w:space="0" w:color="auto"/>
        <w:right w:val="none" w:sz="0" w:space="0" w:color="auto"/>
      </w:divBdr>
      <w:divsChild>
        <w:div w:id="1255548488">
          <w:marLeft w:val="0"/>
          <w:marRight w:val="0"/>
          <w:marTop w:val="0"/>
          <w:marBottom w:val="0"/>
          <w:divBdr>
            <w:top w:val="none" w:sz="0" w:space="0" w:color="auto"/>
            <w:left w:val="none" w:sz="0" w:space="0" w:color="auto"/>
            <w:bottom w:val="none" w:sz="0" w:space="0" w:color="auto"/>
            <w:right w:val="none" w:sz="0" w:space="0" w:color="auto"/>
          </w:divBdr>
          <w:divsChild>
            <w:div w:id="16070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120253">
      <w:bodyDiv w:val="1"/>
      <w:marLeft w:val="0"/>
      <w:marRight w:val="0"/>
      <w:marTop w:val="0"/>
      <w:marBottom w:val="0"/>
      <w:divBdr>
        <w:top w:val="none" w:sz="0" w:space="0" w:color="auto"/>
        <w:left w:val="none" w:sz="0" w:space="0" w:color="auto"/>
        <w:bottom w:val="none" w:sz="0" w:space="0" w:color="auto"/>
        <w:right w:val="none" w:sz="0" w:space="0" w:color="auto"/>
      </w:divBdr>
      <w:divsChild>
        <w:div w:id="182786445">
          <w:marLeft w:val="0"/>
          <w:marRight w:val="0"/>
          <w:marTop w:val="0"/>
          <w:marBottom w:val="0"/>
          <w:divBdr>
            <w:top w:val="none" w:sz="0" w:space="0" w:color="auto"/>
            <w:left w:val="none" w:sz="0" w:space="0" w:color="auto"/>
            <w:bottom w:val="none" w:sz="0" w:space="0" w:color="auto"/>
            <w:right w:val="none" w:sz="0" w:space="0" w:color="auto"/>
          </w:divBdr>
        </w:div>
      </w:divsChild>
    </w:div>
    <w:div w:id="1038360990">
      <w:bodyDiv w:val="1"/>
      <w:marLeft w:val="0"/>
      <w:marRight w:val="0"/>
      <w:marTop w:val="0"/>
      <w:marBottom w:val="0"/>
      <w:divBdr>
        <w:top w:val="none" w:sz="0" w:space="0" w:color="auto"/>
        <w:left w:val="none" w:sz="0" w:space="0" w:color="auto"/>
        <w:bottom w:val="none" w:sz="0" w:space="0" w:color="auto"/>
        <w:right w:val="none" w:sz="0" w:space="0" w:color="auto"/>
      </w:divBdr>
      <w:divsChild>
        <w:div w:id="1040516081">
          <w:marLeft w:val="0"/>
          <w:marRight w:val="0"/>
          <w:marTop w:val="0"/>
          <w:marBottom w:val="0"/>
          <w:divBdr>
            <w:top w:val="none" w:sz="0" w:space="0" w:color="auto"/>
            <w:left w:val="none" w:sz="0" w:space="0" w:color="auto"/>
            <w:bottom w:val="none" w:sz="0" w:space="0" w:color="auto"/>
            <w:right w:val="none" w:sz="0" w:space="0" w:color="auto"/>
          </w:divBdr>
          <w:divsChild>
            <w:div w:id="473834846">
              <w:marLeft w:val="0"/>
              <w:marRight w:val="0"/>
              <w:marTop w:val="0"/>
              <w:marBottom w:val="0"/>
              <w:divBdr>
                <w:top w:val="none" w:sz="0" w:space="0" w:color="auto"/>
                <w:left w:val="none" w:sz="0" w:space="0" w:color="auto"/>
                <w:bottom w:val="none" w:sz="0" w:space="0" w:color="auto"/>
                <w:right w:val="none" w:sz="0" w:space="0" w:color="auto"/>
              </w:divBdr>
            </w:div>
            <w:div w:id="422800766">
              <w:marLeft w:val="0"/>
              <w:marRight w:val="0"/>
              <w:marTop w:val="0"/>
              <w:marBottom w:val="0"/>
              <w:divBdr>
                <w:top w:val="none" w:sz="0" w:space="0" w:color="auto"/>
                <w:left w:val="none" w:sz="0" w:space="0" w:color="auto"/>
                <w:bottom w:val="none" w:sz="0" w:space="0" w:color="auto"/>
                <w:right w:val="none" w:sz="0" w:space="0" w:color="auto"/>
              </w:divBdr>
            </w:div>
            <w:div w:id="404844456">
              <w:marLeft w:val="0"/>
              <w:marRight w:val="0"/>
              <w:marTop w:val="0"/>
              <w:marBottom w:val="0"/>
              <w:divBdr>
                <w:top w:val="none" w:sz="0" w:space="0" w:color="auto"/>
                <w:left w:val="none" w:sz="0" w:space="0" w:color="auto"/>
                <w:bottom w:val="none" w:sz="0" w:space="0" w:color="auto"/>
                <w:right w:val="none" w:sz="0" w:space="0" w:color="auto"/>
              </w:divBdr>
            </w:div>
            <w:div w:id="443961426">
              <w:marLeft w:val="0"/>
              <w:marRight w:val="0"/>
              <w:marTop w:val="0"/>
              <w:marBottom w:val="0"/>
              <w:divBdr>
                <w:top w:val="none" w:sz="0" w:space="0" w:color="auto"/>
                <w:left w:val="none" w:sz="0" w:space="0" w:color="auto"/>
                <w:bottom w:val="none" w:sz="0" w:space="0" w:color="auto"/>
                <w:right w:val="none" w:sz="0" w:space="0" w:color="auto"/>
              </w:divBdr>
            </w:div>
            <w:div w:id="2123527171">
              <w:marLeft w:val="0"/>
              <w:marRight w:val="0"/>
              <w:marTop w:val="0"/>
              <w:marBottom w:val="0"/>
              <w:divBdr>
                <w:top w:val="none" w:sz="0" w:space="0" w:color="auto"/>
                <w:left w:val="none" w:sz="0" w:space="0" w:color="auto"/>
                <w:bottom w:val="none" w:sz="0" w:space="0" w:color="auto"/>
                <w:right w:val="none" w:sz="0" w:space="0" w:color="auto"/>
              </w:divBdr>
            </w:div>
            <w:div w:id="1187062731">
              <w:marLeft w:val="0"/>
              <w:marRight w:val="0"/>
              <w:marTop w:val="0"/>
              <w:marBottom w:val="0"/>
              <w:divBdr>
                <w:top w:val="none" w:sz="0" w:space="0" w:color="auto"/>
                <w:left w:val="none" w:sz="0" w:space="0" w:color="auto"/>
                <w:bottom w:val="none" w:sz="0" w:space="0" w:color="auto"/>
                <w:right w:val="none" w:sz="0" w:space="0" w:color="auto"/>
              </w:divBdr>
            </w:div>
            <w:div w:id="835995580">
              <w:marLeft w:val="0"/>
              <w:marRight w:val="0"/>
              <w:marTop w:val="0"/>
              <w:marBottom w:val="0"/>
              <w:divBdr>
                <w:top w:val="none" w:sz="0" w:space="0" w:color="auto"/>
                <w:left w:val="none" w:sz="0" w:space="0" w:color="auto"/>
                <w:bottom w:val="none" w:sz="0" w:space="0" w:color="auto"/>
                <w:right w:val="none" w:sz="0" w:space="0" w:color="auto"/>
              </w:divBdr>
            </w:div>
            <w:div w:id="460803083">
              <w:marLeft w:val="0"/>
              <w:marRight w:val="0"/>
              <w:marTop w:val="0"/>
              <w:marBottom w:val="0"/>
              <w:divBdr>
                <w:top w:val="none" w:sz="0" w:space="0" w:color="auto"/>
                <w:left w:val="none" w:sz="0" w:space="0" w:color="auto"/>
                <w:bottom w:val="none" w:sz="0" w:space="0" w:color="auto"/>
                <w:right w:val="none" w:sz="0" w:space="0" w:color="auto"/>
              </w:divBdr>
            </w:div>
            <w:div w:id="1361904290">
              <w:marLeft w:val="0"/>
              <w:marRight w:val="0"/>
              <w:marTop w:val="0"/>
              <w:marBottom w:val="0"/>
              <w:divBdr>
                <w:top w:val="none" w:sz="0" w:space="0" w:color="auto"/>
                <w:left w:val="none" w:sz="0" w:space="0" w:color="auto"/>
                <w:bottom w:val="none" w:sz="0" w:space="0" w:color="auto"/>
                <w:right w:val="none" w:sz="0" w:space="0" w:color="auto"/>
              </w:divBdr>
            </w:div>
            <w:div w:id="2022004075">
              <w:marLeft w:val="0"/>
              <w:marRight w:val="0"/>
              <w:marTop w:val="0"/>
              <w:marBottom w:val="0"/>
              <w:divBdr>
                <w:top w:val="none" w:sz="0" w:space="0" w:color="auto"/>
                <w:left w:val="none" w:sz="0" w:space="0" w:color="auto"/>
                <w:bottom w:val="none" w:sz="0" w:space="0" w:color="auto"/>
                <w:right w:val="none" w:sz="0" w:space="0" w:color="auto"/>
              </w:divBdr>
            </w:div>
            <w:div w:id="57869837">
              <w:marLeft w:val="0"/>
              <w:marRight w:val="0"/>
              <w:marTop w:val="0"/>
              <w:marBottom w:val="0"/>
              <w:divBdr>
                <w:top w:val="none" w:sz="0" w:space="0" w:color="auto"/>
                <w:left w:val="none" w:sz="0" w:space="0" w:color="auto"/>
                <w:bottom w:val="none" w:sz="0" w:space="0" w:color="auto"/>
                <w:right w:val="none" w:sz="0" w:space="0" w:color="auto"/>
              </w:divBdr>
            </w:div>
            <w:div w:id="503012190">
              <w:marLeft w:val="0"/>
              <w:marRight w:val="0"/>
              <w:marTop w:val="0"/>
              <w:marBottom w:val="0"/>
              <w:divBdr>
                <w:top w:val="none" w:sz="0" w:space="0" w:color="auto"/>
                <w:left w:val="none" w:sz="0" w:space="0" w:color="auto"/>
                <w:bottom w:val="none" w:sz="0" w:space="0" w:color="auto"/>
                <w:right w:val="none" w:sz="0" w:space="0" w:color="auto"/>
              </w:divBdr>
            </w:div>
            <w:div w:id="1304433195">
              <w:marLeft w:val="0"/>
              <w:marRight w:val="0"/>
              <w:marTop w:val="0"/>
              <w:marBottom w:val="0"/>
              <w:divBdr>
                <w:top w:val="none" w:sz="0" w:space="0" w:color="auto"/>
                <w:left w:val="none" w:sz="0" w:space="0" w:color="auto"/>
                <w:bottom w:val="none" w:sz="0" w:space="0" w:color="auto"/>
                <w:right w:val="none" w:sz="0" w:space="0" w:color="auto"/>
              </w:divBdr>
            </w:div>
            <w:div w:id="4441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3644">
      <w:bodyDiv w:val="1"/>
      <w:marLeft w:val="0"/>
      <w:marRight w:val="0"/>
      <w:marTop w:val="0"/>
      <w:marBottom w:val="0"/>
      <w:divBdr>
        <w:top w:val="none" w:sz="0" w:space="0" w:color="auto"/>
        <w:left w:val="none" w:sz="0" w:space="0" w:color="auto"/>
        <w:bottom w:val="none" w:sz="0" w:space="0" w:color="auto"/>
        <w:right w:val="none" w:sz="0" w:space="0" w:color="auto"/>
      </w:divBdr>
      <w:divsChild>
        <w:div w:id="1245338165">
          <w:marLeft w:val="0"/>
          <w:marRight w:val="0"/>
          <w:marTop w:val="0"/>
          <w:marBottom w:val="0"/>
          <w:divBdr>
            <w:top w:val="none" w:sz="0" w:space="0" w:color="auto"/>
            <w:left w:val="none" w:sz="0" w:space="0" w:color="auto"/>
            <w:bottom w:val="none" w:sz="0" w:space="0" w:color="auto"/>
            <w:right w:val="none" w:sz="0" w:space="0" w:color="auto"/>
          </w:divBdr>
          <w:divsChild>
            <w:div w:id="1629581134">
              <w:marLeft w:val="0"/>
              <w:marRight w:val="0"/>
              <w:marTop w:val="0"/>
              <w:marBottom w:val="0"/>
              <w:divBdr>
                <w:top w:val="none" w:sz="0" w:space="0" w:color="auto"/>
                <w:left w:val="none" w:sz="0" w:space="0" w:color="auto"/>
                <w:bottom w:val="none" w:sz="0" w:space="0" w:color="auto"/>
                <w:right w:val="none" w:sz="0" w:space="0" w:color="auto"/>
              </w:divBdr>
            </w:div>
            <w:div w:id="820273760">
              <w:marLeft w:val="0"/>
              <w:marRight w:val="0"/>
              <w:marTop w:val="0"/>
              <w:marBottom w:val="0"/>
              <w:divBdr>
                <w:top w:val="none" w:sz="0" w:space="0" w:color="auto"/>
                <w:left w:val="none" w:sz="0" w:space="0" w:color="auto"/>
                <w:bottom w:val="none" w:sz="0" w:space="0" w:color="auto"/>
                <w:right w:val="none" w:sz="0" w:space="0" w:color="auto"/>
              </w:divBdr>
            </w:div>
            <w:div w:id="447357127">
              <w:marLeft w:val="0"/>
              <w:marRight w:val="0"/>
              <w:marTop w:val="0"/>
              <w:marBottom w:val="0"/>
              <w:divBdr>
                <w:top w:val="none" w:sz="0" w:space="0" w:color="auto"/>
                <w:left w:val="none" w:sz="0" w:space="0" w:color="auto"/>
                <w:bottom w:val="none" w:sz="0" w:space="0" w:color="auto"/>
                <w:right w:val="none" w:sz="0" w:space="0" w:color="auto"/>
              </w:divBdr>
            </w:div>
            <w:div w:id="318312469">
              <w:marLeft w:val="0"/>
              <w:marRight w:val="0"/>
              <w:marTop w:val="0"/>
              <w:marBottom w:val="0"/>
              <w:divBdr>
                <w:top w:val="none" w:sz="0" w:space="0" w:color="auto"/>
                <w:left w:val="none" w:sz="0" w:space="0" w:color="auto"/>
                <w:bottom w:val="none" w:sz="0" w:space="0" w:color="auto"/>
                <w:right w:val="none" w:sz="0" w:space="0" w:color="auto"/>
              </w:divBdr>
            </w:div>
            <w:div w:id="43648944">
              <w:marLeft w:val="0"/>
              <w:marRight w:val="0"/>
              <w:marTop w:val="0"/>
              <w:marBottom w:val="0"/>
              <w:divBdr>
                <w:top w:val="none" w:sz="0" w:space="0" w:color="auto"/>
                <w:left w:val="none" w:sz="0" w:space="0" w:color="auto"/>
                <w:bottom w:val="none" w:sz="0" w:space="0" w:color="auto"/>
                <w:right w:val="none" w:sz="0" w:space="0" w:color="auto"/>
              </w:divBdr>
            </w:div>
            <w:div w:id="134561">
              <w:marLeft w:val="0"/>
              <w:marRight w:val="0"/>
              <w:marTop w:val="0"/>
              <w:marBottom w:val="0"/>
              <w:divBdr>
                <w:top w:val="none" w:sz="0" w:space="0" w:color="auto"/>
                <w:left w:val="none" w:sz="0" w:space="0" w:color="auto"/>
                <w:bottom w:val="none" w:sz="0" w:space="0" w:color="auto"/>
                <w:right w:val="none" w:sz="0" w:space="0" w:color="auto"/>
              </w:divBdr>
            </w:div>
            <w:div w:id="1552034594">
              <w:marLeft w:val="0"/>
              <w:marRight w:val="0"/>
              <w:marTop w:val="0"/>
              <w:marBottom w:val="0"/>
              <w:divBdr>
                <w:top w:val="none" w:sz="0" w:space="0" w:color="auto"/>
                <w:left w:val="none" w:sz="0" w:space="0" w:color="auto"/>
                <w:bottom w:val="none" w:sz="0" w:space="0" w:color="auto"/>
                <w:right w:val="none" w:sz="0" w:space="0" w:color="auto"/>
              </w:divBdr>
            </w:div>
            <w:div w:id="1047878140">
              <w:marLeft w:val="0"/>
              <w:marRight w:val="0"/>
              <w:marTop w:val="0"/>
              <w:marBottom w:val="0"/>
              <w:divBdr>
                <w:top w:val="none" w:sz="0" w:space="0" w:color="auto"/>
                <w:left w:val="none" w:sz="0" w:space="0" w:color="auto"/>
                <w:bottom w:val="none" w:sz="0" w:space="0" w:color="auto"/>
                <w:right w:val="none" w:sz="0" w:space="0" w:color="auto"/>
              </w:divBdr>
            </w:div>
            <w:div w:id="699011969">
              <w:marLeft w:val="0"/>
              <w:marRight w:val="0"/>
              <w:marTop w:val="0"/>
              <w:marBottom w:val="0"/>
              <w:divBdr>
                <w:top w:val="none" w:sz="0" w:space="0" w:color="auto"/>
                <w:left w:val="none" w:sz="0" w:space="0" w:color="auto"/>
                <w:bottom w:val="none" w:sz="0" w:space="0" w:color="auto"/>
                <w:right w:val="none" w:sz="0" w:space="0" w:color="auto"/>
              </w:divBdr>
            </w:div>
            <w:div w:id="13216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17">
      <w:bodyDiv w:val="1"/>
      <w:marLeft w:val="0"/>
      <w:marRight w:val="0"/>
      <w:marTop w:val="0"/>
      <w:marBottom w:val="0"/>
      <w:divBdr>
        <w:top w:val="none" w:sz="0" w:space="0" w:color="auto"/>
        <w:left w:val="none" w:sz="0" w:space="0" w:color="auto"/>
        <w:bottom w:val="none" w:sz="0" w:space="0" w:color="auto"/>
        <w:right w:val="none" w:sz="0" w:space="0" w:color="auto"/>
      </w:divBdr>
    </w:div>
    <w:div w:id="1052509347">
      <w:bodyDiv w:val="1"/>
      <w:marLeft w:val="0"/>
      <w:marRight w:val="0"/>
      <w:marTop w:val="0"/>
      <w:marBottom w:val="0"/>
      <w:divBdr>
        <w:top w:val="none" w:sz="0" w:space="0" w:color="auto"/>
        <w:left w:val="none" w:sz="0" w:space="0" w:color="auto"/>
        <w:bottom w:val="none" w:sz="0" w:space="0" w:color="auto"/>
        <w:right w:val="none" w:sz="0" w:space="0" w:color="auto"/>
      </w:divBdr>
      <w:divsChild>
        <w:div w:id="1987736929">
          <w:marLeft w:val="0"/>
          <w:marRight w:val="0"/>
          <w:marTop w:val="0"/>
          <w:marBottom w:val="0"/>
          <w:divBdr>
            <w:top w:val="none" w:sz="0" w:space="0" w:color="auto"/>
            <w:left w:val="none" w:sz="0" w:space="0" w:color="auto"/>
            <w:bottom w:val="none" w:sz="0" w:space="0" w:color="auto"/>
            <w:right w:val="none" w:sz="0" w:space="0" w:color="auto"/>
          </w:divBdr>
        </w:div>
      </w:divsChild>
    </w:div>
    <w:div w:id="1074594517">
      <w:bodyDiv w:val="1"/>
      <w:marLeft w:val="0"/>
      <w:marRight w:val="0"/>
      <w:marTop w:val="0"/>
      <w:marBottom w:val="0"/>
      <w:divBdr>
        <w:top w:val="none" w:sz="0" w:space="0" w:color="auto"/>
        <w:left w:val="none" w:sz="0" w:space="0" w:color="auto"/>
        <w:bottom w:val="none" w:sz="0" w:space="0" w:color="auto"/>
        <w:right w:val="none" w:sz="0" w:space="0" w:color="auto"/>
      </w:divBdr>
      <w:divsChild>
        <w:div w:id="761334539">
          <w:marLeft w:val="0"/>
          <w:marRight w:val="0"/>
          <w:marTop w:val="0"/>
          <w:marBottom w:val="0"/>
          <w:divBdr>
            <w:top w:val="none" w:sz="0" w:space="0" w:color="auto"/>
            <w:left w:val="none" w:sz="0" w:space="0" w:color="auto"/>
            <w:bottom w:val="none" w:sz="0" w:space="0" w:color="auto"/>
            <w:right w:val="none" w:sz="0" w:space="0" w:color="auto"/>
          </w:divBdr>
          <w:divsChild>
            <w:div w:id="494688864">
              <w:marLeft w:val="0"/>
              <w:marRight w:val="0"/>
              <w:marTop w:val="0"/>
              <w:marBottom w:val="0"/>
              <w:divBdr>
                <w:top w:val="none" w:sz="0" w:space="0" w:color="auto"/>
                <w:left w:val="none" w:sz="0" w:space="0" w:color="auto"/>
                <w:bottom w:val="none" w:sz="0" w:space="0" w:color="auto"/>
                <w:right w:val="none" w:sz="0" w:space="0" w:color="auto"/>
              </w:divBdr>
            </w:div>
            <w:div w:id="848174964">
              <w:marLeft w:val="0"/>
              <w:marRight w:val="0"/>
              <w:marTop w:val="0"/>
              <w:marBottom w:val="0"/>
              <w:divBdr>
                <w:top w:val="none" w:sz="0" w:space="0" w:color="auto"/>
                <w:left w:val="none" w:sz="0" w:space="0" w:color="auto"/>
                <w:bottom w:val="none" w:sz="0" w:space="0" w:color="auto"/>
                <w:right w:val="none" w:sz="0" w:space="0" w:color="auto"/>
              </w:divBdr>
            </w:div>
            <w:div w:id="7850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24337">
      <w:bodyDiv w:val="1"/>
      <w:marLeft w:val="0"/>
      <w:marRight w:val="0"/>
      <w:marTop w:val="0"/>
      <w:marBottom w:val="0"/>
      <w:divBdr>
        <w:top w:val="none" w:sz="0" w:space="0" w:color="auto"/>
        <w:left w:val="none" w:sz="0" w:space="0" w:color="auto"/>
        <w:bottom w:val="none" w:sz="0" w:space="0" w:color="auto"/>
        <w:right w:val="none" w:sz="0" w:space="0" w:color="auto"/>
      </w:divBdr>
      <w:divsChild>
        <w:div w:id="781650616">
          <w:marLeft w:val="0"/>
          <w:marRight w:val="0"/>
          <w:marTop w:val="0"/>
          <w:marBottom w:val="0"/>
          <w:divBdr>
            <w:top w:val="none" w:sz="0" w:space="0" w:color="auto"/>
            <w:left w:val="none" w:sz="0" w:space="0" w:color="auto"/>
            <w:bottom w:val="none" w:sz="0" w:space="0" w:color="auto"/>
            <w:right w:val="none" w:sz="0" w:space="0" w:color="auto"/>
          </w:divBdr>
        </w:div>
      </w:divsChild>
    </w:div>
    <w:div w:id="1088693019">
      <w:bodyDiv w:val="1"/>
      <w:marLeft w:val="0"/>
      <w:marRight w:val="0"/>
      <w:marTop w:val="0"/>
      <w:marBottom w:val="0"/>
      <w:divBdr>
        <w:top w:val="none" w:sz="0" w:space="0" w:color="auto"/>
        <w:left w:val="none" w:sz="0" w:space="0" w:color="auto"/>
        <w:bottom w:val="none" w:sz="0" w:space="0" w:color="auto"/>
        <w:right w:val="none" w:sz="0" w:space="0" w:color="auto"/>
      </w:divBdr>
      <w:divsChild>
        <w:div w:id="566304682">
          <w:marLeft w:val="0"/>
          <w:marRight w:val="0"/>
          <w:marTop w:val="0"/>
          <w:marBottom w:val="0"/>
          <w:divBdr>
            <w:top w:val="none" w:sz="0" w:space="0" w:color="auto"/>
            <w:left w:val="none" w:sz="0" w:space="0" w:color="auto"/>
            <w:bottom w:val="none" w:sz="0" w:space="0" w:color="auto"/>
            <w:right w:val="none" w:sz="0" w:space="0" w:color="auto"/>
          </w:divBdr>
          <w:divsChild>
            <w:div w:id="571811989">
              <w:marLeft w:val="0"/>
              <w:marRight w:val="0"/>
              <w:marTop w:val="0"/>
              <w:marBottom w:val="0"/>
              <w:divBdr>
                <w:top w:val="none" w:sz="0" w:space="0" w:color="auto"/>
                <w:left w:val="none" w:sz="0" w:space="0" w:color="auto"/>
                <w:bottom w:val="none" w:sz="0" w:space="0" w:color="auto"/>
                <w:right w:val="none" w:sz="0" w:space="0" w:color="auto"/>
              </w:divBdr>
            </w:div>
            <w:div w:id="35858678">
              <w:marLeft w:val="0"/>
              <w:marRight w:val="0"/>
              <w:marTop w:val="0"/>
              <w:marBottom w:val="0"/>
              <w:divBdr>
                <w:top w:val="none" w:sz="0" w:space="0" w:color="auto"/>
                <w:left w:val="none" w:sz="0" w:space="0" w:color="auto"/>
                <w:bottom w:val="none" w:sz="0" w:space="0" w:color="auto"/>
                <w:right w:val="none" w:sz="0" w:space="0" w:color="auto"/>
              </w:divBdr>
            </w:div>
            <w:div w:id="82604777">
              <w:marLeft w:val="0"/>
              <w:marRight w:val="0"/>
              <w:marTop w:val="0"/>
              <w:marBottom w:val="0"/>
              <w:divBdr>
                <w:top w:val="none" w:sz="0" w:space="0" w:color="auto"/>
                <w:left w:val="none" w:sz="0" w:space="0" w:color="auto"/>
                <w:bottom w:val="none" w:sz="0" w:space="0" w:color="auto"/>
                <w:right w:val="none" w:sz="0" w:space="0" w:color="auto"/>
              </w:divBdr>
            </w:div>
            <w:div w:id="1860703516">
              <w:marLeft w:val="0"/>
              <w:marRight w:val="0"/>
              <w:marTop w:val="0"/>
              <w:marBottom w:val="0"/>
              <w:divBdr>
                <w:top w:val="none" w:sz="0" w:space="0" w:color="auto"/>
                <w:left w:val="none" w:sz="0" w:space="0" w:color="auto"/>
                <w:bottom w:val="none" w:sz="0" w:space="0" w:color="auto"/>
                <w:right w:val="none" w:sz="0" w:space="0" w:color="auto"/>
              </w:divBdr>
            </w:div>
            <w:div w:id="1781489788">
              <w:marLeft w:val="0"/>
              <w:marRight w:val="0"/>
              <w:marTop w:val="0"/>
              <w:marBottom w:val="0"/>
              <w:divBdr>
                <w:top w:val="none" w:sz="0" w:space="0" w:color="auto"/>
                <w:left w:val="none" w:sz="0" w:space="0" w:color="auto"/>
                <w:bottom w:val="none" w:sz="0" w:space="0" w:color="auto"/>
                <w:right w:val="none" w:sz="0" w:space="0" w:color="auto"/>
              </w:divBdr>
            </w:div>
            <w:div w:id="435057375">
              <w:marLeft w:val="0"/>
              <w:marRight w:val="0"/>
              <w:marTop w:val="0"/>
              <w:marBottom w:val="0"/>
              <w:divBdr>
                <w:top w:val="none" w:sz="0" w:space="0" w:color="auto"/>
                <w:left w:val="none" w:sz="0" w:space="0" w:color="auto"/>
                <w:bottom w:val="none" w:sz="0" w:space="0" w:color="auto"/>
                <w:right w:val="none" w:sz="0" w:space="0" w:color="auto"/>
              </w:divBdr>
            </w:div>
            <w:div w:id="136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9632">
      <w:bodyDiv w:val="1"/>
      <w:marLeft w:val="0"/>
      <w:marRight w:val="0"/>
      <w:marTop w:val="0"/>
      <w:marBottom w:val="0"/>
      <w:divBdr>
        <w:top w:val="none" w:sz="0" w:space="0" w:color="auto"/>
        <w:left w:val="none" w:sz="0" w:space="0" w:color="auto"/>
        <w:bottom w:val="none" w:sz="0" w:space="0" w:color="auto"/>
        <w:right w:val="none" w:sz="0" w:space="0" w:color="auto"/>
      </w:divBdr>
    </w:div>
    <w:div w:id="1104425029">
      <w:bodyDiv w:val="1"/>
      <w:marLeft w:val="0"/>
      <w:marRight w:val="0"/>
      <w:marTop w:val="0"/>
      <w:marBottom w:val="0"/>
      <w:divBdr>
        <w:top w:val="none" w:sz="0" w:space="0" w:color="auto"/>
        <w:left w:val="none" w:sz="0" w:space="0" w:color="auto"/>
        <w:bottom w:val="none" w:sz="0" w:space="0" w:color="auto"/>
        <w:right w:val="none" w:sz="0" w:space="0" w:color="auto"/>
      </w:divBdr>
      <w:divsChild>
        <w:div w:id="1253510470">
          <w:marLeft w:val="0"/>
          <w:marRight w:val="0"/>
          <w:marTop w:val="0"/>
          <w:marBottom w:val="0"/>
          <w:divBdr>
            <w:top w:val="none" w:sz="0" w:space="0" w:color="auto"/>
            <w:left w:val="none" w:sz="0" w:space="0" w:color="auto"/>
            <w:bottom w:val="none" w:sz="0" w:space="0" w:color="auto"/>
            <w:right w:val="none" w:sz="0" w:space="0" w:color="auto"/>
          </w:divBdr>
          <w:divsChild>
            <w:div w:id="1190879639">
              <w:marLeft w:val="0"/>
              <w:marRight w:val="0"/>
              <w:marTop w:val="0"/>
              <w:marBottom w:val="0"/>
              <w:divBdr>
                <w:top w:val="none" w:sz="0" w:space="0" w:color="auto"/>
                <w:left w:val="none" w:sz="0" w:space="0" w:color="auto"/>
                <w:bottom w:val="none" w:sz="0" w:space="0" w:color="auto"/>
                <w:right w:val="none" w:sz="0" w:space="0" w:color="auto"/>
              </w:divBdr>
            </w:div>
            <w:div w:id="219175369">
              <w:marLeft w:val="0"/>
              <w:marRight w:val="0"/>
              <w:marTop w:val="0"/>
              <w:marBottom w:val="0"/>
              <w:divBdr>
                <w:top w:val="none" w:sz="0" w:space="0" w:color="auto"/>
                <w:left w:val="none" w:sz="0" w:space="0" w:color="auto"/>
                <w:bottom w:val="none" w:sz="0" w:space="0" w:color="auto"/>
                <w:right w:val="none" w:sz="0" w:space="0" w:color="auto"/>
              </w:divBdr>
            </w:div>
            <w:div w:id="1182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613673">
      <w:bodyDiv w:val="1"/>
      <w:marLeft w:val="0"/>
      <w:marRight w:val="0"/>
      <w:marTop w:val="0"/>
      <w:marBottom w:val="0"/>
      <w:divBdr>
        <w:top w:val="none" w:sz="0" w:space="0" w:color="auto"/>
        <w:left w:val="none" w:sz="0" w:space="0" w:color="auto"/>
        <w:bottom w:val="none" w:sz="0" w:space="0" w:color="auto"/>
        <w:right w:val="none" w:sz="0" w:space="0" w:color="auto"/>
      </w:divBdr>
      <w:divsChild>
        <w:div w:id="934167895">
          <w:marLeft w:val="0"/>
          <w:marRight w:val="0"/>
          <w:marTop w:val="0"/>
          <w:marBottom w:val="0"/>
          <w:divBdr>
            <w:top w:val="none" w:sz="0" w:space="0" w:color="auto"/>
            <w:left w:val="none" w:sz="0" w:space="0" w:color="auto"/>
            <w:bottom w:val="none" w:sz="0" w:space="0" w:color="auto"/>
            <w:right w:val="none" w:sz="0" w:space="0" w:color="auto"/>
          </w:divBdr>
        </w:div>
      </w:divsChild>
    </w:div>
    <w:div w:id="1115179407">
      <w:bodyDiv w:val="1"/>
      <w:marLeft w:val="0"/>
      <w:marRight w:val="0"/>
      <w:marTop w:val="0"/>
      <w:marBottom w:val="0"/>
      <w:divBdr>
        <w:top w:val="none" w:sz="0" w:space="0" w:color="auto"/>
        <w:left w:val="none" w:sz="0" w:space="0" w:color="auto"/>
        <w:bottom w:val="none" w:sz="0" w:space="0" w:color="auto"/>
        <w:right w:val="none" w:sz="0" w:space="0" w:color="auto"/>
      </w:divBdr>
      <w:divsChild>
        <w:div w:id="1651786488">
          <w:marLeft w:val="0"/>
          <w:marRight w:val="0"/>
          <w:marTop w:val="0"/>
          <w:marBottom w:val="0"/>
          <w:divBdr>
            <w:top w:val="none" w:sz="0" w:space="0" w:color="auto"/>
            <w:left w:val="none" w:sz="0" w:space="0" w:color="auto"/>
            <w:bottom w:val="none" w:sz="0" w:space="0" w:color="auto"/>
            <w:right w:val="none" w:sz="0" w:space="0" w:color="auto"/>
          </w:divBdr>
          <w:divsChild>
            <w:div w:id="12339265">
              <w:marLeft w:val="0"/>
              <w:marRight w:val="0"/>
              <w:marTop w:val="0"/>
              <w:marBottom w:val="0"/>
              <w:divBdr>
                <w:top w:val="none" w:sz="0" w:space="0" w:color="auto"/>
                <w:left w:val="none" w:sz="0" w:space="0" w:color="auto"/>
                <w:bottom w:val="none" w:sz="0" w:space="0" w:color="auto"/>
                <w:right w:val="none" w:sz="0" w:space="0" w:color="auto"/>
              </w:divBdr>
            </w:div>
            <w:div w:id="2130930411">
              <w:marLeft w:val="0"/>
              <w:marRight w:val="0"/>
              <w:marTop w:val="0"/>
              <w:marBottom w:val="0"/>
              <w:divBdr>
                <w:top w:val="none" w:sz="0" w:space="0" w:color="auto"/>
                <w:left w:val="none" w:sz="0" w:space="0" w:color="auto"/>
                <w:bottom w:val="none" w:sz="0" w:space="0" w:color="auto"/>
                <w:right w:val="none" w:sz="0" w:space="0" w:color="auto"/>
              </w:divBdr>
            </w:div>
            <w:div w:id="14351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70288">
      <w:bodyDiv w:val="1"/>
      <w:marLeft w:val="0"/>
      <w:marRight w:val="0"/>
      <w:marTop w:val="0"/>
      <w:marBottom w:val="0"/>
      <w:divBdr>
        <w:top w:val="none" w:sz="0" w:space="0" w:color="auto"/>
        <w:left w:val="none" w:sz="0" w:space="0" w:color="auto"/>
        <w:bottom w:val="none" w:sz="0" w:space="0" w:color="auto"/>
        <w:right w:val="none" w:sz="0" w:space="0" w:color="auto"/>
      </w:divBdr>
      <w:divsChild>
        <w:div w:id="1918441919">
          <w:marLeft w:val="0"/>
          <w:marRight w:val="0"/>
          <w:marTop w:val="0"/>
          <w:marBottom w:val="0"/>
          <w:divBdr>
            <w:top w:val="none" w:sz="0" w:space="0" w:color="auto"/>
            <w:left w:val="none" w:sz="0" w:space="0" w:color="auto"/>
            <w:bottom w:val="none" w:sz="0" w:space="0" w:color="auto"/>
            <w:right w:val="none" w:sz="0" w:space="0" w:color="auto"/>
          </w:divBdr>
          <w:divsChild>
            <w:div w:id="359474361">
              <w:marLeft w:val="0"/>
              <w:marRight w:val="0"/>
              <w:marTop w:val="0"/>
              <w:marBottom w:val="0"/>
              <w:divBdr>
                <w:top w:val="none" w:sz="0" w:space="0" w:color="auto"/>
                <w:left w:val="none" w:sz="0" w:space="0" w:color="auto"/>
                <w:bottom w:val="none" w:sz="0" w:space="0" w:color="auto"/>
                <w:right w:val="none" w:sz="0" w:space="0" w:color="auto"/>
              </w:divBdr>
            </w:div>
            <w:div w:id="1928073650">
              <w:marLeft w:val="0"/>
              <w:marRight w:val="0"/>
              <w:marTop w:val="0"/>
              <w:marBottom w:val="0"/>
              <w:divBdr>
                <w:top w:val="none" w:sz="0" w:space="0" w:color="auto"/>
                <w:left w:val="none" w:sz="0" w:space="0" w:color="auto"/>
                <w:bottom w:val="none" w:sz="0" w:space="0" w:color="auto"/>
                <w:right w:val="none" w:sz="0" w:space="0" w:color="auto"/>
              </w:divBdr>
            </w:div>
            <w:div w:id="18198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6934">
      <w:bodyDiv w:val="1"/>
      <w:marLeft w:val="0"/>
      <w:marRight w:val="0"/>
      <w:marTop w:val="0"/>
      <w:marBottom w:val="0"/>
      <w:divBdr>
        <w:top w:val="none" w:sz="0" w:space="0" w:color="auto"/>
        <w:left w:val="none" w:sz="0" w:space="0" w:color="auto"/>
        <w:bottom w:val="none" w:sz="0" w:space="0" w:color="auto"/>
        <w:right w:val="none" w:sz="0" w:space="0" w:color="auto"/>
      </w:divBdr>
      <w:divsChild>
        <w:div w:id="1492287118">
          <w:marLeft w:val="0"/>
          <w:marRight w:val="0"/>
          <w:marTop w:val="0"/>
          <w:marBottom w:val="0"/>
          <w:divBdr>
            <w:top w:val="none" w:sz="0" w:space="0" w:color="auto"/>
            <w:left w:val="none" w:sz="0" w:space="0" w:color="auto"/>
            <w:bottom w:val="none" w:sz="0" w:space="0" w:color="auto"/>
            <w:right w:val="none" w:sz="0" w:space="0" w:color="auto"/>
          </w:divBdr>
        </w:div>
      </w:divsChild>
    </w:div>
    <w:div w:id="1149857825">
      <w:bodyDiv w:val="1"/>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sChild>
            <w:div w:id="16651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658">
      <w:bodyDiv w:val="1"/>
      <w:marLeft w:val="0"/>
      <w:marRight w:val="0"/>
      <w:marTop w:val="0"/>
      <w:marBottom w:val="0"/>
      <w:divBdr>
        <w:top w:val="none" w:sz="0" w:space="0" w:color="auto"/>
        <w:left w:val="none" w:sz="0" w:space="0" w:color="auto"/>
        <w:bottom w:val="none" w:sz="0" w:space="0" w:color="auto"/>
        <w:right w:val="none" w:sz="0" w:space="0" w:color="auto"/>
      </w:divBdr>
    </w:div>
    <w:div w:id="1200361532">
      <w:bodyDiv w:val="1"/>
      <w:marLeft w:val="0"/>
      <w:marRight w:val="0"/>
      <w:marTop w:val="0"/>
      <w:marBottom w:val="0"/>
      <w:divBdr>
        <w:top w:val="none" w:sz="0" w:space="0" w:color="auto"/>
        <w:left w:val="none" w:sz="0" w:space="0" w:color="auto"/>
        <w:bottom w:val="none" w:sz="0" w:space="0" w:color="auto"/>
        <w:right w:val="none" w:sz="0" w:space="0" w:color="auto"/>
      </w:divBdr>
      <w:divsChild>
        <w:div w:id="1260286495">
          <w:marLeft w:val="0"/>
          <w:marRight w:val="0"/>
          <w:marTop w:val="0"/>
          <w:marBottom w:val="0"/>
          <w:divBdr>
            <w:top w:val="none" w:sz="0" w:space="0" w:color="auto"/>
            <w:left w:val="none" w:sz="0" w:space="0" w:color="auto"/>
            <w:bottom w:val="none" w:sz="0" w:space="0" w:color="auto"/>
            <w:right w:val="none" w:sz="0" w:space="0" w:color="auto"/>
          </w:divBdr>
        </w:div>
      </w:divsChild>
    </w:div>
    <w:div w:id="1212615781">
      <w:bodyDiv w:val="1"/>
      <w:marLeft w:val="0"/>
      <w:marRight w:val="0"/>
      <w:marTop w:val="0"/>
      <w:marBottom w:val="0"/>
      <w:divBdr>
        <w:top w:val="none" w:sz="0" w:space="0" w:color="auto"/>
        <w:left w:val="none" w:sz="0" w:space="0" w:color="auto"/>
        <w:bottom w:val="none" w:sz="0" w:space="0" w:color="auto"/>
        <w:right w:val="none" w:sz="0" w:space="0" w:color="auto"/>
      </w:divBdr>
      <w:divsChild>
        <w:div w:id="484511210">
          <w:marLeft w:val="0"/>
          <w:marRight w:val="0"/>
          <w:marTop w:val="0"/>
          <w:marBottom w:val="0"/>
          <w:divBdr>
            <w:top w:val="none" w:sz="0" w:space="0" w:color="auto"/>
            <w:left w:val="none" w:sz="0" w:space="0" w:color="auto"/>
            <w:bottom w:val="none" w:sz="0" w:space="0" w:color="auto"/>
            <w:right w:val="none" w:sz="0" w:space="0" w:color="auto"/>
          </w:divBdr>
          <w:divsChild>
            <w:div w:id="14319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09912">
      <w:bodyDiv w:val="1"/>
      <w:marLeft w:val="0"/>
      <w:marRight w:val="0"/>
      <w:marTop w:val="0"/>
      <w:marBottom w:val="0"/>
      <w:divBdr>
        <w:top w:val="none" w:sz="0" w:space="0" w:color="auto"/>
        <w:left w:val="none" w:sz="0" w:space="0" w:color="auto"/>
        <w:bottom w:val="none" w:sz="0" w:space="0" w:color="auto"/>
        <w:right w:val="none" w:sz="0" w:space="0" w:color="auto"/>
      </w:divBdr>
      <w:divsChild>
        <w:div w:id="1850830347">
          <w:marLeft w:val="0"/>
          <w:marRight w:val="0"/>
          <w:marTop w:val="0"/>
          <w:marBottom w:val="0"/>
          <w:divBdr>
            <w:top w:val="none" w:sz="0" w:space="0" w:color="auto"/>
            <w:left w:val="none" w:sz="0" w:space="0" w:color="auto"/>
            <w:bottom w:val="none" w:sz="0" w:space="0" w:color="auto"/>
            <w:right w:val="none" w:sz="0" w:space="0" w:color="auto"/>
          </w:divBdr>
        </w:div>
      </w:divsChild>
    </w:div>
    <w:div w:id="1223251437">
      <w:bodyDiv w:val="1"/>
      <w:marLeft w:val="0"/>
      <w:marRight w:val="0"/>
      <w:marTop w:val="0"/>
      <w:marBottom w:val="0"/>
      <w:divBdr>
        <w:top w:val="none" w:sz="0" w:space="0" w:color="auto"/>
        <w:left w:val="none" w:sz="0" w:space="0" w:color="auto"/>
        <w:bottom w:val="none" w:sz="0" w:space="0" w:color="auto"/>
        <w:right w:val="none" w:sz="0" w:space="0" w:color="auto"/>
      </w:divBdr>
      <w:divsChild>
        <w:div w:id="658266720">
          <w:marLeft w:val="0"/>
          <w:marRight w:val="0"/>
          <w:marTop w:val="0"/>
          <w:marBottom w:val="0"/>
          <w:divBdr>
            <w:top w:val="none" w:sz="0" w:space="0" w:color="auto"/>
            <w:left w:val="none" w:sz="0" w:space="0" w:color="auto"/>
            <w:bottom w:val="none" w:sz="0" w:space="0" w:color="auto"/>
            <w:right w:val="none" w:sz="0" w:space="0" w:color="auto"/>
          </w:divBdr>
          <w:divsChild>
            <w:div w:id="2062098703">
              <w:marLeft w:val="0"/>
              <w:marRight w:val="0"/>
              <w:marTop w:val="0"/>
              <w:marBottom w:val="0"/>
              <w:divBdr>
                <w:top w:val="none" w:sz="0" w:space="0" w:color="auto"/>
                <w:left w:val="none" w:sz="0" w:space="0" w:color="auto"/>
                <w:bottom w:val="none" w:sz="0" w:space="0" w:color="auto"/>
                <w:right w:val="none" w:sz="0" w:space="0" w:color="auto"/>
              </w:divBdr>
            </w:div>
            <w:div w:id="10396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30601">
      <w:bodyDiv w:val="1"/>
      <w:marLeft w:val="0"/>
      <w:marRight w:val="0"/>
      <w:marTop w:val="0"/>
      <w:marBottom w:val="0"/>
      <w:divBdr>
        <w:top w:val="none" w:sz="0" w:space="0" w:color="auto"/>
        <w:left w:val="none" w:sz="0" w:space="0" w:color="auto"/>
        <w:bottom w:val="none" w:sz="0" w:space="0" w:color="auto"/>
        <w:right w:val="none" w:sz="0" w:space="0" w:color="auto"/>
      </w:divBdr>
      <w:divsChild>
        <w:div w:id="972711004">
          <w:marLeft w:val="0"/>
          <w:marRight w:val="0"/>
          <w:marTop w:val="0"/>
          <w:marBottom w:val="0"/>
          <w:divBdr>
            <w:top w:val="none" w:sz="0" w:space="0" w:color="auto"/>
            <w:left w:val="none" w:sz="0" w:space="0" w:color="auto"/>
            <w:bottom w:val="none" w:sz="0" w:space="0" w:color="auto"/>
            <w:right w:val="none" w:sz="0" w:space="0" w:color="auto"/>
          </w:divBdr>
          <w:divsChild>
            <w:div w:id="126172225">
              <w:marLeft w:val="0"/>
              <w:marRight w:val="0"/>
              <w:marTop w:val="0"/>
              <w:marBottom w:val="0"/>
              <w:divBdr>
                <w:top w:val="none" w:sz="0" w:space="0" w:color="auto"/>
                <w:left w:val="none" w:sz="0" w:space="0" w:color="auto"/>
                <w:bottom w:val="none" w:sz="0" w:space="0" w:color="auto"/>
                <w:right w:val="none" w:sz="0" w:space="0" w:color="auto"/>
              </w:divBdr>
            </w:div>
            <w:div w:id="772477195">
              <w:marLeft w:val="0"/>
              <w:marRight w:val="0"/>
              <w:marTop w:val="0"/>
              <w:marBottom w:val="0"/>
              <w:divBdr>
                <w:top w:val="none" w:sz="0" w:space="0" w:color="auto"/>
                <w:left w:val="none" w:sz="0" w:space="0" w:color="auto"/>
                <w:bottom w:val="none" w:sz="0" w:space="0" w:color="auto"/>
                <w:right w:val="none" w:sz="0" w:space="0" w:color="auto"/>
              </w:divBdr>
            </w:div>
            <w:div w:id="1896772879">
              <w:marLeft w:val="0"/>
              <w:marRight w:val="0"/>
              <w:marTop w:val="0"/>
              <w:marBottom w:val="0"/>
              <w:divBdr>
                <w:top w:val="none" w:sz="0" w:space="0" w:color="auto"/>
                <w:left w:val="none" w:sz="0" w:space="0" w:color="auto"/>
                <w:bottom w:val="none" w:sz="0" w:space="0" w:color="auto"/>
                <w:right w:val="none" w:sz="0" w:space="0" w:color="auto"/>
              </w:divBdr>
            </w:div>
            <w:div w:id="2024433206">
              <w:marLeft w:val="0"/>
              <w:marRight w:val="0"/>
              <w:marTop w:val="0"/>
              <w:marBottom w:val="0"/>
              <w:divBdr>
                <w:top w:val="none" w:sz="0" w:space="0" w:color="auto"/>
                <w:left w:val="none" w:sz="0" w:space="0" w:color="auto"/>
                <w:bottom w:val="none" w:sz="0" w:space="0" w:color="auto"/>
                <w:right w:val="none" w:sz="0" w:space="0" w:color="auto"/>
              </w:divBdr>
            </w:div>
            <w:div w:id="1567258915">
              <w:marLeft w:val="0"/>
              <w:marRight w:val="0"/>
              <w:marTop w:val="0"/>
              <w:marBottom w:val="0"/>
              <w:divBdr>
                <w:top w:val="none" w:sz="0" w:space="0" w:color="auto"/>
                <w:left w:val="none" w:sz="0" w:space="0" w:color="auto"/>
                <w:bottom w:val="none" w:sz="0" w:space="0" w:color="auto"/>
                <w:right w:val="none" w:sz="0" w:space="0" w:color="auto"/>
              </w:divBdr>
            </w:div>
            <w:div w:id="1796177326">
              <w:marLeft w:val="0"/>
              <w:marRight w:val="0"/>
              <w:marTop w:val="0"/>
              <w:marBottom w:val="0"/>
              <w:divBdr>
                <w:top w:val="none" w:sz="0" w:space="0" w:color="auto"/>
                <w:left w:val="none" w:sz="0" w:space="0" w:color="auto"/>
                <w:bottom w:val="none" w:sz="0" w:space="0" w:color="auto"/>
                <w:right w:val="none" w:sz="0" w:space="0" w:color="auto"/>
              </w:divBdr>
            </w:div>
            <w:div w:id="976911250">
              <w:marLeft w:val="0"/>
              <w:marRight w:val="0"/>
              <w:marTop w:val="0"/>
              <w:marBottom w:val="0"/>
              <w:divBdr>
                <w:top w:val="none" w:sz="0" w:space="0" w:color="auto"/>
                <w:left w:val="none" w:sz="0" w:space="0" w:color="auto"/>
                <w:bottom w:val="none" w:sz="0" w:space="0" w:color="auto"/>
                <w:right w:val="none" w:sz="0" w:space="0" w:color="auto"/>
              </w:divBdr>
            </w:div>
            <w:div w:id="1143817531">
              <w:marLeft w:val="0"/>
              <w:marRight w:val="0"/>
              <w:marTop w:val="0"/>
              <w:marBottom w:val="0"/>
              <w:divBdr>
                <w:top w:val="none" w:sz="0" w:space="0" w:color="auto"/>
                <w:left w:val="none" w:sz="0" w:space="0" w:color="auto"/>
                <w:bottom w:val="none" w:sz="0" w:space="0" w:color="auto"/>
                <w:right w:val="none" w:sz="0" w:space="0" w:color="auto"/>
              </w:divBdr>
            </w:div>
            <w:div w:id="1970358330">
              <w:marLeft w:val="0"/>
              <w:marRight w:val="0"/>
              <w:marTop w:val="0"/>
              <w:marBottom w:val="0"/>
              <w:divBdr>
                <w:top w:val="none" w:sz="0" w:space="0" w:color="auto"/>
                <w:left w:val="none" w:sz="0" w:space="0" w:color="auto"/>
                <w:bottom w:val="none" w:sz="0" w:space="0" w:color="auto"/>
                <w:right w:val="none" w:sz="0" w:space="0" w:color="auto"/>
              </w:divBdr>
            </w:div>
            <w:div w:id="8449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98967">
      <w:bodyDiv w:val="1"/>
      <w:marLeft w:val="0"/>
      <w:marRight w:val="0"/>
      <w:marTop w:val="0"/>
      <w:marBottom w:val="0"/>
      <w:divBdr>
        <w:top w:val="none" w:sz="0" w:space="0" w:color="auto"/>
        <w:left w:val="none" w:sz="0" w:space="0" w:color="auto"/>
        <w:bottom w:val="none" w:sz="0" w:space="0" w:color="auto"/>
        <w:right w:val="none" w:sz="0" w:space="0" w:color="auto"/>
      </w:divBdr>
      <w:divsChild>
        <w:div w:id="1015157169">
          <w:marLeft w:val="0"/>
          <w:marRight w:val="0"/>
          <w:marTop w:val="0"/>
          <w:marBottom w:val="0"/>
          <w:divBdr>
            <w:top w:val="none" w:sz="0" w:space="0" w:color="auto"/>
            <w:left w:val="none" w:sz="0" w:space="0" w:color="auto"/>
            <w:bottom w:val="none" w:sz="0" w:space="0" w:color="auto"/>
            <w:right w:val="none" w:sz="0" w:space="0" w:color="auto"/>
          </w:divBdr>
          <w:divsChild>
            <w:div w:id="1135490784">
              <w:marLeft w:val="0"/>
              <w:marRight w:val="0"/>
              <w:marTop w:val="0"/>
              <w:marBottom w:val="0"/>
              <w:divBdr>
                <w:top w:val="none" w:sz="0" w:space="0" w:color="auto"/>
                <w:left w:val="none" w:sz="0" w:space="0" w:color="auto"/>
                <w:bottom w:val="none" w:sz="0" w:space="0" w:color="auto"/>
                <w:right w:val="none" w:sz="0" w:space="0" w:color="auto"/>
              </w:divBdr>
            </w:div>
            <w:div w:id="1518883035">
              <w:marLeft w:val="0"/>
              <w:marRight w:val="0"/>
              <w:marTop w:val="0"/>
              <w:marBottom w:val="0"/>
              <w:divBdr>
                <w:top w:val="none" w:sz="0" w:space="0" w:color="auto"/>
                <w:left w:val="none" w:sz="0" w:space="0" w:color="auto"/>
                <w:bottom w:val="none" w:sz="0" w:space="0" w:color="auto"/>
                <w:right w:val="none" w:sz="0" w:space="0" w:color="auto"/>
              </w:divBdr>
            </w:div>
            <w:div w:id="1953169700">
              <w:marLeft w:val="0"/>
              <w:marRight w:val="0"/>
              <w:marTop w:val="0"/>
              <w:marBottom w:val="0"/>
              <w:divBdr>
                <w:top w:val="none" w:sz="0" w:space="0" w:color="auto"/>
                <w:left w:val="none" w:sz="0" w:space="0" w:color="auto"/>
                <w:bottom w:val="none" w:sz="0" w:space="0" w:color="auto"/>
                <w:right w:val="none" w:sz="0" w:space="0" w:color="auto"/>
              </w:divBdr>
            </w:div>
            <w:div w:id="1048068746">
              <w:marLeft w:val="0"/>
              <w:marRight w:val="0"/>
              <w:marTop w:val="0"/>
              <w:marBottom w:val="0"/>
              <w:divBdr>
                <w:top w:val="none" w:sz="0" w:space="0" w:color="auto"/>
                <w:left w:val="none" w:sz="0" w:space="0" w:color="auto"/>
                <w:bottom w:val="none" w:sz="0" w:space="0" w:color="auto"/>
                <w:right w:val="none" w:sz="0" w:space="0" w:color="auto"/>
              </w:divBdr>
            </w:div>
            <w:div w:id="963123535">
              <w:marLeft w:val="0"/>
              <w:marRight w:val="0"/>
              <w:marTop w:val="0"/>
              <w:marBottom w:val="0"/>
              <w:divBdr>
                <w:top w:val="none" w:sz="0" w:space="0" w:color="auto"/>
                <w:left w:val="none" w:sz="0" w:space="0" w:color="auto"/>
                <w:bottom w:val="none" w:sz="0" w:space="0" w:color="auto"/>
                <w:right w:val="none" w:sz="0" w:space="0" w:color="auto"/>
              </w:divBdr>
            </w:div>
            <w:div w:id="1995643217">
              <w:marLeft w:val="0"/>
              <w:marRight w:val="0"/>
              <w:marTop w:val="0"/>
              <w:marBottom w:val="0"/>
              <w:divBdr>
                <w:top w:val="none" w:sz="0" w:space="0" w:color="auto"/>
                <w:left w:val="none" w:sz="0" w:space="0" w:color="auto"/>
                <w:bottom w:val="none" w:sz="0" w:space="0" w:color="auto"/>
                <w:right w:val="none" w:sz="0" w:space="0" w:color="auto"/>
              </w:divBdr>
            </w:div>
            <w:div w:id="1213809875">
              <w:marLeft w:val="0"/>
              <w:marRight w:val="0"/>
              <w:marTop w:val="0"/>
              <w:marBottom w:val="0"/>
              <w:divBdr>
                <w:top w:val="none" w:sz="0" w:space="0" w:color="auto"/>
                <w:left w:val="none" w:sz="0" w:space="0" w:color="auto"/>
                <w:bottom w:val="none" w:sz="0" w:space="0" w:color="auto"/>
                <w:right w:val="none" w:sz="0" w:space="0" w:color="auto"/>
              </w:divBdr>
            </w:div>
            <w:div w:id="27066608">
              <w:marLeft w:val="0"/>
              <w:marRight w:val="0"/>
              <w:marTop w:val="0"/>
              <w:marBottom w:val="0"/>
              <w:divBdr>
                <w:top w:val="none" w:sz="0" w:space="0" w:color="auto"/>
                <w:left w:val="none" w:sz="0" w:space="0" w:color="auto"/>
                <w:bottom w:val="none" w:sz="0" w:space="0" w:color="auto"/>
                <w:right w:val="none" w:sz="0" w:space="0" w:color="auto"/>
              </w:divBdr>
            </w:div>
            <w:div w:id="2055348038">
              <w:marLeft w:val="0"/>
              <w:marRight w:val="0"/>
              <w:marTop w:val="0"/>
              <w:marBottom w:val="0"/>
              <w:divBdr>
                <w:top w:val="none" w:sz="0" w:space="0" w:color="auto"/>
                <w:left w:val="none" w:sz="0" w:space="0" w:color="auto"/>
                <w:bottom w:val="none" w:sz="0" w:space="0" w:color="auto"/>
                <w:right w:val="none" w:sz="0" w:space="0" w:color="auto"/>
              </w:divBdr>
            </w:div>
            <w:div w:id="1280601688">
              <w:marLeft w:val="0"/>
              <w:marRight w:val="0"/>
              <w:marTop w:val="0"/>
              <w:marBottom w:val="0"/>
              <w:divBdr>
                <w:top w:val="none" w:sz="0" w:space="0" w:color="auto"/>
                <w:left w:val="none" w:sz="0" w:space="0" w:color="auto"/>
                <w:bottom w:val="none" w:sz="0" w:space="0" w:color="auto"/>
                <w:right w:val="none" w:sz="0" w:space="0" w:color="auto"/>
              </w:divBdr>
            </w:div>
            <w:div w:id="15888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162405">
      <w:bodyDiv w:val="1"/>
      <w:marLeft w:val="0"/>
      <w:marRight w:val="0"/>
      <w:marTop w:val="0"/>
      <w:marBottom w:val="0"/>
      <w:divBdr>
        <w:top w:val="none" w:sz="0" w:space="0" w:color="auto"/>
        <w:left w:val="none" w:sz="0" w:space="0" w:color="auto"/>
        <w:bottom w:val="none" w:sz="0" w:space="0" w:color="auto"/>
        <w:right w:val="none" w:sz="0" w:space="0" w:color="auto"/>
      </w:divBdr>
      <w:divsChild>
        <w:div w:id="954798620">
          <w:marLeft w:val="0"/>
          <w:marRight w:val="0"/>
          <w:marTop w:val="0"/>
          <w:marBottom w:val="0"/>
          <w:divBdr>
            <w:top w:val="none" w:sz="0" w:space="0" w:color="auto"/>
            <w:left w:val="none" w:sz="0" w:space="0" w:color="auto"/>
            <w:bottom w:val="none" w:sz="0" w:space="0" w:color="auto"/>
            <w:right w:val="none" w:sz="0" w:space="0" w:color="auto"/>
          </w:divBdr>
        </w:div>
      </w:divsChild>
    </w:div>
    <w:div w:id="1250845399">
      <w:bodyDiv w:val="1"/>
      <w:marLeft w:val="0"/>
      <w:marRight w:val="0"/>
      <w:marTop w:val="0"/>
      <w:marBottom w:val="0"/>
      <w:divBdr>
        <w:top w:val="none" w:sz="0" w:space="0" w:color="auto"/>
        <w:left w:val="none" w:sz="0" w:space="0" w:color="auto"/>
        <w:bottom w:val="none" w:sz="0" w:space="0" w:color="auto"/>
        <w:right w:val="none" w:sz="0" w:space="0" w:color="auto"/>
      </w:divBdr>
      <w:divsChild>
        <w:div w:id="1954555378">
          <w:marLeft w:val="0"/>
          <w:marRight w:val="0"/>
          <w:marTop w:val="0"/>
          <w:marBottom w:val="0"/>
          <w:divBdr>
            <w:top w:val="none" w:sz="0" w:space="0" w:color="auto"/>
            <w:left w:val="none" w:sz="0" w:space="0" w:color="auto"/>
            <w:bottom w:val="none" w:sz="0" w:space="0" w:color="auto"/>
            <w:right w:val="none" w:sz="0" w:space="0" w:color="auto"/>
          </w:divBdr>
          <w:divsChild>
            <w:div w:id="702023226">
              <w:marLeft w:val="0"/>
              <w:marRight w:val="0"/>
              <w:marTop w:val="0"/>
              <w:marBottom w:val="0"/>
              <w:divBdr>
                <w:top w:val="none" w:sz="0" w:space="0" w:color="auto"/>
                <w:left w:val="none" w:sz="0" w:space="0" w:color="auto"/>
                <w:bottom w:val="none" w:sz="0" w:space="0" w:color="auto"/>
                <w:right w:val="none" w:sz="0" w:space="0" w:color="auto"/>
              </w:divBdr>
            </w:div>
            <w:div w:id="1546598203">
              <w:marLeft w:val="0"/>
              <w:marRight w:val="0"/>
              <w:marTop w:val="0"/>
              <w:marBottom w:val="0"/>
              <w:divBdr>
                <w:top w:val="none" w:sz="0" w:space="0" w:color="auto"/>
                <w:left w:val="none" w:sz="0" w:space="0" w:color="auto"/>
                <w:bottom w:val="none" w:sz="0" w:space="0" w:color="auto"/>
                <w:right w:val="none" w:sz="0" w:space="0" w:color="auto"/>
              </w:divBdr>
            </w:div>
            <w:div w:id="2059815498">
              <w:marLeft w:val="0"/>
              <w:marRight w:val="0"/>
              <w:marTop w:val="0"/>
              <w:marBottom w:val="0"/>
              <w:divBdr>
                <w:top w:val="none" w:sz="0" w:space="0" w:color="auto"/>
                <w:left w:val="none" w:sz="0" w:space="0" w:color="auto"/>
                <w:bottom w:val="none" w:sz="0" w:space="0" w:color="auto"/>
                <w:right w:val="none" w:sz="0" w:space="0" w:color="auto"/>
              </w:divBdr>
            </w:div>
            <w:div w:id="130707963">
              <w:marLeft w:val="0"/>
              <w:marRight w:val="0"/>
              <w:marTop w:val="0"/>
              <w:marBottom w:val="0"/>
              <w:divBdr>
                <w:top w:val="none" w:sz="0" w:space="0" w:color="auto"/>
                <w:left w:val="none" w:sz="0" w:space="0" w:color="auto"/>
                <w:bottom w:val="none" w:sz="0" w:space="0" w:color="auto"/>
                <w:right w:val="none" w:sz="0" w:space="0" w:color="auto"/>
              </w:divBdr>
            </w:div>
            <w:div w:id="1282374588">
              <w:marLeft w:val="0"/>
              <w:marRight w:val="0"/>
              <w:marTop w:val="0"/>
              <w:marBottom w:val="0"/>
              <w:divBdr>
                <w:top w:val="none" w:sz="0" w:space="0" w:color="auto"/>
                <w:left w:val="none" w:sz="0" w:space="0" w:color="auto"/>
                <w:bottom w:val="none" w:sz="0" w:space="0" w:color="auto"/>
                <w:right w:val="none" w:sz="0" w:space="0" w:color="auto"/>
              </w:divBdr>
            </w:div>
            <w:div w:id="197089266">
              <w:marLeft w:val="0"/>
              <w:marRight w:val="0"/>
              <w:marTop w:val="0"/>
              <w:marBottom w:val="0"/>
              <w:divBdr>
                <w:top w:val="none" w:sz="0" w:space="0" w:color="auto"/>
                <w:left w:val="none" w:sz="0" w:space="0" w:color="auto"/>
                <w:bottom w:val="none" w:sz="0" w:space="0" w:color="auto"/>
                <w:right w:val="none" w:sz="0" w:space="0" w:color="auto"/>
              </w:divBdr>
            </w:div>
            <w:div w:id="1958367603">
              <w:marLeft w:val="0"/>
              <w:marRight w:val="0"/>
              <w:marTop w:val="0"/>
              <w:marBottom w:val="0"/>
              <w:divBdr>
                <w:top w:val="none" w:sz="0" w:space="0" w:color="auto"/>
                <w:left w:val="none" w:sz="0" w:space="0" w:color="auto"/>
                <w:bottom w:val="none" w:sz="0" w:space="0" w:color="auto"/>
                <w:right w:val="none" w:sz="0" w:space="0" w:color="auto"/>
              </w:divBdr>
            </w:div>
            <w:div w:id="114485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1790">
      <w:bodyDiv w:val="1"/>
      <w:marLeft w:val="0"/>
      <w:marRight w:val="0"/>
      <w:marTop w:val="0"/>
      <w:marBottom w:val="0"/>
      <w:divBdr>
        <w:top w:val="none" w:sz="0" w:space="0" w:color="auto"/>
        <w:left w:val="none" w:sz="0" w:space="0" w:color="auto"/>
        <w:bottom w:val="none" w:sz="0" w:space="0" w:color="auto"/>
        <w:right w:val="none" w:sz="0" w:space="0" w:color="auto"/>
      </w:divBdr>
      <w:divsChild>
        <w:div w:id="2115662494">
          <w:marLeft w:val="0"/>
          <w:marRight w:val="0"/>
          <w:marTop w:val="0"/>
          <w:marBottom w:val="0"/>
          <w:divBdr>
            <w:top w:val="none" w:sz="0" w:space="0" w:color="auto"/>
            <w:left w:val="none" w:sz="0" w:space="0" w:color="auto"/>
            <w:bottom w:val="none" w:sz="0" w:space="0" w:color="auto"/>
            <w:right w:val="none" w:sz="0" w:space="0" w:color="auto"/>
          </w:divBdr>
        </w:div>
      </w:divsChild>
    </w:div>
    <w:div w:id="1274747100">
      <w:bodyDiv w:val="1"/>
      <w:marLeft w:val="0"/>
      <w:marRight w:val="0"/>
      <w:marTop w:val="0"/>
      <w:marBottom w:val="0"/>
      <w:divBdr>
        <w:top w:val="none" w:sz="0" w:space="0" w:color="auto"/>
        <w:left w:val="none" w:sz="0" w:space="0" w:color="auto"/>
        <w:bottom w:val="none" w:sz="0" w:space="0" w:color="auto"/>
        <w:right w:val="none" w:sz="0" w:space="0" w:color="auto"/>
      </w:divBdr>
    </w:div>
    <w:div w:id="1292899184">
      <w:bodyDiv w:val="1"/>
      <w:marLeft w:val="0"/>
      <w:marRight w:val="0"/>
      <w:marTop w:val="0"/>
      <w:marBottom w:val="0"/>
      <w:divBdr>
        <w:top w:val="none" w:sz="0" w:space="0" w:color="auto"/>
        <w:left w:val="none" w:sz="0" w:space="0" w:color="auto"/>
        <w:bottom w:val="none" w:sz="0" w:space="0" w:color="auto"/>
        <w:right w:val="none" w:sz="0" w:space="0" w:color="auto"/>
      </w:divBdr>
    </w:div>
    <w:div w:id="1298879534">
      <w:bodyDiv w:val="1"/>
      <w:marLeft w:val="0"/>
      <w:marRight w:val="0"/>
      <w:marTop w:val="0"/>
      <w:marBottom w:val="0"/>
      <w:divBdr>
        <w:top w:val="none" w:sz="0" w:space="0" w:color="auto"/>
        <w:left w:val="none" w:sz="0" w:space="0" w:color="auto"/>
        <w:bottom w:val="none" w:sz="0" w:space="0" w:color="auto"/>
        <w:right w:val="none" w:sz="0" w:space="0" w:color="auto"/>
      </w:divBdr>
      <w:divsChild>
        <w:div w:id="1473595809">
          <w:marLeft w:val="0"/>
          <w:marRight w:val="0"/>
          <w:marTop w:val="0"/>
          <w:marBottom w:val="0"/>
          <w:divBdr>
            <w:top w:val="none" w:sz="0" w:space="0" w:color="auto"/>
            <w:left w:val="none" w:sz="0" w:space="0" w:color="auto"/>
            <w:bottom w:val="none" w:sz="0" w:space="0" w:color="auto"/>
            <w:right w:val="none" w:sz="0" w:space="0" w:color="auto"/>
          </w:divBdr>
          <w:divsChild>
            <w:div w:id="1793354652">
              <w:marLeft w:val="0"/>
              <w:marRight w:val="0"/>
              <w:marTop w:val="0"/>
              <w:marBottom w:val="0"/>
              <w:divBdr>
                <w:top w:val="none" w:sz="0" w:space="0" w:color="auto"/>
                <w:left w:val="none" w:sz="0" w:space="0" w:color="auto"/>
                <w:bottom w:val="none" w:sz="0" w:space="0" w:color="auto"/>
                <w:right w:val="none" w:sz="0" w:space="0" w:color="auto"/>
              </w:divBdr>
            </w:div>
            <w:div w:id="2045716973">
              <w:marLeft w:val="0"/>
              <w:marRight w:val="0"/>
              <w:marTop w:val="0"/>
              <w:marBottom w:val="0"/>
              <w:divBdr>
                <w:top w:val="none" w:sz="0" w:space="0" w:color="auto"/>
                <w:left w:val="none" w:sz="0" w:space="0" w:color="auto"/>
                <w:bottom w:val="none" w:sz="0" w:space="0" w:color="auto"/>
                <w:right w:val="none" w:sz="0" w:space="0" w:color="auto"/>
              </w:divBdr>
            </w:div>
            <w:div w:id="149370492">
              <w:marLeft w:val="0"/>
              <w:marRight w:val="0"/>
              <w:marTop w:val="0"/>
              <w:marBottom w:val="0"/>
              <w:divBdr>
                <w:top w:val="none" w:sz="0" w:space="0" w:color="auto"/>
                <w:left w:val="none" w:sz="0" w:space="0" w:color="auto"/>
                <w:bottom w:val="none" w:sz="0" w:space="0" w:color="auto"/>
                <w:right w:val="none" w:sz="0" w:space="0" w:color="auto"/>
              </w:divBdr>
            </w:div>
            <w:div w:id="1058356197">
              <w:marLeft w:val="0"/>
              <w:marRight w:val="0"/>
              <w:marTop w:val="0"/>
              <w:marBottom w:val="0"/>
              <w:divBdr>
                <w:top w:val="none" w:sz="0" w:space="0" w:color="auto"/>
                <w:left w:val="none" w:sz="0" w:space="0" w:color="auto"/>
                <w:bottom w:val="none" w:sz="0" w:space="0" w:color="auto"/>
                <w:right w:val="none" w:sz="0" w:space="0" w:color="auto"/>
              </w:divBdr>
            </w:div>
            <w:div w:id="1208640888">
              <w:marLeft w:val="0"/>
              <w:marRight w:val="0"/>
              <w:marTop w:val="0"/>
              <w:marBottom w:val="0"/>
              <w:divBdr>
                <w:top w:val="none" w:sz="0" w:space="0" w:color="auto"/>
                <w:left w:val="none" w:sz="0" w:space="0" w:color="auto"/>
                <w:bottom w:val="none" w:sz="0" w:space="0" w:color="auto"/>
                <w:right w:val="none" w:sz="0" w:space="0" w:color="auto"/>
              </w:divBdr>
            </w:div>
            <w:div w:id="1228226186">
              <w:marLeft w:val="0"/>
              <w:marRight w:val="0"/>
              <w:marTop w:val="0"/>
              <w:marBottom w:val="0"/>
              <w:divBdr>
                <w:top w:val="none" w:sz="0" w:space="0" w:color="auto"/>
                <w:left w:val="none" w:sz="0" w:space="0" w:color="auto"/>
                <w:bottom w:val="none" w:sz="0" w:space="0" w:color="auto"/>
                <w:right w:val="none" w:sz="0" w:space="0" w:color="auto"/>
              </w:divBdr>
            </w:div>
            <w:div w:id="1283149646">
              <w:marLeft w:val="0"/>
              <w:marRight w:val="0"/>
              <w:marTop w:val="0"/>
              <w:marBottom w:val="0"/>
              <w:divBdr>
                <w:top w:val="none" w:sz="0" w:space="0" w:color="auto"/>
                <w:left w:val="none" w:sz="0" w:space="0" w:color="auto"/>
                <w:bottom w:val="none" w:sz="0" w:space="0" w:color="auto"/>
                <w:right w:val="none" w:sz="0" w:space="0" w:color="auto"/>
              </w:divBdr>
            </w:div>
            <w:div w:id="1883130027">
              <w:marLeft w:val="0"/>
              <w:marRight w:val="0"/>
              <w:marTop w:val="0"/>
              <w:marBottom w:val="0"/>
              <w:divBdr>
                <w:top w:val="none" w:sz="0" w:space="0" w:color="auto"/>
                <w:left w:val="none" w:sz="0" w:space="0" w:color="auto"/>
                <w:bottom w:val="none" w:sz="0" w:space="0" w:color="auto"/>
                <w:right w:val="none" w:sz="0" w:space="0" w:color="auto"/>
              </w:divBdr>
            </w:div>
            <w:div w:id="1916746402">
              <w:marLeft w:val="0"/>
              <w:marRight w:val="0"/>
              <w:marTop w:val="0"/>
              <w:marBottom w:val="0"/>
              <w:divBdr>
                <w:top w:val="none" w:sz="0" w:space="0" w:color="auto"/>
                <w:left w:val="none" w:sz="0" w:space="0" w:color="auto"/>
                <w:bottom w:val="none" w:sz="0" w:space="0" w:color="auto"/>
                <w:right w:val="none" w:sz="0" w:space="0" w:color="auto"/>
              </w:divBdr>
            </w:div>
            <w:div w:id="188416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826">
      <w:bodyDiv w:val="1"/>
      <w:marLeft w:val="0"/>
      <w:marRight w:val="0"/>
      <w:marTop w:val="0"/>
      <w:marBottom w:val="0"/>
      <w:divBdr>
        <w:top w:val="none" w:sz="0" w:space="0" w:color="auto"/>
        <w:left w:val="none" w:sz="0" w:space="0" w:color="auto"/>
        <w:bottom w:val="none" w:sz="0" w:space="0" w:color="auto"/>
        <w:right w:val="none" w:sz="0" w:space="0" w:color="auto"/>
      </w:divBdr>
      <w:divsChild>
        <w:div w:id="603194107">
          <w:marLeft w:val="0"/>
          <w:marRight w:val="0"/>
          <w:marTop w:val="0"/>
          <w:marBottom w:val="0"/>
          <w:divBdr>
            <w:top w:val="none" w:sz="0" w:space="0" w:color="auto"/>
            <w:left w:val="none" w:sz="0" w:space="0" w:color="auto"/>
            <w:bottom w:val="none" w:sz="0" w:space="0" w:color="auto"/>
            <w:right w:val="none" w:sz="0" w:space="0" w:color="auto"/>
          </w:divBdr>
        </w:div>
      </w:divsChild>
    </w:div>
    <w:div w:id="1306276074">
      <w:bodyDiv w:val="1"/>
      <w:marLeft w:val="0"/>
      <w:marRight w:val="0"/>
      <w:marTop w:val="0"/>
      <w:marBottom w:val="0"/>
      <w:divBdr>
        <w:top w:val="none" w:sz="0" w:space="0" w:color="auto"/>
        <w:left w:val="none" w:sz="0" w:space="0" w:color="auto"/>
        <w:bottom w:val="none" w:sz="0" w:space="0" w:color="auto"/>
        <w:right w:val="none" w:sz="0" w:space="0" w:color="auto"/>
      </w:divBdr>
      <w:divsChild>
        <w:div w:id="1759132842">
          <w:marLeft w:val="0"/>
          <w:marRight w:val="0"/>
          <w:marTop w:val="0"/>
          <w:marBottom w:val="0"/>
          <w:divBdr>
            <w:top w:val="none" w:sz="0" w:space="0" w:color="auto"/>
            <w:left w:val="none" w:sz="0" w:space="0" w:color="auto"/>
            <w:bottom w:val="none" w:sz="0" w:space="0" w:color="auto"/>
            <w:right w:val="none" w:sz="0" w:space="0" w:color="auto"/>
          </w:divBdr>
          <w:divsChild>
            <w:div w:id="16064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035301">
      <w:bodyDiv w:val="1"/>
      <w:marLeft w:val="0"/>
      <w:marRight w:val="0"/>
      <w:marTop w:val="0"/>
      <w:marBottom w:val="0"/>
      <w:divBdr>
        <w:top w:val="none" w:sz="0" w:space="0" w:color="auto"/>
        <w:left w:val="none" w:sz="0" w:space="0" w:color="auto"/>
        <w:bottom w:val="none" w:sz="0" w:space="0" w:color="auto"/>
        <w:right w:val="none" w:sz="0" w:space="0" w:color="auto"/>
      </w:divBdr>
      <w:divsChild>
        <w:div w:id="1096175497">
          <w:marLeft w:val="0"/>
          <w:marRight w:val="0"/>
          <w:marTop w:val="0"/>
          <w:marBottom w:val="0"/>
          <w:divBdr>
            <w:top w:val="none" w:sz="0" w:space="0" w:color="auto"/>
            <w:left w:val="none" w:sz="0" w:space="0" w:color="auto"/>
            <w:bottom w:val="none" w:sz="0" w:space="0" w:color="auto"/>
            <w:right w:val="none" w:sz="0" w:space="0" w:color="auto"/>
          </w:divBdr>
        </w:div>
      </w:divsChild>
    </w:div>
    <w:div w:id="1322733155">
      <w:bodyDiv w:val="1"/>
      <w:marLeft w:val="0"/>
      <w:marRight w:val="0"/>
      <w:marTop w:val="0"/>
      <w:marBottom w:val="0"/>
      <w:divBdr>
        <w:top w:val="none" w:sz="0" w:space="0" w:color="auto"/>
        <w:left w:val="none" w:sz="0" w:space="0" w:color="auto"/>
        <w:bottom w:val="none" w:sz="0" w:space="0" w:color="auto"/>
        <w:right w:val="none" w:sz="0" w:space="0" w:color="auto"/>
      </w:divBdr>
      <w:divsChild>
        <w:div w:id="1753313944">
          <w:marLeft w:val="0"/>
          <w:marRight w:val="0"/>
          <w:marTop w:val="0"/>
          <w:marBottom w:val="0"/>
          <w:divBdr>
            <w:top w:val="none" w:sz="0" w:space="0" w:color="auto"/>
            <w:left w:val="none" w:sz="0" w:space="0" w:color="auto"/>
            <w:bottom w:val="none" w:sz="0" w:space="0" w:color="auto"/>
            <w:right w:val="none" w:sz="0" w:space="0" w:color="auto"/>
          </w:divBdr>
          <w:divsChild>
            <w:div w:id="16645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368">
      <w:bodyDiv w:val="1"/>
      <w:marLeft w:val="0"/>
      <w:marRight w:val="0"/>
      <w:marTop w:val="0"/>
      <w:marBottom w:val="0"/>
      <w:divBdr>
        <w:top w:val="none" w:sz="0" w:space="0" w:color="auto"/>
        <w:left w:val="none" w:sz="0" w:space="0" w:color="auto"/>
        <w:bottom w:val="none" w:sz="0" w:space="0" w:color="auto"/>
        <w:right w:val="none" w:sz="0" w:space="0" w:color="auto"/>
      </w:divBdr>
      <w:divsChild>
        <w:div w:id="1044254950">
          <w:marLeft w:val="0"/>
          <w:marRight w:val="0"/>
          <w:marTop w:val="0"/>
          <w:marBottom w:val="0"/>
          <w:divBdr>
            <w:top w:val="none" w:sz="0" w:space="0" w:color="auto"/>
            <w:left w:val="none" w:sz="0" w:space="0" w:color="auto"/>
            <w:bottom w:val="none" w:sz="0" w:space="0" w:color="auto"/>
            <w:right w:val="none" w:sz="0" w:space="0" w:color="auto"/>
          </w:divBdr>
          <w:divsChild>
            <w:div w:id="189349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77447">
      <w:bodyDiv w:val="1"/>
      <w:marLeft w:val="0"/>
      <w:marRight w:val="0"/>
      <w:marTop w:val="0"/>
      <w:marBottom w:val="0"/>
      <w:divBdr>
        <w:top w:val="none" w:sz="0" w:space="0" w:color="auto"/>
        <w:left w:val="none" w:sz="0" w:space="0" w:color="auto"/>
        <w:bottom w:val="none" w:sz="0" w:space="0" w:color="auto"/>
        <w:right w:val="none" w:sz="0" w:space="0" w:color="auto"/>
      </w:divBdr>
      <w:divsChild>
        <w:div w:id="2122143832">
          <w:marLeft w:val="0"/>
          <w:marRight w:val="0"/>
          <w:marTop w:val="0"/>
          <w:marBottom w:val="0"/>
          <w:divBdr>
            <w:top w:val="none" w:sz="0" w:space="0" w:color="auto"/>
            <w:left w:val="none" w:sz="0" w:space="0" w:color="auto"/>
            <w:bottom w:val="none" w:sz="0" w:space="0" w:color="auto"/>
            <w:right w:val="none" w:sz="0" w:space="0" w:color="auto"/>
          </w:divBdr>
          <w:divsChild>
            <w:div w:id="156703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3896">
      <w:bodyDiv w:val="1"/>
      <w:marLeft w:val="0"/>
      <w:marRight w:val="0"/>
      <w:marTop w:val="0"/>
      <w:marBottom w:val="0"/>
      <w:divBdr>
        <w:top w:val="none" w:sz="0" w:space="0" w:color="auto"/>
        <w:left w:val="none" w:sz="0" w:space="0" w:color="auto"/>
        <w:bottom w:val="none" w:sz="0" w:space="0" w:color="auto"/>
        <w:right w:val="none" w:sz="0" w:space="0" w:color="auto"/>
      </w:divBdr>
      <w:divsChild>
        <w:div w:id="1478380374">
          <w:marLeft w:val="0"/>
          <w:marRight w:val="0"/>
          <w:marTop w:val="0"/>
          <w:marBottom w:val="0"/>
          <w:divBdr>
            <w:top w:val="none" w:sz="0" w:space="0" w:color="auto"/>
            <w:left w:val="none" w:sz="0" w:space="0" w:color="auto"/>
            <w:bottom w:val="none" w:sz="0" w:space="0" w:color="auto"/>
            <w:right w:val="none" w:sz="0" w:space="0" w:color="auto"/>
          </w:divBdr>
          <w:divsChild>
            <w:div w:id="1113865592">
              <w:marLeft w:val="0"/>
              <w:marRight w:val="0"/>
              <w:marTop w:val="0"/>
              <w:marBottom w:val="0"/>
              <w:divBdr>
                <w:top w:val="none" w:sz="0" w:space="0" w:color="auto"/>
                <w:left w:val="none" w:sz="0" w:space="0" w:color="auto"/>
                <w:bottom w:val="none" w:sz="0" w:space="0" w:color="auto"/>
                <w:right w:val="none" w:sz="0" w:space="0" w:color="auto"/>
              </w:divBdr>
            </w:div>
            <w:div w:id="1357191698">
              <w:marLeft w:val="0"/>
              <w:marRight w:val="0"/>
              <w:marTop w:val="0"/>
              <w:marBottom w:val="0"/>
              <w:divBdr>
                <w:top w:val="none" w:sz="0" w:space="0" w:color="auto"/>
                <w:left w:val="none" w:sz="0" w:space="0" w:color="auto"/>
                <w:bottom w:val="none" w:sz="0" w:space="0" w:color="auto"/>
                <w:right w:val="none" w:sz="0" w:space="0" w:color="auto"/>
              </w:divBdr>
            </w:div>
            <w:div w:id="1163736289">
              <w:marLeft w:val="0"/>
              <w:marRight w:val="0"/>
              <w:marTop w:val="0"/>
              <w:marBottom w:val="0"/>
              <w:divBdr>
                <w:top w:val="none" w:sz="0" w:space="0" w:color="auto"/>
                <w:left w:val="none" w:sz="0" w:space="0" w:color="auto"/>
                <w:bottom w:val="none" w:sz="0" w:space="0" w:color="auto"/>
                <w:right w:val="none" w:sz="0" w:space="0" w:color="auto"/>
              </w:divBdr>
            </w:div>
            <w:div w:id="977147965">
              <w:marLeft w:val="0"/>
              <w:marRight w:val="0"/>
              <w:marTop w:val="0"/>
              <w:marBottom w:val="0"/>
              <w:divBdr>
                <w:top w:val="none" w:sz="0" w:space="0" w:color="auto"/>
                <w:left w:val="none" w:sz="0" w:space="0" w:color="auto"/>
                <w:bottom w:val="none" w:sz="0" w:space="0" w:color="auto"/>
                <w:right w:val="none" w:sz="0" w:space="0" w:color="auto"/>
              </w:divBdr>
            </w:div>
            <w:div w:id="1831604419">
              <w:marLeft w:val="0"/>
              <w:marRight w:val="0"/>
              <w:marTop w:val="0"/>
              <w:marBottom w:val="0"/>
              <w:divBdr>
                <w:top w:val="none" w:sz="0" w:space="0" w:color="auto"/>
                <w:left w:val="none" w:sz="0" w:space="0" w:color="auto"/>
                <w:bottom w:val="none" w:sz="0" w:space="0" w:color="auto"/>
                <w:right w:val="none" w:sz="0" w:space="0" w:color="auto"/>
              </w:divBdr>
            </w:div>
            <w:div w:id="2506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294430">
      <w:bodyDiv w:val="1"/>
      <w:marLeft w:val="0"/>
      <w:marRight w:val="0"/>
      <w:marTop w:val="0"/>
      <w:marBottom w:val="0"/>
      <w:divBdr>
        <w:top w:val="none" w:sz="0" w:space="0" w:color="auto"/>
        <w:left w:val="none" w:sz="0" w:space="0" w:color="auto"/>
        <w:bottom w:val="none" w:sz="0" w:space="0" w:color="auto"/>
        <w:right w:val="none" w:sz="0" w:space="0" w:color="auto"/>
      </w:divBdr>
    </w:div>
    <w:div w:id="1354767909">
      <w:bodyDiv w:val="1"/>
      <w:marLeft w:val="0"/>
      <w:marRight w:val="0"/>
      <w:marTop w:val="0"/>
      <w:marBottom w:val="0"/>
      <w:divBdr>
        <w:top w:val="none" w:sz="0" w:space="0" w:color="auto"/>
        <w:left w:val="none" w:sz="0" w:space="0" w:color="auto"/>
        <w:bottom w:val="none" w:sz="0" w:space="0" w:color="auto"/>
        <w:right w:val="none" w:sz="0" w:space="0" w:color="auto"/>
      </w:divBdr>
      <w:divsChild>
        <w:div w:id="1081834193">
          <w:marLeft w:val="0"/>
          <w:marRight w:val="0"/>
          <w:marTop w:val="0"/>
          <w:marBottom w:val="0"/>
          <w:divBdr>
            <w:top w:val="none" w:sz="0" w:space="0" w:color="auto"/>
            <w:left w:val="none" w:sz="0" w:space="0" w:color="auto"/>
            <w:bottom w:val="none" w:sz="0" w:space="0" w:color="auto"/>
            <w:right w:val="none" w:sz="0" w:space="0" w:color="auto"/>
          </w:divBdr>
          <w:divsChild>
            <w:div w:id="110738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539151">
      <w:bodyDiv w:val="1"/>
      <w:marLeft w:val="0"/>
      <w:marRight w:val="0"/>
      <w:marTop w:val="0"/>
      <w:marBottom w:val="0"/>
      <w:divBdr>
        <w:top w:val="none" w:sz="0" w:space="0" w:color="auto"/>
        <w:left w:val="none" w:sz="0" w:space="0" w:color="auto"/>
        <w:bottom w:val="none" w:sz="0" w:space="0" w:color="auto"/>
        <w:right w:val="none" w:sz="0" w:space="0" w:color="auto"/>
      </w:divBdr>
      <w:divsChild>
        <w:div w:id="1280991101">
          <w:marLeft w:val="0"/>
          <w:marRight w:val="0"/>
          <w:marTop w:val="0"/>
          <w:marBottom w:val="0"/>
          <w:divBdr>
            <w:top w:val="none" w:sz="0" w:space="0" w:color="auto"/>
            <w:left w:val="none" w:sz="0" w:space="0" w:color="auto"/>
            <w:bottom w:val="none" w:sz="0" w:space="0" w:color="auto"/>
            <w:right w:val="none" w:sz="0" w:space="0" w:color="auto"/>
          </w:divBdr>
          <w:divsChild>
            <w:div w:id="2046909456">
              <w:marLeft w:val="0"/>
              <w:marRight w:val="0"/>
              <w:marTop w:val="0"/>
              <w:marBottom w:val="0"/>
              <w:divBdr>
                <w:top w:val="none" w:sz="0" w:space="0" w:color="auto"/>
                <w:left w:val="none" w:sz="0" w:space="0" w:color="auto"/>
                <w:bottom w:val="none" w:sz="0" w:space="0" w:color="auto"/>
                <w:right w:val="none" w:sz="0" w:space="0" w:color="auto"/>
              </w:divBdr>
            </w:div>
            <w:div w:id="115998881">
              <w:marLeft w:val="0"/>
              <w:marRight w:val="0"/>
              <w:marTop w:val="0"/>
              <w:marBottom w:val="0"/>
              <w:divBdr>
                <w:top w:val="none" w:sz="0" w:space="0" w:color="auto"/>
                <w:left w:val="none" w:sz="0" w:space="0" w:color="auto"/>
                <w:bottom w:val="none" w:sz="0" w:space="0" w:color="auto"/>
                <w:right w:val="none" w:sz="0" w:space="0" w:color="auto"/>
              </w:divBdr>
            </w:div>
            <w:div w:id="815338878">
              <w:marLeft w:val="0"/>
              <w:marRight w:val="0"/>
              <w:marTop w:val="0"/>
              <w:marBottom w:val="0"/>
              <w:divBdr>
                <w:top w:val="none" w:sz="0" w:space="0" w:color="auto"/>
                <w:left w:val="none" w:sz="0" w:space="0" w:color="auto"/>
                <w:bottom w:val="none" w:sz="0" w:space="0" w:color="auto"/>
                <w:right w:val="none" w:sz="0" w:space="0" w:color="auto"/>
              </w:divBdr>
            </w:div>
            <w:div w:id="550116621">
              <w:marLeft w:val="0"/>
              <w:marRight w:val="0"/>
              <w:marTop w:val="0"/>
              <w:marBottom w:val="0"/>
              <w:divBdr>
                <w:top w:val="none" w:sz="0" w:space="0" w:color="auto"/>
                <w:left w:val="none" w:sz="0" w:space="0" w:color="auto"/>
                <w:bottom w:val="none" w:sz="0" w:space="0" w:color="auto"/>
                <w:right w:val="none" w:sz="0" w:space="0" w:color="auto"/>
              </w:divBdr>
            </w:div>
            <w:div w:id="129441646">
              <w:marLeft w:val="0"/>
              <w:marRight w:val="0"/>
              <w:marTop w:val="0"/>
              <w:marBottom w:val="0"/>
              <w:divBdr>
                <w:top w:val="none" w:sz="0" w:space="0" w:color="auto"/>
                <w:left w:val="none" w:sz="0" w:space="0" w:color="auto"/>
                <w:bottom w:val="none" w:sz="0" w:space="0" w:color="auto"/>
                <w:right w:val="none" w:sz="0" w:space="0" w:color="auto"/>
              </w:divBdr>
            </w:div>
            <w:div w:id="1064177041">
              <w:marLeft w:val="0"/>
              <w:marRight w:val="0"/>
              <w:marTop w:val="0"/>
              <w:marBottom w:val="0"/>
              <w:divBdr>
                <w:top w:val="none" w:sz="0" w:space="0" w:color="auto"/>
                <w:left w:val="none" w:sz="0" w:space="0" w:color="auto"/>
                <w:bottom w:val="none" w:sz="0" w:space="0" w:color="auto"/>
                <w:right w:val="none" w:sz="0" w:space="0" w:color="auto"/>
              </w:divBdr>
            </w:div>
            <w:div w:id="210847589">
              <w:marLeft w:val="0"/>
              <w:marRight w:val="0"/>
              <w:marTop w:val="0"/>
              <w:marBottom w:val="0"/>
              <w:divBdr>
                <w:top w:val="none" w:sz="0" w:space="0" w:color="auto"/>
                <w:left w:val="none" w:sz="0" w:space="0" w:color="auto"/>
                <w:bottom w:val="none" w:sz="0" w:space="0" w:color="auto"/>
                <w:right w:val="none" w:sz="0" w:space="0" w:color="auto"/>
              </w:divBdr>
            </w:div>
            <w:div w:id="2125732956">
              <w:marLeft w:val="0"/>
              <w:marRight w:val="0"/>
              <w:marTop w:val="0"/>
              <w:marBottom w:val="0"/>
              <w:divBdr>
                <w:top w:val="none" w:sz="0" w:space="0" w:color="auto"/>
                <w:left w:val="none" w:sz="0" w:space="0" w:color="auto"/>
                <w:bottom w:val="none" w:sz="0" w:space="0" w:color="auto"/>
                <w:right w:val="none" w:sz="0" w:space="0" w:color="auto"/>
              </w:divBdr>
            </w:div>
            <w:div w:id="167059477">
              <w:marLeft w:val="0"/>
              <w:marRight w:val="0"/>
              <w:marTop w:val="0"/>
              <w:marBottom w:val="0"/>
              <w:divBdr>
                <w:top w:val="none" w:sz="0" w:space="0" w:color="auto"/>
                <w:left w:val="none" w:sz="0" w:space="0" w:color="auto"/>
                <w:bottom w:val="none" w:sz="0" w:space="0" w:color="auto"/>
                <w:right w:val="none" w:sz="0" w:space="0" w:color="auto"/>
              </w:divBdr>
            </w:div>
            <w:div w:id="1729376865">
              <w:marLeft w:val="0"/>
              <w:marRight w:val="0"/>
              <w:marTop w:val="0"/>
              <w:marBottom w:val="0"/>
              <w:divBdr>
                <w:top w:val="none" w:sz="0" w:space="0" w:color="auto"/>
                <w:left w:val="none" w:sz="0" w:space="0" w:color="auto"/>
                <w:bottom w:val="none" w:sz="0" w:space="0" w:color="auto"/>
                <w:right w:val="none" w:sz="0" w:space="0" w:color="auto"/>
              </w:divBdr>
            </w:div>
            <w:div w:id="1413241777">
              <w:marLeft w:val="0"/>
              <w:marRight w:val="0"/>
              <w:marTop w:val="0"/>
              <w:marBottom w:val="0"/>
              <w:divBdr>
                <w:top w:val="none" w:sz="0" w:space="0" w:color="auto"/>
                <w:left w:val="none" w:sz="0" w:space="0" w:color="auto"/>
                <w:bottom w:val="none" w:sz="0" w:space="0" w:color="auto"/>
                <w:right w:val="none" w:sz="0" w:space="0" w:color="auto"/>
              </w:divBdr>
            </w:div>
            <w:div w:id="1017468320">
              <w:marLeft w:val="0"/>
              <w:marRight w:val="0"/>
              <w:marTop w:val="0"/>
              <w:marBottom w:val="0"/>
              <w:divBdr>
                <w:top w:val="none" w:sz="0" w:space="0" w:color="auto"/>
                <w:left w:val="none" w:sz="0" w:space="0" w:color="auto"/>
                <w:bottom w:val="none" w:sz="0" w:space="0" w:color="auto"/>
                <w:right w:val="none" w:sz="0" w:space="0" w:color="auto"/>
              </w:divBdr>
            </w:div>
            <w:div w:id="1845902345">
              <w:marLeft w:val="0"/>
              <w:marRight w:val="0"/>
              <w:marTop w:val="0"/>
              <w:marBottom w:val="0"/>
              <w:divBdr>
                <w:top w:val="none" w:sz="0" w:space="0" w:color="auto"/>
                <w:left w:val="none" w:sz="0" w:space="0" w:color="auto"/>
                <w:bottom w:val="none" w:sz="0" w:space="0" w:color="auto"/>
                <w:right w:val="none" w:sz="0" w:space="0" w:color="auto"/>
              </w:divBdr>
            </w:div>
            <w:div w:id="866410719">
              <w:marLeft w:val="0"/>
              <w:marRight w:val="0"/>
              <w:marTop w:val="0"/>
              <w:marBottom w:val="0"/>
              <w:divBdr>
                <w:top w:val="none" w:sz="0" w:space="0" w:color="auto"/>
                <w:left w:val="none" w:sz="0" w:space="0" w:color="auto"/>
                <w:bottom w:val="none" w:sz="0" w:space="0" w:color="auto"/>
                <w:right w:val="none" w:sz="0" w:space="0" w:color="auto"/>
              </w:divBdr>
            </w:div>
            <w:div w:id="46268816">
              <w:marLeft w:val="0"/>
              <w:marRight w:val="0"/>
              <w:marTop w:val="0"/>
              <w:marBottom w:val="0"/>
              <w:divBdr>
                <w:top w:val="none" w:sz="0" w:space="0" w:color="auto"/>
                <w:left w:val="none" w:sz="0" w:space="0" w:color="auto"/>
                <w:bottom w:val="none" w:sz="0" w:space="0" w:color="auto"/>
                <w:right w:val="none" w:sz="0" w:space="0" w:color="auto"/>
              </w:divBdr>
            </w:div>
            <w:div w:id="2052341416">
              <w:marLeft w:val="0"/>
              <w:marRight w:val="0"/>
              <w:marTop w:val="0"/>
              <w:marBottom w:val="0"/>
              <w:divBdr>
                <w:top w:val="none" w:sz="0" w:space="0" w:color="auto"/>
                <w:left w:val="none" w:sz="0" w:space="0" w:color="auto"/>
                <w:bottom w:val="none" w:sz="0" w:space="0" w:color="auto"/>
                <w:right w:val="none" w:sz="0" w:space="0" w:color="auto"/>
              </w:divBdr>
            </w:div>
            <w:div w:id="1287128591">
              <w:marLeft w:val="0"/>
              <w:marRight w:val="0"/>
              <w:marTop w:val="0"/>
              <w:marBottom w:val="0"/>
              <w:divBdr>
                <w:top w:val="none" w:sz="0" w:space="0" w:color="auto"/>
                <w:left w:val="none" w:sz="0" w:space="0" w:color="auto"/>
                <w:bottom w:val="none" w:sz="0" w:space="0" w:color="auto"/>
                <w:right w:val="none" w:sz="0" w:space="0" w:color="auto"/>
              </w:divBdr>
            </w:div>
            <w:div w:id="160892674">
              <w:marLeft w:val="0"/>
              <w:marRight w:val="0"/>
              <w:marTop w:val="0"/>
              <w:marBottom w:val="0"/>
              <w:divBdr>
                <w:top w:val="none" w:sz="0" w:space="0" w:color="auto"/>
                <w:left w:val="none" w:sz="0" w:space="0" w:color="auto"/>
                <w:bottom w:val="none" w:sz="0" w:space="0" w:color="auto"/>
                <w:right w:val="none" w:sz="0" w:space="0" w:color="auto"/>
              </w:divBdr>
            </w:div>
            <w:div w:id="1465925115">
              <w:marLeft w:val="0"/>
              <w:marRight w:val="0"/>
              <w:marTop w:val="0"/>
              <w:marBottom w:val="0"/>
              <w:divBdr>
                <w:top w:val="none" w:sz="0" w:space="0" w:color="auto"/>
                <w:left w:val="none" w:sz="0" w:space="0" w:color="auto"/>
                <w:bottom w:val="none" w:sz="0" w:space="0" w:color="auto"/>
                <w:right w:val="none" w:sz="0" w:space="0" w:color="auto"/>
              </w:divBdr>
            </w:div>
            <w:div w:id="1665282970">
              <w:marLeft w:val="0"/>
              <w:marRight w:val="0"/>
              <w:marTop w:val="0"/>
              <w:marBottom w:val="0"/>
              <w:divBdr>
                <w:top w:val="none" w:sz="0" w:space="0" w:color="auto"/>
                <w:left w:val="none" w:sz="0" w:space="0" w:color="auto"/>
                <w:bottom w:val="none" w:sz="0" w:space="0" w:color="auto"/>
                <w:right w:val="none" w:sz="0" w:space="0" w:color="auto"/>
              </w:divBdr>
            </w:div>
            <w:div w:id="762380339">
              <w:marLeft w:val="0"/>
              <w:marRight w:val="0"/>
              <w:marTop w:val="0"/>
              <w:marBottom w:val="0"/>
              <w:divBdr>
                <w:top w:val="none" w:sz="0" w:space="0" w:color="auto"/>
                <w:left w:val="none" w:sz="0" w:space="0" w:color="auto"/>
                <w:bottom w:val="none" w:sz="0" w:space="0" w:color="auto"/>
                <w:right w:val="none" w:sz="0" w:space="0" w:color="auto"/>
              </w:divBdr>
            </w:div>
            <w:div w:id="1056008173">
              <w:marLeft w:val="0"/>
              <w:marRight w:val="0"/>
              <w:marTop w:val="0"/>
              <w:marBottom w:val="0"/>
              <w:divBdr>
                <w:top w:val="none" w:sz="0" w:space="0" w:color="auto"/>
                <w:left w:val="none" w:sz="0" w:space="0" w:color="auto"/>
                <w:bottom w:val="none" w:sz="0" w:space="0" w:color="auto"/>
                <w:right w:val="none" w:sz="0" w:space="0" w:color="auto"/>
              </w:divBdr>
            </w:div>
            <w:div w:id="550533283">
              <w:marLeft w:val="0"/>
              <w:marRight w:val="0"/>
              <w:marTop w:val="0"/>
              <w:marBottom w:val="0"/>
              <w:divBdr>
                <w:top w:val="none" w:sz="0" w:space="0" w:color="auto"/>
                <w:left w:val="none" w:sz="0" w:space="0" w:color="auto"/>
                <w:bottom w:val="none" w:sz="0" w:space="0" w:color="auto"/>
                <w:right w:val="none" w:sz="0" w:space="0" w:color="auto"/>
              </w:divBdr>
            </w:div>
            <w:div w:id="1073552007">
              <w:marLeft w:val="0"/>
              <w:marRight w:val="0"/>
              <w:marTop w:val="0"/>
              <w:marBottom w:val="0"/>
              <w:divBdr>
                <w:top w:val="none" w:sz="0" w:space="0" w:color="auto"/>
                <w:left w:val="none" w:sz="0" w:space="0" w:color="auto"/>
                <w:bottom w:val="none" w:sz="0" w:space="0" w:color="auto"/>
                <w:right w:val="none" w:sz="0" w:space="0" w:color="auto"/>
              </w:divBdr>
            </w:div>
            <w:div w:id="907153066">
              <w:marLeft w:val="0"/>
              <w:marRight w:val="0"/>
              <w:marTop w:val="0"/>
              <w:marBottom w:val="0"/>
              <w:divBdr>
                <w:top w:val="none" w:sz="0" w:space="0" w:color="auto"/>
                <w:left w:val="none" w:sz="0" w:space="0" w:color="auto"/>
                <w:bottom w:val="none" w:sz="0" w:space="0" w:color="auto"/>
                <w:right w:val="none" w:sz="0" w:space="0" w:color="auto"/>
              </w:divBdr>
            </w:div>
            <w:div w:id="655299011">
              <w:marLeft w:val="0"/>
              <w:marRight w:val="0"/>
              <w:marTop w:val="0"/>
              <w:marBottom w:val="0"/>
              <w:divBdr>
                <w:top w:val="none" w:sz="0" w:space="0" w:color="auto"/>
                <w:left w:val="none" w:sz="0" w:space="0" w:color="auto"/>
                <w:bottom w:val="none" w:sz="0" w:space="0" w:color="auto"/>
                <w:right w:val="none" w:sz="0" w:space="0" w:color="auto"/>
              </w:divBdr>
            </w:div>
            <w:div w:id="209266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919">
      <w:bodyDiv w:val="1"/>
      <w:marLeft w:val="0"/>
      <w:marRight w:val="0"/>
      <w:marTop w:val="0"/>
      <w:marBottom w:val="0"/>
      <w:divBdr>
        <w:top w:val="none" w:sz="0" w:space="0" w:color="auto"/>
        <w:left w:val="none" w:sz="0" w:space="0" w:color="auto"/>
        <w:bottom w:val="none" w:sz="0" w:space="0" w:color="auto"/>
        <w:right w:val="none" w:sz="0" w:space="0" w:color="auto"/>
      </w:divBdr>
      <w:divsChild>
        <w:div w:id="1557165006">
          <w:marLeft w:val="0"/>
          <w:marRight w:val="0"/>
          <w:marTop w:val="0"/>
          <w:marBottom w:val="0"/>
          <w:divBdr>
            <w:top w:val="none" w:sz="0" w:space="0" w:color="auto"/>
            <w:left w:val="none" w:sz="0" w:space="0" w:color="auto"/>
            <w:bottom w:val="none" w:sz="0" w:space="0" w:color="auto"/>
            <w:right w:val="none" w:sz="0" w:space="0" w:color="auto"/>
          </w:divBdr>
        </w:div>
      </w:divsChild>
    </w:div>
    <w:div w:id="1382443984">
      <w:bodyDiv w:val="1"/>
      <w:marLeft w:val="0"/>
      <w:marRight w:val="0"/>
      <w:marTop w:val="0"/>
      <w:marBottom w:val="0"/>
      <w:divBdr>
        <w:top w:val="none" w:sz="0" w:space="0" w:color="auto"/>
        <w:left w:val="none" w:sz="0" w:space="0" w:color="auto"/>
        <w:bottom w:val="none" w:sz="0" w:space="0" w:color="auto"/>
        <w:right w:val="none" w:sz="0" w:space="0" w:color="auto"/>
      </w:divBdr>
    </w:div>
    <w:div w:id="1383409495">
      <w:bodyDiv w:val="1"/>
      <w:marLeft w:val="0"/>
      <w:marRight w:val="0"/>
      <w:marTop w:val="0"/>
      <w:marBottom w:val="0"/>
      <w:divBdr>
        <w:top w:val="none" w:sz="0" w:space="0" w:color="auto"/>
        <w:left w:val="none" w:sz="0" w:space="0" w:color="auto"/>
        <w:bottom w:val="none" w:sz="0" w:space="0" w:color="auto"/>
        <w:right w:val="none" w:sz="0" w:space="0" w:color="auto"/>
      </w:divBdr>
      <w:divsChild>
        <w:div w:id="481507828">
          <w:marLeft w:val="0"/>
          <w:marRight w:val="0"/>
          <w:marTop w:val="0"/>
          <w:marBottom w:val="0"/>
          <w:divBdr>
            <w:top w:val="none" w:sz="0" w:space="0" w:color="auto"/>
            <w:left w:val="none" w:sz="0" w:space="0" w:color="auto"/>
            <w:bottom w:val="none" w:sz="0" w:space="0" w:color="auto"/>
            <w:right w:val="none" w:sz="0" w:space="0" w:color="auto"/>
          </w:divBdr>
          <w:divsChild>
            <w:div w:id="134879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98955">
      <w:bodyDiv w:val="1"/>
      <w:marLeft w:val="0"/>
      <w:marRight w:val="0"/>
      <w:marTop w:val="0"/>
      <w:marBottom w:val="0"/>
      <w:divBdr>
        <w:top w:val="none" w:sz="0" w:space="0" w:color="auto"/>
        <w:left w:val="none" w:sz="0" w:space="0" w:color="auto"/>
        <w:bottom w:val="none" w:sz="0" w:space="0" w:color="auto"/>
        <w:right w:val="none" w:sz="0" w:space="0" w:color="auto"/>
      </w:divBdr>
      <w:divsChild>
        <w:div w:id="2142961713">
          <w:marLeft w:val="0"/>
          <w:marRight w:val="0"/>
          <w:marTop w:val="0"/>
          <w:marBottom w:val="0"/>
          <w:divBdr>
            <w:top w:val="none" w:sz="0" w:space="0" w:color="auto"/>
            <w:left w:val="none" w:sz="0" w:space="0" w:color="auto"/>
            <w:bottom w:val="none" w:sz="0" w:space="0" w:color="auto"/>
            <w:right w:val="none" w:sz="0" w:space="0" w:color="auto"/>
          </w:divBdr>
          <w:divsChild>
            <w:div w:id="626011822">
              <w:marLeft w:val="0"/>
              <w:marRight w:val="0"/>
              <w:marTop w:val="0"/>
              <w:marBottom w:val="0"/>
              <w:divBdr>
                <w:top w:val="none" w:sz="0" w:space="0" w:color="auto"/>
                <w:left w:val="none" w:sz="0" w:space="0" w:color="auto"/>
                <w:bottom w:val="none" w:sz="0" w:space="0" w:color="auto"/>
                <w:right w:val="none" w:sz="0" w:space="0" w:color="auto"/>
              </w:divBdr>
            </w:div>
            <w:div w:id="1370491784">
              <w:marLeft w:val="0"/>
              <w:marRight w:val="0"/>
              <w:marTop w:val="0"/>
              <w:marBottom w:val="0"/>
              <w:divBdr>
                <w:top w:val="none" w:sz="0" w:space="0" w:color="auto"/>
                <w:left w:val="none" w:sz="0" w:space="0" w:color="auto"/>
                <w:bottom w:val="none" w:sz="0" w:space="0" w:color="auto"/>
                <w:right w:val="none" w:sz="0" w:space="0" w:color="auto"/>
              </w:divBdr>
            </w:div>
            <w:div w:id="1827627957">
              <w:marLeft w:val="0"/>
              <w:marRight w:val="0"/>
              <w:marTop w:val="0"/>
              <w:marBottom w:val="0"/>
              <w:divBdr>
                <w:top w:val="none" w:sz="0" w:space="0" w:color="auto"/>
                <w:left w:val="none" w:sz="0" w:space="0" w:color="auto"/>
                <w:bottom w:val="none" w:sz="0" w:space="0" w:color="auto"/>
                <w:right w:val="none" w:sz="0" w:space="0" w:color="auto"/>
              </w:divBdr>
            </w:div>
            <w:div w:id="1106846460">
              <w:marLeft w:val="0"/>
              <w:marRight w:val="0"/>
              <w:marTop w:val="0"/>
              <w:marBottom w:val="0"/>
              <w:divBdr>
                <w:top w:val="none" w:sz="0" w:space="0" w:color="auto"/>
                <w:left w:val="none" w:sz="0" w:space="0" w:color="auto"/>
                <w:bottom w:val="none" w:sz="0" w:space="0" w:color="auto"/>
                <w:right w:val="none" w:sz="0" w:space="0" w:color="auto"/>
              </w:divBdr>
            </w:div>
            <w:div w:id="645167985">
              <w:marLeft w:val="0"/>
              <w:marRight w:val="0"/>
              <w:marTop w:val="0"/>
              <w:marBottom w:val="0"/>
              <w:divBdr>
                <w:top w:val="none" w:sz="0" w:space="0" w:color="auto"/>
                <w:left w:val="none" w:sz="0" w:space="0" w:color="auto"/>
                <w:bottom w:val="none" w:sz="0" w:space="0" w:color="auto"/>
                <w:right w:val="none" w:sz="0" w:space="0" w:color="auto"/>
              </w:divBdr>
            </w:div>
            <w:div w:id="1241327134">
              <w:marLeft w:val="0"/>
              <w:marRight w:val="0"/>
              <w:marTop w:val="0"/>
              <w:marBottom w:val="0"/>
              <w:divBdr>
                <w:top w:val="none" w:sz="0" w:space="0" w:color="auto"/>
                <w:left w:val="none" w:sz="0" w:space="0" w:color="auto"/>
                <w:bottom w:val="none" w:sz="0" w:space="0" w:color="auto"/>
                <w:right w:val="none" w:sz="0" w:space="0" w:color="auto"/>
              </w:divBdr>
            </w:div>
            <w:div w:id="1337683947">
              <w:marLeft w:val="0"/>
              <w:marRight w:val="0"/>
              <w:marTop w:val="0"/>
              <w:marBottom w:val="0"/>
              <w:divBdr>
                <w:top w:val="none" w:sz="0" w:space="0" w:color="auto"/>
                <w:left w:val="none" w:sz="0" w:space="0" w:color="auto"/>
                <w:bottom w:val="none" w:sz="0" w:space="0" w:color="auto"/>
                <w:right w:val="none" w:sz="0" w:space="0" w:color="auto"/>
              </w:divBdr>
            </w:div>
            <w:div w:id="725682983">
              <w:marLeft w:val="0"/>
              <w:marRight w:val="0"/>
              <w:marTop w:val="0"/>
              <w:marBottom w:val="0"/>
              <w:divBdr>
                <w:top w:val="none" w:sz="0" w:space="0" w:color="auto"/>
                <w:left w:val="none" w:sz="0" w:space="0" w:color="auto"/>
                <w:bottom w:val="none" w:sz="0" w:space="0" w:color="auto"/>
                <w:right w:val="none" w:sz="0" w:space="0" w:color="auto"/>
              </w:divBdr>
            </w:div>
            <w:div w:id="1401445658">
              <w:marLeft w:val="0"/>
              <w:marRight w:val="0"/>
              <w:marTop w:val="0"/>
              <w:marBottom w:val="0"/>
              <w:divBdr>
                <w:top w:val="none" w:sz="0" w:space="0" w:color="auto"/>
                <w:left w:val="none" w:sz="0" w:space="0" w:color="auto"/>
                <w:bottom w:val="none" w:sz="0" w:space="0" w:color="auto"/>
                <w:right w:val="none" w:sz="0" w:space="0" w:color="auto"/>
              </w:divBdr>
            </w:div>
            <w:div w:id="1595671825">
              <w:marLeft w:val="0"/>
              <w:marRight w:val="0"/>
              <w:marTop w:val="0"/>
              <w:marBottom w:val="0"/>
              <w:divBdr>
                <w:top w:val="none" w:sz="0" w:space="0" w:color="auto"/>
                <w:left w:val="none" w:sz="0" w:space="0" w:color="auto"/>
                <w:bottom w:val="none" w:sz="0" w:space="0" w:color="auto"/>
                <w:right w:val="none" w:sz="0" w:space="0" w:color="auto"/>
              </w:divBdr>
            </w:div>
            <w:div w:id="1488277555">
              <w:marLeft w:val="0"/>
              <w:marRight w:val="0"/>
              <w:marTop w:val="0"/>
              <w:marBottom w:val="0"/>
              <w:divBdr>
                <w:top w:val="none" w:sz="0" w:space="0" w:color="auto"/>
                <w:left w:val="none" w:sz="0" w:space="0" w:color="auto"/>
                <w:bottom w:val="none" w:sz="0" w:space="0" w:color="auto"/>
                <w:right w:val="none" w:sz="0" w:space="0" w:color="auto"/>
              </w:divBdr>
            </w:div>
            <w:div w:id="1316763612">
              <w:marLeft w:val="0"/>
              <w:marRight w:val="0"/>
              <w:marTop w:val="0"/>
              <w:marBottom w:val="0"/>
              <w:divBdr>
                <w:top w:val="none" w:sz="0" w:space="0" w:color="auto"/>
                <w:left w:val="none" w:sz="0" w:space="0" w:color="auto"/>
                <w:bottom w:val="none" w:sz="0" w:space="0" w:color="auto"/>
                <w:right w:val="none" w:sz="0" w:space="0" w:color="auto"/>
              </w:divBdr>
            </w:div>
            <w:div w:id="252280511">
              <w:marLeft w:val="0"/>
              <w:marRight w:val="0"/>
              <w:marTop w:val="0"/>
              <w:marBottom w:val="0"/>
              <w:divBdr>
                <w:top w:val="none" w:sz="0" w:space="0" w:color="auto"/>
                <w:left w:val="none" w:sz="0" w:space="0" w:color="auto"/>
                <w:bottom w:val="none" w:sz="0" w:space="0" w:color="auto"/>
                <w:right w:val="none" w:sz="0" w:space="0" w:color="auto"/>
              </w:divBdr>
            </w:div>
            <w:div w:id="144516347">
              <w:marLeft w:val="0"/>
              <w:marRight w:val="0"/>
              <w:marTop w:val="0"/>
              <w:marBottom w:val="0"/>
              <w:divBdr>
                <w:top w:val="none" w:sz="0" w:space="0" w:color="auto"/>
                <w:left w:val="none" w:sz="0" w:space="0" w:color="auto"/>
                <w:bottom w:val="none" w:sz="0" w:space="0" w:color="auto"/>
                <w:right w:val="none" w:sz="0" w:space="0" w:color="auto"/>
              </w:divBdr>
            </w:div>
            <w:div w:id="1130778505">
              <w:marLeft w:val="0"/>
              <w:marRight w:val="0"/>
              <w:marTop w:val="0"/>
              <w:marBottom w:val="0"/>
              <w:divBdr>
                <w:top w:val="none" w:sz="0" w:space="0" w:color="auto"/>
                <w:left w:val="none" w:sz="0" w:space="0" w:color="auto"/>
                <w:bottom w:val="none" w:sz="0" w:space="0" w:color="auto"/>
                <w:right w:val="none" w:sz="0" w:space="0" w:color="auto"/>
              </w:divBdr>
            </w:div>
            <w:div w:id="1774475564">
              <w:marLeft w:val="0"/>
              <w:marRight w:val="0"/>
              <w:marTop w:val="0"/>
              <w:marBottom w:val="0"/>
              <w:divBdr>
                <w:top w:val="none" w:sz="0" w:space="0" w:color="auto"/>
                <w:left w:val="none" w:sz="0" w:space="0" w:color="auto"/>
                <w:bottom w:val="none" w:sz="0" w:space="0" w:color="auto"/>
                <w:right w:val="none" w:sz="0" w:space="0" w:color="auto"/>
              </w:divBdr>
            </w:div>
            <w:div w:id="424350670">
              <w:marLeft w:val="0"/>
              <w:marRight w:val="0"/>
              <w:marTop w:val="0"/>
              <w:marBottom w:val="0"/>
              <w:divBdr>
                <w:top w:val="none" w:sz="0" w:space="0" w:color="auto"/>
                <w:left w:val="none" w:sz="0" w:space="0" w:color="auto"/>
                <w:bottom w:val="none" w:sz="0" w:space="0" w:color="auto"/>
                <w:right w:val="none" w:sz="0" w:space="0" w:color="auto"/>
              </w:divBdr>
            </w:div>
            <w:div w:id="1341078572">
              <w:marLeft w:val="0"/>
              <w:marRight w:val="0"/>
              <w:marTop w:val="0"/>
              <w:marBottom w:val="0"/>
              <w:divBdr>
                <w:top w:val="none" w:sz="0" w:space="0" w:color="auto"/>
                <w:left w:val="none" w:sz="0" w:space="0" w:color="auto"/>
                <w:bottom w:val="none" w:sz="0" w:space="0" w:color="auto"/>
                <w:right w:val="none" w:sz="0" w:space="0" w:color="auto"/>
              </w:divBdr>
            </w:div>
            <w:div w:id="2124421913">
              <w:marLeft w:val="0"/>
              <w:marRight w:val="0"/>
              <w:marTop w:val="0"/>
              <w:marBottom w:val="0"/>
              <w:divBdr>
                <w:top w:val="none" w:sz="0" w:space="0" w:color="auto"/>
                <w:left w:val="none" w:sz="0" w:space="0" w:color="auto"/>
                <w:bottom w:val="none" w:sz="0" w:space="0" w:color="auto"/>
                <w:right w:val="none" w:sz="0" w:space="0" w:color="auto"/>
              </w:divBdr>
            </w:div>
            <w:div w:id="427163830">
              <w:marLeft w:val="0"/>
              <w:marRight w:val="0"/>
              <w:marTop w:val="0"/>
              <w:marBottom w:val="0"/>
              <w:divBdr>
                <w:top w:val="none" w:sz="0" w:space="0" w:color="auto"/>
                <w:left w:val="none" w:sz="0" w:space="0" w:color="auto"/>
                <w:bottom w:val="none" w:sz="0" w:space="0" w:color="auto"/>
                <w:right w:val="none" w:sz="0" w:space="0" w:color="auto"/>
              </w:divBdr>
            </w:div>
            <w:div w:id="1009672574">
              <w:marLeft w:val="0"/>
              <w:marRight w:val="0"/>
              <w:marTop w:val="0"/>
              <w:marBottom w:val="0"/>
              <w:divBdr>
                <w:top w:val="none" w:sz="0" w:space="0" w:color="auto"/>
                <w:left w:val="none" w:sz="0" w:space="0" w:color="auto"/>
                <w:bottom w:val="none" w:sz="0" w:space="0" w:color="auto"/>
                <w:right w:val="none" w:sz="0" w:space="0" w:color="auto"/>
              </w:divBdr>
            </w:div>
            <w:div w:id="10246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55174">
      <w:bodyDiv w:val="1"/>
      <w:marLeft w:val="0"/>
      <w:marRight w:val="0"/>
      <w:marTop w:val="0"/>
      <w:marBottom w:val="0"/>
      <w:divBdr>
        <w:top w:val="none" w:sz="0" w:space="0" w:color="auto"/>
        <w:left w:val="none" w:sz="0" w:space="0" w:color="auto"/>
        <w:bottom w:val="none" w:sz="0" w:space="0" w:color="auto"/>
        <w:right w:val="none" w:sz="0" w:space="0" w:color="auto"/>
      </w:divBdr>
    </w:div>
    <w:div w:id="1396510635">
      <w:bodyDiv w:val="1"/>
      <w:marLeft w:val="0"/>
      <w:marRight w:val="0"/>
      <w:marTop w:val="0"/>
      <w:marBottom w:val="0"/>
      <w:divBdr>
        <w:top w:val="none" w:sz="0" w:space="0" w:color="auto"/>
        <w:left w:val="none" w:sz="0" w:space="0" w:color="auto"/>
        <w:bottom w:val="none" w:sz="0" w:space="0" w:color="auto"/>
        <w:right w:val="none" w:sz="0" w:space="0" w:color="auto"/>
      </w:divBdr>
      <w:divsChild>
        <w:div w:id="923489094">
          <w:marLeft w:val="0"/>
          <w:marRight w:val="0"/>
          <w:marTop w:val="0"/>
          <w:marBottom w:val="0"/>
          <w:divBdr>
            <w:top w:val="none" w:sz="0" w:space="0" w:color="auto"/>
            <w:left w:val="none" w:sz="0" w:space="0" w:color="auto"/>
            <w:bottom w:val="none" w:sz="0" w:space="0" w:color="auto"/>
            <w:right w:val="none" w:sz="0" w:space="0" w:color="auto"/>
          </w:divBdr>
        </w:div>
      </w:divsChild>
    </w:div>
    <w:div w:id="1397628935">
      <w:bodyDiv w:val="1"/>
      <w:marLeft w:val="0"/>
      <w:marRight w:val="0"/>
      <w:marTop w:val="0"/>
      <w:marBottom w:val="0"/>
      <w:divBdr>
        <w:top w:val="none" w:sz="0" w:space="0" w:color="auto"/>
        <w:left w:val="none" w:sz="0" w:space="0" w:color="auto"/>
        <w:bottom w:val="none" w:sz="0" w:space="0" w:color="auto"/>
        <w:right w:val="none" w:sz="0" w:space="0" w:color="auto"/>
      </w:divBdr>
      <w:divsChild>
        <w:div w:id="876157943">
          <w:marLeft w:val="0"/>
          <w:marRight w:val="0"/>
          <w:marTop w:val="0"/>
          <w:marBottom w:val="0"/>
          <w:divBdr>
            <w:top w:val="none" w:sz="0" w:space="0" w:color="auto"/>
            <w:left w:val="none" w:sz="0" w:space="0" w:color="auto"/>
            <w:bottom w:val="none" w:sz="0" w:space="0" w:color="auto"/>
            <w:right w:val="none" w:sz="0" w:space="0" w:color="auto"/>
          </w:divBdr>
          <w:divsChild>
            <w:div w:id="1645432721">
              <w:marLeft w:val="0"/>
              <w:marRight w:val="0"/>
              <w:marTop w:val="0"/>
              <w:marBottom w:val="0"/>
              <w:divBdr>
                <w:top w:val="none" w:sz="0" w:space="0" w:color="auto"/>
                <w:left w:val="none" w:sz="0" w:space="0" w:color="auto"/>
                <w:bottom w:val="none" w:sz="0" w:space="0" w:color="auto"/>
                <w:right w:val="none" w:sz="0" w:space="0" w:color="auto"/>
              </w:divBdr>
            </w:div>
            <w:div w:id="4931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6272">
      <w:bodyDiv w:val="1"/>
      <w:marLeft w:val="0"/>
      <w:marRight w:val="0"/>
      <w:marTop w:val="0"/>
      <w:marBottom w:val="0"/>
      <w:divBdr>
        <w:top w:val="none" w:sz="0" w:space="0" w:color="auto"/>
        <w:left w:val="none" w:sz="0" w:space="0" w:color="auto"/>
        <w:bottom w:val="none" w:sz="0" w:space="0" w:color="auto"/>
        <w:right w:val="none" w:sz="0" w:space="0" w:color="auto"/>
      </w:divBdr>
    </w:div>
    <w:div w:id="1402295234">
      <w:bodyDiv w:val="1"/>
      <w:marLeft w:val="0"/>
      <w:marRight w:val="0"/>
      <w:marTop w:val="0"/>
      <w:marBottom w:val="0"/>
      <w:divBdr>
        <w:top w:val="none" w:sz="0" w:space="0" w:color="auto"/>
        <w:left w:val="none" w:sz="0" w:space="0" w:color="auto"/>
        <w:bottom w:val="none" w:sz="0" w:space="0" w:color="auto"/>
        <w:right w:val="none" w:sz="0" w:space="0" w:color="auto"/>
      </w:divBdr>
      <w:divsChild>
        <w:div w:id="554775511">
          <w:marLeft w:val="0"/>
          <w:marRight w:val="0"/>
          <w:marTop w:val="0"/>
          <w:marBottom w:val="0"/>
          <w:divBdr>
            <w:top w:val="none" w:sz="0" w:space="0" w:color="auto"/>
            <w:left w:val="none" w:sz="0" w:space="0" w:color="auto"/>
            <w:bottom w:val="none" w:sz="0" w:space="0" w:color="auto"/>
            <w:right w:val="none" w:sz="0" w:space="0" w:color="auto"/>
          </w:divBdr>
          <w:divsChild>
            <w:div w:id="1511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57923">
      <w:bodyDiv w:val="1"/>
      <w:marLeft w:val="0"/>
      <w:marRight w:val="0"/>
      <w:marTop w:val="0"/>
      <w:marBottom w:val="0"/>
      <w:divBdr>
        <w:top w:val="none" w:sz="0" w:space="0" w:color="auto"/>
        <w:left w:val="none" w:sz="0" w:space="0" w:color="auto"/>
        <w:bottom w:val="none" w:sz="0" w:space="0" w:color="auto"/>
        <w:right w:val="none" w:sz="0" w:space="0" w:color="auto"/>
      </w:divBdr>
      <w:divsChild>
        <w:div w:id="1193305267">
          <w:marLeft w:val="0"/>
          <w:marRight w:val="0"/>
          <w:marTop w:val="0"/>
          <w:marBottom w:val="0"/>
          <w:divBdr>
            <w:top w:val="none" w:sz="0" w:space="0" w:color="auto"/>
            <w:left w:val="none" w:sz="0" w:space="0" w:color="auto"/>
            <w:bottom w:val="none" w:sz="0" w:space="0" w:color="auto"/>
            <w:right w:val="none" w:sz="0" w:space="0" w:color="auto"/>
          </w:divBdr>
        </w:div>
      </w:divsChild>
    </w:div>
    <w:div w:id="1415708811">
      <w:bodyDiv w:val="1"/>
      <w:marLeft w:val="0"/>
      <w:marRight w:val="0"/>
      <w:marTop w:val="0"/>
      <w:marBottom w:val="0"/>
      <w:divBdr>
        <w:top w:val="none" w:sz="0" w:space="0" w:color="auto"/>
        <w:left w:val="none" w:sz="0" w:space="0" w:color="auto"/>
        <w:bottom w:val="none" w:sz="0" w:space="0" w:color="auto"/>
        <w:right w:val="none" w:sz="0" w:space="0" w:color="auto"/>
      </w:divBdr>
      <w:divsChild>
        <w:div w:id="1938980501">
          <w:marLeft w:val="0"/>
          <w:marRight w:val="0"/>
          <w:marTop w:val="0"/>
          <w:marBottom w:val="0"/>
          <w:divBdr>
            <w:top w:val="none" w:sz="0" w:space="0" w:color="auto"/>
            <w:left w:val="none" w:sz="0" w:space="0" w:color="auto"/>
            <w:bottom w:val="none" w:sz="0" w:space="0" w:color="auto"/>
            <w:right w:val="none" w:sz="0" w:space="0" w:color="auto"/>
          </w:divBdr>
          <w:divsChild>
            <w:div w:id="1736778560">
              <w:marLeft w:val="0"/>
              <w:marRight w:val="0"/>
              <w:marTop w:val="0"/>
              <w:marBottom w:val="0"/>
              <w:divBdr>
                <w:top w:val="none" w:sz="0" w:space="0" w:color="auto"/>
                <w:left w:val="none" w:sz="0" w:space="0" w:color="auto"/>
                <w:bottom w:val="none" w:sz="0" w:space="0" w:color="auto"/>
                <w:right w:val="none" w:sz="0" w:space="0" w:color="auto"/>
              </w:divBdr>
            </w:div>
            <w:div w:id="1765303910">
              <w:marLeft w:val="0"/>
              <w:marRight w:val="0"/>
              <w:marTop w:val="0"/>
              <w:marBottom w:val="0"/>
              <w:divBdr>
                <w:top w:val="none" w:sz="0" w:space="0" w:color="auto"/>
                <w:left w:val="none" w:sz="0" w:space="0" w:color="auto"/>
                <w:bottom w:val="none" w:sz="0" w:space="0" w:color="auto"/>
                <w:right w:val="none" w:sz="0" w:space="0" w:color="auto"/>
              </w:divBdr>
            </w:div>
            <w:div w:id="1923416074">
              <w:marLeft w:val="0"/>
              <w:marRight w:val="0"/>
              <w:marTop w:val="0"/>
              <w:marBottom w:val="0"/>
              <w:divBdr>
                <w:top w:val="none" w:sz="0" w:space="0" w:color="auto"/>
                <w:left w:val="none" w:sz="0" w:space="0" w:color="auto"/>
                <w:bottom w:val="none" w:sz="0" w:space="0" w:color="auto"/>
                <w:right w:val="none" w:sz="0" w:space="0" w:color="auto"/>
              </w:divBdr>
            </w:div>
            <w:div w:id="44837792">
              <w:marLeft w:val="0"/>
              <w:marRight w:val="0"/>
              <w:marTop w:val="0"/>
              <w:marBottom w:val="0"/>
              <w:divBdr>
                <w:top w:val="none" w:sz="0" w:space="0" w:color="auto"/>
                <w:left w:val="none" w:sz="0" w:space="0" w:color="auto"/>
                <w:bottom w:val="none" w:sz="0" w:space="0" w:color="auto"/>
                <w:right w:val="none" w:sz="0" w:space="0" w:color="auto"/>
              </w:divBdr>
            </w:div>
            <w:div w:id="928200475">
              <w:marLeft w:val="0"/>
              <w:marRight w:val="0"/>
              <w:marTop w:val="0"/>
              <w:marBottom w:val="0"/>
              <w:divBdr>
                <w:top w:val="none" w:sz="0" w:space="0" w:color="auto"/>
                <w:left w:val="none" w:sz="0" w:space="0" w:color="auto"/>
                <w:bottom w:val="none" w:sz="0" w:space="0" w:color="auto"/>
                <w:right w:val="none" w:sz="0" w:space="0" w:color="auto"/>
              </w:divBdr>
            </w:div>
            <w:div w:id="232862505">
              <w:marLeft w:val="0"/>
              <w:marRight w:val="0"/>
              <w:marTop w:val="0"/>
              <w:marBottom w:val="0"/>
              <w:divBdr>
                <w:top w:val="none" w:sz="0" w:space="0" w:color="auto"/>
                <w:left w:val="none" w:sz="0" w:space="0" w:color="auto"/>
                <w:bottom w:val="none" w:sz="0" w:space="0" w:color="auto"/>
                <w:right w:val="none" w:sz="0" w:space="0" w:color="auto"/>
              </w:divBdr>
            </w:div>
            <w:div w:id="1307737595">
              <w:marLeft w:val="0"/>
              <w:marRight w:val="0"/>
              <w:marTop w:val="0"/>
              <w:marBottom w:val="0"/>
              <w:divBdr>
                <w:top w:val="none" w:sz="0" w:space="0" w:color="auto"/>
                <w:left w:val="none" w:sz="0" w:space="0" w:color="auto"/>
                <w:bottom w:val="none" w:sz="0" w:space="0" w:color="auto"/>
                <w:right w:val="none" w:sz="0" w:space="0" w:color="auto"/>
              </w:divBdr>
            </w:div>
            <w:div w:id="907573653">
              <w:marLeft w:val="0"/>
              <w:marRight w:val="0"/>
              <w:marTop w:val="0"/>
              <w:marBottom w:val="0"/>
              <w:divBdr>
                <w:top w:val="none" w:sz="0" w:space="0" w:color="auto"/>
                <w:left w:val="none" w:sz="0" w:space="0" w:color="auto"/>
                <w:bottom w:val="none" w:sz="0" w:space="0" w:color="auto"/>
                <w:right w:val="none" w:sz="0" w:space="0" w:color="auto"/>
              </w:divBdr>
            </w:div>
            <w:div w:id="1926300047">
              <w:marLeft w:val="0"/>
              <w:marRight w:val="0"/>
              <w:marTop w:val="0"/>
              <w:marBottom w:val="0"/>
              <w:divBdr>
                <w:top w:val="none" w:sz="0" w:space="0" w:color="auto"/>
                <w:left w:val="none" w:sz="0" w:space="0" w:color="auto"/>
                <w:bottom w:val="none" w:sz="0" w:space="0" w:color="auto"/>
                <w:right w:val="none" w:sz="0" w:space="0" w:color="auto"/>
              </w:divBdr>
            </w:div>
            <w:div w:id="1401175692">
              <w:marLeft w:val="0"/>
              <w:marRight w:val="0"/>
              <w:marTop w:val="0"/>
              <w:marBottom w:val="0"/>
              <w:divBdr>
                <w:top w:val="none" w:sz="0" w:space="0" w:color="auto"/>
                <w:left w:val="none" w:sz="0" w:space="0" w:color="auto"/>
                <w:bottom w:val="none" w:sz="0" w:space="0" w:color="auto"/>
                <w:right w:val="none" w:sz="0" w:space="0" w:color="auto"/>
              </w:divBdr>
            </w:div>
            <w:div w:id="57039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729">
      <w:bodyDiv w:val="1"/>
      <w:marLeft w:val="0"/>
      <w:marRight w:val="0"/>
      <w:marTop w:val="0"/>
      <w:marBottom w:val="0"/>
      <w:divBdr>
        <w:top w:val="none" w:sz="0" w:space="0" w:color="auto"/>
        <w:left w:val="none" w:sz="0" w:space="0" w:color="auto"/>
        <w:bottom w:val="none" w:sz="0" w:space="0" w:color="auto"/>
        <w:right w:val="none" w:sz="0" w:space="0" w:color="auto"/>
      </w:divBdr>
      <w:divsChild>
        <w:div w:id="1430077660">
          <w:marLeft w:val="0"/>
          <w:marRight w:val="0"/>
          <w:marTop w:val="0"/>
          <w:marBottom w:val="0"/>
          <w:divBdr>
            <w:top w:val="none" w:sz="0" w:space="0" w:color="auto"/>
            <w:left w:val="none" w:sz="0" w:space="0" w:color="auto"/>
            <w:bottom w:val="none" w:sz="0" w:space="0" w:color="auto"/>
            <w:right w:val="none" w:sz="0" w:space="0" w:color="auto"/>
          </w:divBdr>
          <w:divsChild>
            <w:div w:id="207442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3341">
      <w:bodyDiv w:val="1"/>
      <w:marLeft w:val="0"/>
      <w:marRight w:val="0"/>
      <w:marTop w:val="0"/>
      <w:marBottom w:val="0"/>
      <w:divBdr>
        <w:top w:val="none" w:sz="0" w:space="0" w:color="auto"/>
        <w:left w:val="none" w:sz="0" w:space="0" w:color="auto"/>
        <w:bottom w:val="none" w:sz="0" w:space="0" w:color="auto"/>
        <w:right w:val="none" w:sz="0" w:space="0" w:color="auto"/>
      </w:divBdr>
    </w:div>
    <w:div w:id="1470395667">
      <w:bodyDiv w:val="1"/>
      <w:marLeft w:val="0"/>
      <w:marRight w:val="0"/>
      <w:marTop w:val="0"/>
      <w:marBottom w:val="0"/>
      <w:divBdr>
        <w:top w:val="none" w:sz="0" w:space="0" w:color="auto"/>
        <w:left w:val="none" w:sz="0" w:space="0" w:color="auto"/>
        <w:bottom w:val="none" w:sz="0" w:space="0" w:color="auto"/>
        <w:right w:val="none" w:sz="0" w:space="0" w:color="auto"/>
      </w:divBdr>
      <w:divsChild>
        <w:div w:id="1221357228">
          <w:marLeft w:val="0"/>
          <w:marRight w:val="0"/>
          <w:marTop w:val="0"/>
          <w:marBottom w:val="0"/>
          <w:divBdr>
            <w:top w:val="none" w:sz="0" w:space="0" w:color="auto"/>
            <w:left w:val="none" w:sz="0" w:space="0" w:color="auto"/>
            <w:bottom w:val="none" w:sz="0" w:space="0" w:color="auto"/>
            <w:right w:val="none" w:sz="0" w:space="0" w:color="auto"/>
          </w:divBdr>
        </w:div>
      </w:divsChild>
    </w:div>
    <w:div w:id="1479110995">
      <w:bodyDiv w:val="1"/>
      <w:marLeft w:val="0"/>
      <w:marRight w:val="0"/>
      <w:marTop w:val="0"/>
      <w:marBottom w:val="0"/>
      <w:divBdr>
        <w:top w:val="none" w:sz="0" w:space="0" w:color="auto"/>
        <w:left w:val="none" w:sz="0" w:space="0" w:color="auto"/>
        <w:bottom w:val="none" w:sz="0" w:space="0" w:color="auto"/>
        <w:right w:val="none" w:sz="0" w:space="0" w:color="auto"/>
      </w:divBdr>
    </w:div>
    <w:div w:id="1486237967">
      <w:bodyDiv w:val="1"/>
      <w:marLeft w:val="0"/>
      <w:marRight w:val="0"/>
      <w:marTop w:val="0"/>
      <w:marBottom w:val="0"/>
      <w:divBdr>
        <w:top w:val="none" w:sz="0" w:space="0" w:color="auto"/>
        <w:left w:val="none" w:sz="0" w:space="0" w:color="auto"/>
        <w:bottom w:val="none" w:sz="0" w:space="0" w:color="auto"/>
        <w:right w:val="none" w:sz="0" w:space="0" w:color="auto"/>
      </w:divBdr>
      <w:divsChild>
        <w:div w:id="1581258803">
          <w:marLeft w:val="0"/>
          <w:marRight w:val="0"/>
          <w:marTop w:val="0"/>
          <w:marBottom w:val="0"/>
          <w:divBdr>
            <w:top w:val="none" w:sz="0" w:space="0" w:color="auto"/>
            <w:left w:val="none" w:sz="0" w:space="0" w:color="auto"/>
            <w:bottom w:val="none" w:sz="0" w:space="0" w:color="auto"/>
            <w:right w:val="none" w:sz="0" w:space="0" w:color="auto"/>
          </w:divBdr>
          <w:divsChild>
            <w:div w:id="1202285893">
              <w:marLeft w:val="0"/>
              <w:marRight w:val="0"/>
              <w:marTop w:val="0"/>
              <w:marBottom w:val="0"/>
              <w:divBdr>
                <w:top w:val="none" w:sz="0" w:space="0" w:color="auto"/>
                <w:left w:val="none" w:sz="0" w:space="0" w:color="auto"/>
                <w:bottom w:val="none" w:sz="0" w:space="0" w:color="auto"/>
                <w:right w:val="none" w:sz="0" w:space="0" w:color="auto"/>
              </w:divBdr>
            </w:div>
            <w:div w:id="20376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10051">
      <w:bodyDiv w:val="1"/>
      <w:marLeft w:val="0"/>
      <w:marRight w:val="0"/>
      <w:marTop w:val="0"/>
      <w:marBottom w:val="0"/>
      <w:divBdr>
        <w:top w:val="none" w:sz="0" w:space="0" w:color="auto"/>
        <w:left w:val="none" w:sz="0" w:space="0" w:color="auto"/>
        <w:bottom w:val="none" w:sz="0" w:space="0" w:color="auto"/>
        <w:right w:val="none" w:sz="0" w:space="0" w:color="auto"/>
      </w:divBdr>
    </w:div>
    <w:div w:id="1490443978">
      <w:bodyDiv w:val="1"/>
      <w:marLeft w:val="0"/>
      <w:marRight w:val="0"/>
      <w:marTop w:val="0"/>
      <w:marBottom w:val="0"/>
      <w:divBdr>
        <w:top w:val="none" w:sz="0" w:space="0" w:color="auto"/>
        <w:left w:val="none" w:sz="0" w:space="0" w:color="auto"/>
        <w:bottom w:val="none" w:sz="0" w:space="0" w:color="auto"/>
        <w:right w:val="none" w:sz="0" w:space="0" w:color="auto"/>
      </w:divBdr>
      <w:divsChild>
        <w:div w:id="2007902009">
          <w:marLeft w:val="0"/>
          <w:marRight w:val="0"/>
          <w:marTop w:val="0"/>
          <w:marBottom w:val="0"/>
          <w:divBdr>
            <w:top w:val="none" w:sz="0" w:space="0" w:color="auto"/>
            <w:left w:val="none" w:sz="0" w:space="0" w:color="auto"/>
            <w:bottom w:val="none" w:sz="0" w:space="0" w:color="auto"/>
            <w:right w:val="none" w:sz="0" w:space="0" w:color="auto"/>
          </w:divBdr>
          <w:divsChild>
            <w:div w:id="1091076077">
              <w:marLeft w:val="0"/>
              <w:marRight w:val="0"/>
              <w:marTop w:val="0"/>
              <w:marBottom w:val="0"/>
              <w:divBdr>
                <w:top w:val="none" w:sz="0" w:space="0" w:color="auto"/>
                <w:left w:val="none" w:sz="0" w:space="0" w:color="auto"/>
                <w:bottom w:val="none" w:sz="0" w:space="0" w:color="auto"/>
                <w:right w:val="none" w:sz="0" w:space="0" w:color="auto"/>
              </w:divBdr>
            </w:div>
            <w:div w:id="1173254246">
              <w:marLeft w:val="0"/>
              <w:marRight w:val="0"/>
              <w:marTop w:val="0"/>
              <w:marBottom w:val="0"/>
              <w:divBdr>
                <w:top w:val="none" w:sz="0" w:space="0" w:color="auto"/>
                <w:left w:val="none" w:sz="0" w:space="0" w:color="auto"/>
                <w:bottom w:val="none" w:sz="0" w:space="0" w:color="auto"/>
                <w:right w:val="none" w:sz="0" w:space="0" w:color="auto"/>
              </w:divBdr>
            </w:div>
            <w:div w:id="456341925">
              <w:marLeft w:val="0"/>
              <w:marRight w:val="0"/>
              <w:marTop w:val="0"/>
              <w:marBottom w:val="0"/>
              <w:divBdr>
                <w:top w:val="none" w:sz="0" w:space="0" w:color="auto"/>
                <w:left w:val="none" w:sz="0" w:space="0" w:color="auto"/>
                <w:bottom w:val="none" w:sz="0" w:space="0" w:color="auto"/>
                <w:right w:val="none" w:sz="0" w:space="0" w:color="auto"/>
              </w:divBdr>
            </w:div>
            <w:div w:id="99029398">
              <w:marLeft w:val="0"/>
              <w:marRight w:val="0"/>
              <w:marTop w:val="0"/>
              <w:marBottom w:val="0"/>
              <w:divBdr>
                <w:top w:val="none" w:sz="0" w:space="0" w:color="auto"/>
                <w:left w:val="none" w:sz="0" w:space="0" w:color="auto"/>
                <w:bottom w:val="none" w:sz="0" w:space="0" w:color="auto"/>
                <w:right w:val="none" w:sz="0" w:space="0" w:color="auto"/>
              </w:divBdr>
            </w:div>
            <w:div w:id="802504785">
              <w:marLeft w:val="0"/>
              <w:marRight w:val="0"/>
              <w:marTop w:val="0"/>
              <w:marBottom w:val="0"/>
              <w:divBdr>
                <w:top w:val="none" w:sz="0" w:space="0" w:color="auto"/>
                <w:left w:val="none" w:sz="0" w:space="0" w:color="auto"/>
                <w:bottom w:val="none" w:sz="0" w:space="0" w:color="auto"/>
                <w:right w:val="none" w:sz="0" w:space="0" w:color="auto"/>
              </w:divBdr>
            </w:div>
            <w:div w:id="139082751">
              <w:marLeft w:val="0"/>
              <w:marRight w:val="0"/>
              <w:marTop w:val="0"/>
              <w:marBottom w:val="0"/>
              <w:divBdr>
                <w:top w:val="none" w:sz="0" w:space="0" w:color="auto"/>
                <w:left w:val="none" w:sz="0" w:space="0" w:color="auto"/>
                <w:bottom w:val="none" w:sz="0" w:space="0" w:color="auto"/>
                <w:right w:val="none" w:sz="0" w:space="0" w:color="auto"/>
              </w:divBdr>
            </w:div>
            <w:div w:id="1088574218">
              <w:marLeft w:val="0"/>
              <w:marRight w:val="0"/>
              <w:marTop w:val="0"/>
              <w:marBottom w:val="0"/>
              <w:divBdr>
                <w:top w:val="none" w:sz="0" w:space="0" w:color="auto"/>
                <w:left w:val="none" w:sz="0" w:space="0" w:color="auto"/>
                <w:bottom w:val="none" w:sz="0" w:space="0" w:color="auto"/>
                <w:right w:val="none" w:sz="0" w:space="0" w:color="auto"/>
              </w:divBdr>
            </w:div>
            <w:div w:id="14387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529747">
      <w:bodyDiv w:val="1"/>
      <w:marLeft w:val="0"/>
      <w:marRight w:val="0"/>
      <w:marTop w:val="0"/>
      <w:marBottom w:val="0"/>
      <w:divBdr>
        <w:top w:val="none" w:sz="0" w:space="0" w:color="auto"/>
        <w:left w:val="none" w:sz="0" w:space="0" w:color="auto"/>
        <w:bottom w:val="none" w:sz="0" w:space="0" w:color="auto"/>
        <w:right w:val="none" w:sz="0" w:space="0" w:color="auto"/>
      </w:divBdr>
      <w:divsChild>
        <w:div w:id="1762530197">
          <w:marLeft w:val="0"/>
          <w:marRight w:val="0"/>
          <w:marTop w:val="0"/>
          <w:marBottom w:val="0"/>
          <w:divBdr>
            <w:top w:val="none" w:sz="0" w:space="0" w:color="auto"/>
            <w:left w:val="none" w:sz="0" w:space="0" w:color="auto"/>
            <w:bottom w:val="none" w:sz="0" w:space="0" w:color="auto"/>
            <w:right w:val="none" w:sz="0" w:space="0" w:color="auto"/>
          </w:divBdr>
          <w:divsChild>
            <w:div w:id="145000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00670">
      <w:bodyDiv w:val="1"/>
      <w:marLeft w:val="0"/>
      <w:marRight w:val="0"/>
      <w:marTop w:val="0"/>
      <w:marBottom w:val="0"/>
      <w:divBdr>
        <w:top w:val="none" w:sz="0" w:space="0" w:color="auto"/>
        <w:left w:val="none" w:sz="0" w:space="0" w:color="auto"/>
        <w:bottom w:val="none" w:sz="0" w:space="0" w:color="auto"/>
        <w:right w:val="none" w:sz="0" w:space="0" w:color="auto"/>
      </w:divBdr>
    </w:div>
    <w:div w:id="1512067713">
      <w:bodyDiv w:val="1"/>
      <w:marLeft w:val="0"/>
      <w:marRight w:val="0"/>
      <w:marTop w:val="0"/>
      <w:marBottom w:val="0"/>
      <w:divBdr>
        <w:top w:val="none" w:sz="0" w:space="0" w:color="auto"/>
        <w:left w:val="none" w:sz="0" w:space="0" w:color="auto"/>
        <w:bottom w:val="none" w:sz="0" w:space="0" w:color="auto"/>
        <w:right w:val="none" w:sz="0" w:space="0" w:color="auto"/>
      </w:divBdr>
      <w:divsChild>
        <w:div w:id="539979259">
          <w:marLeft w:val="0"/>
          <w:marRight w:val="0"/>
          <w:marTop w:val="0"/>
          <w:marBottom w:val="0"/>
          <w:divBdr>
            <w:top w:val="none" w:sz="0" w:space="0" w:color="auto"/>
            <w:left w:val="none" w:sz="0" w:space="0" w:color="auto"/>
            <w:bottom w:val="none" w:sz="0" w:space="0" w:color="auto"/>
            <w:right w:val="none" w:sz="0" w:space="0" w:color="auto"/>
          </w:divBdr>
          <w:divsChild>
            <w:div w:id="784497796">
              <w:marLeft w:val="0"/>
              <w:marRight w:val="0"/>
              <w:marTop w:val="0"/>
              <w:marBottom w:val="0"/>
              <w:divBdr>
                <w:top w:val="none" w:sz="0" w:space="0" w:color="auto"/>
                <w:left w:val="none" w:sz="0" w:space="0" w:color="auto"/>
                <w:bottom w:val="none" w:sz="0" w:space="0" w:color="auto"/>
                <w:right w:val="none" w:sz="0" w:space="0" w:color="auto"/>
              </w:divBdr>
            </w:div>
            <w:div w:id="327484575">
              <w:marLeft w:val="0"/>
              <w:marRight w:val="0"/>
              <w:marTop w:val="0"/>
              <w:marBottom w:val="0"/>
              <w:divBdr>
                <w:top w:val="none" w:sz="0" w:space="0" w:color="auto"/>
                <w:left w:val="none" w:sz="0" w:space="0" w:color="auto"/>
                <w:bottom w:val="none" w:sz="0" w:space="0" w:color="auto"/>
                <w:right w:val="none" w:sz="0" w:space="0" w:color="auto"/>
              </w:divBdr>
            </w:div>
            <w:div w:id="1318261952">
              <w:marLeft w:val="0"/>
              <w:marRight w:val="0"/>
              <w:marTop w:val="0"/>
              <w:marBottom w:val="0"/>
              <w:divBdr>
                <w:top w:val="none" w:sz="0" w:space="0" w:color="auto"/>
                <w:left w:val="none" w:sz="0" w:space="0" w:color="auto"/>
                <w:bottom w:val="none" w:sz="0" w:space="0" w:color="auto"/>
                <w:right w:val="none" w:sz="0" w:space="0" w:color="auto"/>
              </w:divBdr>
            </w:div>
            <w:div w:id="518591165">
              <w:marLeft w:val="0"/>
              <w:marRight w:val="0"/>
              <w:marTop w:val="0"/>
              <w:marBottom w:val="0"/>
              <w:divBdr>
                <w:top w:val="none" w:sz="0" w:space="0" w:color="auto"/>
                <w:left w:val="none" w:sz="0" w:space="0" w:color="auto"/>
                <w:bottom w:val="none" w:sz="0" w:space="0" w:color="auto"/>
                <w:right w:val="none" w:sz="0" w:space="0" w:color="auto"/>
              </w:divBdr>
            </w:div>
            <w:div w:id="1707365717">
              <w:marLeft w:val="0"/>
              <w:marRight w:val="0"/>
              <w:marTop w:val="0"/>
              <w:marBottom w:val="0"/>
              <w:divBdr>
                <w:top w:val="none" w:sz="0" w:space="0" w:color="auto"/>
                <w:left w:val="none" w:sz="0" w:space="0" w:color="auto"/>
                <w:bottom w:val="none" w:sz="0" w:space="0" w:color="auto"/>
                <w:right w:val="none" w:sz="0" w:space="0" w:color="auto"/>
              </w:divBdr>
            </w:div>
            <w:div w:id="1320112012">
              <w:marLeft w:val="0"/>
              <w:marRight w:val="0"/>
              <w:marTop w:val="0"/>
              <w:marBottom w:val="0"/>
              <w:divBdr>
                <w:top w:val="none" w:sz="0" w:space="0" w:color="auto"/>
                <w:left w:val="none" w:sz="0" w:space="0" w:color="auto"/>
                <w:bottom w:val="none" w:sz="0" w:space="0" w:color="auto"/>
                <w:right w:val="none" w:sz="0" w:space="0" w:color="auto"/>
              </w:divBdr>
            </w:div>
            <w:div w:id="1389694008">
              <w:marLeft w:val="0"/>
              <w:marRight w:val="0"/>
              <w:marTop w:val="0"/>
              <w:marBottom w:val="0"/>
              <w:divBdr>
                <w:top w:val="none" w:sz="0" w:space="0" w:color="auto"/>
                <w:left w:val="none" w:sz="0" w:space="0" w:color="auto"/>
                <w:bottom w:val="none" w:sz="0" w:space="0" w:color="auto"/>
                <w:right w:val="none" w:sz="0" w:space="0" w:color="auto"/>
              </w:divBdr>
            </w:div>
            <w:div w:id="1546091462">
              <w:marLeft w:val="0"/>
              <w:marRight w:val="0"/>
              <w:marTop w:val="0"/>
              <w:marBottom w:val="0"/>
              <w:divBdr>
                <w:top w:val="none" w:sz="0" w:space="0" w:color="auto"/>
                <w:left w:val="none" w:sz="0" w:space="0" w:color="auto"/>
                <w:bottom w:val="none" w:sz="0" w:space="0" w:color="auto"/>
                <w:right w:val="none" w:sz="0" w:space="0" w:color="auto"/>
              </w:divBdr>
            </w:div>
            <w:div w:id="63577211">
              <w:marLeft w:val="0"/>
              <w:marRight w:val="0"/>
              <w:marTop w:val="0"/>
              <w:marBottom w:val="0"/>
              <w:divBdr>
                <w:top w:val="none" w:sz="0" w:space="0" w:color="auto"/>
                <w:left w:val="none" w:sz="0" w:space="0" w:color="auto"/>
                <w:bottom w:val="none" w:sz="0" w:space="0" w:color="auto"/>
                <w:right w:val="none" w:sz="0" w:space="0" w:color="auto"/>
              </w:divBdr>
            </w:div>
            <w:div w:id="1016158708">
              <w:marLeft w:val="0"/>
              <w:marRight w:val="0"/>
              <w:marTop w:val="0"/>
              <w:marBottom w:val="0"/>
              <w:divBdr>
                <w:top w:val="none" w:sz="0" w:space="0" w:color="auto"/>
                <w:left w:val="none" w:sz="0" w:space="0" w:color="auto"/>
                <w:bottom w:val="none" w:sz="0" w:space="0" w:color="auto"/>
                <w:right w:val="none" w:sz="0" w:space="0" w:color="auto"/>
              </w:divBdr>
            </w:div>
            <w:div w:id="296230953">
              <w:marLeft w:val="0"/>
              <w:marRight w:val="0"/>
              <w:marTop w:val="0"/>
              <w:marBottom w:val="0"/>
              <w:divBdr>
                <w:top w:val="none" w:sz="0" w:space="0" w:color="auto"/>
                <w:left w:val="none" w:sz="0" w:space="0" w:color="auto"/>
                <w:bottom w:val="none" w:sz="0" w:space="0" w:color="auto"/>
                <w:right w:val="none" w:sz="0" w:space="0" w:color="auto"/>
              </w:divBdr>
            </w:div>
            <w:div w:id="1321423988">
              <w:marLeft w:val="0"/>
              <w:marRight w:val="0"/>
              <w:marTop w:val="0"/>
              <w:marBottom w:val="0"/>
              <w:divBdr>
                <w:top w:val="none" w:sz="0" w:space="0" w:color="auto"/>
                <w:left w:val="none" w:sz="0" w:space="0" w:color="auto"/>
                <w:bottom w:val="none" w:sz="0" w:space="0" w:color="auto"/>
                <w:right w:val="none" w:sz="0" w:space="0" w:color="auto"/>
              </w:divBdr>
            </w:div>
            <w:div w:id="4721149">
              <w:marLeft w:val="0"/>
              <w:marRight w:val="0"/>
              <w:marTop w:val="0"/>
              <w:marBottom w:val="0"/>
              <w:divBdr>
                <w:top w:val="none" w:sz="0" w:space="0" w:color="auto"/>
                <w:left w:val="none" w:sz="0" w:space="0" w:color="auto"/>
                <w:bottom w:val="none" w:sz="0" w:space="0" w:color="auto"/>
                <w:right w:val="none" w:sz="0" w:space="0" w:color="auto"/>
              </w:divBdr>
            </w:div>
            <w:div w:id="912589547">
              <w:marLeft w:val="0"/>
              <w:marRight w:val="0"/>
              <w:marTop w:val="0"/>
              <w:marBottom w:val="0"/>
              <w:divBdr>
                <w:top w:val="none" w:sz="0" w:space="0" w:color="auto"/>
                <w:left w:val="none" w:sz="0" w:space="0" w:color="auto"/>
                <w:bottom w:val="none" w:sz="0" w:space="0" w:color="auto"/>
                <w:right w:val="none" w:sz="0" w:space="0" w:color="auto"/>
              </w:divBdr>
            </w:div>
            <w:div w:id="2061126043">
              <w:marLeft w:val="0"/>
              <w:marRight w:val="0"/>
              <w:marTop w:val="0"/>
              <w:marBottom w:val="0"/>
              <w:divBdr>
                <w:top w:val="none" w:sz="0" w:space="0" w:color="auto"/>
                <w:left w:val="none" w:sz="0" w:space="0" w:color="auto"/>
                <w:bottom w:val="none" w:sz="0" w:space="0" w:color="auto"/>
                <w:right w:val="none" w:sz="0" w:space="0" w:color="auto"/>
              </w:divBdr>
            </w:div>
            <w:div w:id="1705205845">
              <w:marLeft w:val="0"/>
              <w:marRight w:val="0"/>
              <w:marTop w:val="0"/>
              <w:marBottom w:val="0"/>
              <w:divBdr>
                <w:top w:val="none" w:sz="0" w:space="0" w:color="auto"/>
                <w:left w:val="none" w:sz="0" w:space="0" w:color="auto"/>
                <w:bottom w:val="none" w:sz="0" w:space="0" w:color="auto"/>
                <w:right w:val="none" w:sz="0" w:space="0" w:color="auto"/>
              </w:divBdr>
            </w:div>
            <w:div w:id="1360933898">
              <w:marLeft w:val="0"/>
              <w:marRight w:val="0"/>
              <w:marTop w:val="0"/>
              <w:marBottom w:val="0"/>
              <w:divBdr>
                <w:top w:val="none" w:sz="0" w:space="0" w:color="auto"/>
                <w:left w:val="none" w:sz="0" w:space="0" w:color="auto"/>
                <w:bottom w:val="none" w:sz="0" w:space="0" w:color="auto"/>
                <w:right w:val="none" w:sz="0" w:space="0" w:color="auto"/>
              </w:divBdr>
            </w:div>
            <w:div w:id="2039356636">
              <w:marLeft w:val="0"/>
              <w:marRight w:val="0"/>
              <w:marTop w:val="0"/>
              <w:marBottom w:val="0"/>
              <w:divBdr>
                <w:top w:val="none" w:sz="0" w:space="0" w:color="auto"/>
                <w:left w:val="none" w:sz="0" w:space="0" w:color="auto"/>
                <w:bottom w:val="none" w:sz="0" w:space="0" w:color="auto"/>
                <w:right w:val="none" w:sz="0" w:space="0" w:color="auto"/>
              </w:divBdr>
            </w:div>
            <w:div w:id="1043794813">
              <w:marLeft w:val="0"/>
              <w:marRight w:val="0"/>
              <w:marTop w:val="0"/>
              <w:marBottom w:val="0"/>
              <w:divBdr>
                <w:top w:val="none" w:sz="0" w:space="0" w:color="auto"/>
                <w:left w:val="none" w:sz="0" w:space="0" w:color="auto"/>
                <w:bottom w:val="none" w:sz="0" w:space="0" w:color="auto"/>
                <w:right w:val="none" w:sz="0" w:space="0" w:color="auto"/>
              </w:divBdr>
            </w:div>
            <w:div w:id="1083600254">
              <w:marLeft w:val="0"/>
              <w:marRight w:val="0"/>
              <w:marTop w:val="0"/>
              <w:marBottom w:val="0"/>
              <w:divBdr>
                <w:top w:val="none" w:sz="0" w:space="0" w:color="auto"/>
                <w:left w:val="none" w:sz="0" w:space="0" w:color="auto"/>
                <w:bottom w:val="none" w:sz="0" w:space="0" w:color="auto"/>
                <w:right w:val="none" w:sz="0" w:space="0" w:color="auto"/>
              </w:divBdr>
            </w:div>
            <w:div w:id="368920731">
              <w:marLeft w:val="0"/>
              <w:marRight w:val="0"/>
              <w:marTop w:val="0"/>
              <w:marBottom w:val="0"/>
              <w:divBdr>
                <w:top w:val="none" w:sz="0" w:space="0" w:color="auto"/>
                <w:left w:val="none" w:sz="0" w:space="0" w:color="auto"/>
                <w:bottom w:val="none" w:sz="0" w:space="0" w:color="auto"/>
                <w:right w:val="none" w:sz="0" w:space="0" w:color="auto"/>
              </w:divBdr>
            </w:div>
            <w:div w:id="2143424490">
              <w:marLeft w:val="0"/>
              <w:marRight w:val="0"/>
              <w:marTop w:val="0"/>
              <w:marBottom w:val="0"/>
              <w:divBdr>
                <w:top w:val="none" w:sz="0" w:space="0" w:color="auto"/>
                <w:left w:val="none" w:sz="0" w:space="0" w:color="auto"/>
                <w:bottom w:val="none" w:sz="0" w:space="0" w:color="auto"/>
                <w:right w:val="none" w:sz="0" w:space="0" w:color="auto"/>
              </w:divBdr>
            </w:div>
            <w:div w:id="279723122">
              <w:marLeft w:val="0"/>
              <w:marRight w:val="0"/>
              <w:marTop w:val="0"/>
              <w:marBottom w:val="0"/>
              <w:divBdr>
                <w:top w:val="none" w:sz="0" w:space="0" w:color="auto"/>
                <w:left w:val="none" w:sz="0" w:space="0" w:color="auto"/>
                <w:bottom w:val="none" w:sz="0" w:space="0" w:color="auto"/>
                <w:right w:val="none" w:sz="0" w:space="0" w:color="auto"/>
              </w:divBdr>
            </w:div>
            <w:div w:id="77601057">
              <w:marLeft w:val="0"/>
              <w:marRight w:val="0"/>
              <w:marTop w:val="0"/>
              <w:marBottom w:val="0"/>
              <w:divBdr>
                <w:top w:val="none" w:sz="0" w:space="0" w:color="auto"/>
                <w:left w:val="none" w:sz="0" w:space="0" w:color="auto"/>
                <w:bottom w:val="none" w:sz="0" w:space="0" w:color="auto"/>
                <w:right w:val="none" w:sz="0" w:space="0" w:color="auto"/>
              </w:divBdr>
            </w:div>
            <w:div w:id="114758710">
              <w:marLeft w:val="0"/>
              <w:marRight w:val="0"/>
              <w:marTop w:val="0"/>
              <w:marBottom w:val="0"/>
              <w:divBdr>
                <w:top w:val="none" w:sz="0" w:space="0" w:color="auto"/>
                <w:left w:val="none" w:sz="0" w:space="0" w:color="auto"/>
                <w:bottom w:val="none" w:sz="0" w:space="0" w:color="auto"/>
                <w:right w:val="none" w:sz="0" w:space="0" w:color="auto"/>
              </w:divBdr>
            </w:div>
            <w:div w:id="1740517167">
              <w:marLeft w:val="0"/>
              <w:marRight w:val="0"/>
              <w:marTop w:val="0"/>
              <w:marBottom w:val="0"/>
              <w:divBdr>
                <w:top w:val="none" w:sz="0" w:space="0" w:color="auto"/>
                <w:left w:val="none" w:sz="0" w:space="0" w:color="auto"/>
                <w:bottom w:val="none" w:sz="0" w:space="0" w:color="auto"/>
                <w:right w:val="none" w:sz="0" w:space="0" w:color="auto"/>
              </w:divBdr>
            </w:div>
            <w:div w:id="943197664">
              <w:marLeft w:val="0"/>
              <w:marRight w:val="0"/>
              <w:marTop w:val="0"/>
              <w:marBottom w:val="0"/>
              <w:divBdr>
                <w:top w:val="none" w:sz="0" w:space="0" w:color="auto"/>
                <w:left w:val="none" w:sz="0" w:space="0" w:color="auto"/>
                <w:bottom w:val="none" w:sz="0" w:space="0" w:color="auto"/>
                <w:right w:val="none" w:sz="0" w:space="0" w:color="auto"/>
              </w:divBdr>
            </w:div>
            <w:div w:id="1600333310">
              <w:marLeft w:val="0"/>
              <w:marRight w:val="0"/>
              <w:marTop w:val="0"/>
              <w:marBottom w:val="0"/>
              <w:divBdr>
                <w:top w:val="none" w:sz="0" w:space="0" w:color="auto"/>
                <w:left w:val="none" w:sz="0" w:space="0" w:color="auto"/>
                <w:bottom w:val="none" w:sz="0" w:space="0" w:color="auto"/>
                <w:right w:val="none" w:sz="0" w:space="0" w:color="auto"/>
              </w:divBdr>
            </w:div>
            <w:div w:id="316342616">
              <w:marLeft w:val="0"/>
              <w:marRight w:val="0"/>
              <w:marTop w:val="0"/>
              <w:marBottom w:val="0"/>
              <w:divBdr>
                <w:top w:val="none" w:sz="0" w:space="0" w:color="auto"/>
                <w:left w:val="none" w:sz="0" w:space="0" w:color="auto"/>
                <w:bottom w:val="none" w:sz="0" w:space="0" w:color="auto"/>
                <w:right w:val="none" w:sz="0" w:space="0" w:color="auto"/>
              </w:divBdr>
            </w:div>
            <w:div w:id="473565865">
              <w:marLeft w:val="0"/>
              <w:marRight w:val="0"/>
              <w:marTop w:val="0"/>
              <w:marBottom w:val="0"/>
              <w:divBdr>
                <w:top w:val="none" w:sz="0" w:space="0" w:color="auto"/>
                <w:left w:val="none" w:sz="0" w:space="0" w:color="auto"/>
                <w:bottom w:val="none" w:sz="0" w:space="0" w:color="auto"/>
                <w:right w:val="none" w:sz="0" w:space="0" w:color="auto"/>
              </w:divBdr>
            </w:div>
            <w:div w:id="313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29779">
      <w:bodyDiv w:val="1"/>
      <w:marLeft w:val="0"/>
      <w:marRight w:val="0"/>
      <w:marTop w:val="0"/>
      <w:marBottom w:val="0"/>
      <w:divBdr>
        <w:top w:val="none" w:sz="0" w:space="0" w:color="auto"/>
        <w:left w:val="none" w:sz="0" w:space="0" w:color="auto"/>
        <w:bottom w:val="none" w:sz="0" w:space="0" w:color="auto"/>
        <w:right w:val="none" w:sz="0" w:space="0" w:color="auto"/>
      </w:divBdr>
      <w:divsChild>
        <w:div w:id="60325629">
          <w:marLeft w:val="0"/>
          <w:marRight w:val="0"/>
          <w:marTop w:val="0"/>
          <w:marBottom w:val="0"/>
          <w:divBdr>
            <w:top w:val="none" w:sz="0" w:space="0" w:color="auto"/>
            <w:left w:val="none" w:sz="0" w:space="0" w:color="auto"/>
            <w:bottom w:val="none" w:sz="0" w:space="0" w:color="auto"/>
            <w:right w:val="none" w:sz="0" w:space="0" w:color="auto"/>
          </w:divBdr>
        </w:div>
      </w:divsChild>
    </w:div>
    <w:div w:id="1526137394">
      <w:bodyDiv w:val="1"/>
      <w:marLeft w:val="0"/>
      <w:marRight w:val="0"/>
      <w:marTop w:val="0"/>
      <w:marBottom w:val="0"/>
      <w:divBdr>
        <w:top w:val="none" w:sz="0" w:space="0" w:color="auto"/>
        <w:left w:val="none" w:sz="0" w:space="0" w:color="auto"/>
        <w:bottom w:val="none" w:sz="0" w:space="0" w:color="auto"/>
        <w:right w:val="none" w:sz="0" w:space="0" w:color="auto"/>
      </w:divBdr>
      <w:divsChild>
        <w:div w:id="1343780438">
          <w:marLeft w:val="0"/>
          <w:marRight w:val="0"/>
          <w:marTop w:val="0"/>
          <w:marBottom w:val="0"/>
          <w:divBdr>
            <w:top w:val="none" w:sz="0" w:space="0" w:color="auto"/>
            <w:left w:val="none" w:sz="0" w:space="0" w:color="auto"/>
            <w:bottom w:val="none" w:sz="0" w:space="0" w:color="auto"/>
            <w:right w:val="none" w:sz="0" w:space="0" w:color="auto"/>
          </w:divBdr>
          <w:divsChild>
            <w:div w:id="108017327">
              <w:marLeft w:val="0"/>
              <w:marRight w:val="0"/>
              <w:marTop w:val="0"/>
              <w:marBottom w:val="0"/>
              <w:divBdr>
                <w:top w:val="none" w:sz="0" w:space="0" w:color="auto"/>
                <w:left w:val="none" w:sz="0" w:space="0" w:color="auto"/>
                <w:bottom w:val="none" w:sz="0" w:space="0" w:color="auto"/>
                <w:right w:val="none" w:sz="0" w:space="0" w:color="auto"/>
              </w:divBdr>
            </w:div>
            <w:div w:id="16813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80574">
      <w:bodyDiv w:val="1"/>
      <w:marLeft w:val="0"/>
      <w:marRight w:val="0"/>
      <w:marTop w:val="0"/>
      <w:marBottom w:val="0"/>
      <w:divBdr>
        <w:top w:val="none" w:sz="0" w:space="0" w:color="auto"/>
        <w:left w:val="none" w:sz="0" w:space="0" w:color="auto"/>
        <w:bottom w:val="none" w:sz="0" w:space="0" w:color="auto"/>
        <w:right w:val="none" w:sz="0" w:space="0" w:color="auto"/>
      </w:divBdr>
    </w:div>
    <w:div w:id="1534853284">
      <w:bodyDiv w:val="1"/>
      <w:marLeft w:val="0"/>
      <w:marRight w:val="0"/>
      <w:marTop w:val="0"/>
      <w:marBottom w:val="0"/>
      <w:divBdr>
        <w:top w:val="none" w:sz="0" w:space="0" w:color="auto"/>
        <w:left w:val="none" w:sz="0" w:space="0" w:color="auto"/>
        <w:bottom w:val="none" w:sz="0" w:space="0" w:color="auto"/>
        <w:right w:val="none" w:sz="0" w:space="0" w:color="auto"/>
      </w:divBdr>
      <w:divsChild>
        <w:div w:id="118768934">
          <w:marLeft w:val="0"/>
          <w:marRight w:val="0"/>
          <w:marTop w:val="0"/>
          <w:marBottom w:val="0"/>
          <w:divBdr>
            <w:top w:val="none" w:sz="0" w:space="0" w:color="auto"/>
            <w:left w:val="none" w:sz="0" w:space="0" w:color="auto"/>
            <w:bottom w:val="none" w:sz="0" w:space="0" w:color="auto"/>
            <w:right w:val="none" w:sz="0" w:space="0" w:color="auto"/>
          </w:divBdr>
        </w:div>
      </w:divsChild>
    </w:div>
    <w:div w:id="1539389876">
      <w:bodyDiv w:val="1"/>
      <w:marLeft w:val="0"/>
      <w:marRight w:val="0"/>
      <w:marTop w:val="0"/>
      <w:marBottom w:val="0"/>
      <w:divBdr>
        <w:top w:val="none" w:sz="0" w:space="0" w:color="auto"/>
        <w:left w:val="none" w:sz="0" w:space="0" w:color="auto"/>
        <w:bottom w:val="none" w:sz="0" w:space="0" w:color="auto"/>
        <w:right w:val="none" w:sz="0" w:space="0" w:color="auto"/>
      </w:divBdr>
      <w:divsChild>
        <w:div w:id="1989093311">
          <w:marLeft w:val="0"/>
          <w:marRight w:val="0"/>
          <w:marTop w:val="0"/>
          <w:marBottom w:val="0"/>
          <w:divBdr>
            <w:top w:val="none" w:sz="0" w:space="0" w:color="auto"/>
            <w:left w:val="none" w:sz="0" w:space="0" w:color="auto"/>
            <w:bottom w:val="none" w:sz="0" w:space="0" w:color="auto"/>
            <w:right w:val="none" w:sz="0" w:space="0" w:color="auto"/>
          </w:divBdr>
          <w:divsChild>
            <w:div w:id="1370110190">
              <w:marLeft w:val="0"/>
              <w:marRight w:val="0"/>
              <w:marTop w:val="0"/>
              <w:marBottom w:val="0"/>
              <w:divBdr>
                <w:top w:val="none" w:sz="0" w:space="0" w:color="auto"/>
                <w:left w:val="none" w:sz="0" w:space="0" w:color="auto"/>
                <w:bottom w:val="none" w:sz="0" w:space="0" w:color="auto"/>
                <w:right w:val="none" w:sz="0" w:space="0" w:color="auto"/>
              </w:divBdr>
            </w:div>
            <w:div w:id="509224505">
              <w:marLeft w:val="0"/>
              <w:marRight w:val="0"/>
              <w:marTop w:val="0"/>
              <w:marBottom w:val="0"/>
              <w:divBdr>
                <w:top w:val="none" w:sz="0" w:space="0" w:color="auto"/>
                <w:left w:val="none" w:sz="0" w:space="0" w:color="auto"/>
                <w:bottom w:val="none" w:sz="0" w:space="0" w:color="auto"/>
                <w:right w:val="none" w:sz="0" w:space="0" w:color="auto"/>
              </w:divBdr>
            </w:div>
            <w:div w:id="15095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2977">
      <w:bodyDiv w:val="1"/>
      <w:marLeft w:val="0"/>
      <w:marRight w:val="0"/>
      <w:marTop w:val="0"/>
      <w:marBottom w:val="0"/>
      <w:divBdr>
        <w:top w:val="none" w:sz="0" w:space="0" w:color="auto"/>
        <w:left w:val="none" w:sz="0" w:space="0" w:color="auto"/>
        <w:bottom w:val="none" w:sz="0" w:space="0" w:color="auto"/>
        <w:right w:val="none" w:sz="0" w:space="0" w:color="auto"/>
      </w:divBdr>
      <w:divsChild>
        <w:div w:id="494494482">
          <w:marLeft w:val="0"/>
          <w:marRight w:val="0"/>
          <w:marTop w:val="0"/>
          <w:marBottom w:val="0"/>
          <w:divBdr>
            <w:top w:val="none" w:sz="0" w:space="0" w:color="auto"/>
            <w:left w:val="none" w:sz="0" w:space="0" w:color="auto"/>
            <w:bottom w:val="none" w:sz="0" w:space="0" w:color="auto"/>
            <w:right w:val="none" w:sz="0" w:space="0" w:color="auto"/>
          </w:divBdr>
          <w:divsChild>
            <w:div w:id="177962464">
              <w:marLeft w:val="0"/>
              <w:marRight w:val="0"/>
              <w:marTop w:val="0"/>
              <w:marBottom w:val="0"/>
              <w:divBdr>
                <w:top w:val="none" w:sz="0" w:space="0" w:color="auto"/>
                <w:left w:val="none" w:sz="0" w:space="0" w:color="auto"/>
                <w:bottom w:val="none" w:sz="0" w:space="0" w:color="auto"/>
                <w:right w:val="none" w:sz="0" w:space="0" w:color="auto"/>
              </w:divBdr>
            </w:div>
            <w:div w:id="50679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6283">
      <w:bodyDiv w:val="1"/>
      <w:marLeft w:val="0"/>
      <w:marRight w:val="0"/>
      <w:marTop w:val="0"/>
      <w:marBottom w:val="0"/>
      <w:divBdr>
        <w:top w:val="none" w:sz="0" w:space="0" w:color="auto"/>
        <w:left w:val="none" w:sz="0" w:space="0" w:color="auto"/>
        <w:bottom w:val="none" w:sz="0" w:space="0" w:color="auto"/>
        <w:right w:val="none" w:sz="0" w:space="0" w:color="auto"/>
      </w:divBdr>
      <w:divsChild>
        <w:div w:id="974607415">
          <w:marLeft w:val="0"/>
          <w:marRight w:val="0"/>
          <w:marTop w:val="0"/>
          <w:marBottom w:val="0"/>
          <w:divBdr>
            <w:top w:val="none" w:sz="0" w:space="0" w:color="auto"/>
            <w:left w:val="none" w:sz="0" w:space="0" w:color="auto"/>
            <w:bottom w:val="none" w:sz="0" w:space="0" w:color="auto"/>
            <w:right w:val="none" w:sz="0" w:space="0" w:color="auto"/>
          </w:divBdr>
        </w:div>
      </w:divsChild>
    </w:div>
    <w:div w:id="1579048930">
      <w:bodyDiv w:val="1"/>
      <w:marLeft w:val="0"/>
      <w:marRight w:val="0"/>
      <w:marTop w:val="0"/>
      <w:marBottom w:val="0"/>
      <w:divBdr>
        <w:top w:val="none" w:sz="0" w:space="0" w:color="auto"/>
        <w:left w:val="none" w:sz="0" w:space="0" w:color="auto"/>
        <w:bottom w:val="none" w:sz="0" w:space="0" w:color="auto"/>
        <w:right w:val="none" w:sz="0" w:space="0" w:color="auto"/>
      </w:divBdr>
      <w:divsChild>
        <w:div w:id="420445702">
          <w:marLeft w:val="0"/>
          <w:marRight w:val="0"/>
          <w:marTop w:val="0"/>
          <w:marBottom w:val="0"/>
          <w:divBdr>
            <w:top w:val="none" w:sz="0" w:space="0" w:color="auto"/>
            <w:left w:val="none" w:sz="0" w:space="0" w:color="auto"/>
            <w:bottom w:val="none" w:sz="0" w:space="0" w:color="auto"/>
            <w:right w:val="none" w:sz="0" w:space="0" w:color="auto"/>
          </w:divBdr>
          <w:divsChild>
            <w:div w:id="443354690">
              <w:marLeft w:val="0"/>
              <w:marRight w:val="0"/>
              <w:marTop w:val="0"/>
              <w:marBottom w:val="0"/>
              <w:divBdr>
                <w:top w:val="none" w:sz="0" w:space="0" w:color="auto"/>
                <w:left w:val="none" w:sz="0" w:space="0" w:color="auto"/>
                <w:bottom w:val="none" w:sz="0" w:space="0" w:color="auto"/>
                <w:right w:val="none" w:sz="0" w:space="0" w:color="auto"/>
              </w:divBdr>
            </w:div>
            <w:div w:id="54402854">
              <w:marLeft w:val="0"/>
              <w:marRight w:val="0"/>
              <w:marTop w:val="0"/>
              <w:marBottom w:val="0"/>
              <w:divBdr>
                <w:top w:val="none" w:sz="0" w:space="0" w:color="auto"/>
                <w:left w:val="none" w:sz="0" w:space="0" w:color="auto"/>
                <w:bottom w:val="none" w:sz="0" w:space="0" w:color="auto"/>
                <w:right w:val="none" w:sz="0" w:space="0" w:color="auto"/>
              </w:divBdr>
            </w:div>
            <w:div w:id="33701038">
              <w:marLeft w:val="0"/>
              <w:marRight w:val="0"/>
              <w:marTop w:val="0"/>
              <w:marBottom w:val="0"/>
              <w:divBdr>
                <w:top w:val="none" w:sz="0" w:space="0" w:color="auto"/>
                <w:left w:val="none" w:sz="0" w:space="0" w:color="auto"/>
                <w:bottom w:val="none" w:sz="0" w:space="0" w:color="auto"/>
                <w:right w:val="none" w:sz="0" w:space="0" w:color="auto"/>
              </w:divBdr>
            </w:div>
            <w:div w:id="2064520178">
              <w:marLeft w:val="0"/>
              <w:marRight w:val="0"/>
              <w:marTop w:val="0"/>
              <w:marBottom w:val="0"/>
              <w:divBdr>
                <w:top w:val="none" w:sz="0" w:space="0" w:color="auto"/>
                <w:left w:val="none" w:sz="0" w:space="0" w:color="auto"/>
                <w:bottom w:val="none" w:sz="0" w:space="0" w:color="auto"/>
                <w:right w:val="none" w:sz="0" w:space="0" w:color="auto"/>
              </w:divBdr>
            </w:div>
            <w:div w:id="1096370248">
              <w:marLeft w:val="0"/>
              <w:marRight w:val="0"/>
              <w:marTop w:val="0"/>
              <w:marBottom w:val="0"/>
              <w:divBdr>
                <w:top w:val="none" w:sz="0" w:space="0" w:color="auto"/>
                <w:left w:val="none" w:sz="0" w:space="0" w:color="auto"/>
                <w:bottom w:val="none" w:sz="0" w:space="0" w:color="auto"/>
                <w:right w:val="none" w:sz="0" w:space="0" w:color="auto"/>
              </w:divBdr>
            </w:div>
            <w:div w:id="2133746350">
              <w:marLeft w:val="0"/>
              <w:marRight w:val="0"/>
              <w:marTop w:val="0"/>
              <w:marBottom w:val="0"/>
              <w:divBdr>
                <w:top w:val="none" w:sz="0" w:space="0" w:color="auto"/>
                <w:left w:val="none" w:sz="0" w:space="0" w:color="auto"/>
                <w:bottom w:val="none" w:sz="0" w:space="0" w:color="auto"/>
                <w:right w:val="none" w:sz="0" w:space="0" w:color="auto"/>
              </w:divBdr>
            </w:div>
            <w:div w:id="1235700657">
              <w:marLeft w:val="0"/>
              <w:marRight w:val="0"/>
              <w:marTop w:val="0"/>
              <w:marBottom w:val="0"/>
              <w:divBdr>
                <w:top w:val="none" w:sz="0" w:space="0" w:color="auto"/>
                <w:left w:val="none" w:sz="0" w:space="0" w:color="auto"/>
                <w:bottom w:val="none" w:sz="0" w:space="0" w:color="auto"/>
                <w:right w:val="none" w:sz="0" w:space="0" w:color="auto"/>
              </w:divBdr>
            </w:div>
            <w:div w:id="1935018956">
              <w:marLeft w:val="0"/>
              <w:marRight w:val="0"/>
              <w:marTop w:val="0"/>
              <w:marBottom w:val="0"/>
              <w:divBdr>
                <w:top w:val="none" w:sz="0" w:space="0" w:color="auto"/>
                <w:left w:val="none" w:sz="0" w:space="0" w:color="auto"/>
                <w:bottom w:val="none" w:sz="0" w:space="0" w:color="auto"/>
                <w:right w:val="none" w:sz="0" w:space="0" w:color="auto"/>
              </w:divBdr>
            </w:div>
            <w:div w:id="646666844">
              <w:marLeft w:val="0"/>
              <w:marRight w:val="0"/>
              <w:marTop w:val="0"/>
              <w:marBottom w:val="0"/>
              <w:divBdr>
                <w:top w:val="none" w:sz="0" w:space="0" w:color="auto"/>
                <w:left w:val="none" w:sz="0" w:space="0" w:color="auto"/>
                <w:bottom w:val="none" w:sz="0" w:space="0" w:color="auto"/>
                <w:right w:val="none" w:sz="0" w:space="0" w:color="auto"/>
              </w:divBdr>
            </w:div>
            <w:div w:id="246958456">
              <w:marLeft w:val="0"/>
              <w:marRight w:val="0"/>
              <w:marTop w:val="0"/>
              <w:marBottom w:val="0"/>
              <w:divBdr>
                <w:top w:val="none" w:sz="0" w:space="0" w:color="auto"/>
                <w:left w:val="none" w:sz="0" w:space="0" w:color="auto"/>
                <w:bottom w:val="none" w:sz="0" w:space="0" w:color="auto"/>
                <w:right w:val="none" w:sz="0" w:space="0" w:color="auto"/>
              </w:divBdr>
            </w:div>
            <w:div w:id="278924054">
              <w:marLeft w:val="0"/>
              <w:marRight w:val="0"/>
              <w:marTop w:val="0"/>
              <w:marBottom w:val="0"/>
              <w:divBdr>
                <w:top w:val="none" w:sz="0" w:space="0" w:color="auto"/>
                <w:left w:val="none" w:sz="0" w:space="0" w:color="auto"/>
                <w:bottom w:val="none" w:sz="0" w:space="0" w:color="auto"/>
                <w:right w:val="none" w:sz="0" w:space="0" w:color="auto"/>
              </w:divBdr>
            </w:div>
            <w:div w:id="1673338991">
              <w:marLeft w:val="0"/>
              <w:marRight w:val="0"/>
              <w:marTop w:val="0"/>
              <w:marBottom w:val="0"/>
              <w:divBdr>
                <w:top w:val="none" w:sz="0" w:space="0" w:color="auto"/>
                <w:left w:val="none" w:sz="0" w:space="0" w:color="auto"/>
                <w:bottom w:val="none" w:sz="0" w:space="0" w:color="auto"/>
                <w:right w:val="none" w:sz="0" w:space="0" w:color="auto"/>
              </w:divBdr>
            </w:div>
            <w:div w:id="1574970454">
              <w:marLeft w:val="0"/>
              <w:marRight w:val="0"/>
              <w:marTop w:val="0"/>
              <w:marBottom w:val="0"/>
              <w:divBdr>
                <w:top w:val="none" w:sz="0" w:space="0" w:color="auto"/>
                <w:left w:val="none" w:sz="0" w:space="0" w:color="auto"/>
                <w:bottom w:val="none" w:sz="0" w:space="0" w:color="auto"/>
                <w:right w:val="none" w:sz="0" w:space="0" w:color="auto"/>
              </w:divBdr>
            </w:div>
            <w:div w:id="355087024">
              <w:marLeft w:val="0"/>
              <w:marRight w:val="0"/>
              <w:marTop w:val="0"/>
              <w:marBottom w:val="0"/>
              <w:divBdr>
                <w:top w:val="none" w:sz="0" w:space="0" w:color="auto"/>
                <w:left w:val="none" w:sz="0" w:space="0" w:color="auto"/>
                <w:bottom w:val="none" w:sz="0" w:space="0" w:color="auto"/>
                <w:right w:val="none" w:sz="0" w:space="0" w:color="auto"/>
              </w:divBdr>
            </w:div>
            <w:div w:id="816607133">
              <w:marLeft w:val="0"/>
              <w:marRight w:val="0"/>
              <w:marTop w:val="0"/>
              <w:marBottom w:val="0"/>
              <w:divBdr>
                <w:top w:val="none" w:sz="0" w:space="0" w:color="auto"/>
                <w:left w:val="none" w:sz="0" w:space="0" w:color="auto"/>
                <w:bottom w:val="none" w:sz="0" w:space="0" w:color="auto"/>
                <w:right w:val="none" w:sz="0" w:space="0" w:color="auto"/>
              </w:divBdr>
            </w:div>
            <w:div w:id="336617205">
              <w:marLeft w:val="0"/>
              <w:marRight w:val="0"/>
              <w:marTop w:val="0"/>
              <w:marBottom w:val="0"/>
              <w:divBdr>
                <w:top w:val="none" w:sz="0" w:space="0" w:color="auto"/>
                <w:left w:val="none" w:sz="0" w:space="0" w:color="auto"/>
                <w:bottom w:val="none" w:sz="0" w:space="0" w:color="auto"/>
                <w:right w:val="none" w:sz="0" w:space="0" w:color="auto"/>
              </w:divBdr>
            </w:div>
            <w:div w:id="2043936916">
              <w:marLeft w:val="0"/>
              <w:marRight w:val="0"/>
              <w:marTop w:val="0"/>
              <w:marBottom w:val="0"/>
              <w:divBdr>
                <w:top w:val="none" w:sz="0" w:space="0" w:color="auto"/>
                <w:left w:val="none" w:sz="0" w:space="0" w:color="auto"/>
                <w:bottom w:val="none" w:sz="0" w:space="0" w:color="auto"/>
                <w:right w:val="none" w:sz="0" w:space="0" w:color="auto"/>
              </w:divBdr>
            </w:div>
            <w:div w:id="1175533259">
              <w:marLeft w:val="0"/>
              <w:marRight w:val="0"/>
              <w:marTop w:val="0"/>
              <w:marBottom w:val="0"/>
              <w:divBdr>
                <w:top w:val="none" w:sz="0" w:space="0" w:color="auto"/>
                <w:left w:val="none" w:sz="0" w:space="0" w:color="auto"/>
                <w:bottom w:val="none" w:sz="0" w:space="0" w:color="auto"/>
                <w:right w:val="none" w:sz="0" w:space="0" w:color="auto"/>
              </w:divBdr>
            </w:div>
            <w:div w:id="426465345">
              <w:marLeft w:val="0"/>
              <w:marRight w:val="0"/>
              <w:marTop w:val="0"/>
              <w:marBottom w:val="0"/>
              <w:divBdr>
                <w:top w:val="none" w:sz="0" w:space="0" w:color="auto"/>
                <w:left w:val="none" w:sz="0" w:space="0" w:color="auto"/>
                <w:bottom w:val="none" w:sz="0" w:space="0" w:color="auto"/>
                <w:right w:val="none" w:sz="0" w:space="0" w:color="auto"/>
              </w:divBdr>
            </w:div>
            <w:div w:id="1451438082">
              <w:marLeft w:val="0"/>
              <w:marRight w:val="0"/>
              <w:marTop w:val="0"/>
              <w:marBottom w:val="0"/>
              <w:divBdr>
                <w:top w:val="none" w:sz="0" w:space="0" w:color="auto"/>
                <w:left w:val="none" w:sz="0" w:space="0" w:color="auto"/>
                <w:bottom w:val="none" w:sz="0" w:space="0" w:color="auto"/>
                <w:right w:val="none" w:sz="0" w:space="0" w:color="auto"/>
              </w:divBdr>
            </w:div>
            <w:div w:id="164751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7294">
      <w:bodyDiv w:val="1"/>
      <w:marLeft w:val="0"/>
      <w:marRight w:val="0"/>
      <w:marTop w:val="0"/>
      <w:marBottom w:val="0"/>
      <w:divBdr>
        <w:top w:val="none" w:sz="0" w:space="0" w:color="auto"/>
        <w:left w:val="none" w:sz="0" w:space="0" w:color="auto"/>
        <w:bottom w:val="none" w:sz="0" w:space="0" w:color="auto"/>
        <w:right w:val="none" w:sz="0" w:space="0" w:color="auto"/>
      </w:divBdr>
      <w:divsChild>
        <w:div w:id="1418213729">
          <w:marLeft w:val="0"/>
          <w:marRight w:val="0"/>
          <w:marTop w:val="0"/>
          <w:marBottom w:val="0"/>
          <w:divBdr>
            <w:top w:val="none" w:sz="0" w:space="0" w:color="auto"/>
            <w:left w:val="none" w:sz="0" w:space="0" w:color="auto"/>
            <w:bottom w:val="none" w:sz="0" w:space="0" w:color="auto"/>
            <w:right w:val="none" w:sz="0" w:space="0" w:color="auto"/>
          </w:divBdr>
        </w:div>
      </w:divsChild>
    </w:div>
    <w:div w:id="1588804010">
      <w:bodyDiv w:val="1"/>
      <w:marLeft w:val="0"/>
      <w:marRight w:val="0"/>
      <w:marTop w:val="0"/>
      <w:marBottom w:val="0"/>
      <w:divBdr>
        <w:top w:val="none" w:sz="0" w:space="0" w:color="auto"/>
        <w:left w:val="none" w:sz="0" w:space="0" w:color="auto"/>
        <w:bottom w:val="none" w:sz="0" w:space="0" w:color="auto"/>
        <w:right w:val="none" w:sz="0" w:space="0" w:color="auto"/>
      </w:divBdr>
      <w:divsChild>
        <w:div w:id="388264316">
          <w:marLeft w:val="0"/>
          <w:marRight w:val="0"/>
          <w:marTop w:val="0"/>
          <w:marBottom w:val="0"/>
          <w:divBdr>
            <w:top w:val="none" w:sz="0" w:space="0" w:color="auto"/>
            <w:left w:val="none" w:sz="0" w:space="0" w:color="auto"/>
            <w:bottom w:val="none" w:sz="0" w:space="0" w:color="auto"/>
            <w:right w:val="none" w:sz="0" w:space="0" w:color="auto"/>
          </w:divBdr>
        </w:div>
      </w:divsChild>
    </w:div>
    <w:div w:id="1604462485">
      <w:bodyDiv w:val="1"/>
      <w:marLeft w:val="0"/>
      <w:marRight w:val="0"/>
      <w:marTop w:val="0"/>
      <w:marBottom w:val="0"/>
      <w:divBdr>
        <w:top w:val="none" w:sz="0" w:space="0" w:color="auto"/>
        <w:left w:val="none" w:sz="0" w:space="0" w:color="auto"/>
        <w:bottom w:val="none" w:sz="0" w:space="0" w:color="auto"/>
        <w:right w:val="none" w:sz="0" w:space="0" w:color="auto"/>
      </w:divBdr>
      <w:divsChild>
        <w:div w:id="796147509">
          <w:marLeft w:val="0"/>
          <w:marRight w:val="0"/>
          <w:marTop w:val="0"/>
          <w:marBottom w:val="0"/>
          <w:divBdr>
            <w:top w:val="none" w:sz="0" w:space="0" w:color="auto"/>
            <w:left w:val="none" w:sz="0" w:space="0" w:color="auto"/>
            <w:bottom w:val="none" w:sz="0" w:space="0" w:color="auto"/>
            <w:right w:val="none" w:sz="0" w:space="0" w:color="auto"/>
          </w:divBdr>
          <w:divsChild>
            <w:div w:id="971599301">
              <w:marLeft w:val="0"/>
              <w:marRight w:val="0"/>
              <w:marTop w:val="0"/>
              <w:marBottom w:val="0"/>
              <w:divBdr>
                <w:top w:val="none" w:sz="0" w:space="0" w:color="auto"/>
                <w:left w:val="none" w:sz="0" w:space="0" w:color="auto"/>
                <w:bottom w:val="none" w:sz="0" w:space="0" w:color="auto"/>
                <w:right w:val="none" w:sz="0" w:space="0" w:color="auto"/>
              </w:divBdr>
            </w:div>
            <w:div w:id="12252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4547">
      <w:bodyDiv w:val="1"/>
      <w:marLeft w:val="0"/>
      <w:marRight w:val="0"/>
      <w:marTop w:val="0"/>
      <w:marBottom w:val="0"/>
      <w:divBdr>
        <w:top w:val="none" w:sz="0" w:space="0" w:color="auto"/>
        <w:left w:val="none" w:sz="0" w:space="0" w:color="auto"/>
        <w:bottom w:val="none" w:sz="0" w:space="0" w:color="auto"/>
        <w:right w:val="none" w:sz="0" w:space="0" w:color="auto"/>
      </w:divBdr>
    </w:div>
    <w:div w:id="1613512880">
      <w:bodyDiv w:val="1"/>
      <w:marLeft w:val="0"/>
      <w:marRight w:val="0"/>
      <w:marTop w:val="0"/>
      <w:marBottom w:val="0"/>
      <w:divBdr>
        <w:top w:val="none" w:sz="0" w:space="0" w:color="auto"/>
        <w:left w:val="none" w:sz="0" w:space="0" w:color="auto"/>
        <w:bottom w:val="none" w:sz="0" w:space="0" w:color="auto"/>
        <w:right w:val="none" w:sz="0" w:space="0" w:color="auto"/>
      </w:divBdr>
      <w:divsChild>
        <w:div w:id="1480726512">
          <w:marLeft w:val="0"/>
          <w:marRight w:val="0"/>
          <w:marTop w:val="0"/>
          <w:marBottom w:val="0"/>
          <w:divBdr>
            <w:top w:val="none" w:sz="0" w:space="0" w:color="auto"/>
            <w:left w:val="none" w:sz="0" w:space="0" w:color="auto"/>
            <w:bottom w:val="none" w:sz="0" w:space="0" w:color="auto"/>
            <w:right w:val="none" w:sz="0" w:space="0" w:color="auto"/>
          </w:divBdr>
          <w:divsChild>
            <w:div w:id="66656201">
              <w:marLeft w:val="0"/>
              <w:marRight w:val="0"/>
              <w:marTop w:val="0"/>
              <w:marBottom w:val="0"/>
              <w:divBdr>
                <w:top w:val="none" w:sz="0" w:space="0" w:color="auto"/>
                <w:left w:val="none" w:sz="0" w:space="0" w:color="auto"/>
                <w:bottom w:val="none" w:sz="0" w:space="0" w:color="auto"/>
                <w:right w:val="none" w:sz="0" w:space="0" w:color="auto"/>
              </w:divBdr>
            </w:div>
            <w:div w:id="631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5474">
      <w:bodyDiv w:val="1"/>
      <w:marLeft w:val="0"/>
      <w:marRight w:val="0"/>
      <w:marTop w:val="0"/>
      <w:marBottom w:val="0"/>
      <w:divBdr>
        <w:top w:val="none" w:sz="0" w:space="0" w:color="auto"/>
        <w:left w:val="none" w:sz="0" w:space="0" w:color="auto"/>
        <w:bottom w:val="none" w:sz="0" w:space="0" w:color="auto"/>
        <w:right w:val="none" w:sz="0" w:space="0" w:color="auto"/>
      </w:divBdr>
    </w:div>
    <w:div w:id="1622151978">
      <w:bodyDiv w:val="1"/>
      <w:marLeft w:val="0"/>
      <w:marRight w:val="0"/>
      <w:marTop w:val="0"/>
      <w:marBottom w:val="0"/>
      <w:divBdr>
        <w:top w:val="none" w:sz="0" w:space="0" w:color="auto"/>
        <w:left w:val="none" w:sz="0" w:space="0" w:color="auto"/>
        <w:bottom w:val="none" w:sz="0" w:space="0" w:color="auto"/>
        <w:right w:val="none" w:sz="0" w:space="0" w:color="auto"/>
      </w:divBdr>
      <w:divsChild>
        <w:div w:id="122038944">
          <w:marLeft w:val="0"/>
          <w:marRight w:val="0"/>
          <w:marTop w:val="0"/>
          <w:marBottom w:val="0"/>
          <w:divBdr>
            <w:top w:val="none" w:sz="0" w:space="0" w:color="auto"/>
            <w:left w:val="none" w:sz="0" w:space="0" w:color="auto"/>
            <w:bottom w:val="none" w:sz="0" w:space="0" w:color="auto"/>
            <w:right w:val="none" w:sz="0" w:space="0" w:color="auto"/>
          </w:divBdr>
        </w:div>
      </w:divsChild>
    </w:div>
    <w:div w:id="1627740448">
      <w:bodyDiv w:val="1"/>
      <w:marLeft w:val="0"/>
      <w:marRight w:val="0"/>
      <w:marTop w:val="0"/>
      <w:marBottom w:val="0"/>
      <w:divBdr>
        <w:top w:val="none" w:sz="0" w:space="0" w:color="auto"/>
        <w:left w:val="none" w:sz="0" w:space="0" w:color="auto"/>
        <w:bottom w:val="none" w:sz="0" w:space="0" w:color="auto"/>
        <w:right w:val="none" w:sz="0" w:space="0" w:color="auto"/>
      </w:divBdr>
      <w:divsChild>
        <w:div w:id="355038909">
          <w:marLeft w:val="0"/>
          <w:marRight w:val="0"/>
          <w:marTop w:val="0"/>
          <w:marBottom w:val="0"/>
          <w:divBdr>
            <w:top w:val="none" w:sz="0" w:space="0" w:color="auto"/>
            <w:left w:val="none" w:sz="0" w:space="0" w:color="auto"/>
            <w:bottom w:val="none" w:sz="0" w:space="0" w:color="auto"/>
            <w:right w:val="none" w:sz="0" w:space="0" w:color="auto"/>
          </w:divBdr>
          <w:divsChild>
            <w:div w:id="991181173">
              <w:marLeft w:val="0"/>
              <w:marRight w:val="0"/>
              <w:marTop w:val="0"/>
              <w:marBottom w:val="0"/>
              <w:divBdr>
                <w:top w:val="none" w:sz="0" w:space="0" w:color="auto"/>
                <w:left w:val="none" w:sz="0" w:space="0" w:color="auto"/>
                <w:bottom w:val="none" w:sz="0" w:space="0" w:color="auto"/>
                <w:right w:val="none" w:sz="0" w:space="0" w:color="auto"/>
              </w:divBdr>
            </w:div>
            <w:div w:id="1705863200">
              <w:marLeft w:val="0"/>
              <w:marRight w:val="0"/>
              <w:marTop w:val="0"/>
              <w:marBottom w:val="0"/>
              <w:divBdr>
                <w:top w:val="none" w:sz="0" w:space="0" w:color="auto"/>
                <w:left w:val="none" w:sz="0" w:space="0" w:color="auto"/>
                <w:bottom w:val="none" w:sz="0" w:space="0" w:color="auto"/>
                <w:right w:val="none" w:sz="0" w:space="0" w:color="auto"/>
              </w:divBdr>
            </w:div>
            <w:div w:id="1021083209">
              <w:marLeft w:val="0"/>
              <w:marRight w:val="0"/>
              <w:marTop w:val="0"/>
              <w:marBottom w:val="0"/>
              <w:divBdr>
                <w:top w:val="none" w:sz="0" w:space="0" w:color="auto"/>
                <w:left w:val="none" w:sz="0" w:space="0" w:color="auto"/>
                <w:bottom w:val="none" w:sz="0" w:space="0" w:color="auto"/>
                <w:right w:val="none" w:sz="0" w:space="0" w:color="auto"/>
              </w:divBdr>
            </w:div>
            <w:div w:id="1603416108">
              <w:marLeft w:val="0"/>
              <w:marRight w:val="0"/>
              <w:marTop w:val="0"/>
              <w:marBottom w:val="0"/>
              <w:divBdr>
                <w:top w:val="none" w:sz="0" w:space="0" w:color="auto"/>
                <w:left w:val="none" w:sz="0" w:space="0" w:color="auto"/>
                <w:bottom w:val="none" w:sz="0" w:space="0" w:color="auto"/>
                <w:right w:val="none" w:sz="0" w:space="0" w:color="auto"/>
              </w:divBdr>
            </w:div>
            <w:div w:id="225922510">
              <w:marLeft w:val="0"/>
              <w:marRight w:val="0"/>
              <w:marTop w:val="0"/>
              <w:marBottom w:val="0"/>
              <w:divBdr>
                <w:top w:val="none" w:sz="0" w:space="0" w:color="auto"/>
                <w:left w:val="none" w:sz="0" w:space="0" w:color="auto"/>
                <w:bottom w:val="none" w:sz="0" w:space="0" w:color="auto"/>
                <w:right w:val="none" w:sz="0" w:space="0" w:color="auto"/>
              </w:divBdr>
            </w:div>
            <w:div w:id="1953634067">
              <w:marLeft w:val="0"/>
              <w:marRight w:val="0"/>
              <w:marTop w:val="0"/>
              <w:marBottom w:val="0"/>
              <w:divBdr>
                <w:top w:val="none" w:sz="0" w:space="0" w:color="auto"/>
                <w:left w:val="none" w:sz="0" w:space="0" w:color="auto"/>
                <w:bottom w:val="none" w:sz="0" w:space="0" w:color="auto"/>
                <w:right w:val="none" w:sz="0" w:space="0" w:color="auto"/>
              </w:divBdr>
            </w:div>
            <w:div w:id="1208031617">
              <w:marLeft w:val="0"/>
              <w:marRight w:val="0"/>
              <w:marTop w:val="0"/>
              <w:marBottom w:val="0"/>
              <w:divBdr>
                <w:top w:val="none" w:sz="0" w:space="0" w:color="auto"/>
                <w:left w:val="none" w:sz="0" w:space="0" w:color="auto"/>
                <w:bottom w:val="none" w:sz="0" w:space="0" w:color="auto"/>
                <w:right w:val="none" w:sz="0" w:space="0" w:color="auto"/>
              </w:divBdr>
            </w:div>
            <w:div w:id="1904834556">
              <w:marLeft w:val="0"/>
              <w:marRight w:val="0"/>
              <w:marTop w:val="0"/>
              <w:marBottom w:val="0"/>
              <w:divBdr>
                <w:top w:val="none" w:sz="0" w:space="0" w:color="auto"/>
                <w:left w:val="none" w:sz="0" w:space="0" w:color="auto"/>
                <w:bottom w:val="none" w:sz="0" w:space="0" w:color="auto"/>
                <w:right w:val="none" w:sz="0" w:space="0" w:color="auto"/>
              </w:divBdr>
            </w:div>
            <w:div w:id="608899450">
              <w:marLeft w:val="0"/>
              <w:marRight w:val="0"/>
              <w:marTop w:val="0"/>
              <w:marBottom w:val="0"/>
              <w:divBdr>
                <w:top w:val="none" w:sz="0" w:space="0" w:color="auto"/>
                <w:left w:val="none" w:sz="0" w:space="0" w:color="auto"/>
                <w:bottom w:val="none" w:sz="0" w:space="0" w:color="auto"/>
                <w:right w:val="none" w:sz="0" w:space="0" w:color="auto"/>
              </w:divBdr>
            </w:div>
            <w:div w:id="1884904468">
              <w:marLeft w:val="0"/>
              <w:marRight w:val="0"/>
              <w:marTop w:val="0"/>
              <w:marBottom w:val="0"/>
              <w:divBdr>
                <w:top w:val="none" w:sz="0" w:space="0" w:color="auto"/>
                <w:left w:val="none" w:sz="0" w:space="0" w:color="auto"/>
                <w:bottom w:val="none" w:sz="0" w:space="0" w:color="auto"/>
                <w:right w:val="none" w:sz="0" w:space="0" w:color="auto"/>
              </w:divBdr>
            </w:div>
            <w:div w:id="2129006073">
              <w:marLeft w:val="0"/>
              <w:marRight w:val="0"/>
              <w:marTop w:val="0"/>
              <w:marBottom w:val="0"/>
              <w:divBdr>
                <w:top w:val="none" w:sz="0" w:space="0" w:color="auto"/>
                <w:left w:val="none" w:sz="0" w:space="0" w:color="auto"/>
                <w:bottom w:val="none" w:sz="0" w:space="0" w:color="auto"/>
                <w:right w:val="none" w:sz="0" w:space="0" w:color="auto"/>
              </w:divBdr>
            </w:div>
            <w:div w:id="372392137">
              <w:marLeft w:val="0"/>
              <w:marRight w:val="0"/>
              <w:marTop w:val="0"/>
              <w:marBottom w:val="0"/>
              <w:divBdr>
                <w:top w:val="none" w:sz="0" w:space="0" w:color="auto"/>
                <w:left w:val="none" w:sz="0" w:space="0" w:color="auto"/>
                <w:bottom w:val="none" w:sz="0" w:space="0" w:color="auto"/>
                <w:right w:val="none" w:sz="0" w:space="0" w:color="auto"/>
              </w:divBdr>
            </w:div>
            <w:div w:id="86772625">
              <w:marLeft w:val="0"/>
              <w:marRight w:val="0"/>
              <w:marTop w:val="0"/>
              <w:marBottom w:val="0"/>
              <w:divBdr>
                <w:top w:val="none" w:sz="0" w:space="0" w:color="auto"/>
                <w:left w:val="none" w:sz="0" w:space="0" w:color="auto"/>
                <w:bottom w:val="none" w:sz="0" w:space="0" w:color="auto"/>
                <w:right w:val="none" w:sz="0" w:space="0" w:color="auto"/>
              </w:divBdr>
            </w:div>
            <w:div w:id="9357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23820">
      <w:bodyDiv w:val="1"/>
      <w:marLeft w:val="0"/>
      <w:marRight w:val="0"/>
      <w:marTop w:val="0"/>
      <w:marBottom w:val="0"/>
      <w:divBdr>
        <w:top w:val="none" w:sz="0" w:space="0" w:color="auto"/>
        <w:left w:val="none" w:sz="0" w:space="0" w:color="auto"/>
        <w:bottom w:val="none" w:sz="0" w:space="0" w:color="auto"/>
        <w:right w:val="none" w:sz="0" w:space="0" w:color="auto"/>
      </w:divBdr>
      <w:divsChild>
        <w:div w:id="1554003244">
          <w:marLeft w:val="0"/>
          <w:marRight w:val="0"/>
          <w:marTop w:val="0"/>
          <w:marBottom w:val="0"/>
          <w:divBdr>
            <w:top w:val="none" w:sz="0" w:space="0" w:color="auto"/>
            <w:left w:val="none" w:sz="0" w:space="0" w:color="auto"/>
            <w:bottom w:val="none" w:sz="0" w:space="0" w:color="auto"/>
            <w:right w:val="none" w:sz="0" w:space="0" w:color="auto"/>
          </w:divBdr>
        </w:div>
      </w:divsChild>
    </w:div>
    <w:div w:id="1631669889">
      <w:bodyDiv w:val="1"/>
      <w:marLeft w:val="0"/>
      <w:marRight w:val="0"/>
      <w:marTop w:val="0"/>
      <w:marBottom w:val="0"/>
      <w:divBdr>
        <w:top w:val="none" w:sz="0" w:space="0" w:color="auto"/>
        <w:left w:val="none" w:sz="0" w:space="0" w:color="auto"/>
        <w:bottom w:val="none" w:sz="0" w:space="0" w:color="auto"/>
        <w:right w:val="none" w:sz="0" w:space="0" w:color="auto"/>
      </w:divBdr>
      <w:divsChild>
        <w:div w:id="1414745029">
          <w:marLeft w:val="0"/>
          <w:marRight w:val="0"/>
          <w:marTop w:val="0"/>
          <w:marBottom w:val="0"/>
          <w:divBdr>
            <w:top w:val="none" w:sz="0" w:space="0" w:color="auto"/>
            <w:left w:val="none" w:sz="0" w:space="0" w:color="auto"/>
            <w:bottom w:val="none" w:sz="0" w:space="0" w:color="auto"/>
            <w:right w:val="none" w:sz="0" w:space="0" w:color="auto"/>
          </w:divBdr>
          <w:divsChild>
            <w:div w:id="175816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804">
      <w:bodyDiv w:val="1"/>
      <w:marLeft w:val="0"/>
      <w:marRight w:val="0"/>
      <w:marTop w:val="0"/>
      <w:marBottom w:val="0"/>
      <w:divBdr>
        <w:top w:val="none" w:sz="0" w:space="0" w:color="auto"/>
        <w:left w:val="none" w:sz="0" w:space="0" w:color="auto"/>
        <w:bottom w:val="none" w:sz="0" w:space="0" w:color="auto"/>
        <w:right w:val="none" w:sz="0" w:space="0" w:color="auto"/>
      </w:divBdr>
      <w:divsChild>
        <w:div w:id="2138522521">
          <w:marLeft w:val="0"/>
          <w:marRight w:val="0"/>
          <w:marTop w:val="0"/>
          <w:marBottom w:val="0"/>
          <w:divBdr>
            <w:top w:val="none" w:sz="0" w:space="0" w:color="auto"/>
            <w:left w:val="none" w:sz="0" w:space="0" w:color="auto"/>
            <w:bottom w:val="none" w:sz="0" w:space="0" w:color="auto"/>
            <w:right w:val="none" w:sz="0" w:space="0" w:color="auto"/>
          </w:divBdr>
        </w:div>
      </w:divsChild>
    </w:div>
    <w:div w:id="1636837723">
      <w:bodyDiv w:val="1"/>
      <w:marLeft w:val="0"/>
      <w:marRight w:val="0"/>
      <w:marTop w:val="0"/>
      <w:marBottom w:val="0"/>
      <w:divBdr>
        <w:top w:val="none" w:sz="0" w:space="0" w:color="auto"/>
        <w:left w:val="none" w:sz="0" w:space="0" w:color="auto"/>
        <w:bottom w:val="none" w:sz="0" w:space="0" w:color="auto"/>
        <w:right w:val="none" w:sz="0" w:space="0" w:color="auto"/>
      </w:divBdr>
      <w:divsChild>
        <w:div w:id="1835609254">
          <w:marLeft w:val="0"/>
          <w:marRight w:val="0"/>
          <w:marTop w:val="0"/>
          <w:marBottom w:val="0"/>
          <w:divBdr>
            <w:top w:val="none" w:sz="0" w:space="0" w:color="auto"/>
            <w:left w:val="none" w:sz="0" w:space="0" w:color="auto"/>
            <w:bottom w:val="none" w:sz="0" w:space="0" w:color="auto"/>
            <w:right w:val="none" w:sz="0" w:space="0" w:color="auto"/>
          </w:divBdr>
          <w:divsChild>
            <w:div w:id="15813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8848">
      <w:bodyDiv w:val="1"/>
      <w:marLeft w:val="0"/>
      <w:marRight w:val="0"/>
      <w:marTop w:val="0"/>
      <w:marBottom w:val="0"/>
      <w:divBdr>
        <w:top w:val="none" w:sz="0" w:space="0" w:color="auto"/>
        <w:left w:val="none" w:sz="0" w:space="0" w:color="auto"/>
        <w:bottom w:val="none" w:sz="0" w:space="0" w:color="auto"/>
        <w:right w:val="none" w:sz="0" w:space="0" w:color="auto"/>
      </w:divBdr>
      <w:divsChild>
        <w:div w:id="1180313675">
          <w:marLeft w:val="0"/>
          <w:marRight w:val="0"/>
          <w:marTop w:val="0"/>
          <w:marBottom w:val="0"/>
          <w:divBdr>
            <w:top w:val="none" w:sz="0" w:space="0" w:color="auto"/>
            <w:left w:val="none" w:sz="0" w:space="0" w:color="auto"/>
            <w:bottom w:val="none" w:sz="0" w:space="0" w:color="auto"/>
            <w:right w:val="none" w:sz="0" w:space="0" w:color="auto"/>
          </w:divBdr>
        </w:div>
      </w:divsChild>
    </w:div>
    <w:div w:id="1642344086">
      <w:bodyDiv w:val="1"/>
      <w:marLeft w:val="0"/>
      <w:marRight w:val="0"/>
      <w:marTop w:val="0"/>
      <w:marBottom w:val="0"/>
      <w:divBdr>
        <w:top w:val="none" w:sz="0" w:space="0" w:color="auto"/>
        <w:left w:val="none" w:sz="0" w:space="0" w:color="auto"/>
        <w:bottom w:val="none" w:sz="0" w:space="0" w:color="auto"/>
        <w:right w:val="none" w:sz="0" w:space="0" w:color="auto"/>
      </w:divBdr>
      <w:divsChild>
        <w:div w:id="514349255">
          <w:marLeft w:val="0"/>
          <w:marRight w:val="0"/>
          <w:marTop w:val="0"/>
          <w:marBottom w:val="0"/>
          <w:divBdr>
            <w:top w:val="none" w:sz="0" w:space="0" w:color="auto"/>
            <w:left w:val="none" w:sz="0" w:space="0" w:color="auto"/>
            <w:bottom w:val="none" w:sz="0" w:space="0" w:color="auto"/>
            <w:right w:val="none" w:sz="0" w:space="0" w:color="auto"/>
          </w:divBdr>
          <w:divsChild>
            <w:div w:id="717702814">
              <w:marLeft w:val="0"/>
              <w:marRight w:val="0"/>
              <w:marTop w:val="0"/>
              <w:marBottom w:val="0"/>
              <w:divBdr>
                <w:top w:val="none" w:sz="0" w:space="0" w:color="auto"/>
                <w:left w:val="none" w:sz="0" w:space="0" w:color="auto"/>
                <w:bottom w:val="none" w:sz="0" w:space="0" w:color="auto"/>
                <w:right w:val="none" w:sz="0" w:space="0" w:color="auto"/>
              </w:divBdr>
            </w:div>
            <w:div w:id="104945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40165">
      <w:bodyDiv w:val="1"/>
      <w:marLeft w:val="0"/>
      <w:marRight w:val="0"/>
      <w:marTop w:val="0"/>
      <w:marBottom w:val="0"/>
      <w:divBdr>
        <w:top w:val="none" w:sz="0" w:space="0" w:color="auto"/>
        <w:left w:val="none" w:sz="0" w:space="0" w:color="auto"/>
        <w:bottom w:val="none" w:sz="0" w:space="0" w:color="auto"/>
        <w:right w:val="none" w:sz="0" w:space="0" w:color="auto"/>
      </w:divBdr>
      <w:divsChild>
        <w:div w:id="892154843">
          <w:marLeft w:val="0"/>
          <w:marRight w:val="0"/>
          <w:marTop w:val="0"/>
          <w:marBottom w:val="0"/>
          <w:divBdr>
            <w:top w:val="none" w:sz="0" w:space="0" w:color="auto"/>
            <w:left w:val="none" w:sz="0" w:space="0" w:color="auto"/>
            <w:bottom w:val="none" w:sz="0" w:space="0" w:color="auto"/>
            <w:right w:val="none" w:sz="0" w:space="0" w:color="auto"/>
          </w:divBdr>
          <w:divsChild>
            <w:div w:id="445469038">
              <w:marLeft w:val="0"/>
              <w:marRight w:val="0"/>
              <w:marTop w:val="0"/>
              <w:marBottom w:val="0"/>
              <w:divBdr>
                <w:top w:val="none" w:sz="0" w:space="0" w:color="auto"/>
                <w:left w:val="none" w:sz="0" w:space="0" w:color="auto"/>
                <w:bottom w:val="none" w:sz="0" w:space="0" w:color="auto"/>
                <w:right w:val="none" w:sz="0" w:space="0" w:color="auto"/>
              </w:divBdr>
            </w:div>
            <w:div w:id="119541509">
              <w:marLeft w:val="0"/>
              <w:marRight w:val="0"/>
              <w:marTop w:val="0"/>
              <w:marBottom w:val="0"/>
              <w:divBdr>
                <w:top w:val="none" w:sz="0" w:space="0" w:color="auto"/>
                <w:left w:val="none" w:sz="0" w:space="0" w:color="auto"/>
                <w:bottom w:val="none" w:sz="0" w:space="0" w:color="auto"/>
                <w:right w:val="none" w:sz="0" w:space="0" w:color="auto"/>
              </w:divBdr>
            </w:div>
            <w:div w:id="10164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1742">
      <w:bodyDiv w:val="1"/>
      <w:marLeft w:val="0"/>
      <w:marRight w:val="0"/>
      <w:marTop w:val="0"/>
      <w:marBottom w:val="0"/>
      <w:divBdr>
        <w:top w:val="none" w:sz="0" w:space="0" w:color="auto"/>
        <w:left w:val="none" w:sz="0" w:space="0" w:color="auto"/>
        <w:bottom w:val="none" w:sz="0" w:space="0" w:color="auto"/>
        <w:right w:val="none" w:sz="0" w:space="0" w:color="auto"/>
      </w:divBdr>
      <w:divsChild>
        <w:div w:id="1030302619">
          <w:marLeft w:val="0"/>
          <w:marRight w:val="0"/>
          <w:marTop w:val="0"/>
          <w:marBottom w:val="0"/>
          <w:divBdr>
            <w:top w:val="none" w:sz="0" w:space="0" w:color="auto"/>
            <w:left w:val="none" w:sz="0" w:space="0" w:color="auto"/>
            <w:bottom w:val="none" w:sz="0" w:space="0" w:color="auto"/>
            <w:right w:val="none" w:sz="0" w:space="0" w:color="auto"/>
          </w:divBdr>
          <w:divsChild>
            <w:div w:id="594478886">
              <w:marLeft w:val="0"/>
              <w:marRight w:val="0"/>
              <w:marTop w:val="0"/>
              <w:marBottom w:val="0"/>
              <w:divBdr>
                <w:top w:val="none" w:sz="0" w:space="0" w:color="auto"/>
                <w:left w:val="none" w:sz="0" w:space="0" w:color="auto"/>
                <w:bottom w:val="none" w:sz="0" w:space="0" w:color="auto"/>
                <w:right w:val="none" w:sz="0" w:space="0" w:color="auto"/>
              </w:divBdr>
            </w:div>
            <w:div w:id="1421828040">
              <w:marLeft w:val="0"/>
              <w:marRight w:val="0"/>
              <w:marTop w:val="0"/>
              <w:marBottom w:val="0"/>
              <w:divBdr>
                <w:top w:val="none" w:sz="0" w:space="0" w:color="auto"/>
                <w:left w:val="none" w:sz="0" w:space="0" w:color="auto"/>
                <w:bottom w:val="none" w:sz="0" w:space="0" w:color="auto"/>
                <w:right w:val="none" w:sz="0" w:space="0" w:color="auto"/>
              </w:divBdr>
            </w:div>
            <w:div w:id="303703621">
              <w:marLeft w:val="0"/>
              <w:marRight w:val="0"/>
              <w:marTop w:val="0"/>
              <w:marBottom w:val="0"/>
              <w:divBdr>
                <w:top w:val="none" w:sz="0" w:space="0" w:color="auto"/>
                <w:left w:val="none" w:sz="0" w:space="0" w:color="auto"/>
                <w:bottom w:val="none" w:sz="0" w:space="0" w:color="auto"/>
                <w:right w:val="none" w:sz="0" w:space="0" w:color="auto"/>
              </w:divBdr>
            </w:div>
            <w:div w:id="1035035418">
              <w:marLeft w:val="0"/>
              <w:marRight w:val="0"/>
              <w:marTop w:val="0"/>
              <w:marBottom w:val="0"/>
              <w:divBdr>
                <w:top w:val="none" w:sz="0" w:space="0" w:color="auto"/>
                <w:left w:val="none" w:sz="0" w:space="0" w:color="auto"/>
                <w:bottom w:val="none" w:sz="0" w:space="0" w:color="auto"/>
                <w:right w:val="none" w:sz="0" w:space="0" w:color="auto"/>
              </w:divBdr>
            </w:div>
            <w:div w:id="318970443">
              <w:marLeft w:val="0"/>
              <w:marRight w:val="0"/>
              <w:marTop w:val="0"/>
              <w:marBottom w:val="0"/>
              <w:divBdr>
                <w:top w:val="none" w:sz="0" w:space="0" w:color="auto"/>
                <w:left w:val="none" w:sz="0" w:space="0" w:color="auto"/>
                <w:bottom w:val="none" w:sz="0" w:space="0" w:color="auto"/>
                <w:right w:val="none" w:sz="0" w:space="0" w:color="auto"/>
              </w:divBdr>
            </w:div>
            <w:div w:id="1346437563">
              <w:marLeft w:val="0"/>
              <w:marRight w:val="0"/>
              <w:marTop w:val="0"/>
              <w:marBottom w:val="0"/>
              <w:divBdr>
                <w:top w:val="none" w:sz="0" w:space="0" w:color="auto"/>
                <w:left w:val="none" w:sz="0" w:space="0" w:color="auto"/>
                <w:bottom w:val="none" w:sz="0" w:space="0" w:color="auto"/>
                <w:right w:val="none" w:sz="0" w:space="0" w:color="auto"/>
              </w:divBdr>
            </w:div>
            <w:div w:id="160989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6469">
      <w:bodyDiv w:val="1"/>
      <w:marLeft w:val="0"/>
      <w:marRight w:val="0"/>
      <w:marTop w:val="0"/>
      <w:marBottom w:val="0"/>
      <w:divBdr>
        <w:top w:val="none" w:sz="0" w:space="0" w:color="auto"/>
        <w:left w:val="none" w:sz="0" w:space="0" w:color="auto"/>
        <w:bottom w:val="none" w:sz="0" w:space="0" w:color="auto"/>
        <w:right w:val="none" w:sz="0" w:space="0" w:color="auto"/>
      </w:divBdr>
      <w:divsChild>
        <w:div w:id="1511094453">
          <w:marLeft w:val="0"/>
          <w:marRight w:val="0"/>
          <w:marTop w:val="0"/>
          <w:marBottom w:val="0"/>
          <w:divBdr>
            <w:top w:val="none" w:sz="0" w:space="0" w:color="auto"/>
            <w:left w:val="none" w:sz="0" w:space="0" w:color="auto"/>
            <w:bottom w:val="none" w:sz="0" w:space="0" w:color="auto"/>
            <w:right w:val="none" w:sz="0" w:space="0" w:color="auto"/>
          </w:divBdr>
        </w:div>
      </w:divsChild>
    </w:div>
    <w:div w:id="1675760628">
      <w:bodyDiv w:val="1"/>
      <w:marLeft w:val="0"/>
      <w:marRight w:val="0"/>
      <w:marTop w:val="0"/>
      <w:marBottom w:val="0"/>
      <w:divBdr>
        <w:top w:val="none" w:sz="0" w:space="0" w:color="auto"/>
        <w:left w:val="none" w:sz="0" w:space="0" w:color="auto"/>
        <w:bottom w:val="none" w:sz="0" w:space="0" w:color="auto"/>
        <w:right w:val="none" w:sz="0" w:space="0" w:color="auto"/>
      </w:divBdr>
      <w:divsChild>
        <w:div w:id="63989560">
          <w:marLeft w:val="0"/>
          <w:marRight w:val="0"/>
          <w:marTop w:val="0"/>
          <w:marBottom w:val="0"/>
          <w:divBdr>
            <w:top w:val="none" w:sz="0" w:space="0" w:color="auto"/>
            <w:left w:val="none" w:sz="0" w:space="0" w:color="auto"/>
            <w:bottom w:val="none" w:sz="0" w:space="0" w:color="auto"/>
            <w:right w:val="none" w:sz="0" w:space="0" w:color="auto"/>
          </w:divBdr>
        </w:div>
      </w:divsChild>
    </w:div>
    <w:div w:id="1697347071">
      <w:bodyDiv w:val="1"/>
      <w:marLeft w:val="0"/>
      <w:marRight w:val="0"/>
      <w:marTop w:val="0"/>
      <w:marBottom w:val="0"/>
      <w:divBdr>
        <w:top w:val="none" w:sz="0" w:space="0" w:color="auto"/>
        <w:left w:val="none" w:sz="0" w:space="0" w:color="auto"/>
        <w:bottom w:val="none" w:sz="0" w:space="0" w:color="auto"/>
        <w:right w:val="none" w:sz="0" w:space="0" w:color="auto"/>
      </w:divBdr>
      <w:divsChild>
        <w:div w:id="210070772">
          <w:marLeft w:val="0"/>
          <w:marRight w:val="0"/>
          <w:marTop w:val="0"/>
          <w:marBottom w:val="0"/>
          <w:divBdr>
            <w:top w:val="none" w:sz="0" w:space="0" w:color="auto"/>
            <w:left w:val="none" w:sz="0" w:space="0" w:color="auto"/>
            <w:bottom w:val="none" w:sz="0" w:space="0" w:color="auto"/>
            <w:right w:val="none" w:sz="0" w:space="0" w:color="auto"/>
          </w:divBdr>
          <w:divsChild>
            <w:div w:id="11988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40153">
      <w:bodyDiv w:val="1"/>
      <w:marLeft w:val="0"/>
      <w:marRight w:val="0"/>
      <w:marTop w:val="0"/>
      <w:marBottom w:val="0"/>
      <w:divBdr>
        <w:top w:val="none" w:sz="0" w:space="0" w:color="auto"/>
        <w:left w:val="none" w:sz="0" w:space="0" w:color="auto"/>
        <w:bottom w:val="none" w:sz="0" w:space="0" w:color="auto"/>
        <w:right w:val="none" w:sz="0" w:space="0" w:color="auto"/>
      </w:divBdr>
      <w:divsChild>
        <w:div w:id="9381573">
          <w:marLeft w:val="0"/>
          <w:marRight w:val="0"/>
          <w:marTop w:val="0"/>
          <w:marBottom w:val="0"/>
          <w:divBdr>
            <w:top w:val="none" w:sz="0" w:space="0" w:color="auto"/>
            <w:left w:val="none" w:sz="0" w:space="0" w:color="auto"/>
            <w:bottom w:val="none" w:sz="0" w:space="0" w:color="auto"/>
            <w:right w:val="none" w:sz="0" w:space="0" w:color="auto"/>
          </w:divBdr>
        </w:div>
      </w:divsChild>
    </w:div>
    <w:div w:id="1714034294">
      <w:bodyDiv w:val="1"/>
      <w:marLeft w:val="0"/>
      <w:marRight w:val="0"/>
      <w:marTop w:val="0"/>
      <w:marBottom w:val="0"/>
      <w:divBdr>
        <w:top w:val="none" w:sz="0" w:space="0" w:color="auto"/>
        <w:left w:val="none" w:sz="0" w:space="0" w:color="auto"/>
        <w:bottom w:val="none" w:sz="0" w:space="0" w:color="auto"/>
        <w:right w:val="none" w:sz="0" w:space="0" w:color="auto"/>
      </w:divBdr>
      <w:divsChild>
        <w:div w:id="1369715988">
          <w:marLeft w:val="0"/>
          <w:marRight w:val="0"/>
          <w:marTop w:val="0"/>
          <w:marBottom w:val="0"/>
          <w:divBdr>
            <w:top w:val="none" w:sz="0" w:space="0" w:color="auto"/>
            <w:left w:val="none" w:sz="0" w:space="0" w:color="auto"/>
            <w:bottom w:val="none" w:sz="0" w:space="0" w:color="auto"/>
            <w:right w:val="none" w:sz="0" w:space="0" w:color="auto"/>
          </w:divBdr>
          <w:divsChild>
            <w:div w:id="1118647641">
              <w:marLeft w:val="0"/>
              <w:marRight w:val="0"/>
              <w:marTop w:val="0"/>
              <w:marBottom w:val="0"/>
              <w:divBdr>
                <w:top w:val="none" w:sz="0" w:space="0" w:color="auto"/>
                <w:left w:val="none" w:sz="0" w:space="0" w:color="auto"/>
                <w:bottom w:val="none" w:sz="0" w:space="0" w:color="auto"/>
                <w:right w:val="none" w:sz="0" w:space="0" w:color="auto"/>
              </w:divBdr>
            </w:div>
            <w:div w:id="1052733266">
              <w:marLeft w:val="0"/>
              <w:marRight w:val="0"/>
              <w:marTop w:val="0"/>
              <w:marBottom w:val="0"/>
              <w:divBdr>
                <w:top w:val="none" w:sz="0" w:space="0" w:color="auto"/>
                <w:left w:val="none" w:sz="0" w:space="0" w:color="auto"/>
                <w:bottom w:val="none" w:sz="0" w:space="0" w:color="auto"/>
                <w:right w:val="none" w:sz="0" w:space="0" w:color="auto"/>
              </w:divBdr>
            </w:div>
            <w:div w:id="1325087575">
              <w:marLeft w:val="0"/>
              <w:marRight w:val="0"/>
              <w:marTop w:val="0"/>
              <w:marBottom w:val="0"/>
              <w:divBdr>
                <w:top w:val="none" w:sz="0" w:space="0" w:color="auto"/>
                <w:left w:val="none" w:sz="0" w:space="0" w:color="auto"/>
                <w:bottom w:val="none" w:sz="0" w:space="0" w:color="auto"/>
                <w:right w:val="none" w:sz="0" w:space="0" w:color="auto"/>
              </w:divBdr>
            </w:div>
            <w:div w:id="595476628">
              <w:marLeft w:val="0"/>
              <w:marRight w:val="0"/>
              <w:marTop w:val="0"/>
              <w:marBottom w:val="0"/>
              <w:divBdr>
                <w:top w:val="none" w:sz="0" w:space="0" w:color="auto"/>
                <w:left w:val="none" w:sz="0" w:space="0" w:color="auto"/>
                <w:bottom w:val="none" w:sz="0" w:space="0" w:color="auto"/>
                <w:right w:val="none" w:sz="0" w:space="0" w:color="auto"/>
              </w:divBdr>
            </w:div>
            <w:div w:id="134416962">
              <w:marLeft w:val="0"/>
              <w:marRight w:val="0"/>
              <w:marTop w:val="0"/>
              <w:marBottom w:val="0"/>
              <w:divBdr>
                <w:top w:val="none" w:sz="0" w:space="0" w:color="auto"/>
                <w:left w:val="none" w:sz="0" w:space="0" w:color="auto"/>
                <w:bottom w:val="none" w:sz="0" w:space="0" w:color="auto"/>
                <w:right w:val="none" w:sz="0" w:space="0" w:color="auto"/>
              </w:divBdr>
            </w:div>
            <w:div w:id="2146729390">
              <w:marLeft w:val="0"/>
              <w:marRight w:val="0"/>
              <w:marTop w:val="0"/>
              <w:marBottom w:val="0"/>
              <w:divBdr>
                <w:top w:val="none" w:sz="0" w:space="0" w:color="auto"/>
                <w:left w:val="none" w:sz="0" w:space="0" w:color="auto"/>
                <w:bottom w:val="none" w:sz="0" w:space="0" w:color="auto"/>
                <w:right w:val="none" w:sz="0" w:space="0" w:color="auto"/>
              </w:divBdr>
            </w:div>
            <w:div w:id="471413290">
              <w:marLeft w:val="0"/>
              <w:marRight w:val="0"/>
              <w:marTop w:val="0"/>
              <w:marBottom w:val="0"/>
              <w:divBdr>
                <w:top w:val="none" w:sz="0" w:space="0" w:color="auto"/>
                <w:left w:val="none" w:sz="0" w:space="0" w:color="auto"/>
                <w:bottom w:val="none" w:sz="0" w:space="0" w:color="auto"/>
                <w:right w:val="none" w:sz="0" w:space="0" w:color="auto"/>
              </w:divBdr>
            </w:div>
            <w:div w:id="337928630">
              <w:marLeft w:val="0"/>
              <w:marRight w:val="0"/>
              <w:marTop w:val="0"/>
              <w:marBottom w:val="0"/>
              <w:divBdr>
                <w:top w:val="none" w:sz="0" w:space="0" w:color="auto"/>
                <w:left w:val="none" w:sz="0" w:space="0" w:color="auto"/>
                <w:bottom w:val="none" w:sz="0" w:space="0" w:color="auto"/>
                <w:right w:val="none" w:sz="0" w:space="0" w:color="auto"/>
              </w:divBdr>
            </w:div>
            <w:div w:id="799231898">
              <w:marLeft w:val="0"/>
              <w:marRight w:val="0"/>
              <w:marTop w:val="0"/>
              <w:marBottom w:val="0"/>
              <w:divBdr>
                <w:top w:val="none" w:sz="0" w:space="0" w:color="auto"/>
                <w:left w:val="none" w:sz="0" w:space="0" w:color="auto"/>
                <w:bottom w:val="none" w:sz="0" w:space="0" w:color="auto"/>
                <w:right w:val="none" w:sz="0" w:space="0" w:color="auto"/>
              </w:divBdr>
            </w:div>
            <w:div w:id="1471676450">
              <w:marLeft w:val="0"/>
              <w:marRight w:val="0"/>
              <w:marTop w:val="0"/>
              <w:marBottom w:val="0"/>
              <w:divBdr>
                <w:top w:val="none" w:sz="0" w:space="0" w:color="auto"/>
                <w:left w:val="none" w:sz="0" w:space="0" w:color="auto"/>
                <w:bottom w:val="none" w:sz="0" w:space="0" w:color="auto"/>
                <w:right w:val="none" w:sz="0" w:space="0" w:color="auto"/>
              </w:divBdr>
            </w:div>
            <w:div w:id="280846127">
              <w:marLeft w:val="0"/>
              <w:marRight w:val="0"/>
              <w:marTop w:val="0"/>
              <w:marBottom w:val="0"/>
              <w:divBdr>
                <w:top w:val="none" w:sz="0" w:space="0" w:color="auto"/>
                <w:left w:val="none" w:sz="0" w:space="0" w:color="auto"/>
                <w:bottom w:val="none" w:sz="0" w:space="0" w:color="auto"/>
                <w:right w:val="none" w:sz="0" w:space="0" w:color="auto"/>
              </w:divBdr>
            </w:div>
            <w:div w:id="827866675">
              <w:marLeft w:val="0"/>
              <w:marRight w:val="0"/>
              <w:marTop w:val="0"/>
              <w:marBottom w:val="0"/>
              <w:divBdr>
                <w:top w:val="none" w:sz="0" w:space="0" w:color="auto"/>
                <w:left w:val="none" w:sz="0" w:space="0" w:color="auto"/>
                <w:bottom w:val="none" w:sz="0" w:space="0" w:color="auto"/>
                <w:right w:val="none" w:sz="0" w:space="0" w:color="auto"/>
              </w:divBdr>
            </w:div>
            <w:div w:id="1204172993">
              <w:marLeft w:val="0"/>
              <w:marRight w:val="0"/>
              <w:marTop w:val="0"/>
              <w:marBottom w:val="0"/>
              <w:divBdr>
                <w:top w:val="none" w:sz="0" w:space="0" w:color="auto"/>
                <w:left w:val="none" w:sz="0" w:space="0" w:color="auto"/>
                <w:bottom w:val="none" w:sz="0" w:space="0" w:color="auto"/>
                <w:right w:val="none" w:sz="0" w:space="0" w:color="auto"/>
              </w:divBdr>
            </w:div>
            <w:div w:id="18276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738">
      <w:bodyDiv w:val="1"/>
      <w:marLeft w:val="0"/>
      <w:marRight w:val="0"/>
      <w:marTop w:val="0"/>
      <w:marBottom w:val="0"/>
      <w:divBdr>
        <w:top w:val="none" w:sz="0" w:space="0" w:color="auto"/>
        <w:left w:val="none" w:sz="0" w:space="0" w:color="auto"/>
        <w:bottom w:val="none" w:sz="0" w:space="0" w:color="auto"/>
        <w:right w:val="none" w:sz="0" w:space="0" w:color="auto"/>
      </w:divBdr>
      <w:divsChild>
        <w:div w:id="1338967116">
          <w:marLeft w:val="0"/>
          <w:marRight w:val="0"/>
          <w:marTop w:val="0"/>
          <w:marBottom w:val="0"/>
          <w:divBdr>
            <w:top w:val="none" w:sz="0" w:space="0" w:color="auto"/>
            <w:left w:val="none" w:sz="0" w:space="0" w:color="auto"/>
            <w:bottom w:val="none" w:sz="0" w:space="0" w:color="auto"/>
            <w:right w:val="none" w:sz="0" w:space="0" w:color="auto"/>
          </w:divBdr>
          <w:divsChild>
            <w:div w:id="2107843032">
              <w:marLeft w:val="0"/>
              <w:marRight w:val="0"/>
              <w:marTop w:val="0"/>
              <w:marBottom w:val="0"/>
              <w:divBdr>
                <w:top w:val="none" w:sz="0" w:space="0" w:color="auto"/>
                <w:left w:val="none" w:sz="0" w:space="0" w:color="auto"/>
                <w:bottom w:val="none" w:sz="0" w:space="0" w:color="auto"/>
                <w:right w:val="none" w:sz="0" w:space="0" w:color="auto"/>
              </w:divBdr>
            </w:div>
            <w:div w:id="1700468411">
              <w:marLeft w:val="0"/>
              <w:marRight w:val="0"/>
              <w:marTop w:val="0"/>
              <w:marBottom w:val="0"/>
              <w:divBdr>
                <w:top w:val="none" w:sz="0" w:space="0" w:color="auto"/>
                <w:left w:val="none" w:sz="0" w:space="0" w:color="auto"/>
                <w:bottom w:val="none" w:sz="0" w:space="0" w:color="auto"/>
                <w:right w:val="none" w:sz="0" w:space="0" w:color="auto"/>
              </w:divBdr>
            </w:div>
            <w:div w:id="4256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00293">
      <w:bodyDiv w:val="1"/>
      <w:marLeft w:val="0"/>
      <w:marRight w:val="0"/>
      <w:marTop w:val="0"/>
      <w:marBottom w:val="0"/>
      <w:divBdr>
        <w:top w:val="none" w:sz="0" w:space="0" w:color="auto"/>
        <w:left w:val="none" w:sz="0" w:space="0" w:color="auto"/>
        <w:bottom w:val="none" w:sz="0" w:space="0" w:color="auto"/>
        <w:right w:val="none" w:sz="0" w:space="0" w:color="auto"/>
      </w:divBdr>
      <w:divsChild>
        <w:div w:id="146674018">
          <w:marLeft w:val="0"/>
          <w:marRight w:val="0"/>
          <w:marTop w:val="0"/>
          <w:marBottom w:val="0"/>
          <w:divBdr>
            <w:top w:val="none" w:sz="0" w:space="0" w:color="auto"/>
            <w:left w:val="none" w:sz="0" w:space="0" w:color="auto"/>
            <w:bottom w:val="none" w:sz="0" w:space="0" w:color="auto"/>
            <w:right w:val="none" w:sz="0" w:space="0" w:color="auto"/>
          </w:divBdr>
          <w:divsChild>
            <w:div w:id="1380472623">
              <w:marLeft w:val="0"/>
              <w:marRight w:val="0"/>
              <w:marTop w:val="0"/>
              <w:marBottom w:val="0"/>
              <w:divBdr>
                <w:top w:val="none" w:sz="0" w:space="0" w:color="auto"/>
                <w:left w:val="none" w:sz="0" w:space="0" w:color="auto"/>
                <w:bottom w:val="none" w:sz="0" w:space="0" w:color="auto"/>
                <w:right w:val="none" w:sz="0" w:space="0" w:color="auto"/>
              </w:divBdr>
            </w:div>
            <w:div w:id="955210913">
              <w:marLeft w:val="0"/>
              <w:marRight w:val="0"/>
              <w:marTop w:val="0"/>
              <w:marBottom w:val="0"/>
              <w:divBdr>
                <w:top w:val="none" w:sz="0" w:space="0" w:color="auto"/>
                <w:left w:val="none" w:sz="0" w:space="0" w:color="auto"/>
                <w:bottom w:val="none" w:sz="0" w:space="0" w:color="auto"/>
                <w:right w:val="none" w:sz="0" w:space="0" w:color="auto"/>
              </w:divBdr>
            </w:div>
            <w:div w:id="686717520">
              <w:marLeft w:val="0"/>
              <w:marRight w:val="0"/>
              <w:marTop w:val="0"/>
              <w:marBottom w:val="0"/>
              <w:divBdr>
                <w:top w:val="none" w:sz="0" w:space="0" w:color="auto"/>
                <w:left w:val="none" w:sz="0" w:space="0" w:color="auto"/>
                <w:bottom w:val="none" w:sz="0" w:space="0" w:color="auto"/>
                <w:right w:val="none" w:sz="0" w:space="0" w:color="auto"/>
              </w:divBdr>
            </w:div>
            <w:div w:id="1791777525">
              <w:marLeft w:val="0"/>
              <w:marRight w:val="0"/>
              <w:marTop w:val="0"/>
              <w:marBottom w:val="0"/>
              <w:divBdr>
                <w:top w:val="none" w:sz="0" w:space="0" w:color="auto"/>
                <w:left w:val="none" w:sz="0" w:space="0" w:color="auto"/>
                <w:bottom w:val="none" w:sz="0" w:space="0" w:color="auto"/>
                <w:right w:val="none" w:sz="0" w:space="0" w:color="auto"/>
              </w:divBdr>
            </w:div>
            <w:div w:id="208809491">
              <w:marLeft w:val="0"/>
              <w:marRight w:val="0"/>
              <w:marTop w:val="0"/>
              <w:marBottom w:val="0"/>
              <w:divBdr>
                <w:top w:val="none" w:sz="0" w:space="0" w:color="auto"/>
                <w:left w:val="none" w:sz="0" w:space="0" w:color="auto"/>
                <w:bottom w:val="none" w:sz="0" w:space="0" w:color="auto"/>
                <w:right w:val="none" w:sz="0" w:space="0" w:color="auto"/>
              </w:divBdr>
            </w:div>
            <w:div w:id="486896006">
              <w:marLeft w:val="0"/>
              <w:marRight w:val="0"/>
              <w:marTop w:val="0"/>
              <w:marBottom w:val="0"/>
              <w:divBdr>
                <w:top w:val="none" w:sz="0" w:space="0" w:color="auto"/>
                <w:left w:val="none" w:sz="0" w:space="0" w:color="auto"/>
                <w:bottom w:val="none" w:sz="0" w:space="0" w:color="auto"/>
                <w:right w:val="none" w:sz="0" w:space="0" w:color="auto"/>
              </w:divBdr>
            </w:div>
            <w:div w:id="1352800449">
              <w:marLeft w:val="0"/>
              <w:marRight w:val="0"/>
              <w:marTop w:val="0"/>
              <w:marBottom w:val="0"/>
              <w:divBdr>
                <w:top w:val="none" w:sz="0" w:space="0" w:color="auto"/>
                <w:left w:val="none" w:sz="0" w:space="0" w:color="auto"/>
                <w:bottom w:val="none" w:sz="0" w:space="0" w:color="auto"/>
                <w:right w:val="none" w:sz="0" w:space="0" w:color="auto"/>
              </w:divBdr>
            </w:div>
            <w:div w:id="6858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41610">
      <w:bodyDiv w:val="1"/>
      <w:marLeft w:val="0"/>
      <w:marRight w:val="0"/>
      <w:marTop w:val="0"/>
      <w:marBottom w:val="0"/>
      <w:divBdr>
        <w:top w:val="none" w:sz="0" w:space="0" w:color="auto"/>
        <w:left w:val="none" w:sz="0" w:space="0" w:color="auto"/>
        <w:bottom w:val="none" w:sz="0" w:space="0" w:color="auto"/>
        <w:right w:val="none" w:sz="0" w:space="0" w:color="auto"/>
      </w:divBdr>
      <w:divsChild>
        <w:div w:id="883521757">
          <w:marLeft w:val="0"/>
          <w:marRight w:val="0"/>
          <w:marTop w:val="0"/>
          <w:marBottom w:val="0"/>
          <w:divBdr>
            <w:top w:val="none" w:sz="0" w:space="0" w:color="auto"/>
            <w:left w:val="none" w:sz="0" w:space="0" w:color="auto"/>
            <w:bottom w:val="none" w:sz="0" w:space="0" w:color="auto"/>
            <w:right w:val="none" w:sz="0" w:space="0" w:color="auto"/>
          </w:divBdr>
        </w:div>
      </w:divsChild>
    </w:div>
    <w:div w:id="1768309733">
      <w:bodyDiv w:val="1"/>
      <w:marLeft w:val="0"/>
      <w:marRight w:val="0"/>
      <w:marTop w:val="0"/>
      <w:marBottom w:val="0"/>
      <w:divBdr>
        <w:top w:val="none" w:sz="0" w:space="0" w:color="auto"/>
        <w:left w:val="none" w:sz="0" w:space="0" w:color="auto"/>
        <w:bottom w:val="none" w:sz="0" w:space="0" w:color="auto"/>
        <w:right w:val="none" w:sz="0" w:space="0" w:color="auto"/>
      </w:divBdr>
      <w:divsChild>
        <w:div w:id="508299746">
          <w:marLeft w:val="0"/>
          <w:marRight w:val="0"/>
          <w:marTop w:val="0"/>
          <w:marBottom w:val="0"/>
          <w:divBdr>
            <w:top w:val="none" w:sz="0" w:space="0" w:color="auto"/>
            <w:left w:val="none" w:sz="0" w:space="0" w:color="auto"/>
            <w:bottom w:val="none" w:sz="0" w:space="0" w:color="auto"/>
            <w:right w:val="none" w:sz="0" w:space="0" w:color="auto"/>
          </w:divBdr>
          <w:divsChild>
            <w:div w:id="426772363">
              <w:marLeft w:val="0"/>
              <w:marRight w:val="0"/>
              <w:marTop w:val="0"/>
              <w:marBottom w:val="0"/>
              <w:divBdr>
                <w:top w:val="none" w:sz="0" w:space="0" w:color="auto"/>
                <w:left w:val="none" w:sz="0" w:space="0" w:color="auto"/>
                <w:bottom w:val="none" w:sz="0" w:space="0" w:color="auto"/>
                <w:right w:val="none" w:sz="0" w:space="0" w:color="auto"/>
              </w:divBdr>
            </w:div>
            <w:div w:id="1653216483">
              <w:marLeft w:val="0"/>
              <w:marRight w:val="0"/>
              <w:marTop w:val="0"/>
              <w:marBottom w:val="0"/>
              <w:divBdr>
                <w:top w:val="none" w:sz="0" w:space="0" w:color="auto"/>
                <w:left w:val="none" w:sz="0" w:space="0" w:color="auto"/>
                <w:bottom w:val="none" w:sz="0" w:space="0" w:color="auto"/>
                <w:right w:val="none" w:sz="0" w:space="0" w:color="auto"/>
              </w:divBdr>
            </w:div>
            <w:div w:id="1408192816">
              <w:marLeft w:val="0"/>
              <w:marRight w:val="0"/>
              <w:marTop w:val="0"/>
              <w:marBottom w:val="0"/>
              <w:divBdr>
                <w:top w:val="none" w:sz="0" w:space="0" w:color="auto"/>
                <w:left w:val="none" w:sz="0" w:space="0" w:color="auto"/>
                <w:bottom w:val="none" w:sz="0" w:space="0" w:color="auto"/>
                <w:right w:val="none" w:sz="0" w:space="0" w:color="auto"/>
              </w:divBdr>
            </w:div>
            <w:div w:id="838808007">
              <w:marLeft w:val="0"/>
              <w:marRight w:val="0"/>
              <w:marTop w:val="0"/>
              <w:marBottom w:val="0"/>
              <w:divBdr>
                <w:top w:val="none" w:sz="0" w:space="0" w:color="auto"/>
                <w:left w:val="none" w:sz="0" w:space="0" w:color="auto"/>
                <w:bottom w:val="none" w:sz="0" w:space="0" w:color="auto"/>
                <w:right w:val="none" w:sz="0" w:space="0" w:color="auto"/>
              </w:divBdr>
            </w:div>
            <w:div w:id="955022199">
              <w:marLeft w:val="0"/>
              <w:marRight w:val="0"/>
              <w:marTop w:val="0"/>
              <w:marBottom w:val="0"/>
              <w:divBdr>
                <w:top w:val="none" w:sz="0" w:space="0" w:color="auto"/>
                <w:left w:val="none" w:sz="0" w:space="0" w:color="auto"/>
                <w:bottom w:val="none" w:sz="0" w:space="0" w:color="auto"/>
                <w:right w:val="none" w:sz="0" w:space="0" w:color="auto"/>
              </w:divBdr>
            </w:div>
            <w:div w:id="817573097">
              <w:marLeft w:val="0"/>
              <w:marRight w:val="0"/>
              <w:marTop w:val="0"/>
              <w:marBottom w:val="0"/>
              <w:divBdr>
                <w:top w:val="none" w:sz="0" w:space="0" w:color="auto"/>
                <w:left w:val="none" w:sz="0" w:space="0" w:color="auto"/>
                <w:bottom w:val="none" w:sz="0" w:space="0" w:color="auto"/>
                <w:right w:val="none" w:sz="0" w:space="0" w:color="auto"/>
              </w:divBdr>
            </w:div>
            <w:div w:id="1909261436">
              <w:marLeft w:val="0"/>
              <w:marRight w:val="0"/>
              <w:marTop w:val="0"/>
              <w:marBottom w:val="0"/>
              <w:divBdr>
                <w:top w:val="none" w:sz="0" w:space="0" w:color="auto"/>
                <w:left w:val="none" w:sz="0" w:space="0" w:color="auto"/>
                <w:bottom w:val="none" w:sz="0" w:space="0" w:color="auto"/>
                <w:right w:val="none" w:sz="0" w:space="0" w:color="auto"/>
              </w:divBdr>
            </w:div>
            <w:div w:id="248390989">
              <w:marLeft w:val="0"/>
              <w:marRight w:val="0"/>
              <w:marTop w:val="0"/>
              <w:marBottom w:val="0"/>
              <w:divBdr>
                <w:top w:val="none" w:sz="0" w:space="0" w:color="auto"/>
                <w:left w:val="none" w:sz="0" w:space="0" w:color="auto"/>
                <w:bottom w:val="none" w:sz="0" w:space="0" w:color="auto"/>
                <w:right w:val="none" w:sz="0" w:space="0" w:color="auto"/>
              </w:divBdr>
            </w:div>
            <w:div w:id="401634983">
              <w:marLeft w:val="0"/>
              <w:marRight w:val="0"/>
              <w:marTop w:val="0"/>
              <w:marBottom w:val="0"/>
              <w:divBdr>
                <w:top w:val="none" w:sz="0" w:space="0" w:color="auto"/>
                <w:left w:val="none" w:sz="0" w:space="0" w:color="auto"/>
                <w:bottom w:val="none" w:sz="0" w:space="0" w:color="auto"/>
                <w:right w:val="none" w:sz="0" w:space="0" w:color="auto"/>
              </w:divBdr>
            </w:div>
            <w:div w:id="124979163">
              <w:marLeft w:val="0"/>
              <w:marRight w:val="0"/>
              <w:marTop w:val="0"/>
              <w:marBottom w:val="0"/>
              <w:divBdr>
                <w:top w:val="none" w:sz="0" w:space="0" w:color="auto"/>
                <w:left w:val="none" w:sz="0" w:space="0" w:color="auto"/>
                <w:bottom w:val="none" w:sz="0" w:space="0" w:color="auto"/>
                <w:right w:val="none" w:sz="0" w:space="0" w:color="auto"/>
              </w:divBdr>
            </w:div>
            <w:div w:id="1786271625">
              <w:marLeft w:val="0"/>
              <w:marRight w:val="0"/>
              <w:marTop w:val="0"/>
              <w:marBottom w:val="0"/>
              <w:divBdr>
                <w:top w:val="none" w:sz="0" w:space="0" w:color="auto"/>
                <w:left w:val="none" w:sz="0" w:space="0" w:color="auto"/>
                <w:bottom w:val="none" w:sz="0" w:space="0" w:color="auto"/>
                <w:right w:val="none" w:sz="0" w:space="0" w:color="auto"/>
              </w:divBdr>
            </w:div>
            <w:div w:id="1459713911">
              <w:marLeft w:val="0"/>
              <w:marRight w:val="0"/>
              <w:marTop w:val="0"/>
              <w:marBottom w:val="0"/>
              <w:divBdr>
                <w:top w:val="none" w:sz="0" w:space="0" w:color="auto"/>
                <w:left w:val="none" w:sz="0" w:space="0" w:color="auto"/>
                <w:bottom w:val="none" w:sz="0" w:space="0" w:color="auto"/>
                <w:right w:val="none" w:sz="0" w:space="0" w:color="auto"/>
              </w:divBdr>
            </w:div>
            <w:div w:id="905651191">
              <w:marLeft w:val="0"/>
              <w:marRight w:val="0"/>
              <w:marTop w:val="0"/>
              <w:marBottom w:val="0"/>
              <w:divBdr>
                <w:top w:val="none" w:sz="0" w:space="0" w:color="auto"/>
                <w:left w:val="none" w:sz="0" w:space="0" w:color="auto"/>
                <w:bottom w:val="none" w:sz="0" w:space="0" w:color="auto"/>
                <w:right w:val="none" w:sz="0" w:space="0" w:color="auto"/>
              </w:divBdr>
            </w:div>
            <w:div w:id="99819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91072">
      <w:bodyDiv w:val="1"/>
      <w:marLeft w:val="0"/>
      <w:marRight w:val="0"/>
      <w:marTop w:val="0"/>
      <w:marBottom w:val="0"/>
      <w:divBdr>
        <w:top w:val="none" w:sz="0" w:space="0" w:color="auto"/>
        <w:left w:val="none" w:sz="0" w:space="0" w:color="auto"/>
        <w:bottom w:val="none" w:sz="0" w:space="0" w:color="auto"/>
        <w:right w:val="none" w:sz="0" w:space="0" w:color="auto"/>
      </w:divBdr>
      <w:divsChild>
        <w:div w:id="1572421079">
          <w:marLeft w:val="0"/>
          <w:marRight w:val="0"/>
          <w:marTop w:val="0"/>
          <w:marBottom w:val="0"/>
          <w:divBdr>
            <w:top w:val="none" w:sz="0" w:space="0" w:color="auto"/>
            <w:left w:val="none" w:sz="0" w:space="0" w:color="auto"/>
            <w:bottom w:val="none" w:sz="0" w:space="0" w:color="auto"/>
            <w:right w:val="none" w:sz="0" w:space="0" w:color="auto"/>
          </w:divBdr>
          <w:divsChild>
            <w:div w:id="1934589858">
              <w:marLeft w:val="0"/>
              <w:marRight w:val="0"/>
              <w:marTop w:val="0"/>
              <w:marBottom w:val="0"/>
              <w:divBdr>
                <w:top w:val="none" w:sz="0" w:space="0" w:color="auto"/>
                <w:left w:val="none" w:sz="0" w:space="0" w:color="auto"/>
                <w:bottom w:val="none" w:sz="0" w:space="0" w:color="auto"/>
                <w:right w:val="none" w:sz="0" w:space="0" w:color="auto"/>
              </w:divBdr>
            </w:div>
            <w:div w:id="720788373">
              <w:marLeft w:val="0"/>
              <w:marRight w:val="0"/>
              <w:marTop w:val="0"/>
              <w:marBottom w:val="0"/>
              <w:divBdr>
                <w:top w:val="none" w:sz="0" w:space="0" w:color="auto"/>
                <w:left w:val="none" w:sz="0" w:space="0" w:color="auto"/>
                <w:bottom w:val="none" w:sz="0" w:space="0" w:color="auto"/>
                <w:right w:val="none" w:sz="0" w:space="0" w:color="auto"/>
              </w:divBdr>
            </w:div>
            <w:div w:id="1955138982">
              <w:marLeft w:val="0"/>
              <w:marRight w:val="0"/>
              <w:marTop w:val="0"/>
              <w:marBottom w:val="0"/>
              <w:divBdr>
                <w:top w:val="none" w:sz="0" w:space="0" w:color="auto"/>
                <w:left w:val="none" w:sz="0" w:space="0" w:color="auto"/>
                <w:bottom w:val="none" w:sz="0" w:space="0" w:color="auto"/>
                <w:right w:val="none" w:sz="0" w:space="0" w:color="auto"/>
              </w:divBdr>
            </w:div>
            <w:div w:id="900021908">
              <w:marLeft w:val="0"/>
              <w:marRight w:val="0"/>
              <w:marTop w:val="0"/>
              <w:marBottom w:val="0"/>
              <w:divBdr>
                <w:top w:val="none" w:sz="0" w:space="0" w:color="auto"/>
                <w:left w:val="none" w:sz="0" w:space="0" w:color="auto"/>
                <w:bottom w:val="none" w:sz="0" w:space="0" w:color="auto"/>
                <w:right w:val="none" w:sz="0" w:space="0" w:color="auto"/>
              </w:divBdr>
            </w:div>
            <w:div w:id="1295523211">
              <w:marLeft w:val="0"/>
              <w:marRight w:val="0"/>
              <w:marTop w:val="0"/>
              <w:marBottom w:val="0"/>
              <w:divBdr>
                <w:top w:val="none" w:sz="0" w:space="0" w:color="auto"/>
                <w:left w:val="none" w:sz="0" w:space="0" w:color="auto"/>
                <w:bottom w:val="none" w:sz="0" w:space="0" w:color="auto"/>
                <w:right w:val="none" w:sz="0" w:space="0" w:color="auto"/>
              </w:divBdr>
            </w:div>
            <w:div w:id="1619263620">
              <w:marLeft w:val="0"/>
              <w:marRight w:val="0"/>
              <w:marTop w:val="0"/>
              <w:marBottom w:val="0"/>
              <w:divBdr>
                <w:top w:val="none" w:sz="0" w:space="0" w:color="auto"/>
                <w:left w:val="none" w:sz="0" w:space="0" w:color="auto"/>
                <w:bottom w:val="none" w:sz="0" w:space="0" w:color="auto"/>
                <w:right w:val="none" w:sz="0" w:space="0" w:color="auto"/>
              </w:divBdr>
            </w:div>
            <w:div w:id="1286814147">
              <w:marLeft w:val="0"/>
              <w:marRight w:val="0"/>
              <w:marTop w:val="0"/>
              <w:marBottom w:val="0"/>
              <w:divBdr>
                <w:top w:val="none" w:sz="0" w:space="0" w:color="auto"/>
                <w:left w:val="none" w:sz="0" w:space="0" w:color="auto"/>
                <w:bottom w:val="none" w:sz="0" w:space="0" w:color="auto"/>
                <w:right w:val="none" w:sz="0" w:space="0" w:color="auto"/>
              </w:divBdr>
            </w:div>
            <w:div w:id="85344468">
              <w:marLeft w:val="0"/>
              <w:marRight w:val="0"/>
              <w:marTop w:val="0"/>
              <w:marBottom w:val="0"/>
              <w:divBdr>
                <w:top w:val="none" w:sz="0" w:space="0" w:color="auto"/>
                <w:left w:val="none" w:sz="0" w:space="0" w:color="auto"/>
                <w:bottom w:val="none" w:sz="0" w:space="0" w:color="auto"/>
                <w:right w:val="none" w:sz="0" w:space="0" w:color="auto"/>
              </w:divBdr>
            </w:div>
            <w:div w:id="513571642">
              <w:marLeft w:val="0"/>
              <w:marRight w:val="0"/>
              <w:marTop w:val="0"/>
              <w:marBottom w:val="0"/>
              <w:divBdr>
                <w:top w:val="none" w:sz="0" w:space="0" w:color="auto"/>
                <w:left w:val="none" w:sz="0" w:space="0" w:color="auto"/>
                <w:bottom w:val="none" w:sz="0" w:space="0" w:color="auto"/>
                <w:right w:val="none" w:sz="0" w:space="0" w:color="auto"/>
              </w:divBdr>
            </w:div>
            <w:div w:id="327833137">
              <w:marLeft w:val="0"/>
              <w:marRight w:val="0"/>
              <w:marTop w:val="0"/>
              <w:marBottom w:val="0"/>
              <w:divBdr>
                <w:top w:val="none" w:sz="0" w:space="0" w:color="auto"/>
                <w:left w:val="none" w:sz="0" w:space="0" w:color="auto"/>
                <w:bottom w:val="none" w:sz="0" w:space="0" w:color="auto"/>
                <w:right w:val="none" w:sz="0" w:space="0" w:color="auto"/>
              </w:divBdr>
            </w:div>
            <w:div w:id="711271657">
              <w:marLeft w:val="0"/>
              <w:marRight w:val="0"/>
              <w:marTop w:val="0"/>
              <w:marBottom w:val="0"/>
              <w:divBdr>
                <w:top w:val="none" w:sz="0" w:space="0" w:color="auto"/>
                <w:left w:val="none" w:sz="0" w:space="0" w:color="auto"/>
                <w:bottom w:val="none" w:sz="0" w:space="0" w:color="auto"/>
                <w:right w:val="none" w:sz="0" w:space="0" w:color="auto"/>
              </w:divBdr>
            </w:div>
            <w:div w:id="196814227">
              <w:marLeft w:val="0"/>
              <w:marRight w:val="0"/>
              <w:marTop w:val="0"/>
              <w:marBottom w:val="0"/>
              <w:divBdr>
                <w:top w:val="none" w:sz="0" w:space="0" w:color="auto"/>
                <w:left w:val="none" w:sz="0" w:space="0" w:color="auto"/>
                <w:bottom w:val="none" w:sz="0" w:space="0" w:color="auto"/>
                <w:right w:val="none" w:sz="0" w:space="0" w:color="auto"/>
              </w:divBdr>
            </w:div>
            <w:div w:id="435489378">
              <w:marLeft w:val="0"/>
              <w:marRight w:val="0"/>
              <w:marTop w:val="0"/>
              <w:marBottom w:val="0"/>
              <w:divBdr>
                <w:top w:val="none" w:sz="0" w:space="0" w:color="auto"/>
                <w:left w:val="none" w:sz="0" w:space="0" w:color="auto"/>
                <w:bottom w:val="none" w:sz="0" w:space="0" w:color="auto"/>
                <w:right w:val="none" w:sz="0" w:space="0" w:color="auto"/>
              </w:divBdr>
            </w:div>
            <w:div w:id="141500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8503">
      <w:bodyDiv w:val="1"/>
      <w:marLeft w:val="0"/>
      <w:marRight w:val="0"/>
      <w:marTop w:val="0"/>
      <w:marBottom w:val="0"/>
      <w:divBdr>
        <w:top w:val="none" w:sz="0" w:space="0" w:color="auto"/>
        <w:left w:val="none" w:sz="0" w:space="0" w:color="auto"/>
        <w:bottom w:val="none" w:sz="0" w:space="0" w:color="auto"/>
        <w:right w:val="none" w:sz="0" w:space="0" w:color="auto"/>
      </w:divBdr>
    </w:div>
    <w:div w:id="1795127377">
      <w:bodyDiv w:val="1"/>
      <w:marLeft w:val="0"/>
      <w:marRight w:val="0"/>
      <w:marTop w:val="0"/>
      <w:marBottom w:val="0"/>
      <w:divBdr>
        <w:top w:val="none" w:sz="0" w:space="0" w:color="auto"/>
        <w:left w:val="none" w:sz="0" w:space="0" w:color="auto"/>
        <w:bottom w:val="none" w:sz="0" w:space="0" w:color="auto"/>
        <w:right w:val="none" w:sz="0" w:space="0" w:color="auto"/>
      </w:divBdr>
    </w:div>
    <w:div w:id="1795706844">
      <w:bodyDiv w:val="1"/>
      <w:marLeft w:val="0"/>
      <w:marRight w:val="0"/>
      <w:marTop w:val="0"/>
      <w:marBottom w:val="0"/>
      <w:divBdr>
        <w:top w:val="none" w:sz="0" w:space="0" w:color="auto"/>
        <w:left w:val="none" w:sz="0" w:space="0" w:color="auto"/>
        <w:bottom w:val="none" w:sz="0" w:space="0" w:color="auto"/>
        <w:right w:val="none" w:sz="0" w:space="0" w:color="auto"/>
      </w:divBdr>
      <w:divsChild>
        <w:div w:id="1011488649">
          <w:marLeft w:val="0"/>
          <w:marRight w:val="0"/>
          <w:marTop w:val="0"/>
          <w:marBottom w:val="0"/>
          <w:divBdr>
            <w:top w:val="none" w:sz="0" w:space="0" w:color="auto"/>
            <w:left w:val="none" w:sz="0" w:space="0" w:color="auto"/>
            <w:bottom w:val="none" w:sz="0" w:space="0" w:color="auto"/>
            <w:right w:val="none" w:sz="0" w:space="0" w:color="auto"/>
          </w:divBdr>
        </w:div>
      </w:divsChild>
    </w:div>
    <w:div w:id="1801877597">
      <w:bodyDiv w:val="1"/>
      <w:marLeft w:val="0"/>
      <w:marRight w:val="0"/>
      <w:marTop w:val="0"/>
      <w:marBottom w:val="0"/>
      <w:divBdr>
        <w:top w:val="none" w:sz="0" w:space="0" w:color="auto"/>
        <w:left w:val="none" w:sz="0" w:space="0" w:color="auto"/>
        <w:bottom w:val="none" w:sz="0" w:space="0" w:color="auto"/>
        <w:right w:val="none" w:sz="0" w:space="0" w:color="auto"/>
      </w:divBdr>
      <w:divsChild>
        <w:div w:id="456411100">
          <w:marLeft w:val="0"/>
          <w:marRight w:val="0"/>
          <w:marTop w:val="0"/>
          <w:marBottom w:val="0"/>
          <w:divBdr>
            <w:top w:val="none" w:sz="0" w:space="0" w:color="auto"/>
            <w:left w:val="none" w:sz="0" w:space="0" w:color="auto"/>
            <w:bottom w:val="none" w:sz="0" w:space="0" w:color="auto"/>
            <w:right w:val="none" w:sz="0" w:space="0" w:color="auto"/>
          </w:divBdr>
        </w:div>
      </w:divsChild>
    </w:div>
    <w:div w:id="18093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916958">
          <w:marLeft w:val="0"/>
          <w:marRight w:val="0"/>
          <w:marTop w:val="0"/>
          <w:marBottom w:val="0"/>
          <w:divBdr>
            <w:top w:val="none" w:sz="0" w:space="0" w:color="auto"/>
            <w:left w:val="none" w:sz="0" w:space="0" w:color="auto"/>
            <w:bottom w:val="none" w:sz="0" w:space="0" w:color="auto"/>
            <w:right w:val="none" w:sz="0" w:space="0" w:color="auto"/>
          </w:divBdr>
          <w:divsChild>
            <w:div w:id="15099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34508">
      <w:bodyDiv w:val="1"/>
      <w:marLeft w:val="0"/>
      <w:marRight w:val="0"/>
      <w:marTop w:val="0"/>
      <w:marBottom w:val="0"/>
      <w:divBdr>
        <w:top w:val="none" w:sz="0" w:space="0" w:color="auto"/>
        <w:left w:val="none" w:sz="0" w:space="0" w:color="auto"/>
        <w:bottom w:val="none" w:sz="0" w:space="0" w:color="auto"/>
        <w:right w:val="none" w:sz="0" w:space="0" w:color="auto"/>
      </w:divBdr>
      <w:divsChild>
        <w:div w:id="127820052">
          <w:marLeft w:val="0"/>
          <w:marRight w:val="0"/>
          <w:marTop w:val="0"/>
          <w:marBottom w:val="0"/>
          <w:divBdr>
            <w:top w:val="none" w:sz="0" w:space="0" w:color="auto"/>
            <w:left w:val="none" w:sz="0" w:space="0" w:color="auto"/>
            <w:bottom w:val="none" w:sz="0" w:space="0" w:color="auto"/>
            <w:right w:val="none" w:sz="0" w:space="0" w:color="auto"/>
          </w:divBdr>
          <w:divsChild>
            <w:div w:id="407850458">
              <w:marLeft w:val="0"/>
              <w:marRight w:val="0"/>
              <w:marTop w:val="0"/>
              <w:marBottom w:val="0"/>
              <w:divBdr>
                <w:top w:val="none" w:sz="0" w:space="0" w:color="auto"/>
                <w:left w:val="none" w:sz="0" w:space="0" w:color="auto"/>
                <w:bottom w:val="none" w:sz="0" w:space="0" w:color="auto"/>
                <w:right w:val="none" w:sz="0" w:space="0" w:color="auto"/>
              </w:divBdr>
            </w:div>
            <w:div w:id="873463905">
              <w:marLeft w:val="0"/>
              <w:marRight w:val="0"/>
              <w:marTop w:val="0"/>
              <w:marBottom w:val="0"/>
              <w:divBdr>
                <w:top w:val="none" w:sz="0" w:space="0" w:color="auto"/>
                <w:left w:val="none" w:sz="0" w:space="0" w:color="auto"/>
                <w:bottom w:val="none" w:sz="0" w:space="0" w:color="auto"/>
                <w:right w:val="none" w:sz="0" w:space="0" w:color="auto"/>
              </w:divBdr>
            </w:div>
            <w:div w:id="4636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1209">
      <w:bodyDiv w:val="1"/>
      <w:marLeft w:val="0"/>
      <w:marRight w:val="0"/>
      <w:marTop w:val="0"/>
      <w:marBottom w:val="0"/>
      <w:divBdr>
        <w:top w:val="none" w:sz="0" w:space="0" w:color="auto"/>
        <w:left w:val="none" w:sz="0" w:space="0" w:color="auto"/>
        <w:bottom w:val="none" w:sz="0" w:space="0" w:color="auto"/>
        <w:right w:val="none" w:sz="0" w:space="0" w:color="auto"/>
      </w:divBdr>
      <w:divsChild>
        <w:div w:id="999694211">
          <w:marLeft w:val="0"/>
          <w:marRight w:val="0"/>
          <w:marTop w:val="0"/>
          <w:marBottom w:val="0"/>
          <w:divBdr>
            <w:top w:val="none" w:sz="0" w:space="0" w:color="auto"/>
            <w:left w:val="none" w:sz="0" w:space="0" w:color="auto"/>
            <w:bottom w:val="none" w:sz="0" w:space="0" w:color="auto"/>
            <w:right w:val="none" w:sz="0" w:space="0" w:color="auto"/>
          </w:divBdr>
          <w:divsChild>
            <w:div w:id="1187716196">
              <w:marLeft w:val="0"/>
              <w:marRight w:val="0"/>
              <w:marTop w:val="0"/>
              <w:marBottom w:val="0"/>
              <w:divBdr>
                <w:top w:val="none" w:sz="0" w:space="0" w:color="auto"/>
                <w:left w:val="none" w:sz="0" w:space="0" w:color="auto"/>
                <w:bottom w:val="none" w:sz="0" w:space="0" w:color="auto"/>
                <w:right w:val="none" w:sz="0" w:space="0" w:color="auto"/>
              </w:divBdr>
            </w:div>
            <w:div w:id="10790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00118">
      <w:bodyDiv w:val="1"/>
      <w:marLeft w:val="0"/>
      <w:marRight w:val="0"/>
      <w:marTop w:val="0"/>
      <w:marBottom w:val="0"/>
      <w:divBdr>
        <w:top w:val="none" w:sz="0" w:space="0" w:color="auto"/>
        <w:left w:val="none" w:sz="0" w:space="0" w:color="auto"/>
        <w:bottom w:val="none" w:sz="0" w:space="0" w:color="auto"/>
        <w:right w:val="none" w:sz="0" w:space="0" w:color="auto"/>
      </w:divBdr>
      <w:divsChild>
        <w:div w:id="1654796391">
          <w:marLeft w:val="0"/>
          <w:marRight w:val="0"/>
          <w:marTop w:val="0"/>
          <w:marBottom w:val="0"/>
          <w:divBdr>
            <w:top w:val="none" w:sz="0" w:space="0" w:color="auto"/>
            <w:left w:val="none" w:sz="0" w:space="0" w:color="auto"/>
            <w:bottom w:val="none" w:sz="0" w:space="0" w:color="auto"/>
            <w:right w:val="none" w:sz="0" w:space="0" w:color="auto"/>
          </w:divBdr>
          <w:divsChild>
            <w:div w:id="138808794">
              <w:marLeft w:val="0"/>
              <w:marRight w:val="0"/>
              <w:marTop w:val="0"/>
              <w:marBottom w:val="0"/>
              <w:divBdr>
                <w:top w:val="none" w:sz="0" w:space="0" w:color="auto"/>
                <w:left w:val="none" w:sz="0" w:space="0" w:color="auto"/>
                <w:bottom w:val="none" w:sz="0" w:space="0" w:color="auto"/>
                <w:right w:val="none" w:sz="0" w:space="0" w:color="auto"/>
              </w:divBdr>
            </w:div>
            <w:div w:id="1837260149">
              <w:marLeft w:val="0"/>
              <w:marRight w:val="0"/>
              <w:marTop w:val="0"/>
              <w:marBottom w:val="0"/>
              <w:divBdr>
                <w:top w:val="none" w:sz="0" w:space="0" w:color="auto"/>
                <w:left w:val="none" w:sz="0" w:space="0" w:color="auto"/>
                <w:bottom w:val="none" w:sz="0" w:space="0" w:color="auto"/>
                <w:right w:val="none" w:sz="0" w:space="0" w:color="auto"/>
              </w:divBdr>
            </w:div>
            <w:div w:id="200134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2467">
      <w:bodyDiv w:val="1"/>
      <w:marLeft w:val="0"/>
      <w:marRight w:val="0"/>
      <w:marTop w:val="0"/>
      <w:marBottom w:val="0"/>
      <w:divBdr>
        <w:top w:val="none" w:sz="0" w:space="0" w:color="auto"/>
        <w:left w:val="none" w:sz="0" w:space="0" w:color="auto"/>
        <w:bottom w:val="none" w:sz="0" w:space="0" w:color="auto"/>
        <w:right w:val="none" w:sz="0" w:space="0" w:color="auto"/>
      </w:divBdr>
      <w:divsChild>
        <w:div w:id="1154757168">
          <w:marLeft w:val="0"/>
          <w:marRight w:val="0"/>
          <w:marTop w:val="0"/>
          <w:marBottom w:val="0"/>
          <w:divBdr>
            <w:top w:val="none" w:sz="0" w:space="0" w:color="auto"/>
            <w:left w:val="none" w:sz="0" w:space="0" w:color="auto"/>
            <w:bottom w:val="none" w:sz="0" w:space="0" w:color="auto"/>
            <w:right w:val="none" w:sz="0" w:space="0" w:color="auto"/>
          </w:divBdr>
          <w:divsChild>
            <w:div w:id="1265768885">
              <w:marLeft w:val="0"/>
              <w:marRight w:val="0"/>
              <w:marTop w:val="0"/>
              <w:marBottom w:val="0"/>
              <w:divBdr>
                <w:top w:val="none" w:sz="0" w:space="0" w:color="auto"/>
                <w:left w:val="none" w:sz="0" w:space="0" w:color="auto"/>
                <w:bottom w:val="none" w:sz="0" w:space="0" w:color="auto"/>
                <w:right w:val="none" w:sz="0" w:space="0" w:color="auto"/>
              </w:divBdr>
            </w:div>
            <w:div w:id="980236489">
              <w:marLeft w:val="0"/>
              <w:marRight w:val="0"/>
              <w:marTop w:val="0"/>
              <w:marBottom w:val="0"/>
              <w:divBdr>
                <w:top w:val="none" w:sz="0" w:space="0" w:color="auto"/>
                <w:left w:val="none" w:sz="0" w:space="0" w:color="auto"/>
                <w:bottom w:val="none" w:sz="0" w:space="0" w:color="auto"/>
                <w:right w:val="none" w:sz="0" w:space="0" w:color="auto"/>
              </w:divBdr>
            </w:div>
            <w:div w:id="254633536">
              <w:marLeft w:val="0"/>
              <w:marRight w:val="0"/>
              <w:marTop w:val="0"/>
              <w:marBottom w:val="0"/>
              <w:divBdr>
                <w:top w:val="none" w:sz="0" w:space="0" w:color="auto"/>
                <w:left w:val="none" w:sz="0" w:space="0" w:color="auto"/>
                <w:bottom w:val="none" w:sz="0" w:space="0" w:color="auto"/>
                <w:right w:val="none" w:sz="0" w:space="0" w:color="auto"/>
              </w:divBdr>
            </w:div>
            <w:div w:id="1424495911">
              <w:marLeft w:val="0"/>
              <w:marRight w:val="0"/>
              <w:marTop w:val="0"/>
              <w:marBottom w:val="0"/>
              <w:divBdr>
                <w:top w:val="none" w:sz="0" w:space="0" w:color="auto"/>
                <w:left w:val="none" w:sz="0" w:space="0" w:color="auto"/>
                <w:bottom w:val="none" w:sz="0" w:space="0" w:color="auto"/>
                <w:right w:val="none" w:sz="0" w:space="0" w:color="auto"/>
              </w:divBdr>
            </w:div>
            <w:div w:id="95373571">
              <w:marLeft w:val="0"/>
              <w:marRight w:val="0"/>
              <w:marTop w:val="0"/>
              <w:marBottom w:val="0"/>
              <w:divBdr>
                <w:top w:val="none" w:sz="0" w:space="0" w:color="auto"/>
                <w:left w:val="none" w:sz="0" w:space="0" w:color="auto"/>
                <w:bottom w:val="none" w:sz="0" w:space="0" w:color="auto"/>
                <w:right w:val="none" w:sz="0" w:space="0" w:color="auto"/>
              </w:divBdr>
            </w:div>
            <w:div w:id="368991569">
              <w:marLeft w:val="0"/>
              <w:marRight w:val="0"/>
              <w:marTop w:val="0"/>
              <w:marBottom w:val="0"/>
              <w:divBdr>
                <w:top w:val="none" w:sz="0" w:space="0" w:color="auto"/>
                <w:left w:val="none" w:sz="0" w:space="0" w:color="auto"/>
                <w:bottom w:val="none" w:sz="0" w:space="0" w:color="auto"/>
                <w:right w:val="none" w:sz="0" w:space="0" w:color="auto"/>
              </w:divBdr>
            </w:div>
            <w:div w:id="284237799">
              <w:marLeft w:val="0"/>
              <w:marRight w:val="0"/>
              <w:marTop w:val="0"/>
              <w:marBottom w:val="0"/>
              <w:divBdr>
                <w:top w:val="none" w:sz="0" w:space="0" w:color="auto"/>
                <w:left w:val="none" w:sz="0" w:space="0" w:color="auto"/>
                <w:bottom w:val="none" w:sz="0" w:space="0" w:color="auto"/>
                <w:right w:val="none" w:sz="0" w:space="0" w:color="auto"/>
              </w:divBdr>
            </w:div>
            <w:div w:id="182427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96076">
      <w:bodyDiv w:val="1"/>
      <w:marLeft w:val="0"/>
      <w:marRight w:val="0"/>
      <w:marTop w:val="0"/>
      <w:marBottom w:val="0"/>
      <w:divBdr>
        <w:top w:val="none" w:sz="0" w:space="0" w:color="auto"/>
        <w:left w:val="none" w:sz="0" w:space="0" w:color="auto"/>
        <w:bottom w:val="none" w:sz="0" w:space="0" w:color="auto"/>
        <w:right w:val="none" w:sz="0" w:space="0" w:color="auto"/>
      </w:divBdr>
      <w:divsChild>
        <w:div w:id="2024933990">
          <w:marLeft w:val="0"/>
          <w:marRight w:val="0"/>
          <w:marTop w:val="0"/>
          <w:marBottom w:val="0"/>
          <w:divBdr>
            <w:top w:val="none" w:sz="0" w:space="0" w:color="auto"/>
            <w:left w:val="none" w:sz="0" w:space="0" w:color="auto"/>
            <w:bottom w:val="none" w:sz="0" w:space="0" w:color="auto"/>
            <w:right w:val="none" w:sz="0" w:space="0" w:color="auto"/>
          </w:divBdr>
          <w:divsChild>
            <w:div w:id="1549491991">
              <w:marLeft w:val="0"/>
              <w:marRight w:val="0"/>
              <w:marTop w:val="0"/>
              <w:marBottom w:val="0"/>
              <w:divBdr>
                <w:top w:val="none" w:sz="0" w:space="0" w:color="auto"/>
                <w:left w:val="none" w:sz="0" w:space="0" w:color="auto"/>
                <w:bottom w:val="none" w:sz="0" w:space="0" w:color="auto"/>
                <w:right w:val="none" w:sz="0" w:space="0" w:color="auto"/>
              </w:divBdr>
            </w:div>
            <w:div w:id="138307503">
              <w:marLeft w:val="0"/>
              <w:marRight w:val="0"/>
              <w:marTop w:val="0"/>
              <w:marBottom w:val="0"/>
              <w:divBdr>
                <w:top w:val="none" w:sz="0" w:space="0" w:color="auto"/>
                <w:left w:val="none" w:sz="0" w:space="0" w:color="auto"/>
                <w:bottom w:val="none" w:sz="0" w:space="0" w:color="auto"/>
                <w:right w:val="none" w:sz="0" w:space="0" w:color="auto"/>
              </w:divBdr>
            </w:div>
            <w:div w:id="12401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5484">
      <w:bodyDiv w:val="1"/>
      <w:marLeft w:val="0"/>
      <w:marRight w:val="0"/>
      <w:marTop w:val="0"/>
      <w:marBottom w:val="0"/>
      <w:divBdr>
        <w:top w:val="none" w:sz="0" w:space="0" w:color="auto"/>
        <w:left w:val="none" w:sz="0" w:space="0" w:color="auto"/>
        <w:bottom w:val="none" w:sz="0" w:space="0" w:color="auto"/>
        <w:right w:val="none" w:sz="0" w:space="0" w:color="auto"/>
      </w:divBdr>
      <w:divsChild>
        <w:div w:id="1457144289">
          <w:marLeft w:val="0"/>
          <w:marRight w:val="0"/>
          <w:marTop w:val="0"/>
          <w:marBottom w:val="0"/>
          <w:divBdr>
            <w:top w:val="none" w:sz="0" w:space="0" w:color="auto"/>
            <w:left w:val="none" w:sz="0" w:space="0" w:color="auto"/>
            <w:bottom w:val="none" w:sz="0" w:space="0" w:color="auto"/>
            <w:right w:val="none" w:sz="0" w:space="0" w:color="auto"/>
          </w:divBdr>
        </w:div>
      </w:divsChild>
    </w:div>
    <w:div w:id="1849442673">
      <w:bodyDiv w:val="1"/>
      <w:marLeft w:val="0"/>
      <w:marRight w:val="0"/>
      <w:marTop w:val="0"/>
      <w:marBottom w:val="0"/>
      <w:divBdr>
        <w:top w:val="none" w:sz="0" w:space="0" w:color="auto"/>
        <w:left w:val="none" w:sz="0" w:space="0" w:color="auto"/>
        <w:bottom w:val="none" w:sz="0" w:space="0" w:color="auto"/>
        <w:right w:val="none" w:sz="0" w:space="0" w:color="auto"/>
      </w:divBdr>
      <w:divsChild>
        <w:div w:id="1070465340">
          <w:marLeft w:val="0"/>
          <w:marRight w:val="0"/>
          <w:marTop w:val="0"/>
          <w:marBottom w:val="0"/>
          <w:divBdr>
            <w:top w:val="none" w:sz="0" w:space="0" w:color="auto"/>
            <w:left w:val="none" w:sz="0" w:space="0" w:color="auto"/>
            <w:bottom w:val="none" w:sz="0" w:space="0" w:color="auto"/>
            <w:right w:val="none" w:sz="0" w:space="0" w:color="auto"/>
          </w:divBdr>
          <w:divsChild>
            <w:div w:id="159390023">
              <w:marLeft w:val="0"/>
              <w:marRight w:val="0"/>
              <w:marTop w:val="0"/>
              <w:marBottom w:val="0"/>
              <w:divBdr>
                <w:top w:val="none" w:sz="0" w:space="0" w:color="auto"/>
                <w:left w:val="none" w:sz="0" w:space="0" w:color="auto"/>
                <w:bottom w:val="none" w:sz="0" w:space="0" w:color="auto"/>
                <w:right w:val="none" w:sz="0" w:space="0" w:color="auto"/>
              </w:divBdr>
            </w:div>
            <w:div w:id="1202595678">
              <w:marLeft w:val="0"/>
              <w:marRight w:val="0"/>
              <w:marTop w:val="0"/>
              <w:marBottom w:val="0"/>
              <w:divBdr>
                <w:top w:val="none" w:sz="0" w:space="0" w:color="auto"/>
                <w:left w:val="none" w:sz="0" w:space="0" w:color="auto"/>
                <w:bottom w:val="none" w:sz="0" w:space="0" w:color="auto"/>
                <w:right w:val="none" w:sz="0" w:space="0" w:color="auto"/>
              </w:divBdr>
            </w:div>
            <w:div w:id="1571229970">
              <w:marLeft w:val="0"/>
              <w:marRight w:val="0"/>
              <w:marTop w:val="0"/>
              <w:marBottom w:val="0"/>
              <w:divBdr>
                <w:top w:val="none" w:sz="0" w:space="0" w:color="auto"/>
                <w:left w:val="none" w:sz="0" w:space="0" w:color="auto"/>
                <w:bottom w:val="none" w:sz="0" w:space="0" w:color="auto"/>
                <w:right w:val="none" w:sz="0" w:space="0" w:color="auto"/>
              </w:divBdr>
            </w:div>
            <w:div w:id="1617250232">
              <w:marLeft w:val="0"/>
              <w:marRight w:val="0"/>
              <w:marTop w:val="0"/>
              <w:marBottom w:val="0"/>
              <w:divBdr>
                <w:top w:val="none" w:sz="0" w:space="0" w:color="auto"/>
                <w:left w:val="none" w:sz="0" w:space="0" w:color="auto"/>
                <w:bottom w:val="none" w:sz="0" w:space="0" w:color="auto"/>
                <w:right w:val="none" w:sz="0" w:space="0" w:color="auto"/>
              </w:divBdr>
            </w:div>
            <w:div w:id="201796883">
              <w:marLeft w:val="0"/>
              <w:marRight w:val="0"/>
              <w:marTop w:val="0"/>
              <w:marBottom w:val="0"/>
              <w:divBdr>
                <w:top w:val="none" w:sz="0" w:space="0" w:color="auto"/>
                <w:left w:val="none" w:sz="0" w:space="0" w:color="auto"/>
                <w:bottom w:val="none" w:sz="0" w:space="0" w:color="auto"/>
                <w:right w:val="none" w:sz="0" w:space="0" w:color="auto"/>
              </w:divBdr>
            </w:div>
            <w:div w:id="1176191732">
              <w:marLeft w:val="0"/>
              <w:marRight w:val="0"/>
              <w:marTop w:val="0"/>
              <w:marBottom w:val="0"/>
              <w:divBdr>
                <w:top w:val="none" w:sz="0" w:space="0" w:color="auto"/>
                <w:left w:val="none" w:sz="0" w:space="0" w:color="auto"/>
                <w:bottom w:val="none" w:sz="0" w:space="0" w:color="auto"/>
                <w:right w:val="none" w:sz="0" w:space="0" w:color="auto"/>
              </w:divBdr>
            </w:div>
            <w:div w:id="605885347">
              <w:marLeft w:val="0"/>
              <w:marRight w:val="0"/>
              <w:marTop w:val="0"/>
              <w:marBottom w:val="0"/>
              <w:divBdr>
                <w:top w:val="none" w:sz="0" w:space="0" w:color="auto"/>
                <w:left w:val="none" w:sz="0" w:space="0" w:color="auto"/>
                <w:bottom w:val="none" w:sz="0" w:space="0" w:color="auto"/>
                <w:right w:val="none" w:sz="0" w:space="0" w:color="auto"/>
              </w:divBdr>
            </w:div>
            <w:div w:id="1784839439">
              <w:marLeft w:val="0"/>
              <w:marRight w:val="0"/>
              <w:marTop w:val="0"/>
              <w:marBottom w:val="0"/>
              <w:divBdr>
                <w:top w:val="none" w:sz="0" w:space="0" w:color="auto"/>
                <w:left w:val="none" w:sz="0" w:space="0" w:color="auto"/>
                <w:bottom w:val="none" w:sz="0" w:space="0" w:color="auto"/>
                <w:right w:val="none" w:sz="0" w:space="0" w:color="auto"/>
              </w:divBdr>
            </w:div>
            <w:div w:id="1247760971">
              <w:marLeft w:val="0"/>
              <w:marRight w:val="0"/>
              <w:marTop w:val="0"/>
              <w:marBottom w:val="0"/>
              <w:divBdr>
                <w:top w:val="none" w:sz="0" w:space="0" w:color="auto"/>
                <w:left w:val="none" w:sz="0" w:space="0" w:color="auto"/>
                <w:bottom w:val="none" w:sz="0" w:space="0" w:color="auto"/>
                <w:right w:val="none" w:sz="0" w:space="0" w:color="auto"/>
              </w:divBdr>
            </w:div>
            <w:div w:id="880900848">
              <w:marLeft w:val="0"/>
              <w:marRight w:val="0"/>
              <w:marTop w:val="0"/>
              <w:marBottom w:val="0"/>
              <w:divBdr>
                <w:top w:val="none" w:sz="0" w:space="0" w:color="auto"/>
                <w:left w:val="none" w:sz="0" w:space="0" w:color="auto"/>
                <w:bottom w:val="none" w:sz="0" w:space="0" w:color="auto"/>
                <w:right w:val="none" w:sz="0" w:space="0" w:color="auto"/>
              </w:divBdr>
            </w:div>
            <w:div w:id="1757626611">
              <w:marLeft w:val="0"/>
              <w:marRight w:val="0"/>
              <w:marTop w:val="0"/>
              <w:marBottom w:val="0"/>
              <w:divBdr>
                <w:top w:val="none" w:sz="0" w:space="0" w:color="auto"/>
                <w:left w:val="none" w:sz="0" w:space="0" w:color="auto"/>
                <w:bottom w:val="none" w:sz="0" w:space="0" w:color="auto"/>
                <w:right w:val="none" w:sz="0" w:space="0" w:color="auto"/>
              </w:divBdr>
            </w:div>
            <w:div w:id="1239051636">
              <w:marLeft w:val="0"/>
              <w:marRight w:val="0"/>
              <w:marTop w:val="0"/>
              <w:marBottom w:val="0"/>
              <w:divBdr>
                <w:top w:val="none" w:sz="0" w:space="0" w:color="auto"/>
                <w:left w:val="none" w:sz="0" w:space="0" w:color="auto"/>
                <w:bottom w:val="none" w:sz="0" w:space="0" w:color="auto"/>
                <w:right w:val="none" w:sz="0" w:space="0" w:color="auto"/>
              </w:divBdr>
            </w:div>
            <w:div w:id="369886512">
              <w:marLeft w:val="0"/>
              <w:marRight w:val="0"/>
              <w:marTop w:val="0"/>
              <w:marBottom w:val="0"/>
              <w:divBdr>
                <w:top w:val="none" w:sz="0" w:space="0" w:color="auto"/>
                <w:left w:val="none" w:sz="0" w:space="0" w:color="auto"/>
                <w:bottom w:val="none" w:sz="0" w:space="0" w:color="auto"/>
                <w:right w:val="none" w:sz="0" w:space="0" w:color="auto"/>
              </w:divBdr>
            </w:div>
            <w:div w:id="121533956">
              <w:marLeft w:val="0"/>
              <w:marRight w:val="0"/>
              <w:marTop w:val="0"/>
              <w:marBottom w:val="0"/>
              <w:divBdr>
                <w:top w:val="none" w:sz="0" w:space="0" w:color="auto"/>
                <w:left w:val="none" w:sz="0" w:space="0" w:color="auto"/>
                <w:bottom w:val="none" w:sz="0" w:space="0" w:color="auto"/>
                <w:right w:val="none" w:sz="0" w:space="0" w:color="auto"/>
              </w:divBdr>
            </w:div>
            <w:div w:id="333843546">
              <w:marLeft w:val="0"/>
              <w:marRight w:val="0"/>
              <w:marTop w:val="0"/>
              <w:marBottom w:val="0"/>
              <w:divBdr>
                <w:top w:val="none" w:sz="0" w:space="0" w:color="auto"/>
                <w:left w:val="none" w:sz="0" w:space="0" w:color="auto"/>
                <w:bottom w:val="none" w:sz="0" w:space="0" w:color="auto"/>
                <w:right w:val="none" w:sz="0" w:space="0" w:color="auto"/>
              </w:divBdr>
            </w:div>
            <w:div w:id="1596983424">
              <w:marLeft w:val="0"/>
              <w:marRight w:val="0"/>
              <w:marTop w:val="0"/>
              <w:marBottom w:val="0"/>
              <w:divBdr>
                <w:top w:val="none" w:sz="0" w:space="0" w:color="auto"/>
                <w:left w:val="none" w:sz="0" w:space="0" w:color="auto"/>
                <w:bottom w:val="none" w:sz="0" w:space="0" w:color="auto"/>
                <w:right w:val="none" w:sz="0" w:space="0" w:color="auto"/>
              </w:divBdr>
            </w:div>
            <w:div w:id="564998653">
              <w:marLeft w:val="0"/>
              <w:marRight w:val="0"/>
              <w:marTop w:val="0"/>
              <w:marBottom w:val="0"/>
              <w:divBdr>
                <w:top w:val="none" w:sz="0" w:space="0" w:color="auto"/>
                <w:left w:val="none" w:sz="0" w:space="0" w:color="auto"/>
                <w:bottom w:val="none" w:sz="0" w:space="0" w:color="auto"/>
                <w:right w:val="none" w:sz="0" w:space="0" w:color="auto"/>
              </w:divBdr>
            </w:div>
            <w:div w:id="991640408">
              <w:marLeft w:val="0"/>
              <w:marRight w:val="0"/>
              <w:marTop w:val="0"/>
              <w:marBottom w:val="0"/>
              <w:divBdr>
                <w:top w:val="none" w:sz="0" w:space="0" w:color="auto"/>
                <w:left w:val="none" w:sz="0" w:space="0" w:color="auto"/>
                <w:bottom w:val="none" w:sz="0" w:space="0" w:color="auto"/>
                <w:right w:val="none" w:sz="0" w:space="0" w:color="auto"/>
              </w:divBdr>
            </w:div>
            <w:div w:id="87688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22444">
      <w:bodyDiv w:val="1"/>
      <w:marLeft w:val="0"/>
      <w:marRight w:val="0"/>
      <w:marTop w:val="0"/>
      <w:marBottom w:val="0"/>
      <w:divBdr>
        <w:top w:val="none" w:sz="0" w:space="0" w:color="auto"/>
        <w:left w:val="none" w:sz="0" w:space="0" w:color="auto"/>
        <w:bottom w:val="none" w:sz="0" w:space="0" w:color="auto"/>
        <w:right w:val="none" w:sz="0" w:space="0" w:color="auto"/>
      </w:divBdr>
      <w:divsChild>
        <w:div w:id="1243107146">
          <w:marLeft w:val="0"/>
          <w:marRight w:val="0"/>
          <w:marTop w:val="0"/>
          <w:marBottom w:val="0"/>
          <w:divBdr>
            <w:top w:val="none" w:sz="0" w:space="0" w:color="auto"/>
            <w:left w:val="none" w:sz="0" w:space="0" w:color="auto"/>
            <w:bottom w:val="none" w:sz="0" w:space="0" w:color="auto"/>
            <w:right w:val="none" w:sz="0" w:space="0" w:color="auto"/>
          </w:divBdr>
          <w:divsChild>
            <w:div w:id="435179754">
              <w:marLeft w:val="0"/>
              <w:marRight w:val="0"/>
              <w:marTop w:val="0"/>
              <w:marBottom w:val="0"/>
              <w:divBdr>
                <w:top w:val="none" w:sz="0" w:space="0" w:color="auto"/>
                <w:left w:val="none" w:sz="0" w:space="0" w:color="auto"/>
                <w:bottom w:val="none" w:sz="0" w:space="0" w:color="auto"/>
                <w:right w:val="none" w:sz="0" w:space="0" w:color="auto"/>
              </w:divBdr>
            </w:div>
            <w:div w:id="1198346749">
              <w:marLeft w:val="0"/>
              <w:marRight w:val="0"/>
              <w:marTop w:val="0"/>
              <w:marBottom w:val="0"/>
              <w:divBdr>
                <w:top w:val="none" w:sz="0" w:space="0" w:color="auto"/>
                <w:left w:val="none" w:sz="0" w:space="0" w:color="auto"/>
                <w:bottom w:val="none" w:sz="0" w:space="0" w:color="auto"/>
                <w:right w:val="none" w:sz="0" w:space="0" w:color="auto"/>
              </w:divBdr>
            </w:div>
            <w:div w:id="2047944081">
              <w:marLeft w:val="0"/>
              <w:marRight w:val="0"/>
              <w:marTop w:val="0"/>
              <w:marBottom w:val="0"/>
              <w:divBdr>
                <w:top w:val="none" w:sz="0" w:space="0" w:color="auto"/>
                <w:left w:val="none" w:sz="0" w:space="0" w:color="auto"/>
                <w:bottom w:val="none" w:sz="0" w:space="0" w:color="auto"/>
                <w:right w:val="none" w:sz="0" w:space="0" w:color="auto"/>
              </w:divBdr>
            </w:div>
            <w:div w:id="13009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85563">
      <w:bodyDiv w:val="1"/>
      <w:marLeft w:val="0"/>
      <w:marRight w:val="0"/>
      <w:marTop w:val="0"/>
      <w:marBottom w:val="0"/>
      <w:divBdr>
        <w:top w:val="none" w:sz="0" w:space="0" w:color="auto"/>
        <w:left w:val="none" w:sz="0" w:space="0" w:color="auto"/>
        <w:bottom w:val="none" w:sz="0" w:space="0" w:color="auto"/>
        <w:right w:val="none" w:sz="0" w:space="0" w:color="auto"/>
      </w:divBdr>
      <w:divsChild>
        <w:div w:id="2127386506">
          <w:marLeft w:val="0"/>
          <w:marRight w:val="0"/>
          <w:marTop w:val="0"/>
          <w:marBottom w:val="0"/>
          <w:divBdr>
            <w:top w:val="none" w:sz="0" w:space="0" w:color="auto"/>
            <w:left w:val="none" w:sz="0" w:space="0" w:color="auto"/>
            <w:bottom w:val="none" w:sz="0" w:space="0" w:color="auto"/>
            <w:right w:val="none" w:sz="0" w:space="0" w:color="auto"/>
          </w:divBdr>
          <w:divsChild>
            <w:div w:id="1967007082">
              <w:marLeft w:val="0"/>
              <w:marRight w:val="0"/>
              <w:marTop w:val="0"/>
              <w:marBottom w:val="0"/>
              <w:divBdr>
                <w:top w:val="none" w:sz="0" w:space="0" w:color="auto"/>
                <w:left w:val="none" w:sz="0" w:space="0" w:color="auto"/>
                <w:bottom w:val="none" w:sz="0" w:space="0" w:color="auto"/>
                <w:right w:val="none" w:sz="0" w:space="0" w:color="auto"/>
              </w:divBdr>
            </w:div>
            <w:div w:id="165756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46288">
      <w:bodyDiv w:val="1"/>
      <w:marLeft w:val="0"/>
      <w:marRight w:val="0"/>
      <w:marTop w:val="0"/>
      <w:marBottom w:val="0"/>
      <w:divBdr>
        <w:top w:val="none" w:sz="0" w:space="0" w:color="auto"/>
        <w:left w:val="none" w:sz="0" w:space="0" w:color="auto"/>
        <w:bottom w:val="none" w:sz="0" w:space="0" w:color="auto"/>
        <w:right w:val="none" w:sz="0" w:space="0" w:color="auto"/>
      </w:divBdr>
      <w:divsChild>
        <w:div w:id="790587879">
          <w:marLeft w:val="0"/>
          <w:marRight w:val="0"/>
          <w:marTop w:val="0"/>
          <w:marBottom w:val="0"/>
          <w:divBdr>
            <w:top w:val="none" w:sz="0" w:space="0" w:color="auto"/>
            <w:left w:val="none" w:sz="0" w:space="0" w:color="auto"/>
            <w:bottom w:val="none" w:sz="0" w:space="0" w:color="auto"/>
            <w:right w:val="none" w:sz="0" w:space="0" w:color="auto"/>
          </w:divBdr>
          <w:divsChild>
            <w:div w:id="1677540702">
              <w:marLeft w:val="0"/>
              <w:marRight w:val="0"/>
              <w:marTop w:val="0"/>
              <w:marBottom w:val="0"/>
              <w:divBdr>
                <w:top w:val="none" w:sz="0" w:space="0" w:color="auto"/>
                <w:left w:val="none" w:sz="0" w:space="0" w:color="auto"/>
                <w:bottom w:val="none" w:sz="0" w:space="0" w:color="auto"/>
                <w:right w:val="none" w:sz="0" w:space="0" w:color="auto"/>
              </w:divBdr>
            </w:div>
            <w:div w:id="1619339314">
              <w:marLeft w:val="0"/>
              <w:marRight w:val="0"/>
              <w:marTop w:val="0"/>
              <w:marBottom w:val="0"/>
              <w:divBdr>
                <w:top w:val="none" w:sz="0" w:space="0" w:color="auto"/>
                <w:left w:val="none" w:sz="0" w:space="0" w:color="auto"/>
                <w:bottom w:val="none" w:sz="0" w:space="0" w:color="auto"/>
                <w:right w:val="none" w:sz="0" w:space="0" w:color="auto"/>
              </w:divBdr>
            </w:div>
            <w:div w:id="3164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4744">
      <w:bodyDiv w:val="1"/>
      <w:marLeft w:val="0"/>
      <w:marRight w:val="0"/>
      <w:marTop w:val="0"/>
      <w:marBottom w:val="0"/>
      <w:divBdr>
        <w:top w:val="none" w:sz="0" w:space="0" w:color="auto"/>
        <w:left w:val="none" w:sz="0" w:space="0" w:color="auto"/>
        <w:bottom w:val="none" w:sz="0" w:space="0" w:color="auto"/>
        <w:right w:val="none" w:sz="0" w:space="0" w:color="auto"/>
      </w:divBdr>
    </w:div>
    <w:div w:id="1919635650">
      <w:bodyDiv w:val="1"/>
      <w:marLeft w:val="0"/>
      <w:marRight w:val="0"/>
      <w:marTop w:val="0"/>
      <w:marBottom w:val="0"/>
      <w:divBdr>
        <w:top w:val="none" w:sz="0" w:space="0" w:color="auto"/>
        <w:left w:val="none" w:sz="0" w:space="0" w:color="auto"/>
        <w:bottom w:val="none" w:sz="0" w:space="0" w:color="auto"/>
        <w:right w:val="none" w:sz="0" w:space="0" w:color="auto"/>
      </w:divBdr>
      <w:divsChild>
        <w:div w:id="1248071794">
          <w:marLeft w:val="0"/>
          <w:marRight w:val="0"/>
          <w:marTop w:val="0"/>
          <w:marBottom w:val="0"/>
          <w:divBdr>
            <w:top w:val="none" w:sz="0" w:space="0" w:color="auto"/>
            <w:left w:val="none" w:sz="0" w:space="0" w:color="auto"/>
            <w:bottom w:val="none" w:sz="0" w:space="0" w:color="auto"/>
            <w:right w:val="none" w:sz="0" w:space="0" w:color="auto"/>
          </w:divBdr>
          <w:divsChild>
            <w:div w:id="760637855">
              <w:marLeft w:val="0"/>
              <w:marRight w:val="0"/>
              <w:marTop w:val="0"/>
              <w:marBottom w:val="0"/>
              <w:divBdr>
                <w:top w:val="none" w:sz="0" w:space="0" w:color="auto"/>
                <w:left w:val="none" w:sz="0" w:space="0" w:color="auto"/>
                <w:bottom w:val="none" w:sz="0" w:space="0" w:color="auto"/>
                <w:right w:val="none" w:sz="0" w:space="0" w:color="auto"/>
              </w:divBdr>
            </w:div>
            <w:div w:id="3402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74412">
      <w:bodyDiv w:val="1"/>
      <w:marLeft w:val="0"/>
      <w:marRight w:val="0"/>
      <w:marTop w:val="0"/>
      <w:marBottom w:val="0"/>
      <w:divBdr>
        <w:top w:val="none" w:sz="0" w:space="0" w:color="auto"/>
        <w:left w:val="none" w:sz="0" w:space="0" w:color="auto"/>
        <w:bottom w:val="none" w:sz="0" w:space="0" w:color="auto"/>
        <w:right w:val="none" w:sz="0" w:space="0" w:color="auto"/>
      </w:divBdr>
      <w:divsChild>
        <w:div w:id="420570923">
          <w:marLeft w:val="0"/>
          <w:marRight w:val="0"/>
          <w:marTop w:val="0"/>
          <w:marBottom w:val="0"/>
          <w:divBdr>
            <w:top w:val="none" w:sz="0" w:space="0" w:color="auto"/>
            <w:left w:val="none" w:sz="0" w:space="0" w:color="auto"/>
            <w:bottom w:val="none" w:sz="0" w:space="0" w:color="auto"/>
            <w:right w:val="none" w:sz="0" w:space="0" w:color="auto"/>
          </w:divBdr>
          <w:divsChild>
            <w:div w:id="1216118191">
              <w:marLeft w:val="0"/>
              <w:marRight w:val="0"/>
              <w:marTop w:val="0"/>
              <w:marBottom w:val="0"/>
              <w:divBdr>
                <w:top w:val="none" w:sz="0" w:space="0" w:color="auto"/>
                <w:left w:val="none" w:sz="0" w:space="0" w:color="auto"/>
                <w:bottom w:val="none" w:sz="0" w:space="0" w:color="auto"/>
                <w:right w:val="none" w:sz="0" w:space="0" w:color="auto"/>
              </w:divBdr>
            </w:div>
            <w:div w:id="1558317264">
              <w:marLeft w:val="0"/>
              <w:marRight w:val="0"/>
              <w:marTop w:val="0"/>
              <w:marBottom w:val="0"/>
              <w:divBdr>
                <w:top w:val="none" w:sz="0" w:space="0" w:color="auto"/>
                <w:left w:val="none" w:sz="0" w:space="0" w:color="auto"/>
                <w:bottom w:val="none" w:sz="0" w:space="0" w:color="auto"/>
                <w:right w:val="none" w:sz="0" w:space="0" w:color="auto"/>
              </w:divBdr>
            </w:div>
            <w:div w:id="440302282">
              <w:marLeft w:val="0"/>
              <w:marRight w:val="0"/>
              <w:marTop w:val="0"/>
              <w:marBottom w:val="0"/>
              <w:divBdr>
                <w:top w:val="none" w:sz="0" w:space="0" w:color="auto"/>
                <w:left w:val="none" w:sz="0" w:space="0" w:color="auto"/>
                <w:bottom w:val="none" w:sz="0" w:space="0" w:color="auto"/>
                <w:right w:val="none" w:sz="0" w:space="0" w:color="auto"/>
              </w:divBdr>
            </w:div>
            <w:div w:id="1308824838">
              <w:marLeft w:val="0"/>
              <w:marRight w:val="0"/>
              <w:marTop w:val="0"/>
              <w:marBottom w:val="0"/>
              <w:divBdr>
                <w:top w:val="none" w:sz="0" w:space="0" w:color="auto"/>
                <w:left w:val="none" w:sz="0" w:space="0" w:color="auto"/>
                <w:bottom w:val="none" w:sz="0" w:space="0" w:color="auto"/>
                <w:right w:val="none" w:sz="0" w:space="0" w:color="auto"/>
              </w:divBdr>
            </w:div>
            <w:div w:id="99180927">
              <w:marLeft w:val="0"/>
              <w:marRight w:val="0"/>
              <w:marTop w:val="0"/>
              <w:marBottom w:val="0"/>
              <w:divBdr>
                <w:top w:val="none" w:sz="0" w:space="0" w:color="auto"/>
                <w:left w:val="none" w:sz="0" w:space="0" w:color="auto"/>
                <w:bottom w:val="none" w:sz="0" w:space="0" w:color="auto"/>
                <w:right w:val="none" w:sz="0" w:space="0" w:color="auto"/>
              </w:divBdr>
            </w:div>
            <w:div w:id="2075734807">
              <w:marLeft w:val="0"/>
              <w:marRight w:val="0"/>
              <w:marTop w:val="0"/>
              <w:marBottom w:val="0"/>
              <w:divBdr>
                <w:top w:val="none" w:sz="0" w:space="0" w:color="auto"/>
                <w:left w:val="none" w:sz="0" w:space="0" w:color="auto"/>
                <w:bottom w:val="none" w:sz="0" w:space="0" w:color="auto"/>
                <w:right w:val="none" w:sz="0" w:space="0" w:color="auto"/>
              </w:divBdr>
            </w:div>
            <w:div w:id="210381596">
              <w:marLeft w:val="0"/>
              <w:marRight w:val="0"/>
              <w:marTop w:val="0"/>
              <w:marBottom w:val="0"/>
              <w:divBdr>
                <w:top w:val="none" w:sz="0" w:space="0" w:color="auto"/>
                <w:left w:val="none" w:sz="0" w:space="0" w:color="auto"/>
                <w:bottom w:val="none" w:sz="0" w:space="0" w:color="auto"/>
                <w:right w:val="none" w:sz="0" w:space="0" w:color="auto"/>
              </w:divBdr>
            </w:div>
            <w:div w:id="1816142866">
              <w:marLeft w:val="0"/>
              <w:marRight w:val="0"/>
              <w:marTop w:val="0"/>
              <w:marBottom w:val="0"/>
              <w:divBdr>
                <w:top w:val="none" w:sz="0" w:space="0" w:color="auto"/>
                <w:left w:val="none" w:sz="0" w:space="0" w:color="auto"/>
                <w:bottom w:val="none" w:sz="0" w:space="0" w:color="auto"/>
                <w:right w:val="none" w:sz="0" w:space="0" w:color="auto"/>
              </w:divBdr>
            </w:div>
            <w:div w:id="1226529879">
              <w:marLeft w:val="0"/>
              <w:marRight w:val="0"/>
              <w:marTop w:val="0"/>
              <w:marBottom w:val="0"/>
              <w:divBdr>
                <w:top w:val="none" w:sz="0" w:space="0" w:color="auto"/>
                <w:left w:val="none" w:sz="0" w:space="0" w:color="auto"/>
                <w:bottom w:val="none" w:sz="0" w:space="0" w:color="auto"/>
                <w:right w:val="none" w:sz="0" w:space="0" w:color="auto"/>
              </w:divBdr>
            </w:div>
            <w:div w:id="26034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7981">
      <w:bodyDiv w:val="1"/>
      <w:marLeft w:val="0"/>
      <w:marRight w:val="0"/>
      <w:marTop w:val="0"/>
      <w:marBottom w:val="0"/>
      <w:divBdr>
        <w:top w:val="none" w:sz="0" w:space="0" w:color="auto"/>
        <w:left w:val="none" w:sz="0" w:space="0" w:color="auto"/>
        <w:bottom w:val="none" w:sz="0" w:space="0" w:color="auto"/>
        <w:right w:val="none" w:sz="0" w:space="0" w:color="auto"/>
      </w:divBdr>
      <w:divsChild>
        <w:div w:id="141121271">
          <w:marLeft w:val="0"/>
          <w:marRight w:val="0"/>
          <w:marTop w:val="0"/>
          <w:marBottom w:val="0"/>
          <w:divBdr>
            <w:top w:val="none" w:sz="0" w:space="0" w:color="auto"/>
            <w:left w:val="none" w:sz="0" w:space="0" w:color="auto"/>
            <w:bottom w:val="none" w:sz="0" w:space="0" w:color="auto"/>
            <w:right w:val="none" w:sz="0" w:space="0" w:color="auto"/>
          </w:divBdr>
          <w:divsChild>
            <w:div w:id="1128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200741">
      <w:bodyDiv w:val="1"/>
      <w:marLeft w:val="0"/>
      <w:marRight w:val="0"/>
      <w:marTop w:val="0"/>
      <w:marBottom w:val="0"/>
      <w:divBdr>
        <w:top w:val="none" w:sz="0" w:space="0" w:color="auto"/>
        <w:left w:val="none" w:sz="0" w:space="0" w:color="auto"/>
        <w:bottom w:val="none" w:sz="0" w:space="0" w:color="auto"/>
        <w:right w:val="none" w:sz="0" w:space="0" w:color="auto"/>
      </w:divBdr>
      <w:divsChild>
        <w:div w:id="534736033">
          <w:marLeft w:val="0"/>
          <w:marRight w:val="0"/>
          <w:marTop w:val="0"/>
          <w:marBottom w:val="0"/>
          <w:divBdr>
            <w:top w:val="none" w:sz="0" w:space="0" w:color="auto"/>
            <w:left w:val="none" w:sz="0" w:space="0" w:color="auto"/>
            <w:bottom w:val="none" w:sz="0" w:space="0" w:color="auto"/>
            <w:right w:val="none" w:sz="0" w:space="0" w:color="auto"/>
          </w:divBdr>
        </w:div>
      </w:divsChild>
    </w:div>
    <w:div w:id="1976793258">
      <w:bodyDiv w:val="1"/>
      <w:marLeft w:val="0"/>
      <w:marRight w:val="0"/>
      <w:marTop w:val="0"/>
      <w:marBottom w:val="0"/>
      <w:divBdr>
        <w:top w:val="none" w:sz="0" w:space="0" w:color="auto"/>
        <w:left w:val="none" w:sz="0" w:space="0" w:color="auto"/>
        <w:bottom w:val="none" w:sz="0" w:space="0" w:color="auto"/>
        <w:right w:val="none" w:sz="0" w:space="0" w:color="auto"/>
      </w:divBdr>
      <w:divsChild>
        <w:div w:id="2138330858">
          <w:marLeft w:val="0"/>
          <w:marRight w:val="0"/>
          <w:marTop w:val="0"/>
          <w:marBottom w:val="0"/>
          <w:divBdr>
            <w:top w:val="none" w:sz="0" w:space="0" w:color="auto"/>
            <w:left w:val="none" w:sz="0" w:space="0" w:color="auto"/>
            <w:bottom w:val="none" w:sz="0" w:space="0" w:color="auto"/>
            <w:right w:val="none" w:sz="0" w:space="0" w:color="auto"/>
          </w:divBdr>
        </w:div>
      </w:divsChild>
    </w:div>
    <w:div w:id="1982076479">
      <w:bodyDiv w:val="1"/>
      <w:marLeft w:val="0"/>
      <w:marRight w:val="0"/>
      <w:marTop w:val="0"/>
      <w:marBottom w:val="0"/>
      <w:divBdr>
        <w:top w:val="none" w:sz="0" w:space="0" w:color="auto"/>
        <w:left w:val="none" w:sz="0" w:space="0" w:color="auto"/>
        <w:bottom w:val="none" w:sz="0" w:space="0" w:color="auto"/>
        <w:right w:val="none" w:sz="0" w:space="0" w:color="auto"/>
      </w:divBdr>
      <w:divsChild>
        <w:div w:id="574512588">
          <w:marLeft w:val="0"/>
          <w:marRight w:val="0"/>
          <w:marTop w:val="0"/>
          <w:marBottom w:val="0"/>
          <w:divBdr>
            <w:top w:val="none" w:sz="0" w:space="0" w:color="auto"/>
            <w:left w:val="none" w:sz="0" w:space="0" w:color="auto"/>
            <w:bottom w:val="none" w:sz="0" w:space="0" w:color="auto"/>
            <w:right w:val="none" w:sz="0" w:space="0" w:color="auto"/>
          </w:divBdr>
        </w:div>
      </w:divsChild>
    </w:div>
    <w:div w:id="1983850932">
      <w:bodyDiv w:val="1"/>
      <w:marLeft w:val="0"/>
      <w:marRight w:val="0"/>
      <w:marTop w:val="0"/>
      <w:marBottom w:val="0"/>
      <w:divBdr>
        <w:top w:val="none" w:sz="0" w:space="0" w:color="auto"/>
        <w:left w:val="none" w:sz="0" w:space="0" w:color="auto"/>
        <w:bottom w:val="none" w:sz="0" w:space="0" w:color="auto"/>
        <w:right w:val="none" w:sz="0" w:space="0" w:color="auto"/>
      </w:divBdr>
    </w:div>
    <w:div w:id="1985431190">
      <w:bodyDiv w:val="1"/>
      <w:marLeft w:val="0"/>
      <w:marRight w:val="0"/>
      <w:marTop w:val="0"/>
      <w:marBottom w:val="0"/>
      <w:divBdr>
        <w:top w:val="none" w:sz="0" w:space="0" w:color="auto"/>
        <w:left w:val="none" w:sz="0" w:space="0" w:color="auto"/>
        <w:bottom w:val="none" w:sz="0" w:space="0" w:color="auto"/>
        <w:right w:val="none" w:sz="0" w:space="0" w:color="auto"/>
      </w:divBdr>
      <w:divsChild>
        <w:div w:id="1271858333">
          <w:marLeft w:val="0"/>
          <w:marRight w:val="0"/>
          <w:marTop w:val="0"/>
          <w:marBottom w:val="0"/>
          <w:divBdr>
            <w:top w:val="none" w:sz="0" w:space="0" w:color="auto"/>
            <w:left w:val="none" w:sz="0" w:space="0" w:color="auto"/>
            <w:bottom w:val="none" w:sz="0" w:space="0" w:color="auto"/>
            <w:right w:val="none" w:sz="0" w:space="0" w:color="auto"/>
          </w:divBdr>
        </w:div>
      </w:divsChild>
    </w:div>
    <w:div w:id="2002194915">
      <w:bodyDiv w:val="1"/>
      <w:marLeft w:val="0"/>
      <w:marRight w:val="0"/>
      <w:marTop w:val="0"/>
      <w:marBottom w:val="0"/>
      <w:divBdr>
        <w:top w:val="none" w:sz="0" w:space="0" w:color="auto"/>
        <w:left w:val="none" w:sz="0" w:space="0" w:color="auto"/>
        <w:bottom w:val="none" w:sz="0" w:space="0" w:color="auto"/>
        <w:right w:val="none" w:sz="0" w:space="0" w:color="auto"/>
      </w:divBdr>
      <w:divsChild>
        <w:div w:id="2021393118">
          <w:marLeft w:val="0"/>
          <w:marRight w:val="0"/>
          <w:marTop w:val="0"/>
          <w:marBottom w:val="0"/>
          <w:divBdr>
            <w:top w:val="none" w:sz="0" w:space="0" w:color="auto"/>
            <w:left w:val="none" w:sz="0" w:space="0" w:color="auto"/>
            <w:bottom w:val="none" w:sz="0" w:space="0" w:color="auto"/>
            <w:right w:val="none" w:sz="0" w:space="0" w:color="auto"/>
          </w:divBdr>
          <w:divsChild>
            <w:div w:id="1862695486">
              <w:marLeft w:val="0"/>
              <w:marRight w:val="0"/>
              <w:marTop w:val="0"/>
              <w:marBottom w:val="0"/>
              <w:divBdr>
                <w:top w:val="none" w:sz="0" w:space="0" w:color="auto"/>
                <w:left w:val="none" w:sz="0" w:space="0" w:color="auto"/>
                <w:bottom w:val="none" w:sz="0" w:space="0" w:color="auto"/>
                <w:right w:val="none" w:sz="0" w:space="0" w:color="auto"/>
              </w:divBdr>
            </w:div>
            <w:div w:id="1031343807">
              <w:marLeft w:val="0"/>
              <w:marRight w:val="0"/>
              <w:marTop w:val="0"/>
              <w:marBottom w:val="0"/>
              <w:divBdr>
                <w:top w:val="none" w:sz="0" w:space="0" w:color="auto"/>
                <w:left w:val="none" w:sz="0" w:space="0" w:color="auto"/>
                <w:bottom w:val="none" w:sz="0" w:space="0" w:color="auto"/>
                <w:right w:val="none" w:sz="0" w:space="0" w:color="auto"/>
              </w:divBdr>
            </w:div>
            <w:div w:id="1367099806">
              <w:marLeft w:val="0"/>
              <w:marRight w:val="0"/>
              <w:marTop w:val="0"/>
              <w:marBottom w:val="0"/>
              <w:divBdr>
                <w:top w:val="none" w:sz="0" w:space="0" w:color="auto"/>
                <w:left w:val="none" w:sz="0" w:space="0" w:color="auto"/>
                <w:bottom w:val="none" w:sz="0" w:space="0" w:color="auto"/>
                <w:right w:val="none" w:sz="0" w:space="0" w:color="auto"/>
              </w:divBdr>
            </w:div>
            <w:div w:id="1085803345">
              <w:marLeft w:val="0"/>
              <w:marRight w:val="0"/>
              <w:marTop w:val="0"/>
              <w:marBottom w:val="0"/>
              <w:divBdr>
                <w:top w:val="none" w:sz="0" w:space="0" w:color="auto"/>
                <w:left w:val="none" w:sz="0" w:space="0" w:color="auto"/>
                <w:bottom w:val="none" w:sz="0" w:space="0" w:color="auto"/>
                <w:right w:val="none" w:sz="0" w:space="0" w:color="auto"/>
              </w:divBdr>
            </w:div>
            <w:div w:id="827356899">
              <w:marLeft w:val="0"/>
              <w:marRight w:val="0"/>
              <w:marTop w:val="0"/>
              <w:marBottom w:val="0"/>
              <w:divBdr>
                <w:top w:val="none" w:sz="0" w:space="0" w:color="auto"/>
                <w:left w:val="none" w:sz="0" w:space="0" w:color="auto"/>
                <w:bottom w:val="none" w:sz="0" w:space="0" w:color="auto"/>
                <w:right w:val="none" w:sz="0" w:space="0" w:color="auto"/>
              </w:divBdr>
            </w:div>
            <w:div w:id="4008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2906">
      <w:bodyDiv w:val="1"/>
      <w:marLeft w:val="0"/>
      <w:marRight w:val="0"/>
      <w:marTop w:val="0"/>
      <w:marBottom w:val="0"/>
      <w:divBdr>
        <w:top w:val="none" w:sz="0" w:space="0" w:color="auto"/>
        <w:left w:val="none" w:sz="0" w:space="0" w:color="auto"/>
        <w:bottom w:val="none" w:sz="0" w:space="0" w:color="auto"/>
        <w:right w:val="none" w:sz="0" w:space="0" w:color="auto"/>
      </w:divBdr>
      <w:divsChild>
        <w:div w:id="692152017">
          <w:marLeft w:val="0"/>
          <w:marRight w:val="0"/>
          <w:marTop w:val="0"/>
          <w:marBottom w:val="0"/>
          <w:divBdr>
            <w:top w:val="none" w:sz="0" w:space="0" w:color="auto"/>
            <w:left w:val="none" w:sz="0" w:space="0" w:color="auto"/>
            <w:bottom w:val="none" w:sz="0" w:space="0" w:color="auto"/>
            <w:right w:val="none" w:sz="0" w:space="0" w:color="auto"/>
          </w:divBdr>
          <w:divsChild>
            <w:div w:id="1464420742">
              <w:marLeft w:val="0"/>
              <w:marRight w:val="0"/>
              <w:marTop w:val="0"/>
              <w:marBottom w:val="0"/>
              <w:divBdr>
                <w:top w:val="none" w:sz="0" w:space="0" w:color="auto"/>
                <w:left w:val="none" w:sz="0" w:space="0" w:color="auto"/>
                <w:bottom w:val="none" w:sz="0" w:space="0" w:color="auto"/>
                <w:right w:val="none" w:sz="0" w:space="0" w:color="auto"/>
              </w:divBdr>
            </w:div>
            <w:div w:id="1032458075">
              <w:marLeft w:val="0"/>
              <w:marRight w:val="0"/>
              <w:marTop w:val="0"/>
              <w:marBottom w:val="0"/>
              <w:divBdr>
                <w:top w:val="none" w:sz="0" w:space="0" w:color="auto"/>
                <w:left w:val="none" w:sz="0" w:space="0" w:color="auto"/>
                <w:bottom w:val="none" w:sz="0" w:space="0" w:color="auto"/>
                <w:right w:val="none" w:sz="0" w:space="0" w:color="auto"/>
              </w:divBdr>
            </w:div>
            <w:div w:id="538132460">
              <w:marLeft w:val="0"/>
              <w:marRight w:val="0"/>
              <w:marTop w:val="0"/>
              <w:marBottom w:val="0"/>
              <w:divBdr>
                <w:top w:val="none" w:sz="0" w:space="0" w:color="auto"/>
                <w:left w:val="none" w:sz="0" w:space="0" w:color="auto"/>
                <w:bottom w:val="none" w:sz="0" w:space="0" w:color="auto"/>
                <w:right w:val="none" w:sz="0" w:space="0" w:color="auto"/>
              </w:divBdr>
            </w:div>
            <w:div w:id="14273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70858">
      <w:bodyDiv w:val="1"/>
      <w:marLeft w:val="0"/>
      <w:marRight w:val="0"/>
      <w:marTop w:val="0"/>
      <w:marBottom w:val="0"/>
      <w:divBdr>
        <w:top w:val="none" w:sz="0" w:space="0" w:color="auto"/>
        <w:left w:val="none" w:sz="0" w:space="0" w:color="auto"/>
        <w:bottom w:val="none" w:sz="0" w:space="0" w:color="auto"/>
        <w:right w:val="none" w:sz="0" w:space="0" w:color="auto"/>
      </w:divBdr>
      <w:divsChild>
        <w:div w:id="2105297328">
          <w:marLeft w:val="0"/>
          <w:marRight w:val="0"/>
          <w:marTop w:val="0"/>
          <w:marBottom w:val="0"/>
          <w:divBdr>
            <w:top w:val="none" w:sz="0" w:space="0" w:color="auto"/>
            <w:left w:val="none" w:sz="0" w:space="0" w:color="auto"/>
            <w:bottom w:val="none" w:sz="0" w:space="0" w:color="auto"/>
            <w:right w:val="none" w:sz="0" w:space="0" w:color="auto"/>
          </w:divBdr>
        </w:div>
      </w:divsChild>
    </w:div>
    <w:div w:id="2033610784">
      <w:bodyDiv w:val="1"/>
      <w:marLeft w:val="0"/>
      <w:marRight w:val="0"/>
      <w:marTop w:val="0"/>
      <w:marBottom w:val="0"/>
      <w:divBdr>
        <w:top w:val="none" w:sz="0" w:space="0" w:color="auto"/>
        <w:left w:val="none" w:sz="0" w:space="0" w:color="auto"/>
        <w:bottom w:val="none" w:sz="0" w:space="0" w:color="auto"/>
        <w:right w:val="none" w:sz="0" w:space="0" w:color="auto"/>
      </w:divBdr>
      <w:divsChild>
        <w:div w:id="1600723913">
          <w:marLeft w:val="0"/>
          <w:marRight w:val="0"/>
          <w:marTop w:val="0"/>
          <w:marBottom w:val="0"/>
          <w:divBdr>
            <w:top w:val="none" w:sz="0" w:space="0" w:color="auto"/>
            <w:left w:val="none" w:sz="0" w:space="0" w:color="auto"/>
            <w:bottom w:val="none" w:sz="0" w:space="0" w:color="auto"/>
            <w:right w:val="none" w:sz="0" w:space="0" w:color="auto"/>
          </w:divBdr>
        </w:div>
      </w:divsChild>
    </w:div>
    <w:div w:id="2033797536">
      <w:bodyDiv w:val="1"/>
      <w:marLeft w:val="0"/>
      <w:marRight w:val="0"/>
      <w:marTop w:val="0"/>
      <w:marBottom w:val="0"/>
      <w:divBdr>
        <w:top w:val="none" w:sz="0" w:space="0" w:color="auto"/>
        <w:left w:val="none" w:sz="0" w:space="0" w:color="auto"/>
        <w:bottom w:val="none" w:sz="0" w:space="0" w:color="auto"/>
        <w:right w:val="none" w:sz="0" w:space="0" w:color="auto"/>
      </w:divBdr>
      <w:divsChild>
        <w:div w:id="17974233">
          <w:marLeft w:val="0"/>
          <w:marRight w:val="0"/>
          <w:marTop w:val="0"/>
          <w:marBottom w:val="0"/>
          <w:divBdr>
            <w:top w:val="none" w:sz="0" w:space="0" w:color="auto"/>
            <w:left w:val="none" w:sz="0" w:space="0" w:color="auto"/>
            <w:bottom w:val="none" w:sz="0" w:space="0" w:color="auto"/>
            <w:right w:val="none" w:sz="0" w:space="0" w:color="auto"/>
          </w:divBdr>
          <w:divsChild>
            <w:div w:id="957295806">
              <w:marLeft w:val="0"/>
              <w:marRight w:val="0"/>
              <w:marTop w:val="0"/>
              <w:marBottom w:val="0"/>
              <w:divBdr>
                <w:top w:val="none" w:sz="0" w:space="0" w:color="auto"/>
                <w:left w:val="none" w:sz="0" w:space="0" w:color="auto"/>
                <w:bottom w:val="none" w:sz="0" w:space="0" w:color="auto"/>
                <w:right w:val="none" w:sz="0" w:space="0" w:color="auto"/>
              </w:divBdr>
            </w:div>
            <w:div w:id="2125346360">
              <w:marLeft w:val="0"/>
              <w:marRight w:val="0"/>
              <w:marTop w:val="0"/>
              <w:marBottom w:val="0"/>
              <w:divBdr>
                <w:top w:val="none" w:sz="0" w:space="0" w:color="auto"/>
                <w:left w:val="none" w:sz="0" w:space="0" w:color="auto"/>
                <w:bottom w:val="none" w:sz="0" w:space="0" w:color="auto"/>
                <w:right w:val="none" w:sz="0" w:space="0" w:color="auto"/>
              </w:divBdr>
            </w:div>
            <w:div w:id="333918857">
              <w:marLeft w:val="0"/>
              <w:marRight w:val="0"/>
              <w:marTop w:val="0"/>
              <w:marBottom w:val="0"/>
              <w:divBdr>
                <w:top w:val="none" w:sz="0" w:space="0" w:color="auto"/>
                <w:left w:val="none" w:sz="0" w:space="0" w:color="auto"/>
                <w:bottom w:val="none" w:sz="0" w:space="0" w:color="auto"/>
                <w:right w:val="none" w:sz="0" w:space="0" w:color="auto"/>
              </w:divBdr>
            </w:div>
            <w:div w:id="1254163216">
              <w:marLeft w:val="0"/>
              <w:marRight w:val="0"/>
              <w:marTop w:val="0"/>
              <w:marBottom w:val="0"/>
              <w:divBdr>
                <w:top w:val="none" w:sz="0" w:space="0" w:color="auto"/>
                <w:left w:val="none" w:sz="0" w:space="0" w:color="auto"/>
                <w:bottom w:val="none" w:sz="0" w:space="0" w:color="auto"/>
                <w:right w:val="none" w:sz="0" w:space="0" w:color="auto"/>
              </w:divBdr>
            </w:div>
            <w:div w:id="2064602039">
              <w:marLeft w:val="0"/>
              <w:marRight w:val="0"/>
              <w:marTop w:val="0"/>
              <w:marBottom w:val="0"/>
              <w:divBdr>
                <w:top w:val="none" w:sz="0" w:space="0" w:color="auto"/>
                <w:left w:val="none" w:sz="0" w:space="0" w:color="auto"/>
                <w:bottom w:val="none" w:sz="0" w:space="0" w:color="auto"/>
                <w:right w:val="none" w:sz="0" w:space="0" w:color="auto"/>
              </w:divBdr>
            </w:div>
            <w:div w:id="950092067">
              <w:marLeft w:val="0"/>
              <w:marRight w:val="0"/>
              <w:marTop w:val="0"/>
              <w:marBottom w:val="0"/>
              <w:divBdr>
                <w:top w:val="none" w:sz="0" w:space="0" w:color="auto"/>
                <w:left w:val="none" w:sz="0" w:space="0" w:color="auto"/>
                <w:bottom w:val="none" w:sz="0" w:space="0" w:color="auto"/>
                <w:right w:val="none" w:sz="0" w:space="0" w:color="auto"/>
              </w:divBdr>
            </w:div>
            <w:div w:id="1743792097">
              <w:marLeft w:val="0"/>
              <w:marRight w:val="0"/>
              <w:marTop w:val="0"/>
              <w:marBottom w:val="0"/>
              <w:divBdr>
                <w:top w:val="none" w:sz="0" w:space="0" w:color="auto"/>
                <w:left w:val="none" w:sz="0" w:space="0" w:color="auto"/>
                <w:bottom w:val="none" w:sz="0" w:space="0" w:color="auto"/>
                <w:right w:val="none" w:sz="0" w:space="0" w:color="auto"/>
              </w:divBdr>
            </w:div>
            <w:div w:id="9648972">
              <w:marLeft w:val="0"/>
              <w:marRight w:val="0"/>
              <w:marTop w:val="0"/>
              <w:marBottom w:val="0"/>
              <w:divBdr>
                <w:top w:val="none" w:sz="0" w:space="0" w:color="auto"/>
                <w:left w:val="none" w:sz="0" w:space="0" w:color="auto"/>
                <w:bottom w:val="none" w:sz="0" w:space="0" w:color="auto"/>
                <w:right w:val="none" w:sz="0" w:space="0" w:color="auto"/>
              </w:divBdr>
            </w:div>
            <w:div w:id="1910840919">
              <w:marLeft w:val="0"/>
              <w:marRight w:val="0"/>
              <w:marTop w:val="0"/>
              <w:marBottom w:val="0"/>
              <w:divBdr>
                <w:top w:val="none" w:sz="0" w:space="0" w:color="auto"/>
                <w:left w:val="none" w:sz="0" w:space="0" w:color="auto"/>
                <w:bottom w:val="none" w:sz="0" w:space="0" w:color="auto"/>
                <w:right w:val="none" w:sz="0" w:space="0" w:color="auto"/>
              </w:divBdr>
            </w:div>
            <w:div w:id="185021140">
              <w:marLeft w:val="0"/>
              <w:marRight w:val="0"/>
              <w:marTop w:val="0"/>
              <w:marBottom w:val="0"/>
              <w:divBdr>
                <w:top w:val="none" w:sz="0" w:space="0" w:color="auto"/>
                <w:left w:val="none" w:sz="0" w:space="0" w:color="auto"/>
                <w:bottom w:val="none" w:sz="0" w:space="0" w:color="auto"/>
                <w:right w:val="none" w:sz="0" w:space="0" w:color="auto"/>
              </w:divBdr>
            </w:div>
            <w:div w:id="228687493">
              <w:marLeft w:val="0"/>
              <w:marRight w:val="0"/>
              <w:marTop w:val="0"/>
              <w:marBottom w:val="0"/>
              <w:divBdr>
                <w:top w:val="none" w:sz="0" w:space="0" w:color="auto"/>
                <w:left w:val="none" w:sz="0" w:space="0" w:color="auto"/>
                <w:bottom w:val="none" w:sz="0" w:space="0" w:color="auto"/>
                <w:right w:val="none" w:sz="0" w:space="0" w:color="auto"/>
              </w:divBdr>
            </w:div>
            <w:div w:id="1850219420">
              <w:marLeft w:val="0"/>
              <w:marRight w:val="0"/>
              <w:marTop w:val="0"/>
              <w:marBottom w:val="0"/>
              <w:divBdr>
                <w:top w:val="none" w:sz="0" w:space="0" w:color="auto"/>
                <w:left w:val="none" w:sz="0" w:space="0" w:color="auto"/>
                <w:bottom w:val="none" w:sz="0" w:space="0" w:color="auto"/>
                <w:right w:val="none" w:sz="0" w:space="0" w:color="auto"/>
              </w:divBdr>
            </w:div>
            <w:div w:id="1053307709">
              <w:marLeft w:val="0"/>
              <w:marRight w:val="0"/>
              <w:marTop w:val="0"/>
              <w:marBottom w:val="0"/>
              <w:divBdr>
                <w:top w:val="none" w:sz="0" w:space="0" w:color="auto"/>
                <w:left w:val="none" w:sz="0" w:space="0" w:color="auto"/>
                <w:bottom w:val="none" w:sz="0" w:space="0" w:color="auto"/>
                <w:right w:val="none" w:sz="0" w:space="0" w:color="auto"/>
              </w:divBdr>
            </w:div>
            <w:div w:id="1391461605">
              <w:marLeft w:val="0"/>
              <w:marRight w:val="0"/>
              <w:marTop w:val="0"/>
              <w:marBottom w:val="0"/>
              <w:divBdr>
                <w:top w:val="none" w:sz="0" w:space="0" w:color="auto"/>
                <w:left w:val="none" w:sz="0" w:space="0" w:color="auto"/>
                <w:bottom w:val="none" w:sz="0" w:space="0" w:color="auto"/>
                <w:right w:val="none" w:sz="0" w:space="0" w:color="auto"/>
              </w:divBdr>
            </w:div>
            <w:div w:id="1447962404">
              <w:marLeft w:val="0"/>
              <w:marRight w:val="0"/>
              <w:marTop w:val="0"/>
              <w:marBottom w:val="0"/>
              <w:divBdr>
                <w:top w:val="none" w:sz="0" w:space="0" w:color="auto"/>
                <w:left w:val="none" w:sz="0" w:space="0" w:color="auto"/>
                <w:bottom w:val="none" w:sz="0" w:space="0" w:color="auto"/>
                <w:right w:val="none" w:sz="0" w:space="0" w:color="auto"/>
              </w:divBdr>
            </w:div>
            <w:div w:id="856311579">
              <w:marLeft w:val="0"/>
              <w:marRight w:val="0"/>
              <w:marTop w:val="0"/>
              <w:marBottom w:val="0"/>
              <w:divBdr>
                <w:top w:val="none" w:sz="0" w:space="0" w:color="auto"/>
                <w:left w:val="none" w:sz="0" w:space="0" w:color="auto"/>
                <w:bottom w:val="none" w:sz="0" w:space="0" w:color="auto"/>
                <w:right w:val="none" w:sz="0" w:space="0" w:color="auto"/>
              </w:divBdr>
            </w:div>
            <w:div w:id="109403805">
              <w:marLeft w:val="0"/>
              <w:marRight w:val="0"/>
              <w:marTop w:val="0"/>
              <w:marBottom w:val="0"/>
              <w:divBdr>
                <w:top w:val="none" w:sz="0" w:space="0" w:color="auto"/>
                <w:left w:val="none" w:sz="0" w:space="0" w:color="auto"/>
                <w:bottom w:val="none" w:sz="0" w:space="0" w:color="auto"/>
                <w:right w:val="none" w:sz="0" w:space="0" w:color="auto"/>
              </w:divBdr>
            </w:div>
            <w:div w:id="1568347125">
              <w:marLeft w:val="0"/>
              <w:marRight w:val="0"/>
              <w:marTop w:val="0"/>
              <w:marBottom w:val="0"/>
              <w:divBdr>
                <w:top w:val="none" w:sz="0" w:space="0" w:color="auto"/>
                <w:left w:val="none" w:sz="0" w:space="0" w:color="auto"/>
                <w:bottom w:val="none" w:sz="0" w:space="0" w:color="auto"/>
                <w:right w:val="none" w:sz="0" w:space="0" w:color="auto"/>
              </w:divBdr>
            </w:div>
            <w:div w:id="733283766">
              <w:marLeft w:val="0"/>
              <w:marRight w:val="0"/>
              <w:marTop w:val="0"/>
              <w:marBottom w:val="0"/>
              <w:divBdr>
                <w:top w:val="none" w:sz="0" w:space="0" w:color="auto"/>
                <w:left w:val="none" w:sz="0" w:space="0" w:color="auto"/>
                <w:bottom w:val="none" w:sz="0" w:space="0" w:color="auto"/>
                <w:right w:val="none" w:sz="0" w:space="0" w:color="auto"/>
              </w:divBdr>
            </w:div>
            <w:div w:id="432021985">
              <w:marLeft w:val="0"/>
              <w:marRight w:val="0"/>
              <w:marTop w:val="0"/>
              <w:marBottom w:val="0"/>
              <w:divBdr>
                <w:top w:val="none" w:sz="0" w:space="0" w:color="auto"/>
                <w:left w:val="none" w:sz="0" w:space="0" w:color="auto"/>
                <w:bottom w:val="none" w:sz="0" w:space="0" w:color="auto"/>
                <w:right w:val="none" w:sz="0" w:space="0" w:color="auto"/>
              </w:divBdr>
            </w:div>
            <w:div w:id="1066101014">
              <w:marLeft w:val="0"/>
              <w:marRight w:val="0"/>
              <w:marTop w:val="0"/>
              <w:marBottom w:val="0"/>
              <w:divBdr>
                <w:top w:val="none" w:sz="0" w:space="0" w:color="auto"/>
                <w:left w:val="none" w:sz="0" w:space="0" w:color="auto"/>
                <w:bottom w:val="none" w:sz="0" w:space="0" w:color="auto"/>
                <w:right w:val="none" w:sz="0" w:space="0" w:color="auto"/>
              </w:divBdr>
            </w:div>
            <w:div w:id="532350193">
              <w:marLeft w:val="0"/>
              <w:marRight w:val="0"/>
              <w:marTop w:val="0"/>
              <w:marBottom w:val="0"/>
              <w:divBdr>
                <w:top w:val="none" w:sz="0" w:space="0" w:color="auto"/>
                <w:left w:val="none" w:sz="0" w:space="0" w:color="auto"/>
                <w:bottom w:val="none" w:sz="0" w:space="0" w:color="auto"/>
                <w:right w:val="none" w:sz="0" w:space="0" w:color="auto"/>
              </w:divBdr>
            </w:div>
            <w:div w:id="338848552">
              <w:marLeft w:val="0"/>
              <w:marRight w:val="0"/>
              <w:marTop w:val="0"/>
              <w:marBottom w:val="0"/>
              <w:divBdr>
                <w:top w:val="none" w:sz="0" w:space="0" w:color="auto"/>
                <w:left w:val="none" w:sz="0" w:space="0" w:color="auto"/>
                <w:bottom w:val="none" w:sz="0" w:space="0" w:color="auto"/>
                <w:right w:val="none" w:sz="0" w:space="0" w:color="auto"/>
              </w:divBdr>
            </w:div>
            <w:div w:id="2025815723">
              <w:marLeft w:val="0"/>
              <w:marRight w:val="0"/>
              <w:marTop w:val="0"/>
              <w:marBottom w:val="0"/>
              <w:divBdr>
                <w:top w:val="none" w:sz="0" w:space="0" w:color="auto"/>
                <w:left w:val="none" w:sz="0" w:space="0" w:color="auto"/>
                <w:bottom w:val="none" w:sz="0" w:space="0" w:color="auto"/>
                <w:right w:val="none" w:sz="0" w:space="0" w:color="auto"/>
              </w:divBdr>
            </w:div>
            <w:div w:id="586813002">
              <w:marLeft w:val="0"/>
              <w:marRight w:val="0"/>
              <w:marTop w:val="0"/>
              <w:marBottom w:val="0"/>
              <w:divBdr>
                <w:top w:val="none" w:sz="0" w:space="0" w:color="auto"/>
                <w:left w:val="none" w:sz="0" w:space="0" w:color="auto"/>
                <w:bottom w:val="none" w:sz="0" w:space="0" w:color="auto"/>
                <w:right w:val="none" w:sz="0" w:space="0" w:color="auto"/>
              </w:divBdr>
            </w:div>
            <w:div w:id="1239750848">
              <w:marLeft w:val="0"/>
              <w:marRight w:val="0"/>
              <w:marTop w:val="0"/>
              <w:marBottom w:val="0"/>
              <w:divBdr>
                <w:top w:val="none" w:sz="0" w:space="0" w:color="auto"/>
                <w:left w:val="none" w:sz="0" w:space="0" w:color="auto"/>
                <w:bottom w:val="none" w:sz="0" w:space="0" w:color="auto"/>
                <w:right w:val="none" w:sz="0" w:space="0" w:color="auto"/>
              </w:divBdr>
            </w:div>
            <w:div w:id="2087797520">
              <w:marLeft w:val="0"/>
              <w:marRight w:val="0"/>
              <w:marTop w:val="0"/>
              <w:marBottom w:val="0"/>
              <w:divBdr>
                <w:top w:val="none" w:sz="0" w:space="0" w:color="auto"/>
                <w:left w:val="none" w:sz="0" w:space="0" w:color="auto"/>
                <w:bottom w:val="none" w:sz="0" w:space="0" w:color="auto"/>
                <w:right w:val="none" w:sz="0" w:space="0" w:color="auto"/>
              </w:divBdr>
            </w:div>
            <w:div w:id="1436097005">
              <w:marLeft w:val="0"/>
              <w:marRight w:val="0"/>
              <w:marTop w:val="0"/>
              <w:marBottom w:val="0"/>
              <w:divBdr>
                <w:top w:val="none" w:sz="0" w:space="0" w:color="auto"/>
                <w:left w:val="none" w:sz="0" w:space="0" w:color="auto"/>
                <w:bottom w:val="none" w:sz="0" w:space="0" w:color="auto"/>
                <w:right w:val="none" w:sz="0" w:space="0" w:color="auto"/>
              </w:divBdr>
            </w:div>
            <w:div w:id="725252817">
              <w:marLeft w:val="0"/>
              <w:marRight w:val="0"/>
              <w:marTop w:val="0"/>
              <w:marBottom w:val="0"/>
              <w:divBdr>
                <w:top w:val="none" w:sz="0" w:space="0" w:color="auto"/>
                <w:left w:val="none" w:sz="0" w:space="0" w:color="auto"/>
                <w:bottom w:val="none" w:sz="0" w:space="0" w:color="auto"/>
                <w:right w:val="none" w:sz="0" w:space="0" w:color="auto"/>
              </w:divBdr>
            </w:div>
            <w:div w:id="110804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819">
      <w:bodyDiv w:val="1"/>
      <w:marLeft w:val="0"/>
      <w:marRight w:val="0"/>
      <w:marTop w:val="0"/>
      <w:marBottom w:val="0"/>
      <w:divBdr>
        <w:top w:val="none" w:sz="0" w:space="0" w:color="auto"/>
        <w:left w:val="none" w:sz="0" w:space="0" w:color="auto"/>
        <w:bottom w:val="none" w:sz="0" w:space="0" w:color="auto"/>
        <w:right w:val="none" w:sz="0" w:space="0" w:color="auto"/>
      </w:divBdr>
      <w:divsChild>
        <w:div w:id="1653872264">
          <w:marLeft w:val="0"/>
          <w:marRight w:val="0"/>
          <w:marTop w:val="0"/>
          <w:marBottom w:val="0"/>
          <w:divBdr>
            <w:top w:val="none" w:sz="0" w:space="0" w:color="auto"/>
            <w:left w:val="none" w:sz="0" w:space="0" w:color="auto"/>
            <w:bottom w:val="none" w:sz="0" w:space="0" w:color="auto"/>
            <w:right w:val="none" w:sz="0" w:space="0" w:color="auto"/>
          </w:divBdr>
          <w:divsChild>
            <w:div w:id="987786430">
              <w:marLeft w:val="0"/>
              <w:marRight w:val="0"/>
              <w:marTop w:val="0"/>
              <w:marBottom w:val="0"/>
              <w:divBdr>
                <w:top w:val="none" w:sz="0" w:space="0" w:color="auto"/>
                <w:left w:val="none" w:sz="0" w:space="0" w:color="auto"/>
                <w:bottom w:val="none" w:sz="0" w:space="0" w:color="auto"/>
                <w:right w:val="none" w:sz="0" w:space="0" w:color="auto"/>
              </w:divBdr>
            </w:div>
            <w:div w:id="1285581657">
              <w:marLeft w:val="0"/>
              <w:marRight w:val="0"/>
              <w:marTop w:val="0"/>
              <w:marBottom w:val="0"/>
              <w:divBdr>
                <w:top w:val="none" w:sz="0" w:space="0" w:color="auto"/>
                <w:left w:val="none" w:sz="0" w:space="0" w:color="auto"/>
                <w:bottom w:val="none" w:sz="0" w:space="0" w:color="auto"/>
                <w:right w:val="none" w:sz="0" w:space="0" w:color="auto"/>
              </w:divBdr>
            </w:div>
            <w:div w:id="1380595112">
              <w:marLeft w:val="0"/>
              <w:marRight w:val="0"/>
              <w:marTop w:val="0"/>
              <w:marBottom w:val="0"/>
              <w:divBdr>
                <w:top w:val="none" w:sz="0" w:space="0" w:color="auto"/>
                <w:left w:val="none" w:sz="0" w:space="0" w:color="auto"/>
                <w:bottom w:val="none" w:sz="0" w:space="0" w:color="auto"/>
                <w:right w:val="none" w:sz="0" w:space="0" w:color="auto"/>
              </w:divBdr>
            </w:div>
            <w:div w:id="59526326">
              <w:marLeft w:val="0"/>
              <w:marRight w:val="0"/>
              <w:marTop w:val="0"/>
              <w:marBottom w:val="0"/>
              <w:divBdr>
                <w:top w:val="none" w:sz="0" w:space="0" w:color="auto"/>
                <w:left w:val="none" w:sz="0" w:space="0" w:color="auto"/>
                <w:bottom w:val="none" w:sz="0" w:space="0" w:color="auto"/>
                <w:right w:val="none" w:sz="0" w:space="0" w:color="auto"/>
              </w:divBdr>
            </w:div>
            <w:div w:id="301548201">
              <w:marLeft w:val="0"/>
              <w:marRight w:val="0"/>
              <w:marTop w:val="0"/>
              <w:marBottom w:val="0"/>
              <w:divBdr>
                <w:top w:val="none" w:sz="0" w:space="0" w:color="auto"/>
                <w:left w:val="none" w:sz="0" w:space="0" w:color="auto"/>
                <w:bottom w:val="none" w:sz="0" w:space="0" w:color="auto"/>
                <w:right w:val="none" w:sz="0" w:space="0" w:color="auto"/>
              </w:divBdr>
            </w:div>
            <w:div w:id="2035644561">
              <w:marLeft w:val="0"/>
              <w:marRight w:val="0"/>
              <w:marTop w:val="0"/>
              <w:marBottom w:val="0"/>
              <w:divBdr>
                <w:top w:val="none" w:sz="0" w:space="0" w:color="auto"/>
                <w:left w:val="none" w:sz="0" w:space="0" w:color="auto"/>
                <w:bottom w:val="none" w:sz="0" w:space="0" w:color="auto"/>
                <w:right w:val="none" w:sz="0" w:space="0" w:color="auto"/>
              </w:divBdr>
            </w:div>
            <w:div w:id="2031907443">
              <w:marLeft w:val="0"/>
              <w:marRight w:val="0"/>
              <w:marTop w:val="0"/>
              <w:marBottom w:val="0"/>
              <w:divBdr>
                <w:top w:val="none" w:sz="0" w:space="0" w:color="auto"/>
                <w:left w:val="none" w:sz="0" w:space="0" w:color="auto"/>
                <w:bottom w:val="none" w:sz="0" w:space="0" w:color="auto"/>
                <w:right w:val="none" w:sz="0" w:space="0" w:color="auto"/>
              </w:divBdr>
            </w:div>
            <w:div w:id="1501391213">
              <w:marLeft w:val="0"/>
              <w:marRight w:val="0"/>
              <w:marTop w:val="0"/>
              <w:marBottom w:val="0"/>
              <w:divBdr>
                <w:top w:val="none" w:sz="0" w:space="0" w:color="auto"/>
                <w:left w:val="none" w:sz="0" w:space="0" w:color="auto"/>
                <w:bottom w:val="none" w:sz="0" w:space="0" w:color="auto"/>
                <w:right w:val="none" w:sz="0" w:space="0" w:color="auto"/>
              </w:divBdr>
            </w:div>
            <w:div w:id="599261769">
              <w:marLeft w:val="0"/>
              <w:marRight w:val="0"/>
              <w:marTop w:val="0"/>
              <w:marBottom w:val="0"/>
              <w:divBdr>
                <w:top w:val="none" w:sz="0" w:space="0" w:color="auto"/>
                <w:left w:val="none" w:sz="0" w:space="0" w:color="auto"/>
                <w:bottom w:val="none" w:sz="0" w:space="0" w:color="auto"/>
                <w:right w:val="none" w:sz="0" w:space="0" w:color="auto"/>
              </w:divBdr>
            </w:div>
            <w:div w:id="607586518">
              <w:marLeft w:val="0"/>
              <w:marRight w:val="0"/>
              <w:marTop w:val="0"/>
              <w:marBottom w:val="0"/>
              <w:divBdr>
                <w:top w:val="none" w:sz="0" w:space="0" w:color="auto"/>
                <w:left w:val="none" w:sz="0" w:space="0" w:color="auto"/>
                <w:bottom w:val="none" w:sz="0" w:space="0" w:color="auto"/>
                <w:right w:val="none" w:sz="0" w:space="0" w:color="auto"/>
              </w:divBdr>
            </w:div>
            <w:div w:id="2020690957">
              <w:marLeft w:val="0"/>
              <w:marRight w:val="0"/>
              <w:marTop w:val="0"/>
              <w:marBottom w:val="0"/>
              <w:divBdr>
                <w:top w:val="none" w:sz="0" w:space="0" w:color="auto"/>
                <w:left w:val="none" w:sz="0" w:space="0" w:color="auto"/>
                <w:bottom w:val="none" w:sz="0" w:space="0" w:color="auto"/>
                <w:right w:val="none" w:sz="0" w:space="0" w:color="auto"/>
              </w:divBdr>
            </w:div>
            <w:div w:id="700516843">
              <w:marLeft w:val="0"/>
              <w:marRight w:val="0"/>
              <w:marTop w:val="0"/>
              <w:marBottom w:val="0"/>
              <w:divBdr>
                <w:top w:val="none" w:sz="0" w:space="0" w:color="auto"/>
                <w:left w:val="none" w:sz="0" w:space="0" w:color="auto"/>
                <w:bottom w:val="none" w:sz="0" w:space="0" w:color="auto"/>
                <w:right w:val="none" w:sz="0" w:space="0" w:color="auto"/>
              </w:divBdr>
            </w:div>
            <w:div w:id="9533109">
              <w:marLeft w:val="0"/>
              <w:marRight w:val="0"/>
              <w:marTop w:val="0"/>
              <w:marBottom w:val="0"/>
              <w:divBdr>
                <w:top w:val="none" w:sz="0" w:space="0" w:color="auto"/>
                <w:left w:val="none" w:sz="0" w:space="0" w:color="auto"/>
                <w:bottom w:val="none" w:sz="0" w:space="0" w:color="auto"/>
                <w:right w:val="none" w:sz="0" w:space="0" w:color="auto"/>
              </w:divBdr>
            </w:div>
            <w:div w:id="530457236">
              <w:marLeft w:val="0"/>
              <w:marRight w:val="0"/>
              <w:marTop w:val="0"/>
              <w:marBottom w:val="0"/>
              <w:divBdr>
                <w:top w:val="none" w:sz="0" w:space="0" w:color="auto"/>
                <w:left w:val="none" w:sz="0" w:space="0" w:color="auto"/>
                <w:bottom w:val="none" w:sz="0" w:space="0" w:color="auto"/>
                <w:right w:val="none" w:sz="0" w:space="0" w:color="auto"/>
              </w:divBdr>
            </w:div>
            <w:div w:id="250696685">
              <w:marLeft w:val="0"/>
              <w:marRight w:val="0"/>
              <w:marTop w:val="0"/>
              <w:marBottom w:val="0"/>
              <w:divBdr>
                <w:top w:val="none" w:sz="0" w:space="0" w:color="auto"/>
                <w:left w:val="none" w:sz="0" w:space="0" w:color="auto"/>
                <w:bottom w:val="none" w:sz="0" w:space="0" w:color="auto"/>
                <w:right w:val="none" w:sz="0" w:space="0" w:color="auto"/>
              </w:divBdr>
            </w:div>
            <w:div w:id="1249267187">
              <w:marLeft w:val="0"/>
              <w:marRight w:val="0"/>
              <w:marTop w:val="0"/>
              <w:marBottom w:val="0"/>
              <w:divBdr>
                <w:top w:val="none" w:sz="0" w:space="0" w:color="auto"/>
                <w:left w:val="none" w:sz="0" w:space="0" w:color="auto"/>
                <w:bottom w:val="none" w:sz="0" w:space="0" w:color="auto"/>
                <w:right w:val="none" w:sz="0" w:space="0" w:color="auto"/>
              </w:divBdr>
            </w:div>
            <w:div w:id="105807483">
              <w:marLeft w:val="0"/>
              <w:marRight w:val="0"/>
              <w:marTop w:val="0"/>
              <w:marBottom w:val="0"/>
              <w:divBdr>
                <w:top w:val="none" w:sz="0" w:space="0" w:color="auto"/>
                <w:left w:val="none" w:sz="0" w:space="0" w:color="auto"/>
                <w:bottom w:val="none" w:sz="0" w:space="0" w:color="auto"/>
                <w:right w:val="none" w:sz="0" w:space="0" w:color="auto"/>
              </w:divBdr>
            </w:div>
            <w:div w:id="1515456400">
              <w:marLeft w:val="0"/>
              <w:marRight w:val="0"/>
              <w:marTop w:val="0"/>
              <w:marBottom w:val="0"/>
              <w:divBdr>
                <w:top w:val="none" w:sz="0" w:space="0" w:color="auto"/>
                <w:left w:val="none" w:sz="0" w:space="0" w:color="auto"/>
                <w:bottom w:val="none" w:sz="0" w:space="0" w:color="auto"/>
                <w:right w:val="none" w:sz="0" w:space="0" w:color="auto"/>
              </w:divBdr>
            </w:div>
            <w:div w:id="476997126">
              <w:marLeft w:val="0"/>
              <w:marRight w:val="0"/>
              <w:marTop w:val="0"/>
              <w:marBottom w:val="0"/>
              <w:divBdr>
                <w:top w:val="none" w:sz="0" w:space="0" w:color="auto"/>
                <w:left w:val="none" w:sz="0" w:space="0" w:color="auto"/>
                <w:bottom w:val="none" w:sz="0" w:space="0" w:color="auto"/>
                <w:right w:val="none" w:sz="0" w:space="0" w:color="auto"/>
              </w:divBdr>
            </w:div>
            <w:div w:id="232855644">
              <w:marLeft w:val="0"/>
              <w:marRight w:val="0"/>
              <w:marTop w:val="0"/>
              <w:marBottom w:val="0"/>
              <w:divBdr>
                <w:top w:val="none" w:sz="0" w:space="0" w:color="auto"/>
                <w:left w:val="none" w:sz="0" w:space="0" w:color="auto"/>
                <w:bottom w:val="none" w:sz="0" w:space="0" w:color="auto"/>
                <w:right w:val="none" w:sz="0" w:space="0" w:color="auto"/>
              </w:divBdr>
            </w:div>
            <w:div w:id="231042462">
              <w:marLeft w:val="0"/>
              <w:marRight w:val="0"/>
              <w:marTop w:val="0"/>
              <w:marBottom w:val="0"/>
              <w:divBdr>
                <w:top w:val="none" w:sz="0" w:space="0" w:color="auto"/>
                <w:left w:val="none" w:sz="0" w:space="0" w:color="auto"/>
                <w:bottom w:val="none" w:sz="0" w:space="0" w:color="auto"/>
                <w:right w:val="none" w:sz="0" w:space="0" w:color="auto"/>
              </w:divBdr>
            </w:div>
            <w:div w:id="1946644302">
              <w:marLeft w:val="0"/>
              <w:marRight w:val="0"/>
              <w:marTop w:val="0"/>
              <w:marBottom w:val="0"/>
              <w:divBdr>
                <w:top w:val="none" w:sz="0" w:space="0" w:color="auto"/>
                <w:left w:val="none" w:sz="0" w:space="0" w:color="auto"/>
                <w:bottom w:val="none" w:sz="0" w:space="0" w:color="auto"/>
                <w:right w:val="none" w:sz="0" w:space="0" w:color="auto"/>
              </w:divBdr>
            </w:div>
            <w:div w:id="540360396">
              <w:marLeft w:val="0"/>
              <w:marRight w:val="0"/>
              <w:marTop w:val="0"/>
              <w:marBottom w:val="0"/>
              <w:divBdr>
                <w:top w:val="none" w:sz="0" w:space="0" w:color="auto"/>
                <w:left w:val="none" w:sz="0" w:space="0" w:color="auto"/>
                <w:bottom w:val="none" w:sz="0" w:space="0" w:color="auto"/>
                <w:right w:val="none" w:sz="0" w:space="0" w:color="auto"/>
              </w:divBdr>
            </w:div>
            <w:div w:id="837307214">
              <w:marLeft w:val="0"/>
              <w:marRight w:val="0"/>
              <w:marTop w:val="0"/>
              <w:marBottom w:val="0"/>
              <w:divBdr>
                <w:top w:val="none" w:sz="0" w:space="0" w:color="auto"/>
                <w:left w:val="none" w:sz="0" w:space="0" w:color="auto"/>
                <w:bottom w:val="none" w:sz="0" w:space="0" w:color="auto"/>
                <w:right w:val="none" w:sz="0" w:space="0" w:color="auto"/>
              </w:divBdr>
            </w:div>
            <w:div w:id="102767094">
              <w:marLeft w:val="0"/>
              <w:marRight w:val="0"/>
              <w:marTop w:val="0"/>
              <w:marBottom w:val="0"/>
              <w:divBdr>
                <w:top w:val="none" w:sz="0" w:space="0" w:color="auto"/>
                <w:left w:val="none" w:sz="0" w:space="0" w:color="auto"/>
                <w:bottom w:val="none" w:sz="0" w:space="0" w:color="auto"/>
                <w:right w:val="none" w:sz="0" w:space="0" w:color="auto"/>
              </w:divBdr>
            </w:div>
            <w:div w:id="103498008">
              <w:marLeft w:val="0"/>
              <w:marRight w:val="0"/>
              <w:marTop w:val="0"/>
              <w:marBottom w:val="0"/>
              <w:divBdr>
                <w:top w:val="none" w:sz="0" w:space="0" w:color="auto"/>
                <w:left w:val="none" w:sz="0" w:space="0" w:color="auto"/>
                <w:bottom w:val="none" w:sz="0" w:space="0" w:color="auto"/>
                <w:right w:val="none" w:sz="0" w:space="0" w:color="auto"/>
              </w:divBdr>
            </w:div>
            <w:div w:id="128824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4754">
      <w:bodyDiv w:val="1"/>
      <w:marLeft w:val="0"/>
      <w:marRight w:val="0"/>
      <w:marTop w:val="0"/>
      <w:marBottom w:val="0"/>
      <w:divBdr>
        <w:top w:val="none" w:sz="0" w:space="0" w:color="auto"/>
        <w:left w:val="none" w:sz="0" w:space="0" w:color="auto"/>
        <w:bottom w:val="none" w:sz="0" w:space="0" w:color="auto"/>
        <w:right w:val="none" w:sz="0" w:space="0" w:color="auto"/>
      </w:divBdr>
    </w:div>
    <w:div w:id="2075161111">
      <w:bodyDiv w:val="1"/>
      <w:marLeft w:val="0"/>
      <w:marRight w:val="0"/>
      <w:marTop w:val="0"/>
      <w:marBottom w:val="0"/>
      <w:divBdr>
        <w:top w:val="none" w:sz="0" w:space="0" w:color="auto"/>
        <w:left w:val="none" w:sz="0" w:space="0" w:color="auto"/>
        <w:bottom w:val="none" w:sz="0" w:space="0" w:color="auto"/>
        <w:right w:val="none" w:sz="0" w:space="0" w:color="auto"/>
      </w:divBdr>
      <w:divsChild>
        <w:div w:id="1538736329">
          <w:marLeft w:val="0"/>
          <w:marRight w:val="0"/>
          <w:marTop w:val="0"/>
          <w:marBottom w:val="0"/>
          <w:divBdr>
            <w:top w:val="none" w:sz="0" w:space="0" w:color="auto"/>
            <w:left w:val="none" w:sz="0" w:space="0" w:color="auto"/>
            <w:bottom w:val="none" w:sz="0" w:space="0" w:color="auto"/>
            <w:right w:val="none" w:sz="0" w:space="0" w:color="auto"/>
          </w:divBdr>
          <w:divsChild>
            <w:div w:id="1284650681">
              <w:marLeft w:val="0"/>
              <w:marRight w:val="0"/>
              <w:marTop w:val="0"/>
              <w:marBottom w:val="0"/>
              <w:divBdr>
                <w:top w:val="none" w:sz="0" w:space="0" w:color="auto"/>
                <w:left w:val="none" w:sz="0" w:space="0" w:color="auto"/>
                <w:bottom w:val="none" w:sz="0" w:space="0" w:color="auto"/>
                <w:right w:val="none" w:sz="0" w:space="0" w:color="auto"/>
              </w:divBdr>
            </w:div>
            <w:div w:id="1838422316">
              <w:marLeft w:val="0"/>
              <w:marRight w:val="0"/>
              <w:marTop w:val="0"/>
              <w:marBottom w:val="0"/>
              <w:divBdr>
                <w:top w:val="none" w:sz="0" w:space="0" w:color="auto"/>
                <w:left w:val="none" w:sz="0" w:space="0" w:color="auto"/>
                <w:bottom w:val="none" w:sz="0" w:space="0" w:color="auto"/>
                <w:right w:val="none" w:sz="0" w:space="0" w:color="auto"/>
              </w:divBdr>
            </w:div>
            <w:div w:id="1121462510">
              <w:marLeft w:val="0"/>
              <w:marRight w:val="0"/>
              <w:marTop w:val="0"/>
              <w:marBottom w:val="0"/>
              <w:divBdr>
                <w:top w:val="none" w:sz="0" w:space="0" w:color="auto"/>
                <w:left w:val="none" w:sz="0" w:space="0" w:color="auto"/>
                <w:bottom w:val="none" w:sz="0" w:space="0" w:color="auto"/>
                <w:right w:val="none" w:sz="0" w:space="0" w:color="auto"/>
              </w:divBdr>
            </w:div>
            <w:div w:id="1015767207">
              <w:marLeft w:val="0"/>
              <w:marRight w:val="0"/>
              <w:marTop w:val="0"/>
              <w:marBottom w:val="0"/>
              <w:divBdr>
                <w:top w:val="none" w:sz="0" w:space="0" w:color="auto"/>
                <w:left w:val="none" w:sz="0" w:space="0" w:color="auto"/>
                <w:bottom w:val="none" w:sz="0" w:space="0" w:color="auto"/>
                <w:right w:val="none" w:sz="0" w:space="0" w:color="auto"/>
              </w:divBdr>
            </w:div>
            <w:div w:id="2122915477">
              <w:marLeft w:val="0"/>
              <w:marRight w:val="0"/>
              <w:marTop w:val="0"/>
              <w:marBottom w:val="0"/>
              <w:divBdr>
                <w:top w:val="none" w:sz="0" w:space="0" w:color="auto"/>
                <w:left w:val="none" w:sz="0" w:space="0" w:color="auto"/>
                <w:bottom w:val="none" w:sz="0" w:space="0" w:color="auto"/>
                <w:right w:val="none" w:sz="0" w:space="0" w:color="auto"/>
              </w:divBdr>
            </w:div>
            <w:div w:id="1351957368">
              <w:marLeft w:val="0"/>
              <w:marRight w:val="0"/>
              <w:marTop w:val="0"/>
              <w:marBottom w:val="0"/>
              <w:divBdr>
                <w:top w:val="none" w:sz="0" w:space="0" w:color="auto"/>
                <w:left w:val="none" w:sz="0" w:space="0" w:color="auto"/>
                <w:bottom w:val="none" w:sz="0" w:space="0" w:color="auto"/>
                <w:right w:val="none" w:sz="0" w:space="0" w:color="auto"/>
              </w:divBdr>
            </w:div>
            <w:div w:id="28342955">
              <w:marLeft w:val="0"/>
              <w:marRight w:val="0"/>
              <w:marTop w:val="0"/>
              <w:marBottom w:val="0"/>
              <w:divBdr>
                <w:top w:val="none" w:sz="0" w:space="0" w:color="auto"/>
                <w:left w:val="none" w:sz="0" w:space="0" w:color="auto"/>
                <w:bottom w:val="none" w:sz="0" w:space="0" w:color="auto"/>
                <w:right w:val="none" w:sz="0" w:space="0" w:color="auto"/>
              </w:divBdr>
            </w:div>
            <w:div w:id="694502053">
              <w:marLeft w:val="0"/>
              <w:marRight w:val="0"/>
              <w:marTop w:val="0"/>
              <w:marBottom w:val="0"/>
              <w:divBdr>
                <w:top w:val="none" w:sz="0" w:space="0" w:color="auto"/>
                <w:left w:val="none" w:sz="0" w:space="0" w:color="auto"/>
                <w:bottom w:val="none" w:sz="0" w:space="0" w:color="auto"/>
                <w:right w:val="none" w:sz="0" w:space="0" w:color="auto"/>
              </w:divBdr>
            </w:div>
            <w:div w:id="1293899219">
              <w:marLeft w:val="0"/>
              <w:marRight w:val="0"/>
              <w:marTop w:val="0"/>
              <w:marBottom w:val="0"/>
              <w:divBdr>
                <w:top w:val="none" w:sz="0" w:space="0" w:color="auto"/>
                <w:left w:val="none" w:sz="0" w:space="0" w:color="auto"/>
                <w:bottom w:val="none" w:sz="0" w:space="0" w:color="auto"/>
                <w:right w:val="none" w:sz="0" w:space="0" w:color="auto"/>
              </w:divBdr>
            </w:div>
            <w:div w:id="420222272">
              <w:marLeft w:val="0"/>
              <w:marRight w:val="0"/>
              <w:marTop w:val="0"/>
              <w:marBottom w:val="0"/>
              <w:divBdr>
                <w:top w:val="none" w:sz="0" w:space="0" w:color="auto"/>
                <w:left w:val="none" w:sz="0" w:space="0" w:color="auto"/>
                <w:bottom w:val="none" w:sz="0" w:space="0" w:color="auto"/>
                <w:right w:val="none" w:sz="0" w:space="0" w:color="auto"/>
              </w:divBdr>
            </w:div>
            <w:div w:id="1360426231">
              <w:marLeft w:val="0"/>
              <w:marRight w:val="0"/>
              <w:marTop w:val="0"/>
              <w:marBottom w:val="0"/>
              <w:divBdr>
                <w:top w:val="none" w:sz="0" w:space="0" w:color="auto"/>
                <w:left w:val="none" w:sz="0" w:space="0" w:color="auto"/>
                <w:bottom w:val="none" w:sz="0" w:space="0" w:color="auto"/>
                <w:right w:val="none" w:sz="0" w:space="0" w:color="auto"/>
              </w:divBdr>
            </w:div>
            <w:div w:id="1214347587">
              <w:marLeft w:val="0"/>
              <w:marRight w:val="0"/>
              <w:marTop w:val="0"/>
              <w:marBottom w:val="0"/>
              <w:divBdr>
                <w:top w:val="none" w:sz="0" w:space="0" w:color="auto"/>
                <w:left w:val="none" w:sz="0" w:space="0" w:color="auto"/>
                <w:bottom w:val="none" w:sz="0" w:space="0" w:color="auto"/>
                <w:right w:val="none" w:sz="0" w:space="0" w:color="auto"/>
              </w:divBdr>
            </w:div>
            <w:div w:id="676882963">
              <w:marLeft w:val="0"/>
              <w:marRight w:val="0"/>
              <w:marTop w:val="0"/>
              <w:marBottom w:val="0"/>
              <w:divBdr>
                <w:top w:val="none" w:sz="0" w:space="0" w:color="auto"/>
                <w:left w:val="none" w:sz="0" w:space="0" w:color="auto"/>
                <w:bottom w:val="none" w:sz="0" w:space="0" w:color="auto"/>
                <w:right w:val="none" w:sz="0" w:space="0" w:color="auto"/>
              </w:divBdr>
            </w:div>
            <w:div w:id="19440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8419">
      <w:bodyDiv w:val="1"/>
      <w:marLeft w:val="0"/>
      <w:marRight w:val="0"/>
      <w:marTop w:val="0"/>
      <w:marBottom w:val="0"/>
      <w:divBdr>
        <w:top w:val="none" w:sz="0" w:space="0" w:color="auto"/>
        <w:left w:val="none" w:sz="0" w:space="0" w:color="auto"/>
        <w:bottom w:val="none" w:sz="0" w:space="0" w:color="auto"/>
        <w:right w:val="none" w:sz="0" w:space="0" w:color="auto"/>
      </w:divBdr>
      <w:divsChild>
        <w:div w:id="524515640">
          <w:marLeft w:val="0"/>
          <w:marRight w:val="0"/>
          <w:marTop w:val="0"/>
          <w:marBottom w:val="0"/>
          <w:divBdr>
            <w:top w:val="none" w:sz="0" w:space="0" w:color="auto"/>
            <w:left w:val="none" w:sz="0" w:space="0" w:color="auto"/>
            <w:bottom w:val="none" w:sz="0" w:space="0" w:color="auto"/>
            <w:right w:val="none" w:sz="0" w:space="0" w:color="auto"/>
          </w:divBdr>
          <w:divsChild>
            <w:div w:id="28181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8521">
      <w:bodyDiv w:val="1"/>
      <w:marLeft w:val="0"/>
      <w:marRight w:val="0"/>
      <w:marTop w:val="0"/>
      <w:marBottom w:val="0"/>
      <w:divBdr>
        <w:top w:val="none" w:sz="0" w:space="0" w:color="auto"/>
        <w:left w:val="none" w:sz="0" w:space="0" w:color="auto"/>
        <w:bottom w:val="none" w:sz="0" w:space="0" w:color="auto"/>
        <w:right w:val="none" w:sz="0" w:space="0" w:color="auto"/>
      </w:divBdr>
      <w:divsChild>
        <w:div w:id="759906268">
          <w:marLeft w:val="0"/>
          <w:marRight w:val="0"/>
          <w:marTop w:val="0"/>
          <w:marBottom w:val="0"/>
          <w:divBdr>
            <w:top w:val="none" w:sz="0" w:space="0" w:color="auto"/>
            <w:left w:val="none" w:sz="0" w:space="0" w:color="auto"/>
            <w:bottom w:val="none" w:sz="0" w:space="0" w:color="auto"/>
            <w:right w:val="none" w:sz="0" w:space="0" w:color="auto"/>
          </w:divBdr>
          <w:divsChild>
            <w:div w:id="2012751198">
              <w:marLeft w:val="0"/>
              <w:marRight w:val="0"/>
              <w:marTop w:val="0"/>
              <w:marBottom w:val="0"/>
              <w:divBdr>
                <w:top w:val="none" w:sz="0" w:space="0" w:color="auto"/>
                <w:left w:val="none" w:sz="0" w:space="0" w:color="auto"/>
                <w:bottom w:val="none" w:sz="0" w:space="0" w:color="auto"/>
                <w:right w:val="none" w:sz="0" w:space="0" w:color="auto"/>
              </w:divBdr>
            </w:div>
            <w:div w:id="232936547">
              <w:marLeft w:val="0"/>
              <w:marRight w:val="0"/>
              <w:marTop w:val="0"/>
              <w:marBottom w:val="0"/>
              <w:divBdr>
                <w:top w:val="none" w:sz="0" w:space="0" w:color="auto"/>
                <w:left w:val="none" w:sz="0" w:space="0" w:color="auto"/>
                <w:bottom w:val="none" w:sz="0" w:space="0" w:color="auto"/>
                <w:right w:val="none" w:sz="0" w:space="0" w:color="auto"/>
              </w:divBdr>
            </w:div>
            <w:div w:id="120922798">
              <w:marLeft w:val="0"/>
              <w:marRight w:val="0"/>
              <w:marTop w:val="0"/>
              <w:marBottom w:val="0"/>
              <w:divBdr>
                <w:top w:val="none" w:sz="0" w:space="0" w:color="auto"/>
                <w:left w:val="none" w:sz="0" w:space="0" w:color="auto"/>
                <w:bottom w:val="none" w:sz="0" w:space="0" w:color="auto"/>
                <w:right w:val="none" w:sz="0" w:space="0" w:color="auto"/>
              </w:divBdr>
            </w:div>
            <w:div w:id="1894077314">
              <w:marLeft w:val="0"/>
              <w:marRight w:val="0"/>
              <w:marTop w:val="0"/>
              <w:marBottom w:val="0"/>
              <w:divBdr>
                <w:top w:val="none" w:sz="0" w:space="0" w:color="auto"/>
                <w:left w:val="none" w:sz="0" w:space="0" w:color="auto"/>
                <w:bottom w:val="none" w:sz="0" w:space="0" w:color="auto"/>
                <w:right w:val="none" w:sz="0" w:space="0" w:color="auto"/>
              </w:divBdr>
            </w:div>
            <w:div w:id="1047604981">
              <w:marLeft w:val="0"/>
              <w:marRight w:val="0"/>
              <w:marTop w:val="0"/>
              <w:marBottom w:val="0"/>
              <w:divBdr>
                <w:top w:val="none" w:sz="0" w:space="0" w:color="auto"/>
                <w:left w:val="none" w:sz="0" w:space="0" w:color="auto"/>
                <w:bottom w:val="none" w:sz="0" w:space="0" w:color="auto"/>
                <w:right w:val="none" w:sz="0" w:space="0" w:color="auto"/>
              </w:divBdr>
            </w:div>
            <w:div w:id="1882355266">
              <w:marLeft w:val="0"/>
              <w:marRight w:val="0"/>
              <w:marTop w:val="0"/>
              <w:marBottom w:val="0"/>
              <w:divBdr>
                <w:top w:val="none" w:sz="0" w:space="0" w:color="auto"/>
                <w:left w:val="none" w:sz="0" w:space="0" w:color="auto"/>
                <w:bottom w:val="none" w:sz="0" w:space="0" w:color="auto"/>
                <w:right w:val="none" w:sz="0" w:space="0" w:color="auto"/>
              </w:divBdr>
            </w:div>
            <w:div w:id="1699508090">
              <w:marLeft w:val="0"/>
              <w:marRight w:val="0"/>
              <w:marTop w:val="0"/>
              <w:marBottom w:val="0"/>
              <w:divBdr>
                <w:top w:val="none" w:sz="0" w:space="0" w:color="auto"/>
                <w:left w:val="none" w:sz="0" w:space="0" w:color="auto"/>
                <w:bottom w:val="none" w:sz="0" w:space="0" w:color="auto"/>
                <w:right w:val="none" w:sz="0" w:space="0" w:color="auto"/>
              </w:divBdr>
            </w:div>
            <w:div w:id="1433356727">
              <w:marLeft w:val="0"/>
              <w:marRight w:val="0"/>
              <w:marTop w:val="0"/>
              <w:marBottom w:val="0"/>
              <w:divBdr>
                <w:top w:val="none" w:sz="0" w:space="0" w:color="auto"/>
                <w:left w:val="none" w:sz="0" w:space="0" w:color="auto"/>
                <w:bottom w:val="none" w:sz="0" w:space="0" w:color="auto"/>
                <w:right w:val="none" w:sz="0" w:space="0" w:color="auto"/>
              </w:divBdr>
            </w:div>
            <w:div w:id="353473">
              <w:marLeft w:val="0"/>
              <w:marRight w:val="0"/>
              <w:marTop w:val="0"/>
              <w:marBottom w:val="0"/>
              <w:divBdr>
                <w:top w:val="none" w:sz="0" w:space="0" w:color="auto"/>
                <w:left w:val="none" w:sz="0" w:space="0" w:color="auto"/>
                <w:bottom w:val="none" w:sz="0" w:space="0" w:color="auto"/>
                <w:right w:val="none" w:sz="0" w:space="0" w:color="auto"/>
              </w:divBdr>
            </w:div>
            <w:div w:id="1629823194">
              <w:marLeft w:val="0"/>
              <w:marRight w:val="0"/>
              <w:marTop w:val="0"/>
              <w:marBottom w:val="0"/>
              <w:divBdr>
                <w:top w:val="none" w:sz="0" w:space="0" w:color="auto"/>
                <w:left w:val="none" w:sz="0" w:space="0" w:color="auto"/>
                <w:bottom w:val="none" w:sz="0" w:space="0" w:color="auto"/>
                <w:right w:val="none" w:sz="0" w:space="0" w:color="auto"/>
              </w:divBdr>
            </w:div>
            <w:div w:id="1575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25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1.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header" Target="header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uWanpeng\Desktop\&#35768;&#19975;&#40527;&#20316;&#19994;&#27169;&#26495;&#65288;&#21547;&#23383;&#20307;&#26679;&#24335;&#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61546-D43E-484D-954F-08C212E74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许万鹏作业模板（含字体样式）.dotx</Template>
  <TotalTime>67</TotalTime>
  <Pages>74</Pages>
  <Words>9706</Words>
  <Characters>55326</Characters>
  <Application>Microsoft Office Word</Application>
  <DocSecurity>0</DocSecurity>
  <Lines>461</Lines>
  <Paragraphs>129</Paragraphs>
  <ScaleCrop>false</ScaleCrop>
  <Company>中国矿业大学 计算机学院</Company>
  <LinksUpToDate>false</LinksUpToDate>
  <CharactersWithSpaces>64903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许万鹏</dc:title>
  <dc:subject/>
  <dc:creator>XuWanpeng</dc:creator>
  <cp:keywords/>
  <dc:description/>
  <cp:lastModifiedBy>许万鹏</cp:lastModifiedBy>
  <cp:revision>331</cp:revision>
  <cp:lastPrinted>2022-03-10T07:39:00Z</cp:lastPrinted>
  <dcterms:created xsi:type="dcterms:W3CDTF">2022-06-27T21:54:00Z</dcterms:created>
  <dcterms:modified xsi:type="dcterms:W3CDTF">2022-06-28T03:11:00Z</dcterms:modified>
</cp:coreProperties>
</file>